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spacing w:val="0"/>
          <w:sz w:val="2"/>
          <w:lang w:val="de-DE"/>
        </w:rPr>
        <w:id w:val="1941407009"/>
        <w:docPartObj>
          <w:docPartGallery w:val="Cover Pages"/>
          <w:docPartUnique/>
        </w:docPartObj>
      </w:sdtPr>
      <w:sdtEndPr>
        <w:rPr>
          <w:sz w:val="20"/>
        </w:rPr>
      </w:sdtEndPr>
      <w:sdtContent>
        <w:p w14:paraId="6E1AE99B" w14:textId="19F5D141" w:rsidR="002A34EB" w:rsidRDefault="00582B9B">
          <w:pPr>
            <w:pStyle w:val="KeinLeerraum"/>
            <w:rPr>
              <w:sz w:val="2"/>
            </w:rPr>
          </w:pPr>
          <w:r>
            <w:rPr>
              <w:noProof/>
            </w:rPr>
            <mc:AlternateContent>
              <mc:Choice Requires="wps">
                <w:drawing>
                  <wp:anchor distT="0" distB="0" distL="114300" distR="114300" simplePos="0" relativeHeight="251726850" behindDoc="0" locked="0" layoutInCell="1" allowOverlap="1" wp14:anchorId="00957022" wp14:editId="16EAF5B9">
                    <wp:simplePos x="0" y="0"/>
                    <wp:positionH relativeFrom="page">
                      <wp:posOffset>596714</wp:posOffset>
                    </wp:positionH>
                    <wp:positionV relativeFrom="margin">
                      <wp:posOffset>0</wp:posOffset>
                    </wp:positionV>
                    <wp:extent cx="5943600" cy="1266092"/>
                    <wp:effectExtent l="0" t="0" r="0" b="0"/>
                    <wp:wrapNone/>
                    <wp:docPr id="62" name="Textfeld 9"/>
                    <wp:cNvGraphicFramePr/>
                    <a:graphic xmlns:a="http://schemas.openxmlformats.org/drawingml/2006/main">
                      <a:graphicData uri="http://schemas.microsoft.com/office/word/2010/wordprocessingShape">
                        <wps:wsp>
                          <wps:cNvSpPr txBox="1"/>
                          <wps:spPr>
                            <a:xfrm>
                              <a:off x="0" y="0"/>
                              <a:ext cx="5943600" cy="12660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666666"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2F1D191" w14:textId="30A1CD47" w:rsidR="002A34EB" w:rsidRDefault="00582B9B">
                                    <w:pPr>
                                      <w:pStyle w:val="KeinLeerraum"/>
                                      <w:rPr>
                                        <w:rFonts w:asciiTheme="majorHAnsi" w:eastAsiaTheme="majorEastAsia" w:hAnsiTheme="majorHAnsi" w:cstheme="majorBidi"/>
                                        <w:caps/>
                                        <w:color w:val="666666" w:themeColor="text2" w:themeTint="99"/>
                                        <w:sz w:val="68"/>
                                        <w:szCs w:val="68"/>
                                      </w:rPr>
                                    </w:pPr>
                                    <w:r>
                                      <w:rPr>
                                        <w:rFonts w:asciiTheme="majorHAnsi" w:eastAsiaTheme="majorEastAsia" w:hAnsiTheme="majorHAnsi" w:cstheme="majorBidi"/>
                                        <w:caps/>
                                        <w:color w:val="666666" w:themeColor="text2" w:themeTint="99"/>
                                        <w:sz w:val="64"/>
                                        <w:szCs w:val="64"/>
                                      </w:rPr>
                                      <w:t>Terra TAP</w:t>
                                    </w:r>
                                  </w:p>
                                </w:sdtContent>
                              </w:sdt>
                              <w:p w14:paraId="620150CF" w14:textId="17FF2F03" w:rsidR="002A34EB" w:rsidRPr="00014198" w:rsidRDefault="00923ED8">
                                <w:pPr>
                                  <w:pStyle w:val="KeinLeerraum"/>
                                  <w:spacing w:before="120"/>
                                  <w:rPr>
                                    <w:b/>
                                    <w:bCs/>
                                    <w:color w:val="CDDA44" w:themeColor="accent1"/>
                                    <w:sz w:val="36"/>
                                    <w:szCs w:val="36"/>
                                  </w:rPr>
                                </w:pPr>
                                <w:sdt>
                                  <w:sdtPr>
                                    <w:rPr>
                                      <w:b/>
                                      <w:bCs/>
                                      <w:color w:val="CDDA44"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4A5B68" w:rsidRPr="00014198">
                                      <w:rPr>
                                        <w:b/>
                                        <w:bCs/>
                                        <w:color w:val="CDDA44" w:themeColor="accent1"/>
                                        <w:sz w:val="36"/>
                                        <w:szCs w:val="36"/>
                                      </w:rPr>
                                      <w:t>Optimierung der Wassernutzung</w:t>
                                    </w:r>
                                  </w:sdtContent>
                                </w:sdt>
                                <w:r w:rsidR="002A34EB" w:rsidRPr="00014198">
                                  <w:rPr>
                                    <w:b/>
                                    <w:bCs/>
                                    <w:lang w:val="de-DE"/>
                                  </w:rPr>
                                  <w:t xml:space="preserve"> </w:t>
                                </w:r>
                              </w:p>
                              <w:p w14:paraId="67860AAF" w14:textId="77777777" w:rsidR="002A34EB" w:rsidRDefault="002A34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00957022" id="_x0000_t202" coordsize="21600,21600" o:spt="202" path="m,l,21600r21600,l21600,xe">
                    <v:stroke joinstyle="miter"/>
                    <v:path gradientshapeok="t" o:connecttype="rect"/>
                  </v:shapetype>
                  <v:shape id="Textfeld 9" o:spid="_x0000_s1026" type="#_x0000_t202" style="position:absolute;margin-left:47pt;margin-top:0;width:468pt;height:99.7pt;z-index:251726850;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9u9aQIAAD4FAAAOAAAAZHJzL2Uyb0RvYy54bWysVEtvGyEQvlfqf0Dcm107tttYWUeuo1SV&#10;rCRqUuWMWbBXZRkKY++6v74Du34o7SVVLzAw33zMk+ubtjZsp3yowBZ8cJFzpqyEsrLrgn9/vvvw&#10;ibOAwpbCgFUF36vAb2bv3103bqqGsAFTKs+IxIZp4wq+QXTTLAtyo2oRLsApS0oNvhZIR7/OSi8a&#10;Yq9NNszzSdaAL50HqUKg29tOyWeJX2sl8UHroJCZgpNvmFaf1lVcs9m1mK69cJtK9m6If/CiFpWl&#10;R49UtwIF2/rqD6q6kh4CaLyQUGegdSVVioGiGeSvonnaCKdSLJSc4I5pCv+PVt7vntyjZ9h+hpYK&#10;GBPSuDANdBnjabWv406eMtJTCvfHtKkWmaTL8dXocpKTSpJuMJxM8qth5MlO5s4H/KKgZlEouKe6&#10;pHSJ3TJgBz1A4msW7ipjUm2MZU3BJ5fjPBkcNURubMSqVOWe5uR6knBvVMQY+01pVpUpgniR+kst&#10;jGc7QZ0hpFQWU/CJl9ARpcmJtxj2+JNXbzHu4ji8DBaPxnVlwafoX7ld/ji4rDs85fws7ihiu2r7&#10;kq6g3FOlPXRDEJy8q6gaSxHwUXjqeqogTTI+0KINUNahlzjbgP/1t/uIp2YkLWcNTVHBw8+t8Ioz&#10;89VSm14NRqM4dukwGn8c0sGfa1bnGrutF0DlGNCf4WQSIx7NQdQe6hca+Hl8lVTCSnq74HgQF9jN&#10;Nn0YUs3nCUSD5gQu7ZOTkTpWJ/bac/sivOsbEqmX7+Ewb2L6qi87bLS0MN8i6Co1bUxwl9U+8TSk&#10;qe37DyX+AufnhDp9e7PfAAAA//8DAFBLAwQUAAYACAAAACEA/83uat4AAAAIAQAADwAAAGRycy9k&#10;b3ducmV2LnhtbEyPwU7DMBBE70j8g7VI3KhdKNCkcSqEFKmHSiiFD9jGbhIRr0PsJuHv2Z7oZTWr&#10;Wc2+ybaz68Roh9B60rBcKBCWKm9aqjV8fRYPaxAhIhnsPFkNvzbANr+9yTA1fqLSjodYCw6hkKKG&#10;JsY+lTJUjXUYFr63xN7JDw4jr0MtzYATh7tOPir1Ih22xB8a7O17Y6vvw9lp6HbT67gryv1pWdZz&#10;sW/7D/x51vr+bn7bgIh2jv/HcMFndMiZ6ejPZILoNCQrrhI18Ly46kmxOrJKkhXIPJPXBfI/AAAA&#10;//8DAFBLAQItABQABgAIAAAAIQC2gziS/gAAAOEBAAATAAAAAAAAAAAAAAAAAAAAAABbQ29udGVu&#10;dF9UeXBlc10ueG1sUEsBAi0AFAAGAAgAAAAhADj9If/WAAAAlAEAAAsAAAAAAAAAAAAAAAAALwEA&#10;AF9yZWxzLy5yZWxzUEsBAi0AFAAGAAgAAAAhANZr271pAgAAPgUAAA4AAAAAAAAAAAAAAAAALgIA&#10;AGRycy9lMm9Eb2MueG1sUEsBAi0AFAAGAAgAAAAhAP/N7mreAAAACAEAAA8AAAAAAAAAAAAAAAAA&#10;wwQAAGRycy9kb3ducmV2LnhtbFBLBQYAAAAABAAEAPMAAADOBQAAAAA=&#10;" filled="f" stroked="f" strokeweight=".5pt">
                    <v:textbox>
                      <w:txbxContent>
                        <w:sdt>
                          <w:sdtPr>
                            <w:rPr>
                              <w:rFonts w:asciiTheme="majorHAnsi" w:eastAsiaTheme="majorEastAsia" w:hAnsiTheme="majorHAnsi" w:cstheme="majorBidi"/>
                              <w:caps/>
                              <w:color w:val="666666"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2F1D191" w14:textId="30A1CD47" w:rsidR="002A34EB" w:rsidRDefault="00582B9B">
                              <w:pPr>
                                <w:pStyle w:val="KeinLeerraum"/>
                                <w:rPr>
                                  <w:rFonts w:asciiTheme="majorHAnsi" w:eastAsiaTheme="majorEastAsia" w:hAnsiTheme="majorHAnsi" w:cstheme="majorBidi"/>
                                  <w:caps/>
                                  <w:color w:val="666666" w:themeColor="text2" w:themeTint="99"/>
                                  <w:sz w:val="68"/>
                                  <w:szCs w:val="68"/>
                                </w:rPr>
                              </w:pPr>
                              <w:r>
                                <w:rPr>
                                  <w:rFonts w:asciiTheme="majorHAnsi" w:eastAsiaTheme="majorEastAsia" w:hAnsiTheme="majorHAnsi" w:cstheme="majorBidi"/>
                                  <w:caps/>
                                  <w:color w:val="666666" w:themeColor="text2" w:themeTint="99"/>
                                  <w:sz w:val="64"/>
                                  <w:szCs w:val="64"/>
                                </w:rPr>
                                <w:t>Terra TAP</w:t>
                              </w:r>
                            </w:p>
                          </w:sdtContent>
                        </w:sdt>
                        <w:p w14:paraId="620150CF" w14:textId="17FF2F03" w:rsidR="002A34EB" w:rsidRPr="00014198" w:rsidRDefault="00923ED8">
                          <w:pPr>
                            <w:pStyle w:val="KeinLeerraum"/>
                            <w:spacing w:before="120"/>
                            <w:rPr>
                              <w:b/>
                              <w:bCs/>
                              <w:color w:val="CDDA44" w:themeColor="accent1"/>
                              <w:sz w:val="36"/>
                              <w:szCs w:val="36"/>
                            </w:rPr>
                          </w:pPr>
                          <w:sdt>
                            <w:sdtPr>
                              <w:rPr>
                                <w:b/>
                                <w:bCs/>
                                <w:color w:val="CDDA44"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4A5B68" w:rsidRPr="00014198">
                                <w:rPr>
                                  <w:b/>
                                  <w:bCs/>
                                  <w:color w:val="CDDA44" w:themeColor="accent1"/>
                                  <w:sz w:val="36"/>
                                  <w:szCs w:val="36"/>
                                </w:rPr>
                                <w:t>Optimierung der Wassernutzung</w:t>
                              </w:r>
                            </w:sdtContent>
                          </w:sdt>
                          <w:r w:rsidR="002A34EB" w:rsidRPr="00014198">
                            <w:rPr>
                              <w:b/>
                              <w:bCs/>
                              <w:lang w:val="de-DE"/>
                            </w:rPr>
                            <w:t xml:space="preserve"> </w:t>
                          </w:r>
                        </w:p>
                        <w:p w14:paraId="67860AAF" w14:textId="77777777" w:rsidR="002A34EB" w:rsidRDefault="002A34EB"/>
                      </w:txbxContent>
                    </v:textbox>
                    <w10:wrap anchorx="page" anchory="margin"/>
                  </v:shape>
                </w:pict>
              </mc:Fallback>
            </mc:AlternateContent>
          </w:r>
        </w:p>
        <w:p w14:paraId="1980E31C" w14:textId="2F1F8A97" w:rsidR="002A34EB" w:rsidRDefault="002A34EB">
          <w:r>
            <w:rPr>
              <w:noProof/>
            </w:rPr>
            <mc:AlternateContent>
              <mc:Choice Requires="wps">
                <w:drawing>
                  <wp:anchor distT="0" distB="0" distL="114300" distR="114300" simplePos="0" relativeHeight="251724802" behindDoc="0" locked="0" layoutInCell="1" allowOverlap="1" wp14:anchorId="67640430" wp14:editId="1713FF64">
                    <wp:simplePos x="0" y="0"/>
                    <wp:positionH relativeFrom="page">
                      <wp:align>center</wp:align>
                    </wp:positionH>
                    <wp:positionV relativeFrom="margin">
                      <wp:align>bottom</wp:align>
                    </wp:positionV>
                    <wp:extent cx="5943600" cy="374904"/>
                    <wp:effectExtent l="0" t="0" r="0" b="2540"/>
                    <wp:wrapNone/>
                    <wp:docPr id="69" name="Textfeld 10"/>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C3F60" w14:textId="25E25DF7" w:rsidR="002A34EB" w:rsidRDefault="00923ED8">
                                <w:pPr>
                                  <w:pStyle w:val="KeinLeerraum"/>
                                  <w:jc w:val="right"/>
                                  <w:rPr>
                                    <w:color w:val="CDDA44" w:themeColor="accent1"/>
                                    <w:sz w:val="36"/>
                                    <w:szCs w:val="36"/>
                                  </w:rPr>
                                </w:pPr>
                                <w:sdt>
                                  <w:sdtPr>
                                    <w:rPr>
                                      <w:color w:val="CDDA44"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EndPr/>
                                  <w:sdtContent>
                                    <w:r w:rsidR="004A5B68">
                                      <w:rPr>
                                        <w:color w:val="CDDA44" w:themeColor="accent1"/>
                                        <w:sz w:val="36"/>
                                        <w:szCs w:val="36"/>
                                      </w:rPr>
                                      <w:t>Fokko Vos</w:t>
                                    </w:r>
                                  </w:sdtContent>
                                </w:sdt>
                              </w:p>
                              <w:sdt>
                                <w:sdtPr>
                                  <w:rPr>
                                    <w:color w:val="CDDA44"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CC8519E" w14:textId="5B2F651C" w:rsidR="002A34EB" w:rsidRDefault="004A5B68">
                                    <w:pPr>
                                      <w:pStyle w:val="KeinLeerraum"/>
                                      <w:jc w:val="right"/>
                                      <w:rPr>
                                        <w:color w:val="CDDA44" w:themeColor="accent1"/>
                                        <w:sz w:val="36"/>
                                        <w:szCs w:val="36"/>
                                      </w:rPr>
                                    </w:pPr>
                                    <w:r>
                                      <w:rPr>
                                        <w:color w:val="CDDA44" w:themeColor="accent1"/>
                                        <w:sz w:val="36"/>
                                        <w:szCs w:val="36"/>
                                      </w:rPr>
                                      <w:t>SOL 2</w:t>
                                    </w:r>
                                    <w:r w:rsidR="00021480">
                                      <w:rPr>
                                        <w:color w:val="CDDA44" w:themeColor="accent1"/>
                                        <w:sz w:val="36"/>
                                        <w:szCs w:val="36"/>
                                      </w:rPr>
                                      <w:t xml:space="preserve"> Dokumentation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7640430" id="Textfeld 10" o:spid="_x0000_s1027" type="#_x0000_t202" style="position:absolute;margin-left:0;margin-top:0;width:468pt;height:29.5pt;z-index:25172480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7D6C3F60" w14:textId="25E25DF7" w:rsidR="002A34EB" w:rsidRDefault="00923ED8">
                          <w:pPr>
                            <w:pStyle w:val="KeinLeerraum"/>
                            <w:jc w:val="right"/>
                            <w:rPr>
                              <w:color w:val="CDDA44" w:themeColor="accent1"/>
                              <w:sz w:val="36"/>
                              <w:szCs w:val="36"/>
                            </w:rPr>
                          </w:pPr>
                          <w:sdt>
                            <w:sdtPr>
                              <w:rPr>
                                <w:color w:val="CDDA44"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EndPr/>
                            <w:sdtContent>
                              <w:r w:rsidR="004A5B68">
                                <w:rPr>
                                  <w:color w:val="CDDA44" w:themeColor="accent1"/>
                                  <w:sz w:val="36"/>
                                  <w:szCs w:val="36"/>
                                </w:rPr>
                                <w:t>Fokko Vos</w:t>
                              </w:r>
                            </w:sdtContent>
                          </w:sdt>
                        </w:p>
                        <w:sdt>
                          <w:sdtPr>
                            <w:rPr>
                              <w:color w:val="CDDA44"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CC8519E" w14:textId="5B2F651C" w:rsidR="002A34EB" w:rsidRDefault="004A5B68">
                              <w:pPr>
                                <w:pStyle w:val="KeinLeerraum"/>
                                <w:jc w:val="right"/>
                                <w:rPr>
                                  <w:color w:val="CDDA44" w:themeColor="accent1"/>
                                  <w:sz w:val="36"/>
                                  <w:szCs w:val="36"/>
                                </w:rPr>
                              </w:pPr>
                              <w:r>
                                <w:rPr>
                                  <w:color w:val="CDDA44" w:themeColor="accent1"/>
                                  <w:sz w:val="36"/>
                                  <w:szCs w:val="36"/>
                                </w:rPr>
                                <w:t>SOL 2</w:t>
                              </w:r>
                              <w:r w:rsidR="00021480">
                                <w:rPr>
                                  <w:color w:val="CDDA44" w:themeColor="accent1"/>
                                  <w:sz w:val="36"/>
                                  <w:szCs w:val="36"/>
                                </w:rPr>
                                <w:t xml:space="preserve"> Dokumentation</w:t>
                              </w:r>
                            </w:p>
                          </w:sdtContent>
                        </w:sdt>
                      </w:txbxContent>
                    </v:textbox>
                    <w10:wrap anchorx="page" anchory="margin"/>
                  </v:shape>
                </w:pict>
              </mc:Fallback>
            </mc:AlternateContent>
          </w:r>
        </w:p>
        <w:p w14:paraId="20D47DFB" w14:textId="681482D8" w:rsidR="002A34EB" w:rsidRDefault="001E5A81">
          <w:pPr>
            <w:rPr>
              <w:rFonts w:asciiTheme="majorHAnsi" w:eastAsiaTheme="majorEastAsia" w:hAnsiTheme="majorHAnsi" w:cstheme="majorBidi"/>
              <w:b/>
              <w:kern w:val="28"/>
              <w:sz w:val="24"/>
              <w:szCs w:val="32"/>
            </w:rPr>
          </w:pPr>
          <w:r>
            <w:rPr>
              <w:noProof/>
            </w:rPr>
            <mc:AlternateContent>
              <mc:Choice Requires="wps">
                <w:drawing>
                  <wp:anchor distT="0" distB="0" distL="114300" distR="114300" simplePos="0" relativeHeight="251727874" behindDoc="0" locked="0" layoutInCell="1" allowOverlap="1" wp14:anchorId="3F7EB238" wp14:editId="24F3E42E">
                    <wp:simplePos x="0" y="0"/>
                    <wp:positionH relativeFrom="margin">
                      <wp:align>center</wp:align>
                    </wp:positionH>
                    <wp:positionV relativeFrom="paragraph">
                      <wp:posOffset>2412459</wp:posOffset>
                    </wp:positionV>
                    <wp:extent cx="3287949" cy="3287949"/>
                    <wp:effectExtent l="0" t="0" r="27305" b="27305"/>
                    <wp:wrapNone/>
                    <wp:docPr id="1557015779" name="Ellipse 3"/>
                    <wp:cNvGraphicFramePr/>
                    <a:graphic xmlns:a="http://schemas.openxmlformats.org/drawingml/2006/main">
                      <a:graphicData uri="http://schemas.microsoft.com/office/word/2010/wordprocessingShape">
                        <wps:wsp>
                          <wps:cNvSpPr/>
                          <wps:spPr>
                            <a:xfrm>
                              <a:off x="0" y="0"/>
                              <a:ext cx="3287949" cy="3287949"/>
                            </a:xfrm>
                            <a:prstGeom prst="ellipse">
                              <a:avLst/>
                            </a:prstGeom>
                            <a:blipFill>
                              <a:blip r:embed="rId11"/>
                              <a:stretch>
                                <a:fillRect/>
                              </a:stretch>
                            </a:blip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674063" id="Ellipse 3" o:spid="_x0000_s1026" style="position:absolute;margin-left:0;margin-top:189.95pt;width:258.9pt;height:258.9pt;z-index:25172787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CGG9hAIAAJ4FAAAOAAAAZHJzL2Uyb0RvYy54bWysVN1P2zAQf5+0/8Hy&#10;+0jbdQMqUlSBmJAQIGDi2XVsEs32eWe3affX7+wkbTWQ0Ka9JHe+7999nJ1vrGFrhaEBV/Lx0Ygz&#10;5SRUjXsp+fenq08nnIUoXCUMOFXyrQr8fP7xw1nrZ2oCNZhKISMnLsxaX/I6Rj8riiBrZUU4Aq8c&#10;CTWgFZFYfCkqFC15t6aYjEZfixaw8ghShUCvl52Qz7N/rZWMd1oHFZkpOeUW8xfzd5m+xfxMzF5Q&#10;+LqRfRriH7KwonEUdOfqUkTBVti8cmUbiRBAxyMJtgCtG6lyDVTNePRHNY+18CrXQuAEv4Mp/D+3&#10;8nb96O+RYGh9mAUiUxUbjTb9KT+2yWBtd2CpTWSSHj9PTo5Pp6ecSZINDPkp9uYeQ/ymwLJElFwZ&#10;0/iQChIzsb4JsdMetNLzkjSuGmMGui+ZGvb+YHRgXoJcWeViNx2ojIg0mqGmyJzhTNmlqkqO19W4&#10;632IqKKsU0BNgR9oYrq0dgIq6DAt45J8j1am4tao5MK4B6VZUxE+41xnHmR1YZCtBY2gkJJyy6HJ&#10;bdbeR+4NJ+8bdpnqZKrykP9N1J1Fjgwu7oxt4wDfil79GFLWnf6AQFd3gmAJ1fYeGUK3YsHLq4a6&#10;fiNCvBdIO0XbR3ci3tFHG2hLDj3FWQ346633pE+dJylnLe1oycPPlUDFmbl2tASn4+k0LXVmpl+O&#10;J8TgoWR5KHErewHUgzFdJC8zmfSjGUiNYJ/pnCxSVBIJJyl2yWXEgbmI3e2ggyTVYpHVaJG9iDfu&#10;0cuh62mknzbPAn0/+pG25haGfX41/p1u6oeDxSqCbvIQ7nHt8aYjkBesP1jpyhzyWWt/Vue/AQAA&#10;//8DAFBLAwQKAAAAAAAAACEAQ/1yMav/BQCr/wUAFAAAAGRycy9tZWRpYS9pbWFnZTEucG5niVBO&#10;Rw0KGgoAAAANSUhEUgAABAAAAAQACAIAAADwf7zUAAAKBmlUWHRYTUw6Y29tLmFkb2JlLnhtcAAA&#10;AAAAPD94cGFja2V0IGJlZ2luPSLvu78iIGlkPSJXNU0wTXBDZWhpSHpyZVN6TlRjemtjOWQiPz4K&#10;PHg6eG1wbWV0YSB4bWxuczp4PSJhZG9iZTpuczptZXRhLyIgeDp4bXB0az0iWE1QIENvcmUgNC40&#10;LjAtRXhpdjIiPgogPHJkZjpSREYgeG1sbnM6cmRmPSJodHRwOi8vd3d3LnczLm9yZy8xOTk5LzAy&#10;LzIyLXJkZi1zeW50YXgtbnMjIj4KICA8cmRmOkRlc2NyaXB0aW9uIHJkZjphYm91dD0iIgogICAg&#10;eG1sbnM6aXB0Y0V4dD0iaHR0cDovL2lwdGMub3JnL3N0ZC9JcHRjNHhtcEV4dC8yMDA4LTAyLTI5&#10;LyIKICAgaXB0Y0V4dDpEaWdJbWFnZUdVSUQ9IjdlNTJlYWVkLTVkNWUtNDY2ZC1iY2UxLWI3Y2Vl&#10;MTFiNGMwZSIKICAgaXB0Y0V4dDpEaWdpdGFsU291cmNlVHlwZT0iaHR0cDovL2N2LmlwdGMub3Jn&#10;L25ld3Njb2Rlcy9kaWdpdGFsc291cmNldHlwZS90cmFpbmVkQWxnb3JpdGhtaWNNZWRpYSIvPgog&#10;PC9yZGY6UkRGPgo8L3g6eG1wbWV0YT4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Ao8P3hwYWNrZXQgZW5kPSJ3Ij8+ve2/pAABAABJREFUeJzs/Xe8&#10;ZNd1H/j+1trnnAo3d240GjkTIEhEkmDOSaREUhRJSbSibdkay7bsGY/fjP1sz1hv7PFzGs/YGskj&#10;WcGURUrMOYmkGMEAIpBEbKABNNDp9k0Vztl7/eaPU1W3bugmSKTb6PX9ALcr16nQt9fae+21ZWp6&#10;zkgCIhgZO7mKoGx+jXPOOeecc+5JUEfffCw35fgNZc2dhDAFEiFARgCgyskj++G9T4Povz7UrXCY&#10;j+lDcme2U39ROfYX90f9Yj/2r59s+e/q1j/CM9b4P0ij06f+V+pk3+RTfMSP8wvwY/8leoY5vf4S&#10;jT6m0+uwH4vH/z3c4u/JGftX7GQ2ftzjv5Gw2S/SU3hMvzwFgAwfcTh2Tw5vTSqUMGYgReRUz76V&#10;vm0/5O8On6rf8qf4qLbS2/XMc4rgQX7YbWTD2ac5HtgYl3CzG4xOjF+77uj548ZJT9rXdfw1Pa43&#10;+TT5C3UmxpYbPxpZe3rjDUbf5FNHeBu/Oj92RDj+l0hO+av79PJYvnAn+7VwWiTVW/8IfzyPP/rf&#10;4h/fM+av2OO0cWRk3S80brgln4CRvrEviAyfqj4h40+uEEJkcnp29a51qjC6iXPOOeecc+40spp1&#10;1HMABEcXCwEIFDK8GPDo3znnnHPOudPYamVPnQmsmQcQIcgMG4v7Pfp3zjnnfnTravp+pPUOzj1T&#10;PSPjyo0FWT+0FPmpNRz4l2FNUN3yB2S9CHj9IZ368J1zzjl3EusW7Hi47xyeuX8RTrZwb+NVT4ex&#10;tQCDTEXqop86M8hOesetF/0//as2n1qP/cVu7Pf0Y7xL4w+Czb67T83K6nXP+JT9Fdp0mf4PvdmZ&#10;5tTNWk52lzP2TVvX7GHcydpCOOecc4/dyVeGj81EDhYD1OfqNkFy8gTgqSJjR/9D49cz6h/Ix/5i&#10;5SSnH8/TPfVv9abP+Djj8pN1+/mh8dYZ9U177H6Mt+VMfic39rD5obd0zjnnHjsZ+7lZMiAAB61B&#10;Zc012ZqWQU/OcOsPHbmXDT+d29SP+vU42ZfKv2bOOeece2ZY1058LKLftCCRAJ74GYDHMo7rnHPO&#10;Oeece/zWzQNw/TVDHM4GgJkMtgd7TI/ODT+dc84555xzW8TJa3pWI3fdcMlJrdvD0aN/55xzzjnn&#10;to5TLT+T1UZlwwTgMcwCeNzvnHPOOefc6eJk0fupZgA2rs316N8555xzzrmtb0PcvrEE6JT39Ljf&#10;Oeecc86508LGBvECjBf8/JAEwDnnnHPOOXdaG9sZGAB0TZKw+UnnnHPOOefcaUzG/tT6xMZdYJ+c&#10;PcGcc84555xzT6l1ob5uep33+HfOOeecc+4ZaU0CMBr19xkA55xzzjnnnklG4/ubzwDAZwCcc845&#10;55x7JlrfBcjjfuecc845556R6lDf24A655xzzjl3Rqj7ga5PALz03znnnHPOuWcuegmQc84555xz&#10;Z44NMwDOOeecc865Z55hpc+GGQD4JIBzzjnnnHPPOJu3AXXOOeecc849s3kC4Jxzzjnn3DPfqNmP&#10;JwDOOeecc86dQTwBcM4555xz7pnP1wA455xzzjl3JvIEwDnnnHPOuTOIJwDOOeecc86dQTZJALjx&#10;Iuecc84559wzwWY7AftGYM4555xzzj1T+QyAc84555xzZxBfA+Ccc84559yZg54AOOecc845dwbx&#10;BMA555xzzrkziCcAzjnnnHPOnTk26wLknHPOOeece4byNQDOOeecc86dSTwBcM4555xz7gziCYBz&#10;zjnnnHNnEE8AnHPOOeecO4N4AuCcc84559wZxBMA55xzzjnnziCeADjnnHPOOXcG8QTAOeecc865&#10;M8eGjcD4tByGc84555xz7inhMwDOOeecc86dQTwBcM4555xz7gziCYBzzjnnnHNnDnoC4Jxzzjnn&#10;3BnEEwDnnHPOOefOIJ4AOOecc845dwbxBMA555xzzrkziCcAzjnnnHPOnUE8AXDOOeecc+4M4gmA&#10;c84555xzZxBPAJxzzjnnnDuDeALgnHPOOefcGWR9AiBPy1E455xzzjnnnhI+A+Ccc84559wZZH0C&#10;wKflKJxzzjnnnHNPCZ8BcM45JxsKQL0g1DnnnrF8DYBzzp3JhqE/AcjYPwIb54P93wfnnHuG8BkA&#10;55w784yCeSEgACE4eRGoh/7OOfeM4gmAc86decZDfRKQtcH/KSJ+Twacc+605wmAc86dSWSzn8Jh&#10;YD+cCpCNgT6HP8ev8nzAOedOP54AOOfcM55scnZdtT/HlgCsLwci1t/B437nnDuNeQLgnHPPDBsH&#10;5jeE7IJBxf/4zQa3XZ0OGPwn6x5zXRrgnHPudOUJgHPOnb42DdBlGPGPBfrCtTcbO716gay/gYz/&#10;IWOXejLgnHOnsU0SAP+N7pxzp4lN+/ZwLAcYu9l4AD9OZMPswTAxIDeZRlhzwnePdM65088mCYD/&#10;OnfOuS1vvGIHY6U7awv0Zd0o/pqLhkaLAOq4n2MX4uRR/rppAeecc6cNLwFyzrnT0XhQvq6sn2tO&#10;8GSLesfvjkEzIHLNg2G0bACbzSBs7CjknHPuNOAJgHPOnXY2Rttra3hGo/6jaqDVmH5j9L86AyAi&#10;2DgBsL7tzylyCeecc6cBTwCcc+60M96zcxiwr1YDcXXUf0NN0FprhvC55nHG84BNJgU2O+2cc+70&#10;4AmAc86dLjZdxjsM4seb+YzX/Z+qQmfN1IAAQhleJiIcbw76ww7MNwdwzrnThicAzjl3WtjYfPMk&#10;5TcE1tfxbBqaj88XgGCdN5CkMOWsApKQRoKPod2P5wDOOXfa8ATAOedOC+va8qwNyIf1OxAOW/5z&#10;OHyPk0TvqzsAD6N/GhMz9ifLuD9su/GcTp4QIswEoqdad+ArAZxz7nSSPd0H4Jxzbi05WUQtw/H6&#10;ccP1AGvafa6bAdj4BICAJERAav2cKUng8rRkz9r+yr/6jirIQ//7e/q3P1KkYrgyYO0sBMcPwDnn&#10;3GnDZwCcc26L2WTB7XCFL+sRflld8zsa5l8f7W/s97/2CUgRoB77F8KSBPZniedsv+5vveWhHenE&#10;Hlz4jueXE0lUhAIRWT2Y8Z3FxncH86kA55w7DXgC4JxzW4mMtd4fNeUEMVidO1yiOz7+jnWj8Gs3&#10;9trsOQhSQFIBFTIRmvpzCNftvuFvvv3YFLqtfke62y/fN/Gs3b3cKKTZMOrnmhkAWbcywTnn3Fa3&#10;SQLgv8Wdc+5pMxbxg8M6fqlL+jne8WfYr2csLMdjHIInAJL1kL6lJILuZGVXTl/zKz+xMFFW2k1W&#10;pdgtpXv1619QtWPUSBhQh/syFv4T9K6gzjl3mvEZAOec2xo27qu7+nN1s97RWQpWF/8OOv88hm49&#10;w3uriADJIiR2J0u7evt1f/1n5qeJvF8wadlHZWQ5d9nZM1efF/NoluocQAQcX2EsHKQrzjnnThOe&#10;ADjn3NYwtiHvMIyXUZceCuufAAZLAOpbj5p5PraO/ajH/uuePxYJVhNVdUHxkl97+/F2FUNfUgzR&#10;soQsmQDHtffsn3xeNZ2QgRxOHQDD1qDDxcGrvUedc85tdZ4AOOfc1rA6yj/ewbMe8Jf6v/p0nSFI&#10;vV3XeME/TxX+DzMLqogILCUgpolUntd+9W/+wtEJY7NSVhIrSZZRYEwpVoGN/dvOueHCfuhb3TdI&#10;V/OPsUzAOefcaWOTBMB/kTvn3NNgvIifXHvRYK+uwVkZLb2tyTBh4KlzAHC421eKAPuNsr/bXvrr&#10;7zg2x17RIUqJlZoFCC0pIII+yyXtXPXqa21WLUtGo1GGKcBqU9KxvkTOOee2OJ8BcM65LWa0xHe8&#10;9H/s/CDwFoytxB0LxFeti8dZt/I0JjJ1G2W1Lzz/N961sL+1UnQEZZZKSSYEQaEISKQI9kMlu9oX&#10;vPBZVRENCYPSH1nzDIP5BR9Bcs6504AnAM45tzWsWfg7aqu/OhUwHvCv/lyHm58ZtuqkmZmxakTb&#10;nq79az9l5051ZFmYxAyWFDAaQRESRjWBmXIh9C575VWys4FcDTY6FHL8sH0psHPOnR48AXDOua1h&#10;TXA/WuQ7Nrw/SgrWDr6P7fm1PgAfNgai1N17jLSU8rI/G6/6hTdOXbV/UZYhUWJETCpCUMD6TwWU&#10;0GSIleWhms0uf+Wze0VMQks26EgkY0flnHPuNOEJgHPObT3DSh4hhDLW5Z+r8wAYBfyjRpwcKxIa&#10;3WqYMRhpxiz2W+Wlb3/J7hdcdLQ6JlliKpliFjQyoQ78SYQEpdByYQ5UqeyH6vznXS57JpgbydET&#10;Yvx4PA1wzrnTgScAzjm39RAQDvr6CIVQEzUE1l04CYBSD+sP9wzG6v68XPNAg1b9NGOoOq3+zjfe&#10;cPYbrj+CBdN+QBVgWaYRSSXkJu0qazPLQEGVgawqsz4CYrDuhF33lhf2875JqluCigg96nfOudPN&#10;+gTAf5E759zTaWwIf7hjb/2jT40pj1EqokRKsLHWQCdbfTvcJtho1NTJy7nnX3j1W140H+clpCBQ&#10;WiYKmoho0lZPZ5d0djFMdLOGBUkpgEGCVEZqmdvOZ+2ZvWg7cxpTnVWoeOG/c86dZnwGwDnntpLx&#10;hbtCgSgpauVkXDxPw0vO7V7W7rQraLTB/IBQNh37rxvzUAQwI6vYiLho7oV/9a3H8z6DAUkhkoAo&#10;QTI1KaJu6zd+8P6bP/lv39+cj1kkElU0GIUAE8mqiNe+4YZ+ozIFzSBi63MPzwecc26ry57uA3DO&#10;ObfGWEAtIA2xbKXyosaLfv0dctZsu8q/8M//c/zW4ZCK1dXBg/7+oweotwwjIEaSZoX0Z+Or/7u3&#10;Hi06VV6pJJhlqjSjqBG5FhMsvvXnn+988wjml/uPzMtkWwLEDAKhBkDMEqptl5/VvmRHumNBuggU&#10;FVmbAvhEsnPObXU+A+Ccc1vL6hZbpIlYLuWkXfNzbzi6Rw5O9U/sKF7086/vFkZJq12BZNTos0YD&#10;RURB0KDsTdplv/jadP7UcliRUFGNiirRBInMGApkE6Ucu+VgtlAF1enpCVDIpGSgCAgazahpJZTP&#10;ef2N/WYPYuDgQJ+u98o559yPwRMA55zbWjiK6UVEAItoZnuuPHdlotudWHmgfNT2TKDIkijr7QK4&#10;OgRfL80loHX/UDOjdZrVzPPPP+t5lxy3ZckNiDQTiiAQYCBE2I3H7jqcjpWpYzpRZJMTJhQJApAG&#10;UkixBNhK6M9ctnPywu3WEIN5+O+cc6cdTwCcc25rGZ8BICEElko53p9h0Sxtd2vqkVvvQ6UglSTI&#10;NW34SdigJxBJq8pGiYtnrv6Z1y0GQ0gKMqaQNLOgFFOxIFQ0JBy69d68ykqkHZfuYzOoqpCwurmo&#10;BEogxBKgy9K/+nXX9vK+CZlMfB2wc86dVjwBcM65rWUw/g9AIJSAEFayj/+b925/JD9vae6Rj3z3&#10;1v/rQ5OpkTFAVEQEYwsABIDQDMJoFouUZuNzfuaV5fY8ZT1jFFpgvbbAIKBqEqaUmhUfuf3+wgIy&#10;PeuKczupb6QQMtiIzCKTBBiZqgjE7Rftbl0wl4rSYBhrR+Scc27rW78I2PdzdM65p1u9hFfqwX2Y&#10;tlPW+e7853/jd5ALVmyyP2EdZjkSibpAH6BweC9TUaaUtCqn0q7X3TB97dknsKBS0mIigwpMRUFh&#10;vZlvMEnHluOji0CrDOU5V+xfzHsAjFRBgNZJSWQiGCQorcrs6tdc87X7PqH9YDRVFcDWLkZ2zjm3&#10;Na1PADz6d865p5eMnSKokjPFyZRbXwmDZEwp5CGNbs3VWwMMImYpoYptkSt2X/WmF83bQshIIwil&#10;AkYxEpQAaqFaJF249wh6Aglhttna3jpaLlqgBhXW7T5VtZ4JkCAmRB/lnsv2zJ070/lB3yoTCgiv&#10;BXLOudOClwA559xWRRGKmQmCCQkBggCaZaSIDXb4Hd0aoIgkSwkxNmm79CW/+rbFooIarQKZISgh&#10;VKWSYqSK5kknLDz6vYMNFBVtx8X7ulpZDlUJECFEVRQkjSZAqiIsach6mp77ymt6eZ9K0qAe/Tvn&#10;3OnBEwDnnNuqhASpoBBURRAIqCBAGy4TAIbbBovIoPdPhmqifNa7Xt3fFkrtARE0JTm8F0BRUWiw&#10;kCWdYLFw39EQpRTuufScjnWIRCTRusDI6mdSFYAhqChijJbZ3CW7J8+dtTyShMEnAJxz7rSwPgHw&#10;397OObdVUEaD/ITZ8ATJYcEP6sJ/gCIQgKSB/Uace9Vzd15/0UroIiRaVEIoOtovYNg8VEyCSVru&#10;d46uiGgKtvuCvdGSBIWImIgoRIxGwAATUJhopqwklU25/MVXVlmfkiheROqcc6eH9QmA//p2zrkt&#10;QgChYBBZj4r916yzFQCs1/LSmJKlqhlxXvuqN71wQbuaEZZQtwQdzQBwMFQvgIqIceXwIjtJzFBw&#10;cudExdKQUG8iRgKgigkpFBUTQSCZklo3j3uvPLu1u2WBRKrzEIzXJTnnnNt6vATIOee2Kqm779Sp&#10;wNh/Y5fUe4FRjIDQkFVxxq5+5+v6M1nMSjKCJiajPYNJUBDNTACIEIXp0QOPhBSM1tgzxQLQegMC&#10;iKiBdehvkiAUgSIlGITGKmWwyXDx8y6p8soG+xYA8Fog55zb0jwBcM65rYoQAce7Ao3CfwKog3mp&#10;S4XMLCL125x53gU7n3NOj8vQRItCgqAlEMJ6VgEKUYgIlJC+HT1wJCQRYGbvbIcd00gkiBnNBJUw&#10;BQ1ZI0t5hkxDgCSwEkFMVqG66JpLZCazLBqHFUnOOee2ME8AnHNuC+Nq1L/GsIaHNBURM2FCg7Y3&#10;XP8LrzkmJ5BFWByuDRCIAjIqzAmqMCohZpN5Y/Gh42JSMs7umU2ayMEuxFQkoQUJIs1esSNNtbvM&#10;ShPCzFIsVUhNYVvj/OsuSSHWVUAQERHfGMw557YsTwCcc26rksFY/6ahdN16X0UJmiUT9hrVde96&#10;XTeLEIOZWBIjra7+H2zYO5gHqFsGkZrA5dg5vBSYmWJ277bICmEwU2CStJCmNNrL2c7uxO1/9pcf&#10;/gfvmViKzSgqElQRE8BeiJe/8HK0Yp2R1EuRZSzfcM45t6V4AuCcc+vI2M9VT0I4u/kTrV558lF0&#10;Aiakjm6Weq04/cKLtl11QcUUDFliIDLTQJCsNxWuH09ESBOBiioQlzpYiWqSmLbtnC0lJiQTWB4s&#10;0xjZjo1dnfaH//mf3P2xe3AU3SMLoTJAQREFJEWguWd616W7kpaDbGO4csE559wW5AmAc86tw9GS&#10;2fFLn4RwlmM/N7+yLtnf+NTDbv4kzUg0wG18zptfvJhFZpGoABNCBu35WQ/HD5YNg8Sgk2gGdI8v&#10;oWSuopm0ZlqDgftACRDInE7bgYX3/2//TzqwHFYMGSZmZ0xECEG9T4BYYFfKS5//rCqPSc3XATvn&#10;3BbnCYBzzq0jq9H3E/mYj/HCDdfLqP3numuoEDWaVJ1WPP/1Lyr2zlTSTUyJyYwkjTTQAJNBH08O&#10;unkO9g1Q6PKJZYkWo+WTjXyiUaUowkJyLWUOk3Lvwmd/6/3yMMtuxIyc9eILw85pFhqEuUgASESw&#10;0v7OC7c3dzQgqV6d7J1AnXNuy8qe7gNwzrmtpu6TT9ZlM3XbfW6YEfhRH3NA1p7d9JL1NjwvSagI&#10;QbJCU7Bv5uKXXLMYF0NBMwpVBQlGFUi9exeEYsJQlwGp1C37g0h3YZkRFVnMtqIYVIQSUphMxdQx&#10;fOjffXCy1CqaTeMNf+st4bzJhbRgQYKpGkSU9R4DirIVdl95ziPH7mcHIQh/yGtyzjn3tPEZAOec&#10;2xBi16XyGESx6wazH19Yuy4TeKw3X3c3ERmM8Ad0m/G6d752pZkYjCmBCFAmqQ9biAazRgqFqAKG&#10;yLozqABAJtpf7Co0JpvcNh3VKmElCuS7sm3f/cjN5QOW+ugX+Ml/8Pb25dsWddEkIVFVoEqDiOYm&#10;WZJOKi+58ap+VoqC9iO8ROecc0+xNQmAD9Y4585Q4/F1vbkuuGYJ7tj2uz98xP5He8qTP9i6SYe6&#10;iw8hkHpRb6L1C5t41t65y3f3tEskMglJq9f4iiZBTI1emlxMzROxWWqBACYAAgYgQMqVnhoS48R0&#10;O1pXlGBeoCgfWfzBR7/XiijFnv9zLw7ntQ+lh9GyZBWSgUKYBFURFYpazCC7WrPnzCaNhJHeCNQ5&#10;57YonwFwzrmhuvifq8X3GPuTa879qKPbmzb8GV8EvNnjydpnHT6GgRAlDZnFabn6TS/vZCWySCah&#10;CUXrFbgmQbSFJh7tfv5f/dFDX/7+XGjDhKLUeocBBkh/pasQM7amGlUsAVOxPOnd3/o+lpCyvDh3&#10;5sKXX31cF6vceqknQlVhGrb6ESkkV6Hkisl4wXXn9rRPofgqYOec26o8AXDOuQ2j+vXuu2tXAg9K&#10;atbH6z9SmLtuSF/G/ttstJyrK4DHdwNQEYMZUsy57bpLJ87ZbqiUdY9/EQIGAYOIQkJCu2pgoVU9&#10;2MkrQ6iL9q2ucBJD7FZBAonGXLtihcBMZELz+QNHkIGZXnnjs1OjSsFgVLFBAyERAIzQLtsx5B0t&#10;EgTV/mefw2ljFs1MfrxcyTnn3JPMEwDnnNuwKHfYNJOgDQtvsCaS5Yak4bE8gYxF8idbDTx2UtZd&#10;OnY9CUWc1stedcNKXokamEiqiFDr0fd6C7BAyZKElJeLvTwoYRSrXxrFSKZeVASYZbOtXjAQDUOR&#10;0okHDxeCpmR5VxqlNEQLUGBQqZAQoAhta2TH43/7///B1z/6pUYFTckmirOuvqCSPmRUA+SVQM45&#10;t7V4AuCcc2srdAZD6RhMBAgorCNqUtbGtJvOA5yi4+e60J9rx/7HAmWuSRa4PvcggZhzx7PPaZ89&#10;U2Wp7vqporTBmmWBKBQiBPI8V5JlNdgDeFC6Q9JgZlUKBBRFSxNLI8xgKlN751IOsvrezbeGKuUM&#10;gQxQQDRTM8K0zeaX3vMlHMSJu4+Hsq+xW0nvkhsvjZkREKjA43/nnNtyPAFwzrl1W3IRgNCyhDym&#10;PMUCFDM1A2yQE8i6op1TrOjdmA+Mrzg+yRj5aCMyWXM7ACICo4VUztglr7i+q1GCUYxmNChURIQA&#10;wXpLL4UGEZrFZCRksH1w/bipSkzMoAAaWa4GGEvlsf7SOddfkKa0OTU1f8f8D759m/YriYMdiAWa&#10;53mIIR3tnLjjsC6gmbUVgUZCp/bNNLfpYB2wwBcDOOfcVuMJgHPOre61y0Glv0GYmKyIixP945O9&#10;xTylLIJJIFztDHqSAp7Vs5vsKLzmeU9+RBsPcPQoFNOGts/fMXXu9kr6JsloGBQsGYXGeg6DFFQw&#10;CrIs65cVtK5uoooOpjQSUxUBIkAaOUSEEpOx0POuuRCTutLpgnjojoOToRABFRzuTtwMje989mvN&#10;pBax++w9BlBUAqRIF1x1QdJoYhzsoOCcc24L8QTAOedkWONP4aCzDcjU1IV97X2/+baL/8+/t/3X&#10;37S8M4uaJBGAbdK6Z0PMPvgpa4f8H+sRrXmkYdGQCIyEoFvEy195QzePyFjFMpGqAaIUIes9DABR&#10;ghIARQiZVSpQBTJo3Uy0Hs+vyiRBIdBGQBARgYSIsG3PvvOuvKLXKQFkmVpAFVgiJQVFmEz78cA3&#10;7tUoCNh3/lkRZAgUM/YvvPrCVBiFviGwc85tQZ4AOOccBiF2vfOvCI0iWqninG373nrTypV7pl/7&#10;HFy0MwWqQgAVJXnKGYDRheNzBY85Gt70gaUeTKcVzPe1Zy/b25E+aAKqwMxURKROYQYrlwWwZDFZ&#10;FrKqTKAICJoKBDQkQ0wpAYRCRJIlESKgW/UXjnVOHD1RFIBg53ln96xMYlQwkKAkPvS9g/EEQM3m&#10;dNcF2xMjoBkZJE3tnZrYN2khcdBQyTnn3BbiCYBzzg1w0F+fqsGMlUQILcZQlSz76McqIdUD8gKs&#10;L23fNLg/Rf3PYz8mDEr6IQCJ1G3E81/07F5b0ZSIUkhSRNVoSWlh1MWUBDVAMoFIKmNGkdE+YiTN&#10;UpVksFYAJDXAIi1ybnK2e/j4ia88UJiggV0X7etaEgmFZFlCMLQRbvn415vUflVdfN0lVZ6Yk0jG&#10;BEmpsHOetT+FcpCFyPhGas45555mngA459ywp48ISIgkGDRkMeDORw5+9Gutux999NNfx4MnGlLU&#10;y3/XVrbIhp+bPPiPZqy90HCnACFIJqhwtnH2cy+u2E+WWHf+F1IIhRkA1BeJQERMQBENuXXLjND6&#10;+IeHJhFSr3sQqGpK/RA0MMhS9aX3fmJyNvSqavqKqdbuiUpjvcFYoVlWBT7S6dzZyxgsx8U3XGJq&#10;QUWJDCpgT6qzn3V2KtLo1fCHz5Y455x7imRP9wE459zTbrQEGHV7TIEisZVUj+aH/sWHDhWCJO1l&#10;CTEgA0lZM7K/rgXQuqL/HzEBGN1jdS8yABSIQEjGYHuee0maLDTrC2l15x3W5UGiGO1ZIJS62T+1&#10;CCKClVKrhIKSC4hoFoRZyEgyKCKsTIW2YqT22einh77wSKunaQI3veWlXY1WSBJrhCKTvC3Fdz75&#10;1ZwozSYunG6fO7VgJ4TMpF5GQUOa2j3VnM1tyZTBA37nnNtSfAbAOefWRPD1cLUEUXCikrmlfPq4&#10;Ti5lWRINazYAWFvWslk7/x9j+H/txr/DjjsiIkZAJU7YWdddvJJFkwhJKioKaL3yFyo6LLchAQpF&#10;aQotAshqpZ9pSDQTqtKILBQ0ZEFgKLJMUtbAxN5i22f+n483E4pGwPbi7Oec10kLIcuKrKWSscPm&#10;Ynbo64eaJn21K15+VUe6zEgMdkmgEUGilGdffJZpImywEoCPuyDKOefcE8ETAOecWxOV1jX+BlqQ&#10;MrAKlgKpxiAJBg5L5p/UBpdjXT856OpvhMWsys+emr5oZz+vokaTlGBWD/YLTZhg9fERoBKKaElz&#10;bTQLYbb46AlVQaChoiSKaVCFGhNypApTxczZE2d940+/sPSto41GvlBVb/vb7zzaP06VYKJAZtmk&#10;NO/68u12AoTonO6/an+lxrpGCXUCJSBM4/4L9qaQgMHOBBs2T3i6PM4kxHMY59xpzxMA55xbr+7y&#10;SRAiCg3Uur/mjx76nWxhwCnvIesuGJXQa1mk/ddd2C1iatK0noaQRLNB60+B6HDJgABItJAF5iLt&#10;AMZHDx4KISRJDBYtJgg0GKOoIEFjuGDuvAOf+t5DH75rpjm50Ksue8PFxXmtvvaDSA7Nk+RlMV01&#10;v/ahbxYMVbRdl+zRqZBQUq2O+wdJEY2IO87eKU2Y0sxk9eU97bjZ5yJjF4yu3fQ/bDjrnHOnmTUJ&#10;gP8mc845rP4yrJvqD/rvYNT65zH+rhy145QftxBo2P8HoiBFk03phTddVRYpNYCAwJBLkExMzECC&#10;VDOhSb1zmAYNydBVa+/dPjnVfvi+B9pFAxIjS6gINCZQglmJHqaLmSPfPvj193xhezHZLfuTl08+&#10;/x0vO1YtWIMMQkAlazK/5ZPfwCIqk36Bq156xUpaERUS1MFRG0BShMVkPrVzmmJYTZ6e+hmATZdo&#10;D3MAWRvW8zHH9LLJKeecO12sSQC2wtSsc85tGRwOavPH2dFq00UBj+Ve6xYSo95PK0mwfP9cvnuS&#10;GQRSpGxvPru9ahY9CRIg9e6/oABK0AAzmATt5Zw+b1fPesceOt6QPCGJJloUhWQ0GGEg5nTyOx/+&#10;y9mqYVVZavXmX3/rYcxXRazEUhDTordszar47ie+29ZMgrX35NvP315KZaDB6o3KyPrtggqqUO26&#10;cJeFyLoX6GrytHEbtSfDaI2GjJ1dnR5ZO5o/3Gx5zeA+B1dhw1Wrn47/y+mcO/34DIBzzp3cExLd&#10;bVpFcuobj0aoB5eICPron/fcK7ohQqpCdKKUr/7Rp772+5/axbYmERMRqYPwuhGQGIQKQ6k2ed6O&#10;1JbyeJkO9tupoUgiFVBG6Uteh+948Pb7D33/kbjSn4/lW//uW7kjXynKkv0AsKRG215Mfe3PvmjH&#10;EXvRGvaC17+or8bMjCkoWLckAge7DFMq2L4Lzooo60ajJERGa5ufAtwk0Vj/zGMbNpNj95LBxssn&#10;28lhlCH4v5zOudOQzwA459wP9fiCvLo7zui/sd7+J30SWXOyXnqcWth/1QVdVo1MiphkqX/suw8s&#10;fvM+efhEEakgDIJ6qoIAFQg0AFHNZnDetZdyRb73qVtnqmYOUbXErhWJOaMRAd/+i6/3lnuL6D/v&#10;Z1+4+4YLjsaFLMuaIQ8JDcuKrqSDS9//4O0tNopmEbfpOddfUEpPRDLRYe/RwWs1mAkjOLd7LjQF&#10;IEFRoQ33KPsxGqT+CIZv7rrN2kb5wOrzj5UGyfhEwfhVPOnnLzKYOoAnAs6504kvAnbOuSfZag2J&#10;DAaVOYyUx6PGzduHEoSQUGJ7q33ezq5WRLJUdlhdeu1V7VA8ctvBNtug1TsY6FgRkVAMRtF+YXuv&#10;Ow+S3/HxW2dPhFZXMpXEmEKJQlIZZiZnFo7PJ9hlb3nOc3/mph+cuJ9NAS3FighZr7E77fjkf/pE&#10;OyuSxeVQ/tTfefsxW0QhAUImgKQlM4qJCEwImopO5BPbWib1DSg6ei+e8LHzDWH4JnU+J73t+vd8&#10;zaUyNlEwfjlXL16fznhO4Jzb0rwEyDnnnnLCNSPHG3/5jq1WravQY87Zi/csZ1WZSWXRJMm2xtk3&#10;XMwWH/zBwYZlMAEIs2FsOtgHrC7KjyynLtm+/0UX4mh58/u+tttmUfazZh6lUpU8NCfy5on5pf2v&#10;u+L6dz3/9hPflxb7VU8UmjWDNnc3d37ujz/Fh3vsSal23k3n5HtyKyqzPhjzoBIEGSTU6wlMghho&#10;ikri7nN3miSrF1TwiZ0B2NicB6sTLI/VMIrffF3vpmuIh6dX0xnZ7Bl9Wt05t0X5DIBzzj2ZBqHj&#10;uvHn4X+rdUFD68aaVQATQb+BvVddsII+MkVKMPQDdVex/fzZw/ccxBICMojV1fcECUKQYFRCDDkW&#10;Q/mcN12HPbjr83f37612FzsitdlsWtnPNUSx3def/cKff+mBzqNhMiOsKTmSIoUpm3rwG9+/+zN3&#10;aTdLaroNr3jby7vsskgIpio2LP9PpAhAocFIA5OWe87ZkSRKvQRYZO2w+eN/Z8fftbGLf4TYe11w&#10;P74TG9ee3XjHsXutud5Df+fcluYJgHPOPZk4/GNYmj+8cGyz35PeT4xGGJTWwp5nndtjX0RVGRH7&#10;mZ1olefeeDmWsfTQYgaVkAZ7GJAAzequlqKJqbKOyso2vPTnX5U32h/65382c6I1i7Ytd5uhiGX3&#10;RL/z/J940fE4jyA0IgAiQfJGr9Fa4Gf/y8dmG0U/9kqtXvtXXt1vxVJLBpNcmYtlQpVEJmGiGSiq&#10;dbQfUe08excDKKt9lNb/uc6p1uxu+uaO5RLrinx+fOuyi/H0gBvSg8e8wts557YGTwCcc2eWp2Fs&#10;dhCHY7XFz3icunEofBQgkyoKMiFi11TYMSEK7VvTQpFnpaR+1t9x+W408cj3DrYsi6kyWh39Dx9e&#10;hRAmVYZiYhm28+q9591wIbr4+L/68Lm2qyWNXpcaGmUVwkTLwEYzMwG0CKGpnTCxJH/4T/9jfBgr&#10;SyWncOkrL919/QULWGEOA5NIygQSNOUNKYKGSKOaIUKRSGTammuFttb7Gdd7q/3I5Tmrb9a605ut&#10;9P2Rce3PUW3SpusGxi4nVm+wISPY7F7OObdVeALgnDuzPE2B2HAGYNRicnjxoJkkuK4SRQARSSBB&#10;yzhzwe5+TsSYrcRWB1lP86KImaxMNnDuzoMH7isQAoMwsc426sabZjQLQKBIjKZ6PIsv+9lX7jp3&#10;25FvzX/iP7zvrHwbSqgSLSsmlOyLsGi0RDLt6PmTe7/0B5+oHkRToC3hbnnFu1/1aPmotWAZLKc2&#10;8kzzZmpOxWZ1tKdRsyxIELNUpSRCVVqO6Z3TJoOtFNb2Nzq5jbX9o7h8Y770uNbcytiDjnX+Wf/o&#10;48c8mroZm8bZ5NnXrnPwhcHOuS3DEwDnnHvysY4WBTJWDESBwAah/6aB4WBtaV/jzovO6Wdotoq7&#10;b779lg9/aXeZz/QbRcjiZKN97t7+kfszM5hIqLcvNopRQCUgSlEYGJFZt6kH04mXvfuVs7uzIx99&#10;9NHPHpixIqUu8k4xUeWNaJIMolW2t7Xzs//5Iwe/9PCEFtYM/Un+6m/9+qPVURZJEZliHrJQhak0&#10;va1qv+cfv+8v/9uXZrQlEVWVqJLnCjEVM0nb9mxLrAYzAGOvDqMX/piKZ9aOpq9bQv34AusN80Kn&#10;Hrk/yZOtHslmOcOT3fvUOeceM08AnHPuycZBuxiSpHB1MNww2LirLikZjw+lrhyqB/Jz23nB7m7s&#10;ScB555x35FMHb/+Dz+872tiZZiS1z73oYnSg/V5IVEI4+Gk0gQoFJKPlAGLVTbbYTif2lC/+G6/G&#10;dnzktz+Yli2pQkwzYypzDS3LdofJ73/sq9/76PemGnmS2G2md/5/3nWoPBTbEXmCpFaRFxYmy2bj&#10;KP70t/5Ujkh52CSaKDWoAkoLQhVLSHO7tyXGTQbv6w5HoyqaTaPujQP0OEnp1OMwVseDjYuyZe3Z&#10;NbU+Y8U/g55AxJqPcfBTRrugrXkhzjn3dFifAPgvJeeceyKNakaEFIoAwkBkKUnqZ8FAEzOa2dpd&#10;csnh4LYYmjqzZ9pYsZ+27dwx/aztB7554DP/4QPh9nLuaGvvxDRKBAE1RIipkplaEahCqIjRgigS&#10;MwkQWZFyaZvyqrkL33iJtJrlkuTSRAfNiZZk7TJm0pXDX7/9S7//l62opugFe8t//9PYm5dNi3lM&#10;SmkEknlsNI7pn/3Wn3a+H7NeVrTybhWh2WCYX4SAARXS7K45wiBrt+YdvDPrsgIZXLjm7RudlLH3&#10;84kZTV/7BOPPsf76NRM1rOdwuHpy7eOM1nwMD7e+yZoLnHPu6ZKtO++/lJxzZ6xB9fwT+4tw1PVn&#10;GFnSTJhisxu3tXsZsWDTPQtlblCApMkoBaBCxQKxfVJamaQYE3oaXv6zP9n7ziMf/88f+dj/+NuT&#10;Z7en2zvQxNKxo3r2lImCVCgIFSVhYIZAiggTSgFMbEWlUy08/+de+Gd/+d7mMQRUaKGqtFdhanJb&#10;vPPQJ/71Z+cYqjwsx/INv/n61oWt43aCTRpSUBEruCJFv/Hn//59Kwd6LeTLoXrOdZdaAGhBNIio&#10;wAgIktjk3MRqaE2Qg/3QNllku2akf5OLNrnxSd/31UdZ18dn/PKxD5syGMTHxrwEdaDP0ddjsOMZ&#10;YMJ6ME1hBujoVQqGczuD3MGjf+fcVuElQM45h6dg+rMu5jFAwLIZl8+dbP7i6/f8L39j7m+9dXGO&#10;CT2hDaYI6lhTQIHRSo1T+7dRoICmCPSOt9Pk9Re8/V/82rkvu3x5oTN/3xKOamc5mShoAYmoqDGJ&#10;mYDCKIyKUiwN9siyJNCGLqOz78qzpUhREnIENnfm24uHVz76W++blqJMWK7K1/y9N+x47tlH4jwm&#10;aIx5QI5QlNlsN/vD//H3l7+/0mTOJvdft/eKF12VtCKZqUJRb0YAAsrGRIEchA3einWLbFff/1N8&#10;Co89ah5/aA6b9Yx3RlqzcGDstNR1OvXpwVZqAhtUahEQAYVQgxiVRtLEqtw6GZcQoQTSsN5nkEuM&#10;9Sha2zbUOeeePl4C5Jx75voRFnBy7I8n+BchV0NPUQDC7kS28w0vqq4555GzstbLrtTL9qUwbAUk&#10;w0pyAhARjWI7zt5tZb+BkIOi6AR7pL1879T8Fb/ykrf+739j5qr9UCsQBIFaZxlm5Cj6NTBKpNRh&#10;LCGAaYz5ssn0OWctdle0CBCZzibmFvQD/+wPmouQvq1YevVvvnbuOXuO2PF8MifZCo1mzKe6k5NH&#10;sz/9R+9pHEYjQZtp7uK5N/7im0705xEkUw2UDEHqTX8FgEiuWfMkLT0HycBgFcRmt9j07Cmsie3r&#10;yL3eeJljG6+tabo0+snVHq0yXJVRl1GJIZBqSZGgFXPrFeVSu7e8u9+9aqL15msv/cXXLzcT6zxv&#10;UBHE4edYfw+GCw2cc+7ptr4EyDnnnjnqqJJrFpkKZVCxzfGx6PGikyc4RhsMJwMgResjihc/75rv&#10;zZWdzLr9yhITVIUC2CAQpQKkkQlBdu7fk2IlOQSBJFX6jGzrEVtpTzb233TFsXvunj9wZPtV+49J&#10;P2ldnwJjCqpiVA3DOnWBUKCIbBTNbilZs0mgs7IyuWd2V5j83d/61zwY20VxvCxf+5uv337jvkPx&#10;eGMii9LPVS2iESfTfb3/8r++t5hXTdQZNi6afNs/eNc9Rw9wJhOJSEQiEzULiKTAQM1D3sxJg4T1&#10;7w1GbXM4HC3/sROw8aqb9WuEZfD6xz52GRYjYZh9CCkYrNSoK3wSAwASihTIQrtZiq2AsyYnLz9v&#10;15XnTe6da8xOzvc4sRLsoyr9wVQBCZF68zMfWHPObTmeADjnnolkNRocxfQyCvWJYfOZ+tSaMpQn&#10;3GhpgUGEQovoy9G7juzaf6H1lpZvuwv3PZIjE1mdkhWBkQCyECDYvmt7N1YIACnCIEIz0vIiqywV&#10;+ye1YQ/d9dDZ4fmGJJrMgiGIisGChOGbICKkwIgsBInWkGa3KqGoKmyTqff92/cu3tmZnZ48+sjy&#10;W/+Xt008Z+aB/iFtF33rNRshRJVuni3w/f/+w80FZIm9Jnc/Z8fLf+m1dy7eGWbzZFGS5SEDbTD0&#10;LYQIgiazZrvoiK0Nh8fzssf19g/jeRm+1cBqNf9Yrf8oLxj+HMsEKCIEFUoQNigfYoakVgm7RYmZ&#10;Apecc9Y1V8yety/fPrHIXl+rXoHltNhv5Utllm+ftCMLymzw5aufcrXeiatH45xzTytPAJxzz0T1&#10;ePuoEMRUABgkII767g9Hnzlatrnakv8JjNHGO9oQBkGelbzz9z9yRfaG1tGjC3/66eZxaFSEOuwc&#10;n7VAtIRmaM1OdrFIM4gIRUxETRhoSImzOyam904cP/hwvoy81YyhA4gmUAwqFCZaPfdB0AxUUAmD&#10;xZgHQKDIsVDd+oU78qBHjy7/2u/+9YXZeKD7KCdYSXcqFCFSu9ghk3/8L/6oc0+vhdBvp23X7Xjj&#10;b7zlnuX7bUZglTCGoGZJAFKMpqKEGEQUeSM362I0AbAaEz+utGvTJcTjlwyC8FGF0Xh3HgFRx/1Q&#10;ERiUIrAkRKYpQ08tthL2TrevPP/KG69q7ppdUvazuIBUcVFUApkikzKS2m7k060kC7ou4h8d1CbT&#10;Es459/TwBMA598wyGtNF3YrFYKIkJKkGYzKToALTesUnSVkf8D+xI7QydoqiIqYTCf0Dy3f8098P&#10;TBOpxa5IpmlY9Y9hyApAg6KdSx4MwCCaRjAaqCIoAUXHFrefs/PYPcceueVg44apMhMBg0pd6mJI&#10;hATR4Wg3BaBZyHKLwmQICFZZZzn2+/0p++V/90sPtY4fi93QEsIaooVleV/mMPnZ3/54775eO4Se&#10;pAtvOv8l7375od6j0hYgMSEXrdcwmCVSVcUGhVYgUTQblO74W/xERcJrx/TH4vvx8Hu8wmh4tzr6&#10;Byis12kYMkkhdTPGRsL+ud3XXXnODVek6eaKVsvaW8IJBC0tUcSEMAnUUBkCitAg2ZydWpFHSI49&#10;z/ihrT1o55x7+ngC4Jx7Zhk0aRyspNW6HDuwN1H12hFQLLHdYZCCKqTUhR9P1bCs0EgRMWQWp2IG&#10;U4ppltlwyeqwVmkQricmnWohV5aweiCfIE1VQUCSStAcF95wxb1feeCWT37lpVe/pqMw1VRFkaCA&#10;CVWEsLoDkQCRzDJUVZzKJkwL9JGFvNvp9KfsLf/zO4/PliusWtJI7GVGVUlR5mzq/i/dc+/HHpoM&#10;oRPSrht3v+bX3vTA8kFtIBjEKKowQEiDQFE3woHWK2KhDFlgffwYtQEdZgGnygY4Fs6PbsThmD6w&#10;2c/xTp9jpV7Dei8hBut66/eFEpBy9INWE8R5e3Zed+kF113FmXzZ4lHpWOiCEBFlVqYoqvUHodAQ&#10;QzAxMRUGTY2p9rKu6XE0tsSkXg/gob9zbkvwBMA59wzEQeinNApspUm5cf+L/tpbypR/7T++P958&#10;X1hOsExk2KLnKanNYB3Zi1CoFkijBogSlOFy1LoGaRglJiqb060qlVAbRresFwsIRUQSQaXsnNx3&#10;9QX3ffG2I1+7d9sLz35Yl6QITCgGNTekQFRAkAxBaEklWGXdhU6RZejkZaje8htvXp7rLlu30Cyr&#10;JKhloTDmKSJfss/83hemRXspTV7Ues0vvfZg7z5pi6U+YsozjaSpJBrBLGQCZap3Nhv0NRWtkxeg&#10;rrrhmhqsk38A62p81r0/WH/P9XMB4zMAFBkuCxEkq0RVFDFnJy+xZ2rHDc8+7wVX2XSrU6SjWpZc&#10;yrJQty6ttzQjGRCiWZAMATSYMEqdxzCmlE9PWj2nNDYPMfx+rd/n2TMB59zTyBMA59wzzmCcHACh&#10;EmHVpFzzjp8srzpHQ/vSN7/2B9/4ty1tk2KjcHJ1QPlJzAWkLodhPdZvKgpQSErdMn+4SBSCwSJg&#10;KS1NT01YIONqP1GhgCSNKoBREVvFla+6/r5v3f7tD371BTtfe9azZx/FshWh3y0LzQ0UqUudoAKS&#10;KgiQ/kr/vu/dFyRPwc69/ty9z9n73eX7mRmsUoiiQFIa58LMF973KV1Gmaycwxt+4VUr7U6Zp6CA&#10;xZCpCU0oDDCIWKRlABSwelnF6twGRkX4owh4dQH2yd74QUQva+P89adPsRpg9LwkDQE0YSiypYI2&#10;rbh6/2Uve17jnO1LGh9FT/IOQWNS1apKQQefR6JJCNGigSqmIoRQjSapbrmElE000+rzri5BWT3v&#10;nHNbgycAzrlnlkG1t0BodaxpQGQloUpVSN3lziIgRoPIYKagvv3aAvIn7eDqJb6ADHuDjtXCjG5k&#10;gykMg0ALRCvr/p/1sQ6i6joqppliybo79k5d/Yabbnnvl77+e59+yS+9/uxL5x6yxdDILTIgyHBQ&#10;WkgVEWGqbFuztXJ4SaqYYNsv3nustyhZICsxC9qAaCI1IS517/7SwUZCV3Dta66Y3D95HEsSSLOg&#10;ihAIE4AlRWAqNERjUEAx3DqXZmn8jSAxbPs/Phi+eQfP+mbDGw0ygcGdx8v91xnv9TSs8pdcosZO&#10;IbYj7HnxNfued1VvW7EcysVsQVUESGaDWycLoqBB1IAUNElkroFZMwWLWgmhZZKURIUpURtTE5IH&#10;9Fc/0UFJ18bj82TAOfe08gTAOffMMqj2HgsljVjBDz7ylZec/9P9E/O3fOqbIRUc9qPhoOGOPLmR&#10;/xoyXKIMrPb7GY98KYP/aYRm+VjXmsHAugzOiAiSJW0Wx8qlK1733GY2+bX/+slP/quPvvpX37zv&#10;WVOPFkupHWJMGYMKhDZIBChKNjSL3TgR8sVeZ2rHbCUEGUzVEAVQZpqFnt780S/nXURi9uKpq15+&#10;zYL0mIOW1Cghg0gyy2I2wUZRFPOdla70ECpIEBMVFagkVL1Y9zkdW5q7MTAenxdYlwmMqonWjviP&#10;JxFr1/jWCZIClkxVLGMqdGUCevH+c15xw7Yr9i9pebSIUTsioqZMBhHYoBSrXslQP7IhJSGCaGmz&#10;1prspoXl45ydinmggpKCBlpsTLWYh+FeDsN7j/V0cs65LcITAOfcM8NYAFiP6Nf19pBMs6mkS5+8&#10;/dPffyBLXR5cKfoqg9J01oUh4w1inuzlABysTV3bI3JNRcxgoqDexjaoUshBV/lBx3qzKCogkyVR&#10;7Vf9vKEHyyN7X3r+84rXfvV3PvYXv/2eG97+0v03nXtvOhGmc0YDFIPqe1FRWOovdhAZ6neryRIl&#10;1MQkSGb15mWl7cy33fel+ydTVmY877qLqpZVWb9CVYAKqedXAputsvHVD3ypKqtXv+01h1BFTclM&#10;oaQFU6X2O6UOFgePvWKR4WD5uur4NfX7q3H/+HrgTWv9CUq9l1c9v2KmZKEnbAU725PPPf+6V99U&#10;7Zo6pr3DzUVjVFECMIIIFBpJQKWuAhpsDUBSKZmIYY7F1EOLD3zq8w/feff5v/DTrQv39GAqUi94&#10;aE22kQdKktEmyBDwKVti7pxzj5UnAM65Z4a1NTSj/b8Ig2YJ7RVLdx5XMEsaSAgH7RopstqS5sku&#10;ARod3alLQDgonKkj7JiEBlJAgBAFDKJ1RVAIoZJERc9i1gqHusd33bj3Ndve+Yn/9MdffN/nriif&#10;e+Frn/to2U8NrcoKqKuiDIYsBBFLMRmADKFdVBZDBkCSqIiQSS07/uBhHAOYp1b3spsu7YZeDJGS&#10;DKKZxESBTKQmDvHeDz4M4oFz7mk8exJNSACTqQShCLW3UirCxhda/zE6v/bEmr6dq+H+2tW9HOYR&#10;InVqJUIakwaJhXaahnOn9r7qNXNXnldNhIexYsVirmoxBREmg6IuR0qDt3f05amXDBupAGBsxXzP&#10;Ir/1x5/MHjiKiHbFKhmyOqthAKSRabsA+rKmeRHWZjjOOff08wTAOfeMM+i7MhwzlkBaDqhheEld&#10;XCPgWBH56vzBkz4DsHYEe9xYxYtgUPNPhkHjnEEPUOjqAtOYomSqAJNUllDIAzzSurT1xv/fr3zl&#10;Tz53x3u//fDBh17xS295KHbYCJBkZgIJCEpqglKVphm0aJQWYaZQQEhkeciqcOh790mCiU3umWjs&#10;KDrsGCxQgmhivQ42NKviG5/5WkuybhWPzR+7oLEtaTeR9dYDClhMZacs0BaufcWnCoyHyzI2WfC7&#10;5s51QlUviaAlCKCGRljMe+GiPZe+4vkzzznviFYLrS7V6pavKZpSzZKIwsjVHSHqmRkZ1O8TFLFA&#10;DZIbZjt6z4c/iwePVT3L9sxNnrX7sAKkiglERJBrNtmGLAweSWRQyLWxz6xnBM65p5UnAM65Z6pB&#10;60WQEAUtgyZYvfProEx7GF0OF9VuHv1vWl7+Yx3QuJM9xnAtct17HprKKKoJNECFKqAZBSklEFoE&#10;gSCi0CImllJKQyv2D1bdF777DXfv++rt7/36pxY/8LJffuPxmarbSlEqmCbEYNLvlGAAaEDeKEok&#10;hRqENM2CGHKTe795TyMU0ezCK88vpTSkBqCmNEieQYNUKCR/+PaHQhIoZnbPVVZJJjJoh6kK7Sx1&#10;Up/1GoBNbPJObBL8j12+7p2CGgSWzDRDr0B/KsMlO6964yvz83cuaXwEK5ppBo2VBRWYqGiFZIrB&#10;KgHWK0EGq6s5XLmcaJCAXKyKEz1dueWBQ1//fraMlW3FTb/8loUpNa0CLMEEClFTyaYnWJ+tF5cP&#10;UpQN8b5H/865p5UnAM65ZzKijsQIrXdiEpKqIsZBnYZgsEGWyKj0Zl3ceeqzj934gtZTHC9GA8ak&#10;CmJVitSdP+s5DSqCZIPcxlJiPRdgw7W9ig6TbgsHlh4663mXhV7jux/84jf/+BPX/9JrH9Tl0Awp&#10;JRNNYo1m20pTUgJCEBrNAIhqBqOqzE7OzD+41EZ7RXpnX3H2CpYsN6aqkRXQvGRlkKySlUMLi4dX&#10;pjVHjt3n7+pqj1aJBkAoUNFjj8wjjvXu+eHv5rCLzrodv0bLaQnA6oUcFqMoEKyfo2z2W9dfevXL&#10;X9C6aM9xK4+HBRGqaExJiULyFJMpoqQUxIJmpjSVzMQMtHq8nlZvtSCisMBUxVYp2xftGx/5YmOF&#10;Kw255M0v6++fW5RFiKqJDppOMQny6cmuWDb4EGWYsXi875zbWjwBcM49kw1Hkml1+0tjBkGVTEAx&#10;IwEkatC65YsMtos6Zc/2x1kjtKEqfNMlsByuTtCyW9arApKYCNnjjDSs2+8H7UuE1MsBWFmlIQgs&#10;ZxEyxMD2TN5l77JXXH3k3h88+O0HWh/+xqVvv/qRuIQQeqwkQ2k9NRNKIMQEAaKBRoMFzcXS8YPH&#10;UwcGtYadden2h+VoUguZdmnGxCC56q7p7Z/9Tx9u5jBy3xXbW9snluIydTB6HygNzQ/ddyhjBupg&#10;amO8IuYU7+bGNRnDt2dQo2+MZtoMywVsRwPPu+ia172oahfLWp3QhQQGkVQZhQQZxAgjIhDVALZS&#10;MZE0SNYtU8WUQAoVogGIAGAKIzNwb5o68OcfKx490RfdedMVO2+68iFbpA46zSrECEBMkE20AFvt&#10;A+qhv3NuS/IEwDn3TDZqtC8AaEIQsQplf7qwmXaKCUv9Ri/krJtACjEotj/Zo8nji/4fAxk/IZD+&#10;cgWDBmSZhmST2rjrM9944Pv3vvmv/ezDPJFymlFEJWiCaSVTSWcmJntR5nuLLORBO3r9u177wQN/&#10;ctcnv7P9ou3bbtx9BEvIUioZQmExBm2SkKAUEgbVuvYmD9n8oWNaCcHGbFZMh9Sv6k6ZFtTITPKi&#10;l3Uenj9225E8FitF+YrXXtu1DnJRZvX4d2Y6oa1Ddz6aMR92xXlsb0K9a9poe+TBMHrd2kloiULJ&#10;WTVCf6K/+7XP3/uCZ/e3N49LL2lnsO1xBM2CSl0CBiIms2DMJGho9TlzvDxyyx0P3//gOc+7tnXh&#10;WZ1C68H/+jhNqSpq2VxZHP2L27u33NsorX/u9ote/+KHq3m2cjFRY0Aw1HseIwKh3aBwdQ7Hi/2d&#10;c1uSJwDOuWc8jpq6iKaFPIXL90/c8GzOTaV+XL7nYP8b94XjK8HqKnsMK8DXWb3wcc4ArC0KkbHL&#10;ZONcgEqwTgWjCg1UUIxYLHGwJ4djtisvQwmKCA2ESDu09b75T/3pRy54zrWzL9i7PFNlk/k87Kf+&#10;3q/8+T/5Dzf/yRd+4pyf6e3GQhYVFvsrEhKIEMCYCKHAjJlCEHIJjz5wBKYVq13nzXatFFUymQI0&#10;UcB0e5j94gc/o4sakXZcOTl34ewJWZTh6ldAApQr1cqjS02Z2vxt23QBgFCG9U4YKwJSqAKxrIpC&#10;u01d2caplz77mje89FHG480K6AWVkDKaWaJSRMSisW5qZMlEGVTJRj9cuJJ/5rd+B0c60FTuOnvy&#10;vL2sl10oYjSEjMpAa8csPzB/28f+cnY5nmjIs97ymvnJPOYlaAEIokgQxaAjqiC0inr/AJ8BcM5t&#10;ZSdZkuWcc6eFxxCJc9h0n0QvJD1v27YXX93d3V7IO8uNfuOi3duff2WayACKnrQtz3BL18c7+j8K&#10;/cd6Dq0+0fhVFAyKkfoxln0RiJAZUgs7z94V+sXCg4uFBgZSGWEpM2rIpdCVsveDpYduvne20RZh&#10;J1b9ltke3XvNxTim33r/V/ZgWx6zRtYIGYhkhBlgKVAEQhUDDAlJjjw4r0IJdtaFu7tVZ1BzT5iS&#10;ZgWylQPH7/riQ5lJzNOVL31WJ+9XksxMBxX8KgiH7z9sXcBk88H/TVIt1u3862b6JIddfmhWUUqd&#10;zI6GBb3pvOf9z7+6/yde+GC+XLY60IpCS5GWFHUJPxONmagSIIOlzFIwJpvqy50f+PTcUpqOgka+&#10;88Kz+yqVRAoIYZAoCUGtV80u8eDHvzq5WPU1bLvusnDxjkV2NACsBknOoH0QRJDUQjOHYrD++Ume&#10;KnLOuR+bJwDOudPBKVrm/HCDqvqo1mtw19WX9Sab/bKHXpJkJcx2zHJuIoXRePOaOLw+LauXPN7h&#10;/7V3l9EUwJpHHvSjJ0j0EpfL3DSIgCylOveqCy1v3PGN702HZqBADDCaUbmEzvTOqWZD2q2GIKZe&#10;V5CQyaPp6DU/eX0M8f5vPPTwNx+9eO5iJq2yDMIkyQSRJaxKJIWaUUnpo3NkMQ95aXH3BbtLi8MW&#10;piGZqOTTcfqzf/gXTUMKOn3+5N6rzl7hijHlktFEJYChmU/dfct9wYpBl/7Vt3TsHdl4ZqzuR+r6&#10;nZQklaEd5mfsxFWT1/yf/8OeX/nJAzuw0OpaXolFxihICWaKSlIUVsKopAK0UHf9DwDZiGlivvPw&#10;F27LYiondd9Lr25cfFavSBAoKERACBArbU9r9oHPfvvEdw6grLrbp656y2sW8igN0FIYbDEBCiha&#10;53UkQpHXa7LHtnrwSQDn3JazSQLgYxbOuS1mfOxY1vwpa//bYKxnpIACtebMdKyiULKUQlVBrZcl&#10;TDRTvSUwIDL+WBtPPJE2Rv/DZa913YsIBSV6R5cbyAJBCDNJU63dV5z7yH33hKVek0FAFYOYmVUh&#10;FTNTWbtpMRYaJiUUlfU7K13r9ufC6/7mz2CluuXPvm73d3Zlc4wFJCQxq/fMFckUUCMtl5BHdI91&#10;IQGCbefuLC0CBhUxTKK1rT9924e+M//9pVzzbl697G0vqaRPRSYqxjDYp0wLaz5w60OF5GNlTyd/&#10;J2WwgwNQL6OtG7lGpG6eWzVRzU929v3cK67/n37loan+wsQ8mn1DggGGALFkJA00Qf0fVYwQEcnU&#10;xFSYW9hW5d/9wBfasehDcN7OC171ouNSWgg5spxZTg0mzRQmOqFx39LhT90yWTZWMrnyra+Yb4vk&#10;pioZVCmDSh+hSh3808jQKOrz4zwDcM5tHcOKSuec2+q4ZmwcGEXLXHurH/IgIErIStVmlhtUNYQs&#10;GDII+iUt1o0muX572sf06D8ebvpzVD9OijAkWXhkPjBkovUWBmWobnjj82Hltz/0F7s4pUGYAUqg&#10;VDNt5bHRzNuTgMaSZhTN8kajm1Vzl++eu2JHOt790m9/fl88a0JnoXkFQkKVhJLFuguSZoxIK4nL&#10;UQRoa5hqRE0xUEKeoakLeff7y7d84NY8Ykmqy1552dwlO/qBUAjMhBUJzYJkRw8c7RyrFGGwonm8&#10;/8/6Fj+Dt2C0iFYpIUWmGNphfqJML77i2n/1D/DCy++xI/mk5Imhb6Gimmkdc8uw6oYg6328TIVG&#10;lqBJCJSim3jgaOcb9+VVthh42RtfdWIq7wfNoNlgqsEU2ohydjV1+x9/dqqUMnDb9ZdPX3/JfOhT&#10;mHHYWGpsiF9Yj/kzy8OGBMdH1ZxzW44nAM6508G67WPHo+XN26zL2CkBBKIZQ1HK/J33zcQiT1kI&#10;BaDaB08sl/MnMiis3hN21ItzfWHOxgd/PGSzs8NAuf5DAJHS5h862pBWZpqZwFCGmO1pzF2y58C3&#10;Hjx623wbk5KpQoOAYCzybPvc0YWV0GhWIYhmTFJG61o8xMM/9etvQZPztxz48v/98W3LmVRBIdBk&#10;1he1RBoUqiJaLpYgUoqT+2ZSUUlDJM+DZs1U7OL0537v440uQpbpnNz05puWbcXU6sjYlMgV1Ikw&#10;eesXbg0xX+2HP0rZRmsrhkaf6KD9D8xiiVD22jw+x2f97Xde8ks/cV+x1J0qWYQYkxhyZAFCIIpF&#10;SfUcD0HCBKZ1TkShSFKBQCub6MiDn71lhs2lfm/f86/MLt45H/pQqKVgIqAGFUi7rydu/gHueSRU&#10;1pkIl731FQ/bCWsokAKYqUJABRWmYioUqZeahCwMd5xwzrmtqP715AmAc+40Ug+MD4qs60BZ1gfq&#10;o2hThpX0kHotKdiQ/Pgd9y1/9+7dMWsto90JE8d7y9+4o1iKmrTeJPgkbX7Gm/f8+OHdeLZyikfh&#10;sIOMAAXC4sGjeZJAySAUloGLofuCt74EFW/5wF/uXWhv77dDFiqJgqpr5VmX7FuZP1xYtJSAmIMF&#10;rVE0lmy5O9N7x9/72Q7LB756+zf/61/saW1PyaiIjBBCYWKAFFkx/8gCLJSx2nbuVIl+zEHmU7Jt&#10;N7b9yW/9Qff+pJSyEV/186/oT5Vd7ZqaAIAGhEApmGEx3v/tA4UWdZI27Og5evFrP7bhMguhSIRU&#10;lbXDie2hfPVlN/4f/3Dx8j0HisUwoxarLCUVIJOUMSpN61IhIQmrH2QwFyACo5lKEpLMk8kjJ45/&#10;5172u9XOqfNf+YKlPKU8KVKeKBYAJdhMYWqxd9uffyzvpBOhvOitL1mYDVWToRBRgjSiXvdbVykZ&#10;dJB7EJKphHX/sHoy4JzbcjwBcM6dRupFqPXPsWh8LCyX4crRtU3k6+p+zUyny+Lwl2898P7Pll+5&#10;Y+Xzt8x/+uvy0HxWitaZxGAHJ6590jW9eh6PkyxVWP8qhwPlIqLSt6WH5vMYJCJXQqSTbCGUetbM&#10;Ja+4Lj68cO+Hbp7r5OyVLIiMyLPZs6dxbDnrx6ySzBBSKgh2q7w99f3FRzr75J3/7GePPVoeeejh&#10;uLKiEkBUMSWNCPVzWyNrPXrwiCJnyT0X7azQDxpmZGZ7NfWhf/u+pTtToVk/44U3XXDhTecfr46y&#10;UdfbiFAFElQyye762t3pBJTZ8L3F6ju5vqarrqKniNFKIHISK7v1gl9+0xW/+Ma7w9GFiW5oZVZx&#10;sqvTS7oztSZTUxgGPYtEU71RsspgywcIWa/pFgiyLGSmM9384Oe+O1FKX8LO5z27O9esNAqZGzMR&#10;MEGQRcws88Anv9Tulgssp645f+b6CzqNqAFIUQGKmBpCMiWVo6omghRKUGxYA+Ccc1uNJwDOudMN&#10;B80hMYrN12/eNRharssyhAKIiBiYQE0yWYbWw934nQeyO49MHE/tvgRoHf3Lmq4865ry4/GP5v7Q&#10;SYTRQtnBHACZhVAtpqVHF4sQojAGiwoLulLwure9rNtK933tjgOfu21PmmhWkjd1CSf2XrUbLSwc&#10;W54qpjMJBbNmyoqoqZ8ac9sejkvH5pbe8h/fdqhckKaKBkQkViaWBt06mak+euDRLBMAu8/d16tC&#10;kU3Gw90/+If/8eEvzmcGTuWNCydf/zff/Ej3ESlAmIioBIOoZJoks3DrF25tSsvWruFYfXeHCQGH&#10;5xS0sswydOa0f+PZ1/+Tv6XPf/bhZtlrmDaDWmqVums+HP3gzbf8u/cufuf+ZhRCbDB3IBAYDEIO&#10;y6dgg3dSzYqExpGl7q33Z1XoTzf2veya+cySoAGImalpxizT2azZ+e59hz53e+iRZ81c+/bXdiYL&#10;5pIDISVQJVMTRkBUoDAhhRSjEIIQ6h5CG3MAXwngnNtCPAFwzj2NHnNUtFo9MgiMR8VAEKHU27dy&#10;eLt6IS/rW3BsTShVk1AgIaGhIacESoAMq+5PWpb/BDrF2oLV6qBhzYyoWCL62dEDj0o0CHJqbohl&#10;WqzKw/nSG/7+OxZht3zkW8c+fe++hYlGKdKWaobYm99++12ZZIMm9ZQ8KNkvy3IF1eJUf2UPX/Qr&#10;L6+asYwVAixZCCq0QCqQQeYfPpyjQgO75nbtauxPB+wj//IDnTutHSRM5txlf/Uf//KBE/eiZQaz&#10;FDMVQCQLyVSr4tB3H+k+2FdKqNM12fhSh52OBKQBKVkfE8V8u7fzbTfe8Pd+7pHp3mJxzCRqCqis&#10;EXWuyn/wXz/R/dSt+M4j8f5HiyoKxZQmxjruF4VIncMYkgACrXdQ0G46/u07J1ZSlDB9xTlpV6hC&#10;BSszMpO8VCuZVpZ6E6Uc/sbtkz1NeX7OS567PFOUoUeY0BDEgvS0KjNho1FBI0hIApMwgSQ1SD2N&#10;JGtaVznn3NbiCYBz7mn0GEMkGRtD5rANkGWGPKasqnIkMZOUQKuXY8p4434ZbMqkg+IaMSRRSSQF&#10;lEElN0HYugXFT2Ardxmt7x2dx4YcYLxAaDg8TtWQW/HgHXe3WaiFYFqUaDG1i2wlLpf75A1//50x&#10;t5vf843v/eEtMw9OTixNai+76Jpn/eAvv5lXkKwRc+sVqSOVZgZW1IpFYzErz73mopVUtvJGSJo6&#10;VEIyCi0TOfHwMS7BTLddsGN3fs7t77vjo//gz9OdNpE1yoLNK9p/9//42we7D6ZJVohEynKhCUQi&#10;qZrPFZNf+/MvtbUJhEGMb2MvcvBBmgjq0XNNiRbLSVk+W67+l//dzE+9+Huct2ZEVWZVWYCNiGLR&#10;0t2Hu7ccnO6o5K29552bQmZqEBFRHa70IJnqahwVgyVQKDkxWeHBr94RaJ22nnvjlX1EZDEoJTEm&#10;AEFy3d6cOvCZm4/ddXcsIOfPnv3K608U0TJKimYp0apAa4gGNKE7s+aM5DAhgmHQukhUEJSy7lN1&#10;zrmtJdt40abL35xz7om2rszmFIhhk34KSQFMhGYmRblcWGwQZd7sp9waoAIkIfVdVlsGAaulQzL2&#10;sy7wEVlTqMJ1ofjjNqpzoWx4xFP9yhUYESw8dMehPAbNA4w5aYZqpY9249GqO7kPP/FPf+XW9339&#10;3k9/99477rr4xVe94KXXX3/+JXd/7Ds4liyoNoF6dNwkFxqRooiEMNO0ZrDYbTZC1YkCEmVeNFpo&#10;3P3tuxDR65evedlLP/pfPvidz988EbKQ62LZv/Gd177wXTd97/D3dDpYqmjWyHLGZEZmVM3y1P7+&#10;F+/pPGRNy1VASl0gNP5ODPb2NQNpliTjSktxxfYbfv0dh2e4LMeQEVGKpAaKpYw6jezOz31zuicM&#10;yM7bnp2/62jW7SMpKQwACIPAMKr7AlTNQEqWND20mB/vCzVtb01cuGNF+vUuCykgGYOAy/3JTjrw&#10;1W83ulxp6wve9vL5vMtWIayyIKJZKZFJioid2cTkUv/Or36pcc6e4uz9K6AIA7ROVEV19UMd7+rq&#10;nHNbxiYJgHPOPZlGTTY5Ng7OtT83u4tIPcZKQEUlJWtlS2fl29/xqqlrL00PHTn4hx+Itx9r9zIb&#10;jLNTZLSt77C1JkZLNjFa8zu8bNOnPtkh/Rivd/RYHE99xo9n7D6jlaUQ0YzSO9JZeXgpnNuOoVRR&#10;JMmZlRXzUPTUjk4uXfnWm55z03Xf/Pjn73rPLXd99Af7p7fvsNm7Pv2ti998Y7dAmTNWpYqCSRhS&#10;lTOXFYntHdN68NEqxmNHl87J9/aKMvagpd76yW81pDGZN7/+ka8cPnKkUPQlhh36lr/x9j3P3nF/&#10;76BMorKSSHkIVpFUyTIoYGhZ4zufuqVILQzKcSiQQUo2eD84uMIIS2iGpXbZfNU11/786x/kYpmj&#10;QKYx5hFCjSSBkNjsVL07HtzG4pj2d11/xXKOFKAKBcBkpKmIDRJAJACgQYigyLrxwW/epd1UBZt9&#10;7sXLrcxCrL9UJjA1gtPMjnzttt79J2g45+UvsPPPkWlJsRRFFEGiMZtJjT1WHPrc7Td/8DPpeGfv&#10;u188vf8CINZVRwYMNzxYk3U+ji+Pc849KTwBcM49xcZD6k1/bgy469C9Hk2litCYia4ETrzwyu1v&#10;ue7+0Jvev2vv0rWH7vtk6Ccwq4fZBxE2hysBxgnr6HrDotyTPPvjer0Yb3u55iiG18naO8ia60Gz&#10;Rl+/99XbLrngFX0eN6vrmqg0lpU08ljI8Zmlybxx4y+84ro3vPSrH/j8wW/fW/TDwhd/0Jfshne9&#10;6EE7Lg1FjKqWYIJcaN1UTuyY6vDRXPMTjxyfbrQPrxyfKnak+7s4zKKysr/cPdprTDVWUnnhSy74&#10;iXe/+ajNH45HYpaqqg9KrkEZDIlKCyIWJnXqri/eu/hgpy1TdSg+SIAGjVthZFAlLaUkkKolvRnu&#10;f8frd77i2ffLsTJQAU3ITAKZAANUJUvSf/g4FntShTQpc5ftXxQzqXvxg4KkiGJBRSGICBSzBJVM&#10;1WIsUrDjncJ0JedZV1y0ogJlTsKUYlkIrGy6y9s+9rUpy8rts1e++vWPZEwri60sC6Z5lrVCKKIe&#10;u+Wez//5Z/SBY7OpON7KZ2a3V2ZUiomqkmvXdwzTnXVfqseZUDrn3OPnCYBz7ql36q6aJ58HEAJi&#10;RK6BVkXtzp61DdMoMu0el9ldu2CS6pW8pA0X9tbdINc/+JpKnHXzD09ghLbmBdZ1L6NWo2NPJMNr&#10;R5cSMupLKhDJqAe+etdVb35V1tASSCKiNFpTs2RgUtO02O5WyEJDX/R3Xn//bT946Jv3L91z7IEv&#10;frc5NXHVz9xwKB5hQBlLCWbSB01lutlsLVNoXJnvNmJjLswU8/jYf/jQZMopoWokm0zVzPLP/Q/v&#10;bpzVPNB9QJrsp06mGQR5UDGtaNRAEKIF8lZPb/7Ql9toimEwAzOcAMAwf4MZaQL2J0O1t7jo196u&#10;l+18VJcTohoERFAjKkWCQSQIQtL5Aw81EyKTzrTyHc0Y+pklAU0QRVOwoNqMQQwIlJgAEkYrQwjW&#10;LU/c/fBeqjUwsWfmhFhhQSsmDVKYgW1rHPrKN4oTZWcJcxfubGdhorfY6lfl4mJncenoA48cvvXe&#10;/h2HsIzp0GjqxGJe8ayp1oV7V3KKQKwuLpNB/9HRJ7+6q/Tql8qjf+fc084TAOfcU+/UwTc2iZFG&#10;ffFJiBhMRTU1jt5+5775GyfbnCzah+66HykYRIch9Gqlz/rHHx0GNiQhsvbn+CH9GInBJqkOhxU+&#10;w6qgUUog4zXjHE5RDLqYJvQP9VcOzmfnMzZAQ6xiCKo0Ma23RIuQrqZsMj3E+XTpzDU3vjweWPno&#10;v/zAnR/7+hXPvnDynOxEq8tMkjEhNiCWqEEhzLKwfKIKy819rb2f+ONP4YFYaKMTaFM490Xnv+Jn&#10;X3k0HV1I89I0I7MsxLKfhWDJCJggplg0GsJ8Isx88/1fLw/HkNoqOpiyEXDQcWIwB2AWLUivDTu3&#10;cePffffhHWE5LAaREAGrS72MUGg9cwAlGiaLj87nJqVw9vzdZW6JzOvZIIFkDElbvbA7FlpyObeO&#10;xSoYRUWQqtTWTLuVAZPnzXGCVYpZRs1UKCIiKUyW4Qd/cdtkX0tI984H3/93/teq6iFFlAkRIaCg&#10;TIdGErIpJ4pU7po4/w3P708EAxUSIIOWGqyXkq/7pngVkHNua/EEwDn3FNs4yv7Yh94JqXv+C8lW&#10;la98/v4DzY+e+7yrDnz/nuVPfrXo5oBSOWhnv+bx1x3DhkfevB5ndC1+9Oh/9aBHd2f9ClbD/bpW&#10;ZE1zoLEUZLC/QYCQmsXiti99+7kX3LTCBQJB1IzMAGMOISnGgMxShZxo5o+szIdG722/8faP/NYf&#10;fv53//zVv/FWniUrOXqlJTGkTBCKYtqQZSSWq8k4+91P3/zIFw42e1maSLYtvvpXX3fuiy66+9H7&#10;27OBRquSqFpMechpFkRTlKCQLAMRksTj/Vs+/d2mTcJEZDAovvqSRWAppRQKdqYVzz3reb/28w/p&#10;cmyUQSBlElBEYLLaj1VMkElCqNA7upiL9jXtOG9vmdGAqBAJFgRiRUoXFtu+9O9+Px46/uxfemux&#10;t7EiRCYimglWDs0XlVnQxjl7unmmmVTsMyhDEEG7nz3w2Zuz+a5VgSFHaa1S52QSllKwvpaWS5XF&#10;/kyjde6e6av2n3vds7itecRWlrVUZFrP0Ui9IwBptuHb5oP+zrmtxRMA59xT7GTB9KgoRtZUxAzW&#10;8Q4D5Pq0QBDymGa6rc4Hbv3uh74NzVoVQoIohk3nZZhPrJtV2JhvrFuU+zhH/Td7ycO9iVXEmFRV&#10;aBx7Jzh+IGPviQCDmpKkedSDX/3edW+5vpjSMksUQd0KCZnBYMxDhkgTQWJG0yAypb1W/0U/+8pP&#10;/c5H//IDn3/x33jNYu9BFoSRTLT+3M6JO1EWKLJK8kW5+c+/kndEcllulj/7D38u7uH9C/c3p7Uq&#10;OxANCjMD6/22kGIUyZPEFEKmzRnd9tk/+Xi+FBAZRGmG4SLsUcKTLGbNYjFbmHr18y5/12vvT8e1&#10;LWZJU1JRMTEkiK6u+RYFU6ahqZKWuw3TeZbFzqklLmVZQZVKTYQtbZ7Tmrrl9z5W3HFEumV1eF52&#10;75YgRkKYhyDdnpaxUtl17t4l9oFcQzPCYCyMc93q9s/cPNvTNDnBuclSUyz7MStmZqbzmcb0jrk4&#10;Vey5+sKwe3pRkszqodjrpQUtTJmFFIh6CkYoQjOk9WtIuGGDCeece3p5AuCcezqsrXYZi7nXNsof&#10;Nf4ZxVDDgNxgqmopNk0akiWVYGHQ/GcYgA1r7U9W6sPNToynBxtv82O/3tFmZQa1PqtMAqFCKnSQ&#10;0WDwhnCwaHbIAAVEFMB8ef+Xb9v3yiuPS8doABQKqYtOhIyqAlAogWI0zYpF65x1/VkX/ODaez7/&#10;jds+evOVb77uXj5chQq0Cp0whRQsJczlMx/7Lx9bOdQJWVhslz//T99d7pOj6XgmMUUkYRCmWFfk&#10;iNVvs6qZhRA0y0LVPvL9Qw987f4JaxMKKNRogzqneh/mKlV5SxaLle0/95o9r3n+fTZfTGqs+spB&#10;mlCv1hjE0gQBWsokgzF2UrVShUjm1tzWXJKYURLyTINazJZsstOZ/9ytO05UCxraO7cdzxVZ3ZWT&#10;augvLhfGBBYzEwKjVWSRhVxh0z09+Ikvtpf7VWiES/e99b//6w+sPLJiZdUvJ2YnK009sSrDMYnW&#10;KPupDDn6rPI8oE8RE0AGvalEIawSE8emkXzFr3NuK/IEwDn31JNhd5i1Uf66GF2G8fCwJh4idbBV&#10;V5UYICGjmRAZ66tA1vEjsLYN6JocY81ZrA30ccoTjy0f2Hg9AUGClVpV7arYObuy1MF8mmDGNIwg&#10;OQyX1zzRaOGDwNjoF7d/6pbzb3qOtmE5mECYYFg2Y4mkqiJCBFTGqoLgIOevfdfzl48/eutHvrPz&#10;7H3tZzW6jVIylFVnYvcEMjIidasH7rjfVNO2+Cv/6K8sb08LXM4C6u2HtR73rzMkKur2mRTmQAip&#10;G3aE7X/8e+9tWytFBKBOTureS6JCi0wpn8iXZOmcv/LG2Vc++wgWi4ZaP2UisHqnAAPq2q7B+m0R&#10;gcBgCLkBeciIEgJtFWRFQDQrFBNsnpVNfeW3f7/VYV+Fe6byc3b082VTBqiCAYj9vhr7WZHabYoF&#10;SGAqkqJvrYX40Ge/NdHlfJFu+KkX3YYjyzP9kiXAlUa3qvqaaUrRhDAEoUVkUCZmmgUTNSQBB/0/&#10;adGYKKJE/S306N85txVtshOwz1Q65x6fjb9FZM1JGY2vrx2h37QsiKt3AFCv7lXUqy0FRq13guVg&#10;9986lB70/1m/EJMnPzt88Mf06n7YzYarQLl6EgYmZdyWX/czrzn/Vc897/XXtC/f3dVqNLUxvPGG&#10;+QoSIEil5ET/wc6D33mgjUYCESAiTGYwiFHMYIYISfVboQJkQDufl5WrX/GcTCY+/0dfnJzPZst2&#10;FkLfyqltLeSQhEA93jmenafv/EfviufKAhfAKpVV0GBWr+QVQOtjURMxCEQ1S8hmGnN/+Z5P4XCP&#10;pSoCROsJDQNE1ZKZQZqy1I7n/fWf3PWqFxxN/SwDYsoITRQOvxSrnwAhJEgBFZVVImBKyYCSzSIT&#10;SdbQlKXuYqd5nPf8ydeWv/RQsYLuRHHOy69dbonlIlAooIIgoIkaGoF5biQpVEOyWRYHvvCt5orF&#10;LExef6lcuGMx6/fVJKiEYDQRYWJdniQJIUkeNTfNqApR6vjyZoFYGZl4koIu55zbKjZJAHy8wjn3&#10;+JwysB7fBWvdWPymAdNmVw0qXsSg9eMJQQ43CsCg9ee6nX1Pdqhcey3HLsdJrnqsRktZ63QnpWp2&#10;1/b+hHamyv4kw3mz1hqWN9ULSccefyyJqLMkERWlNPvNr33oy3lZFMwCoXVtkMDqWRUFQBOrR6xF&#10;lEQ/xZW8275w4oY33miHl7/wnr/Ym89lke1GWwuBIM+KKsW5i2d+9h+9s7+n92jvsBUppnJY9C8G&#10;GsxgoiJQQqNKykBQY774veN3f/S2VtkIFBU1GgRGiCotqSUpsNzqnvPzr555+dUP27GsSGSlqLv8&#10;k2Ic7PLAUb43+PBINWYaQjStKqCCpol2VuQwJiz3Lt2+l7c9dOCPP7GdubTyeNbE9hddsajdqKYq&#10;KpqJiogE1VyQM88M1okoTTRSsqXOg5+7OatkOQ/nvvSG41KmrEzsUSoRY4ygqUEScskCg5ioiVCE&#10;JGFAEuPgkxOFxH6FRJE12ayMfxecc24L8BkA59yTaRS+r4vjRyXuY2P7G4v0V39y9eaDEeN6sJ+D&#10;CH413BpkATJcY7DxwdY9sYwf1mZHzA233/RFrr9q3QMpkVGXj59AmUhNZK5EjHX0O1jsO9YyaM1j&#10;EaxvJioEHlx69OZ7J8tMiEQDVRLEqFY3pIeBoAE0qmgOVeZYKcqLX3LR7OXbF25/9I7P3bYrzAVt&#10;ZkUDLZRINomf+c2fPtqYP27zUapksf73IRnrEiWRANFESUAUi7kkzRjT2Y25T/7OByelUVYiWQCg&#10;oilFVdRRMjN2JuK+X37T9Cuvf5gr0hRDBaQ6Z6OwXgJQ5wAUG86FEIAKRRiUQlPWBV4hhCL20bb2&#10;hZM77/m9L37nf/tvs2zlE8WJdrrml992Ylq6SLnWkx8CSMjyRqtV0frRNNBQIUNUm8iLWz/06Xan&#10;jIVOXL4/P3dHTytaCoBClAKKQkSgImZGkKpUGU5jSZLhF20wkzVIAAZTAGNfWuec21I2SQCcc+7x&#10;GkWv4+Ppa2L5YZC35uwa4wU8gwqU1XFhDp9nbMmwDPutjG7JjcH6yQ509ak2nJWxnxtvMLxE1l61&#10;miwMhu8BCciqRxYOfPm2iaUwWRZL9x4JKas7yHOsD9DY5Mjqw4nAhCaqoqHb+Mb7vtRa0iKJBoXA&#10;6p77QgrIOiglyFDvqhsl9dOKpiO68NKffmlj28Stf3Bz7we9GU5mppk2NFdrallECylkIcZYL8M1&#10;swQzMJH1WD1NCFrGSpNqsa/Y97nf/rQeycu+ioaYaDSaZSEII6o+UK1M9Pa89QV7Xn3dYS5pQ2JK&#10;UCWYRKIi1XU+MjpoDCp/ht+Peu0EFQwakaDCHs9u7b84bbvjX3340O9/fhaTRTN/qOi9+G/9Qn9X&#10;YwUxo+QVm1RJBkpZxU5llrcs5H0gFVml0JKTC2nxm/dOJCwX8qxXvaCvUQIEUCIYYElAMhlismSw&#10;JJaYEpnABCTABAYQ9fIFKDT2Siarq9HWflE8C3DObSGeADjnngQbR95XC3/qEF6AwR5Xw/B6dTXA&#10;+F0Hp7l6mdQ3lvEbylicPVhACkA2Lize/OHHz55qHmLtdMH4sw8G8VdvW79S1v196lFiUWAakyvf&#10;ffQH//VLD7zvZrtroVFmMtqrmKO+pav5AEYPVgfFIkptGnCod+snv9msWmZZCiGqlEQSRBhEzAaP&#10;KokFGFIKqtqcWNKYndV66U++Chk+/G/eP3NsYnd7O2OKQGxINtXoV6VVFjTAYCREFFp38amX6irr&#10;zW6lqdLoyuItD977ubsa3TwgE2q9/kLqvX5j0jx1Zjn3hhsu+Ok3HKw60pKExIyVpaRIkkyS1d3z&#10;QcCgGEbOFAGEFCaxkKvlKAvEAACzzW2tB7tf/J//cP4j39+lU8VEfnh3euO//s2j+1srkyIBuSGn&#10;SqKIRKBEtWP/9hKGPkO/iiQUk4m3ffBTjQUr0Zx9zuX5hbtjU0UUdf2SjNo2iVDr8iyFaN3ZlGDd&#10;/sdADguXSCFSt18vj65fAkdfeJ9cd85tJZ4AOOeeEqvLIjnq7Dn4SQgxHLReX5EzqokZVF2MLuGm&#10;jz4YPR+E3k9M//WNywA2qR2S0VWjm3NYzz4c2FbNaDLJ5uRi0ZjXZj9XKkZvxIZV0KulMMI6ZyKA&#10;IEI2e8Xdn/pu+ehyYQKUqklCIlIdlNYl+ARFgiVToYBWVaFVHNPO3ueec9XLr5UYfvcf/4f7v3j3&#10;TDGTymgpLZ5YDJopFFa/IjEa681yMdhs2IRUCVqkZT2rddbHfvdjU2xailpHu6znM0wsiehSs2q9&#10;+MLL3v2GA73j2qKxQgYWlExFNNdcaVCrP04be3sFgy0EaBaUqapMrQxSIYa8eOSzt33+H//f1bcP&#10;btd2p2lLl8y+/p//xg+KheMTVWldtVSICqAQGgxC1fa2GWsScUWWuk02Q18mF3onvnprXmm3VZz3&#10;kutOBKSMJhGgCROSwRKSCSthFCSg3mqNSNCEYCYJgwZMg9kpJfqLHR1WqA16Nz2GeSjnnHuK+SJg&#10;59wTbdN4Z3zAXgaLeAGMavaHQ/xkfW5dVf/oQTb+hlqdOeC63GF0aryi/0e3blpi8w4vHF1bR/ys&#10;B4XXlDYlSypqq8c5qNsZvtjBPdc98Zpsp86XRHJk+WL4wn/+8GzZKKSRKIRqClJBTQQKiomUkqJK&#10;ggAGs37sp7YewvELXnbRtW+6gQv2qT/65NLhTsjyMvbqTb443D2BEJVQV1+JgZAImKoUeRVl39w5&#10;7/k3fxoXtSyVEiigWf1JGglNKxOxeOmlV/zST9+vHZsogTKXFEj204yFbSfS9IlyhxRNU1AgEnTQ&#10;PEiEAGj1YltYpZkWO+dmptvtAjrbly//zsf0gbII2fxc2vEzz3vpP/nlu5vLvUkUBYUpByyBkEhQ&#10;YISBzd0z0xfszgrtPnB8m07OrOiDn/oqjsfULrILds5ccVavUVUoIckUIoO9fUEBAqACVQRS4qDr&#10;qtTvTv3BGElSATVWy0sY+yIO9kIG/J9W59yW4jMAzrmnGDc9udrtZrwEfpQprK4Sra+Q1TtwFOLL&#10;8Kesfdz1ucTjG5GVsaH5sQUMHOvkT1OAVheIYHjchMDqjv2CuphkY6n4+MGNHl3GXreBCEph6Gfl&#10;vd27P3Nrs8zzEIKIwkIdP5N1mlGvZBWoJGSiqiytWmmW83PdbS/Ye90v3tRNFZkJtdCiyLI6Aidp&#10;QoJGE1HUcwoiUAmhkcViT3PPt9/7tRPfPhS6BUxVA9OwD6sRipVmiStmbviVtx0NFUKqlyLkxnal&#10;+3V6+ZPfvf2f/+H3/uUfFA+emEwhmCgxWAzNekNdqAgGazoknYiPfPtg5+HjkqTXL4vpibSz0Xjh&#10;uS/8//7y3tffeGd1pNeIjBViKhBAEYiBdaueREPQpRyzV50XWjhxz6F9ca75QO/EV36wrZGtpPi8&#10;n3ndcVuWXFSgYCDBJPUaZQVABYNRjCoqQS1IBDItxEJdBQTo4IuaWC4sB4RRdlvPQMmohM0557YG&#10;TwCcc0+aUXn/CNf+rJcDgBSzwKgpiZmaDfpC2mguYLgIWEZNPwFdG4Cvj8rHDkLGT52s2P/kuObE&#10;6iYGg+BusJBZqBQYDTFlVUe6VYgmRjPW3S6HNU6DrGDdkWw6uTH2LmI4V6IQEqpBRYvl5h3/7S+z&#10;A51mNzdjFWghmGgSQoRCqxftMglgIAWm7Eq/aktvkhdfe0kx2WxkjaCZUsxooBH11mOEQNRIiCaq&#10;ESHPArMpm+h859E73v+tyW7bKtFcaRQR0fpesd80u3j2pl//xfmmmpYNIo8pMwkMRYczB3tLH7n9&#10;7KNNWQhFyqNhUGVUbwE8KPQSwOrlBpnpXim+92efzZaqBOlONha32/P/p3df/Ks/cXhf82joimhW&#10;Zi1rNCxkKWQMSoiJ1IsWAJieoG17zmX9qn/k7vv2d6cPfeYeOxIXgR2vvS7um4lNNZjQtG4xVa9K&#10;rsuSOPh0jEZSggBsI2v0rUkNljhsZgoikOX8go7Vng27AZ1iLYpzzj0NPAFwzj0R1oXVMhb9c+3N&#10;OKyTlzr0Z8rMtoXebuts769MryxPdJbb3U6z02/2+kW3zMuYlSlU1AhNkEHIRZpgfQpQryUQrkZe&#10;qz83O96NS3pP9doGMd1ocoIc9CEFIEIxssriSnO5vz/tefl5javmVpommQgtDMtbsLrr1dp5iZOG&#10;iGt3MwPr4iKjBZXcpFiZ/Pi//+B0ZzJUmmdiiGaEyaCXvihE6zzAVBOkroqPgqhgAzKRSYaQhSQE&#10;kJjq2YPVbEokCS0QeYChQHOq1/jAv/6zqV47JWZZZolab8wWk1CsmWw2XfvX37W4u7Uoi5olpp4h&#10;QhgNk2we+vIPJhf60ulP7t6ZZibKYHUvUAF0uHZWBvs6U1Q0AQePpnsOZ91UNm3HSy676R/8lfl9&#10;jcPtbi/vEoZYqVmAwOqyq3rdQp1FQMgErmRVZ3dr8sWXp+X+V//rexe+c3ujkcemXPYTNx0vqr6y&#10;glGYBFGQAgbLJgLqGv+oKBUxF1CyDnatBN7xgB48VnSrjMJUrwNmMKTjS6HeFBj1+7/mQ3bOuS0i&#10;e7oPwDn3jDA+Sr6uIH9dXCujwIhCJGEX5XWve8FFL7l8vrdYLi1Vy2VVVnGptzQ/313qrhxfTou9&#10;/nKn6lrVS1nd8z6JImgSpepo8SwHIV/dt544yQGMH8n4MXMQn1NOEq1x/IVxtJShHpUHYYG9Zpx5&#10;/gUX3HR51tCLY/u77/v20i0PNqUwS1DVUTS/enBjKdLmOYCsP8fBAgOIqFArhEfs07/9/jf9/bcd&#10;7D0iDVaSMgYxIZKIJkuqQgMlUpIgSB3nQ4yWFSGhEqFkWUwGiA3mI6QeAa+fznICyCXszrf90T/7&#10;zxOp2e+nLG9YrKcztE5qUlH1tvOiv/qO6rKzj6d5pCoYzCSELDJlzGbK/q2f/8ruxKWm7bj+8k5T&#10;LTCDCEkk1HX1w/kRpTBowfDgzXe0TWMrm7hh/6XvfvnDssKWiGRMcbBDMqQyg2K095sNPp1QJ2ZJ&#10;ZbGwC1949S1fv/feL38HS72l7fklb3t5f1a62otGEUn1Vr5CEkrUDZcoxihUk1xTMu1VV02fc+vv&#10;/PmDN9+GHVPX/LU3zSs1CFUjJPW66PaIXETHys089HfObTmeADjnnlDjUwFjgfW62wwvE4EgsD9p&#10;88Vyp1GixWxXK5dJTdwZzgoaMmQSTQhE7Sx1+yvdleNLy8fn5x86tvzoid58N3aqEFVNMwtqKiZa&#10;h8dQEmvGYAddWUbnxw55PF3hZj/XJTRjW72KSN3BMgLIemddfUF3ViUYF2MXFTIwQjTUjyAcLSHY&#10;EBieZAZg1DIJwxKoevIBrDvPS6Obdb768Jd+96Mv+tXXHKgeKQpJlVFFrL4jDIQKWG9oJQqlKowA&#10;skxKqUhAYmiIKW3QvEgJUIwiUCAgUHfqro//Xx/r3dtt9BqqGpMJGESSUTWhKLuTdu5Pv6Z13UUn&#10;0jLAAKhREJJFzTXr8dA3b20s9qM14vbJ7c+++LhEoapAV0N26LDbE0SFoTA9evCYUntTjRve9OLD&#10;uqLNPKU+iTwLFpOIDCZgBBzuBGF1aVa9FkItk4wW9+zcfUs0VlGmJFy2/fLXPe8H1dGUB4CG+s1i&#10;nXgMpg8IUCFCJWhNyfaGyfs/+LXe1+6ZnZcT5UreKYupRqkxCTPJe4vL6CZlAxilInWqJxtmcpxz&#10;7unkCYBz7gny/7L332GzXNWVML72PqeqOrzp5qCrnDOghIQIIpqcDAaMscFgm/H483z2jD+P0xh7&#10;Zpx+Y3s8jswMNjbYlk0ORuQggoQSSihfSTfHN3eqOmev3x9V3W/fIAFGwJVc69Hz3vf27e6qOqe6&#10;tfbea689rlU/Ku8/9LkAWI2KpU8itaAYNBYwUxW1HqCqgIqPXlRSJy2XYqJ50uQm3ZKIppaEPBaD&#10;sHhwcWHP/OyOvUt755f2L8alAnmUAmqJMxU6MQpZKtrLXlWiIvHVmQ5PdeX3YZSyMnNs/OLGkvYG&#10;U9FIM0YUiIv9ybgqBEt77O+fTUyGI3FLidJQ/zRcsSN1Uoct1aH9AqNyASFCiqrC2Cwmd3zygetn&#10;rnvK6y7dOdivCQYxpOLFyvZdqbxXrcxNK0wUWhBQhUAVULoEEKMSJmIqBJzlEtUnDjbtJ7Z+5s6H&#10;P39v2yZKmT5B1XINTaTI2+YvP3f9D125Iy5qLByDRBP1ESLqUIQZ8Xd99uvtAfJm84xnXxZaji53&#10;IlY10gpMRMlhF68I1EQHNti/pN7Zuqnk+HUD7cZyrDKUEeLUzEAbukdVgwSULC/XQIgiYqpoH7j1&#10;3rZpoTFvy0t+8acezBdj5siqi5xWdeuyKgNVyx09oxrNktw39izd/Inrp/cPYISmrWxy3qAeJhBq&#10;78C8xiNbUIY9HzVq1KhxzKAOAGrUqPEYYURyDpPWPPLTBaKAQDUvnEXRAJqKlh4siShIY/SgIArM&#10;UASRwmEggESFsAG2FNNu7Unrt8hmhY8RsR+XZueWDszt27pnYdvB5X0L0kESVApVZBohVipNSlE+&#10;hJVle8k9V8oTo8sZqwBUfcuVWL389yqS8PRYTu+75vaz+ikTbL3hHts/8JYqhv2/QkSK0iiV2yUw&#10;JOdHW54j1pejYGE0NExVRRBjK5/YevUNrcnklBecv7+YzTKxIog4VsdmGQrYsHohIlQn6mhmNCo0&#10;c8FCgKkmZc9wFNPMiUkWm/m2xa+8+9o224gQFZIwE9VIE0RmLt/YuORNL9uHRUpUFrDCqSsQApyn&#10;pEF69++xbUtNt2ZnapsvP+suP8fyfWTYFV0OExCynCcGOAUHOXt5YMw2r14WowvBmCKquEBGY1XV&#10;ERFQKBCDCKychGDqQABL/XU93vWZr2TdQSfBWT/6km2+u6yMiGVURrBcHABlB4GWIYWSEp0DB3G6&#10;iHd86NPN5UERYmx7bGjlrdTSwsRELTOd3bHfUcsF5koRoUaNGjWOOdQBQI0aNR4jHDWPPV4TwDiL&#10;HnFeBcS7RI0lVTNSSzU3GWFKUSeEWWkyKTDClVl8NRMERDoEx5wUcSEVtCRZna47adMJFx2f5o5R&#10;5vcubL9v69y2g/se3I+F6AeJD+osUaoZVIYtp0NmPH5R5blW5zusBhw6mbjqa3ZAW9thZ7jr6uvg&#10;zRWuGRtKEREWOZRBRRLRGCNclXsXHKpLeqTOCY4dC6MG52rWlRACNTbDxB1/89Usy0551um7egcl&#10;1TzmiWYSaQKtnJRgZU6ckYlatRlmTkwQxQJMJUaKeEXiBzk2tDamewYf+J0PTBQtK5yqmEAMTh2j&#10;OQ94W5rCaW/94e5MGorl0lFIIAESRalUYhru7i/c3ELzYMjPfslVB9JcWiowITFsryg9UgFX9nGX&#10;3k9Fp2ARosVs1UROoxKAUIMZFapS9XuTAiUFoqWRjwEmEBUXsaU9cdt7PtK7b28jRXr2xnWXnbvb&#10;SXAJrUCEQlwZMziBABEeohaCwCSqMwbdnK7a+y/XHfjq/TMhi620v6lx0Y+9dGHCdeOyS5MAayLp&#10;7tinpTdoOQbYxuK0GjVq1DiWcHgAUH9R1ahR41+Jw74+jiqmr55ZKthZaoBURFTLlDhNVFFqQqLR&#10;aWmXb2YGFRVRUlHOubVS5O/KubHVQFYqAUEhxkQ7Zn3nIkQn0tNPOSeNmsSkP7f00G3b9967c//9&#10;e6UDH1MNqlShgjoyj4EAtnIhlfS+us5xdi6VUJwg4CgI6s3HYEJRgmBuljcG+QSwaQYm2H5gKk6w&#10;kFJIJAJy2H0s43HSYQs3ov4rD3L0mFMBNaI1mLzpzz4fO51zXnbJQ/19aZaEGETEO0eLI/URjeo1&#10;z81IKGMMrp1IQg1RhY5wQguiEcfPnDx379zHfu8fJ7vt2FdRBQAzluerEhB7frDuOZfOnHvC/nw5&#10;UTKGUtxlAhM4p74v2Z5u56aHptlemPTrLj3tYJIrhFRFtOHaytCYTkED1aTcl8T7QcibWVal9aEG&#10;Sinvqc6DIgqCWrkfUSRSRM1HmQjZwi0PLN/+cKtwyy4+5/Wvnm03TLtQIMI5p8HEFIJoNFDgYTC4&#10;IOp8ykFoFy7c+vDOD103U2Q94WBN8vLfePuDrcH+/nIrTV0Ur64R3WDXbGKoetCHWzT2YahRo0aN&#10;YwV1BaBGjRqPNY6qapfDf6/MegAzK3PgpYlnOS4LIg5wFNOqNVOE0SgKVWWgqpYBhMJV6V/AYGUT&#10;ZwKRiHIgrlMXpOjCCkdAdJ077lmnnfr0s6UXF3YvPHz3w/vu3bOwa16WkTDz5hUqsVSGl3yUIkIO&#10;xT+QMUJe/TEcaiwERZWkK/VFgNC6KeJZm0//iR8qNk2tT7Jt//yZPR+6YRITfEReKI/wEwBl2IAw&#10;erGwdK4RUFyhLa76xt/d6Fz7jBeet73Yb54FA3PvXflSmtCpJ4TiAFfEkNK3WxMSEofMGZtsNbTV&#10;Sptpz3/5nV/Y+um7JmzCOqLqKnlLuX8ihiKkhlPWnPXSH9plubnoaMLSS0gNUOeUbDHZ+dUbJgdu&#10;mVx/6Vn9dUkPyygF+6XbP8ZIM8viBoRUmneOQqH2FjpeBAJl2cHMUZ8GgHJErxopNCoEPgGi+aV8&#10;TYdf/9AXG/OFiVqM99987/nnnbw8GHSYa4JYmAk1iqiJUC2KWITBqzpveb5Gppr3Lt34Z59Z20mW&#10;EAebGs/7zZ/emoWDyH3qtSh8ww0M6MQw182QjT4DY7tbs/8aNWocW6gDgBo1ajxGeBQJ0NFRTc+t&#10;2jaFhA3z2nTiAJA0QxQ6L8FAMVWhRacK0mBQMTMAUDUQgKOIUA2ltTxIMFbNv3B0zMWi60UMfGaN&#10;qcaZp519bn4uO/HgzvkHb334wNa9vQOLycB5NFwgDZVqvrpCVMnqUTfv6OIJwqp2ABGQrGoDjBLT&#10;J51qF6x9eLD3QI7GSRNIRQMMoIxW4LBVk0P/ilGNoKxCVJESyiuEQIymiZMIF9kaTN70vz+vMZ7+&#10;sqc82N+VNSW4EIqStKu6kkb76dYkIosQWOQnTZ96QnsLlqRXDJb29Hbct3vrzVvn79ylg7SFKQt0&#10;3pOgxfKEnCqF4q1o2lmve/H+6WTgepSAIqgDo4IQUSeiMTT78aGb72uaziZ6zjMuWGSHDlwZkGwY&#10;Oh3JaC0JBxHAZ15S733ozi44glbWSdRkWDaoRj9UlZqq51mMhjTqKenM7X//8XTvog/W1eii3n/1&#10;p7vLi09966sfit0D+UHz0MRHB0aoiLo0gj5L+0XActg8Mam37bztrz4xdWA5T9jbrBf9+1duX7U0&#10;F41ASvGJi2KA7+xbkF4UApUo6Vu2d9eoUaPGDwx1AFCjRo3HCIfJ/eXbYEBSsVdyZVhqKegAoaIl&#10;iXcikXEo+CYAmKlISSArNYiApIOWGeSA6FQdGIaW+R4ejCriII4uMSoQXB68xYxo6urpmY1nbnCF&#10;688uP3jn1gfueLizbdkP1JkTc4gQc+qqLgGMvHxGrFwJE8pIJURjORHKIINWJtF6ggCmISe6pJVt&#10;xzZsOx7vA5bDl2lF/LPSnzx8khAkoVBGEwhpGjHhJm/46y/tPzD/9Dc9d09+cMH1QmYGU4iDS/Nk&#10;jU6Hbd2lXQtK71T23H7gT97+V0u9ZSsCuqYh8ebbnOaw03gY4KjRREEzaizaLjv39C0XX/igzmmM&#10;0Ai1GNXEhK6k5E3R/sP74t4lJglOXNU4afW8Lls1Co2UUrc1qrAMO0MERhiQtpNkslHs7Oa7ZhtQ&#10;WCkcQzlFbhguCARQlsWQ6FSgnpwJjfkb7pu/6e7JmPSajZnTT9yzbVvS7+76xPUfuPnB8370JWc/&#10;65y9XFzs9gozSGoqVFU45ljlm+sU295/3Y6PX9/atUyv82tx+s/98OwZMwvJkmri+kVq3gBIksHt&#10;v/8BZ96g7ojPRI0aNWocazgkAKi/qmrUqPHd4tvh/aOnliIYEiP7RpTekiIAFEZSBapCSQkNSpWo&#10;gcpQBE0So0nZOwx1TJLoxUmU3JzQGM1UFKSqCKMhCqVMHUMQYYGkowFwDJoXceAaHk07cfMpZzz/&#10;XMzLw3dsveeGuxa3LSQDl1gjBogpICpaugaVHjbV9YzmAoMgtKxgiEgh87fe+aRXX5b61bI8uOcr&#10;dzjNGAWgKKxqiBg3HhrhKApyjsUAo9+lssCHCcU7kMwx6WYe+sjdD92y9ek/9ryTLj4+T6JolCjF&#10;Qj5374GvfO7ag7fvanabCRpkyA/0aNZAKmwYozi1solVBUahGCPKxRQljIj0yFvu6a9/8S03fG31&#10;2vZpGzcv+2wh9gofc7FCDcKGz1o9d99X72qEZJC4mQtOX3BmriBsWEspV1A4dqEs3YoAAkGYrp7q&#10;yxxml3vzS7ohLRsMWFViIFI2/Wr5FlFIpadvD2RyX+8bH/nMTND5gMlLzrn4La+6945v3vvuf1rd&#10;mmz3Bt/8o7++493NqSvOPvmp509tWutazSAwgwbDgcWDt977jWtvGDxwMO0QCebWxnN+/sfy89cc&#10;THsuAYqimaqaGkUcGiHZe+fWlKqjcK5GjRo1jmHUFYAa/+Ygj/X/m0ekrwZwNPvKR3nqkLZGRhNS&#10;WOaNSwZltKARiVhAlvuJomHdgUxmg0RCVsQWipCLFwOVqiFxS9Lf18kmm431jZ72RIKokqZOSCNU&#10;xAmghDiAwTQ6D2MQU1GNUXziECheoyuWYnAz6cbLTz75yrP6c737brj3gW88kO/uJP00CS6GsoPV&#10;lfn74fjgkSyoZOemokqbstbCTQe/8NY/RbuBhQU3x3SQISm7eivnoRWSf8gCShUUAYfokEa+mWMH&#10;G/YPD81MAQmY0Kbt4Fd+/xPWtolVE2YxDHJ0TPpIimQyNgknCtEMZoCjmoAKB8DDcyiuseriCC0b&#10;bwFn3Ta2vObFk6dvOPhLf35w9+KD6botl11wwSuv3NFaPsAuE4ZMfAxusbdw+0Prg3Sm3AkXndXR&#10;WE3s0rLDY9jJPOoMKdX/IiRNWCSy+vQT527eJVEO3LW9se7MJRlI2WEhAh2a/wtpiKVyyEEHcTNb&#10;1/39h/yuXlAZbFx13iuuutsPcN7mp/zGW25+1/t6D+w/eXp1fykuf+COu95/e+4NjWZrVTNtJqHf&#10;Kw4sSsd8NIhbTiLOX//U//zmgxv9QT+npBYx0bYXFxMUCEJsVuWD2505YGj6+m1/DGrUqFHj+486&#10;AKjxBMdjTvcf/RB1MAAcZvjzKM+TUR9ntDBaRlZLGin0TqKxlWS6gI/95UfjjqU1Z214/k8+f1Yj&#10;PZAyMMKpjzqVTH7zM9+498O3weEZb79q3QWbOnHZaKWfe9kgDMAocEbAlOIk8cKBE3jxAiLARERF&#10;ApUeSNBntyPLScufsfHc8150QWf33Dc+/41dt2yTBWlaM0ZhoBMdynds1PxZudIDpc/NapsID8fI&#10;gaZtFAW8ltY3K2l/HrIqYz+HqngZCwNY5cwpRwQMrDqpoUKIUnQQpyS1HrA/CEXgXeV6qlSoqtGE&#10;FFEAowFYIiXRZ2mwJEraKMJAhGFKcNaazc+8eMGKLZdeMvex6yf29uY/et3HvnbT+W993vGXnbx9&#10;sNCFqCDfMe9m+95lNtlsbGz32AdgQGmRJCPPpWGPQ9XnYAaBwfrGqS3rrOkbi3HXjXde8MzzltmD&#10;lBOLhaQRiahCIq1QU6XLMRmzvV++GVt3p3CLLT3tRZd21+lC1pU2Bl6e8as/OXvdN+943xfd7PI6&#10;bbaDQ2H9boz7F0wpQMM5Mok+kfVTl7/2JRe+5pm7JuZnl3dNFFkqjWmfJtqKsbco/U4sEnpd7GG+&#10;69iG1NS/Ro0ajwPUAUCNJw6+D1z/OzqHOhhYwdFI0dgMXCKaDC1dDFa1+IoGM+dUArXPuLc/0V+1&#10;dMPSR+be9+JffFUn1Y7rRRdF6DTJqGFfpzVoRYbFB2bXn7UxKhXl/F9gTKhjQAGKJBjYTD411WgC&#10;ttRfHEiIiPAuFNE5JZjHvnfqnDAWhcwXnrJZrnzjFc3XPPO2r932jc/dwd3dNGkhJyIUTkSkbA8Q&#10;iWZlWGCkelcwiBcFKVESZ8KRlw+HIQ85ZL+HGP8MvYLKYQRjncfV0LKViADDLlhUrycNhNNIK2cO&#10;GEiRUPYCG1Qch0MOyhvWVvqMAVTD0bTstBYRKbX50adcnnbnv/4lB3yvJeG8Vzx1b7v9jb++ZjMn&#10;Gku89X99Yt1dF5z3o0/bGntZbrtu/WajkKKRTJ22malRCtBK+35hGZeVUn5BaZ1fVTeEYCQtYfuU&#10;NXF1K12aW7h/R7MTk7bvcqDilaBaogKzEAROpZGEQb8NXbuAz1796fWdJLQn5KzVJz33onuKheBC&#10;lrqg6dZ+Lz3/xKdd9DPLdzyw44u3HPzmTrfQS9RnmgmcqIMJiPbkzJrjNi/dt//Dv/2ujl/MNrWm&#10;Nk5ONyZctz+3vHQgX9zwtAvTNW1vzdn77kXhhqWXOgaoUaPGsY46AKjx+MaxQPofCTImCa9xGDj2&#10;i0AQqBAR0SqLTgMUhHOB8DTf0NWbZwa3dRpRe/d3P/mua17xn15ZWEBiBQM0ekjs9NhlmjQGi9G7&#10;TKwLjEb+UqEQA5QCVVVqk+0Hv7L15k/dPNnILnr2heddfu5cvrBkg6ThBhqjWeaco0kRHVUsCUJz&#10;7MjioOVOfubJFz7vSbu+eeAL7/tCb+tyGhMykwGceBGFmBNHxoqyGyFuaHApXIl9pKK6w8w9RjfM&#10;WIZfSqbPqNByipdIpZNh2UJx2Bxhjjw1Uf5ZeuSX6hiz4fhlCISRFEeYwowQGXuv6jzLI6iWovtI&#10;cxoGGTY96yKcuLbruzHBttBb87yzrzhl0+1/9Ylke2cTJvZ+5Jb7nW1607OD5dseOJBF7UtyxsXn&#10;BRRl07IJUVYWVg62UggYNgcLBUFw0IXp87f098w3BrrtK3c3rzolNJ1FWiwNiVhuL51ZzglJT7X2&#10;Z//Xu9YUDWS+s7n1rLe+dttgEalOeo/cBGJeB21sQ0dPnz7x/BeesWQL9zw8+83tC/fvzPcvJQOm&#10;UVM46+/ZdcPWaGgmWQPs5fliwO4c4tAhcF521hWX9iTxSHbddq+aA3XMnalGjRo1jl3oD/oEatT4&#10;jiFj+EGfy7fA4+Ikvyc4MvB5hFCobOCMhY2GYCmqqboiAAIVJmjMpC968wttNaHw/XThxoPXffAr&#10;a5MZLUSdFsg1w3Jnyau3wozlVDBCaGIlmzahKUyNahATQRp5wz9c196b4W589o++/Cc//X/2X39g&#10;g1udDESNTi2GorAiKkzFormgHl6ZGTW4OG+zrVOar//l17/ql18+df5UP1seZIVmjDE3kGLiSlEN&#10;CMKsZIalr5EAwhUnn9GEsbIJ2gSmNAGlXBaSES4GX5g3U0YzjiQ5Y8PDMHIMHV/hssGWQ0mPQkVo&#10;jLBCYmxqkUrhhFK2XFcnw+qNRQRGWlklKCcjJFKsz058ydMWfe4Ti9LvNG1/FvLTVl35K29MLjs+&#10;pLpR090fvSFet/P4ONHftiRZuzvRnDxlU3BRktFQYjECNGLsoFbdAGXlw2hBWLTTLVdeGNpIen7r&#10;Z25bj5YGiRLVQRVmIIQeEaaD4uSweus/fjl5cJ6UudWNp/7Ua/e1kWd0jklkapIUaEAyiofXyfaB&#10;BNtndPDkk9a89hkX/NLrnvzrbzjt7c+befk5uGRV52T0T9awyS03Qp5Qm0lzojm9emZ6uuXX+pOv&#10;vHJy3XGDftK21tydDyeVHmusgFKjRo0axyrqCkCNxw3+jTLpJy5GUhMxWAgCrZLgw1xwmeBWiSKu&#10;y362NrnktU/98ruuzcy73N3zwbvWn7px06Wb9of9LhVziII8Ri/qnaNYaa8jKz2ZQjGQUFFqQ+Bi&#10;kU0jbl+aSqea6ZqlTv8Tf/6Zic+3X/iWF6w/cfWB3ixTQ8oiRjNLGs5FmhlhNJHERYVlcY6zzZPw&#10;gv/nBYv7402f/Nqur25LIzI3xT5FhyIeKQsaKBU75exagkIZuZ9yhcVL1dZKK2UwAbHIQpgaJOun&#10;GSRs702F1PIyr8/h+KxDxxIM32wlm19+fkhFWWdg7hhWe3/8ug3rN++88UE5MKcipTnp+OtJERGD&#10;VZUGcjkLG5/31G5b4C2R3Bgg7Eo/pIPOVDj7p54Xr9tz99WfWLXUuvlvPn7Sz7wuGWgEsKap01k/&#10;LhQKFZqy6pQwV/qnytAHyUiUuXSLCoHqAHHq+Clb12wsFNixa+HOh7Nz17IVwMBCANAZxTHwjMn1&#10;y9fcsf8zN0zSzU9lJ7zoiqWNjUUNOWMZCRqoTsxC6TdlcHSu0JyOgwaXLcpUlmw+YfrSk9eCHioD&#10;C0tBupLPL1sgB+RSsN7yqvUz66648OFBN/ajLS3FfQuZZXKoBqtGjRo1jlnUAUCNYxdPGMZfa4GA&#10;o/cAcOhnH/JCSvYJlMb4CgGQmJKkhiB+IXbOft55c3NLt7//xkaexEW79i8//4bjf2R6XWs5LKkP&#10;IQ9SThCAOUBVwEo/o6XE3AQqRpoIDdbQt/zGT9z1mdtvu/au7u6lVBsTLhvcM/jnX/7Apks3P/8N&#10;zw1rbbG/IBksWgjBvDOLjgrPaDGKKBI6i81Bzl7cmD37rc8sXrLw5X/+ys4bD2aNVhqSGKKoqihW&#10;vIJGTjejdamsLIezg6EUlFMCDBQWKcJxycVvfuH6s49ruuatH7z5/n/44oS0adXIMaw0VGA4WeGI&#10;JR8OSy6fo6nmaxubnnvx1Pmnp/Db797NgwQBleHeVGKgUk8EUEUlBssCNiYnPPOiOSu8M1h0QlCi&#10;Y7TcGm4XF4+7/PjTp5/18Ndu53UPbP/8nc2uy/1g4vjVeUqaGiKHo7KkMlGq2hjKIQaiEIgZRUr9&#10;VGSSLFl+9vOuuGvbF2bM3/aBz11y3pv2ctCzwolT8URgEY9rbkzv2H3D331sdU/mM1l7+bnrLj/v&#10;gA6ihwCMVR9DYFllECtDschEnAgAo2gUREUXpMDEVMEs8UHT49chiJMUOVa3km4/PhjnCoZJl+65&#10;9S7pC+AroyQK5XBZVo0aNWocU6glQDWOOTxe5D3fEeQR8IM+r+8jDo2AVtxvACFiv1BIKeVQkCip&#10;LxHpqEoNMQ6cbC/2nPPi89ZevrlIwmTaxh5c/XsfWc91jdBMCqeGaIxEkninkFE7KamAVtobeoin&#10;mEjfYX6iOOtlT3rtb77+8p+4vDvVCxxMumzaTe3/+oF3/+p7b/3ANzbYhsn+pAupT1MjqRrLccUO&#10;VSqdMHFIPNqYS+e7G/rP+Q8veN3/eEN6QXPJL0iTcAwhAOUIsrIfYbggsrIuoz9KAl71BItANSCf&#10;PPv4VU8+obfRLU5i3VNOQYOiApXhMkpZARgWFIZDtsb/G8YEpQpp2YXJi87l2Sftb3JeckjuqlaD&#10;qg9hFAeAFNJBLQbRGDKbfur5/YlEkgCJoDnTRCQNSMyHoNZMdzYXuhdMn/YzV2145UV33XmbWhGZ&#10;T2/Z0GURXVmDgECEQsIEJohlgFau7VDGFI0AVF0R2DNrnnNS2DCV+IS75jr37kFP4LQQC0IVWWet&#10;1fd3bvjTf5rpy3KaDU5cfeLznzqXxOhpIMtJ0GRkMBpBq0YJmIviTNSoZVdC1YUtIh6Q6MQSFi1b&#10;SvrLrf5cY3luYnG77t+TzS5Ip9C4StP9X789sVRHwde/pY91jRo1HqeoA4Aa3288EhX+t8iJ/62t&#10;Bg/7leX0W4XkvQCKVmlYOFEaBSJOWcrlSUuKPI3zvvPKt79q6vQ1loUJace7wkd/92MnYXObrdCP&#10;qjSBehWB0+FwMWUUixopVAIV4YzmYi/Ld+vcgebCic89423/422XvP6pg9XW49JUI2v3km9+8O53&#10;/+J7Dtx0YKNbi5weoqqmNBI0JZJK0+/UIVFIIkVTdsfdi5Ozr/3/XvPiX3hBvmHQybrJpEaGYDlU&#10;qDShYSjdH9tiqeYIsFRFQYWlMY8pemFSGhmTKd9c3L4P1RwtViEIWZoKVbMBDi03DQ9TZtmFQnqz&#10;CZectKXTTotMBYZ+t+yZGA9IKuWUCkGL0anCWTHjT33OZcvsw5GMAhWImniTNPhUEjMrMuvN+N1Z&#10;cd6rnsqpzJsgxDXHrQ2IpVe/mIqVmh+KlJ8CGMGqVkbAACbqFEohVMwlvZn26S98ej/jZJ7edvXn&#10;TpCmFMY0iU5R+C295Kt/+O7mnkHfpH/czEU//orFNVk/idFCuZDDla5uipUShBhQhjlSrR5ZtkSI&#10;qdCBPkLN+SDONDGf9H3Sz1Ak5p1iYQkP7fQsAygBMPqlRo0aNY5Z1AFAje8HnrCM9rvDt6MKekKt&#10;2JEqIJYiDBn0+pUko/SvJ72oQIyxpLeJ91ow5CGn7Y8HX/2Lr+q0B76hM2lr93V7rv/g1zdPbgqd&#10;4H0SGOBAhmgxwgxWJbRFCBgJo4JOoBKKkA+SotMqDmYLu9uzJ/7QaW/8728492XnLaZLwmLGNdx+&#10;fuZPP/OJv7pmZjCVhlbsWea9prpyLyuCUWPSRKoRUNU0tUnZaTsb5zZ+7L++8fzXnLvYXgwTHUkt&#10;hgiDihMFWGqdKDL09xQOKwBQVCOC1XwS/NLN2+756C0Hb95x00e+eOc/XpOyxYrTj/izDIOJFap7&#10;xMKX4wRIA9IstrPo4FRcUSCE0il1/KVVfYKAQEVp1vNh7cWnYl3LEkNZooERZmaAqHMSzVPEkFss&#10;EiumXJh0dFETn0w38xhFBSKkWCXOEpA67jyqQoA0N3TUJKKxoGc/K9Y/9cR8XZIkCR7aM3vjvdOY&#10;VHiX2ynp1C1/977JxW6kW1rdOPEFl4UTppdcj44iYjEqaGaG6pgrawGjGGDEMIyiVFUagxpcFGcq&#10;EWDU6oYFKRBRhac7eO8OdHJnOpycMLJkrVGjRo1jEcP/y9So8b1BTfq/Jb7NdXniLODhvKhirgLJ&#10;e0Ehfkhky382WinbUAUilaoimtkg6R9MF9/2u/9uaWYQWnlb0ps/cMeO63ZtmFzfywdRARWDVf0A&#10;MvThKdmqWklyzUwIT7gIBQvkhS+WGt19zdnzfvjJr/u91619+qYlt+wTTrC568t7/u4X/27hlgPH&#10;T27QgQqVniZhYMv92BOIX/LrijXrMDXFzIkURUBinAhzsvfJzz/7rb/z4zMXz3Sb3diyYNGilfyx&#10;TEtzeJJVFywr4l0ujpIpfLqU3Pm3X7zhHf/00Duv9bOZ66uO9ENEKWZZWV8eTkGH+e7qJ0kkaeK9&#10;MyZBXQ5EwwrhBsbkWWWMRjM4xkk9+VkXdyRHBkMoLXsgMGFUFBKiRiEcEHMTk0E/FISFnKFIGw2F&#10;lxiFZsIoDIRBoBqMKnAUb5UtqKhGMwroJFKhElEUYkuNeMbLnzrXjDPwt7/3s6fYhtZydmpjzYNX&#10;f37uyw+mA3Ymmxue+6T1zz7roFuOPhgKk2iwAERBhEXSgCiMQAQjGMAAGowCE1pVDCjrAaTGKBGK&#10;sp7khF4gkZm4zHQayb5b73LRlYEVagugGjVqPE5QBwA1HnvUpP8xx/d5PcfZ4vf+QCKUojcohRND&#10;35yhFp4kzYxCONMkOukbwSXrzDWWnv225yz7nm9m7UH7nb/6v22RzSRDUUxMTYQYSh1JldclTSii&#10;YkoqrVLMiFkCcYGJQQ25hV4z7k/m56aWLn/Llc/46WfEDRI0n3KNyeXGZ/7oMx//439ZLat9kSXi&#10;XSqS0Dez+b29f/iDj/6vn3rnR//7R47PN00X7SmXZAGxH9Jm0tWlufTAS3/2RS/65Rfn6weDRhcZ&#10;ixBLU9Aq7z5cDBn7b6jdF0dNgra7jdb8RKszkfbUqytfULJOGY2fGv48pLFgdKCSnZYBR5I4iDf1&#10;JkkAQimEwaiMgGoyl4iUhQlDIv60zc2T1xeuYDXmuFTXs5RoWWleJIIomfrE4OBbjQkVOFUDcgsi&#10;BTXQmTlCBeoiFM5FQnToNVTaj6qW56wqAMt36CCfuuhUnrKmYD7dDbd+5IuXbz5z6Yu3b/+X69e6&#10;bDmRyctPO/WlV+4Oc0hVpOp9MESKEQYFpbJPHc5gGHdKKsX/MNCkbESx8r8y8Q+D0GBUSkqfBZ8t&#10;sXPnw0l0UtksjWt/6u/AGjVqHIso/89QBwA1HjPU+f7vFN8Rw/5+Lu9RPGS+lwdSaNEpJI4eFIFG&#10;WmWZo6oUJ4IYNVgDaYxMptJFvzx97sbn/LsXLOiSCZOudPf0E3EAQugrFBCnwzlTUo2fKhUeQ88c&#10;M9DEQHhTZ5KYaIQSkrhF311z8aY3vOONxz/z5H6WO+oE2/u/evAD//X97W7D9b2BljGgf/LpW9ZO&#10;b0iWs4NfW/zqP329ETLkcESqPhQ5VM3FDhfbJzV++vd/8swXndFtLqJFA0K0lVblIxqCh7EQKPTi&#10;FKqmnt6VuvWxNH9lo3PEtsnKexIy8vMBaVDnnHNQBOdMMdTIS1UuKXUulUF/ecBeGk569lMWU9NE&#10;BQYzFZGSo8vKyRqMKjAR8UUUE4VYKAaSiSWSp9pLEDycTzJLWv3mlLWSqDEyAnDeXNkNDKKcTmaj&#10;WQRBGVM3m/Lslz6zkwQtwt4v3zZx2467333Nmph10kb/nM3n/uTLt6MbM0dENTjQBSTUJEoSxUVR&#10;o9CEVIOAMJNRxr8KucpfOJrVrJV6DAJULxfR6Jox6dy7E3M9DTpmwjr6WNe1gBo1ahyLqCVANb5b&#10;PJHbVb/34L+WYX8/lv37tZnE0Jsljwgs5ewUUkwhpXenAMYYYlAVETEGBQZF6Gs4EGePv/SES19/&#10;yTKWnNOiPyh6AziQMLMYY4xRnBjMhhoglF5D5duOrDbLntNoDpJGdRExMvex0+jPZgeueuuzLv+x&#10;py1k3RBCK2T9B4r3/sZ7ZrjKFQmgPnXRxbTtXUSGxu1fvUtz8XAKKVX+FoK3JAbGLBxwOy57/ZNe&#10;845X4eSi5xdchhAjydJApqp5jIx4SpG6lD3BEIpCSzvPoeKHqNqGZUjzRwY+Q3vRkftP5Yc0DC7U&#10;iYpQhIposGpKWBl/jVz5q1oEyVSxPlv35JO7UogYLDrnBBCtepBFRHTYQyxGFw1B1TnnExCCgH4u&#10;ofDep6nryMZ+4/R+dsKe7sz25TV52hSPSDOzsu9ZUGbr4QQCEYWoWexb0W9pdvamySed3DXq9qWr&#10;f+V/ruqlfZ8snrDqsp96zda4LzZIM4smNGVZpoiQkrkPZyuDLOcClCl9qYi/iY0in1FTRakJAgSx&#10;lJVJOVR6lSW7v3Z7Y1COWR7x/fqbsEaNGo8D1AFAje8YNeP/LnFIfvfYxPcrdykipd98GITQzwUw&#10;YVBYmbC3sk0WIgrVSKMyMpYzZM1RJrC7u+v8Fzzp3Jec12sHbXgxySTbcdfOiaSduMSJIrA0/5dS&#10;s0IjCGXJeY1WUl8DoWKIZFQwgXhIsMIy7ujuOOVZJ//of3tDdlazcLnLpX0g/eff+vs1xapGnmbq&#10;Q7F8wcWn52GQIFne2wtLuZgwVuTbiToViZDCzFnXzSfrw9t+80fPf9U5nXQRTURYMBNRyvh4AHIY&#10;/5QhwVCUgmF4UG5UNTxtPNc/7jLKUWp+aBdaMX0nHL3C7NC09aEmQgIi9hOuesoZmGmap8EEpaFP&#10;WR6QsdcJABqFULAsEIRgpZ9/mmZTg2zTYOKKyS36uYc//dY/+dzP/9nt7/lcsw+lmlJUVB21yrlX&#10;QYhAqOXEaHGWI86G7vNf95LgkySAc/1+KJbW+0v//Wt2tvqhGaPkxgiYUSIkqERxERpVTSrzIVba&#10;q5U1G5U9VnRNNBpptDJColGimZW6LDVNFnqLd9zvzbGcYTc+iu2Y/njXqFGjRh0A1Pi2UfP+xwqj&#10;FXxMaPb3Zl++TxEASVEhaYXlvaLkekNFjFSDYlH2p6qIFEUQUaG4qGmhoQ9zbkd3z6Wvf+pxz9my&#10;qMu+6bXArm/smf3mYnPQctF7OIkQcdEiWLYcl2EAVpxzpBSwl8EBREQjU5OMrugXfrKxrziQr+m/&#10;6P95fnJqI2jwgzR/ILz3t967KdngC81St/nUNSaIpuhhYf+Sd4koyt6FMmhRZx50OQQuJMUB7rns&#10;VU/+4V97pR0X+o2BJSxiFFaCe0HJnDly9Bwl/HE0LyWMVEBDjJTtQ5mQjD1XCDh1pR0PVxxwhs8Y&#10;23yCZFSnbOGkpz9pKXYldVL1JqAcdbzSuiHDCkLlJ6QWDU4CEBycpFnw50+ecNIuef9b/+CWP/9o&#10;u5e2p9atOm5TH5HeqKAatBTiG4Fy1oFFiYShGh2ciF+VTrDPREXRc0121uhFb3z+wem83wJUYKaV&#10;lsmMFsGojELSBFaZ/4MmZmXoV1aMYBHRYBEWxUzKJ5iJsfqPlWWTEmIJkoN3bOVsB6YqhAiNj/Fn&#10;u0aNGjW+Z6gDgBrfAjXvfwwxInPEoSnXxwKP6U59n7ZbIJXfv2lvoefViaiMrGBSDJAHBojRYsGY&#10;ZJ40JR01Db5pCdSxJXt58Hlve8lZLztv2feS1Ll98tHf+8Tg3t40245eqRbNJZ5m5UheoQqFpFKU&#10;EKMSQxcXNSIoqRTCOUc1acgSelirr/6Pr2ic0jLHNM/C1uLT7/zkCTPrikG3uaaJDOI84Gf3zTlx&#10;IMu2g1JBIk5odKYaaEGRyCIOpJvDT/7qa0562vpBs6tNLSyaUcSx6u89ZCNk+OORbhge+vvhPkCj&#10;ntfyD5WhxL/sj+Ww1CDDluSyvVhBmjOcuKZx0trgYsmSnQIQG5lnVm3GqJqDBRAx0hhNGVJnhrZv&#10;nNJee/NffPCj//EvpvZqS1uyKu2sDee+6dm9NZp7E4+y47sc2wVBZDm6F5ExCjX1NGdzsbkz/9jv&#10;v6e5FBPHwZrsST/6guTMzYMG4CmxSAgf4DhM9UNohKGS+WBk+D8Kk0rxTxUVcKwnYNgZACEczYHG&#10;qBCN0g6y5/rbk1xLAZc8kdy6atSo8W8AdQBQ4+ioef/3AiNx9pj1yLEgFjjsFKo4ZcVZ5nuTzpSR&#10;KIWEYXlxMREByg5SFj72NbokSZAiqILOqVkEYEYzE6WCDIzUnsQdvZ3PecszT3jWlr52m6lrLMs1&#10;f/nJ/sOhESYFKg4WgzhEhqrBVCJUIkr5y0jvTQpLAQkgpKhThjgY9DT1vdjLJ/ov/dkXxzXRNdAO&#10;zQev2XHzJ26dbq+mRKxCRJ6qdhe6TryVEQABQpTRImCqAoOKWEGKj5ktpPt+6M1XXvajT+q2F9AO&#10;FDOzyrSnnAY86gx+NPJ/+MICYwKX8fUezg5T70amo8EihjZBQBU9lP0YRlJi8HHmwtN6iSGVgFhJ&#10;YmCiKG1AKRyOMCBhJmY0FQhCkmpBwrtTsjW3/MlHdrzvupmuOki+mu6ijS/93Z/bHg92WBgCjF5F&#10;FdSqvlDWaqLSPCxhKAbTlpzHia/89l9Nz+cK9Fe1Ji8/K7nkzN1q5iUURSmJimKBMQpNDTAHuKFa&#10;arg4FBvFRAKKoVQ0kVUYUEp9ODREGoZLAoAuF9uzuHj39gR+VD15hL05Bj7fNWrUqDGG2gWoxtFR&#10;8/7vHcYrAIc9+BjiOw/eRp2hkNKVkkRJgcu87mN+PwxHzlbUSVRMurPzqSjAoDF6mtciWIPtiTzj&#10;vl6r8AkcTcU7l3iImQWycAoh6cWa3NHZ/uwff87qi9bZFFSYHHT/8mefLR7MJ63tJKlkJc6RoaR3&#10;kWaV600pvy+rAOZUlIpgYIzRFD7zGTRahk5cnjyp/cKfe/FiYylJfIuNz//lDY3FLEHSnkiJoJQ4&#10;oFZxjVUryErTbozQck6sWIhGQwOLsv+cp534o7/6GtvUH7T6SCTEKhNPlVGf78rafZfrXsp3dGXi&#10;gpnB7JAAQ4ZPF4giZHHzU04duECagtCh7p9V//GKfxDGqhQGJQyFKlfF7Bt/9qG9H7mlbUnHh97J&#10;zXN++kXP/v9+7H47UDSNKMVSCCQhsNJU0wHOopCQ1IW8yAo7vpd84b+9e2puEPJ8cZVf9bzzzv3R&#10;Fzys/TjlipA7dSY+qpo4qhOoM+9MJYpSBTRaNDOa0UyKKAURDAUxEMlFBpQCUqhYNS+NFCkF/iAZ&#10;heaElGmX7fra7dqJgBcpJwTII2xNLQaqUaPGsYg6AKhRoU75/2DxvaAJ3+aGjvdBlkYoURFFylmv&#10;kJEQ/THCsNF1eGZC0NEtHew4apX5VRFKk9nifXMf/i///Jlf/1Rrn28XiRphjEV0IjTz9GJQ0keE&#10;AXPhnrD3Ff/ple7ctGhFT9G9xb/82b/kD8a02/IxSeAlwqmjRaByupFSwz5SrgC0oTREoBCJ4swl&#10;dLHIJfF7e/smzmid/5LzB80icxkO4sP/95ObVm9mhHpnohattK4Xrd6k7MYtG2FLax+QXtWphGBI&#10;kn7aj2v7b/4vr9/8tDUdmXeZBFTdySpiZgrhd3KPrLDRw6s7Q9avAh2q9sUdKS4SUMpJuQll8+TE&#10;catMCYLRhIBVE4irp2Kl3XjIhgEITBycRJF+uOf6G5utpLO+cfIbr3z2f32Lf8qJdxX7+g3GWIDB&#10;CZyDctQCYIyxKsh4ib18jU6fGVZ/4j//7+aD8y4PedtPXHjCeS+/ajf7aKd5NBUVmtJoBtJBFNTI&#10;cmJaORM6wKAwEfMaXWKaBPpojuZReFekSUizmDVDO2PmIEJarKb7ljeqqKpJezke+ModachUVGRk&#10;nVp/edaoUeNxgzoA+LeOmvd/j3G46ueRSNz3fwPGDUukcoiX3HHQ9twwxfWTRTMxALTHuAIwlioV&#10;EdIE4ugWZ5dUHCFUQJjQtS376ns+lcw2Jm362n/8ykSRTbgmQFFGE/WuCAHRFNCCKdS82ITslX2v&#10;+IXXNM+ZLLKgRr8X//K/Pt/55vJ00S514TFQvKs429AAZkiXSw9Klrb4QlERGMRUo0uQ0BkSLhRz&#10;V77siskTVkUf2y67/xPbFx9c2rh6/SAvNBGnConlW6uUSvTKg1RUpJLOl83IUHqaBhNktsQDL/6x&#10;5zzlDecvN+bRsEhjWYdRjTStBnJ9uxGdjP/lyPtLh8S9rFRUVkOHPZkUyT3WnXdibCo9iNKxVMtv&#10;DnLsFeWQsXIBq52Fmlg/iDlz6YKPxYWrrvgvP77+FU/d2ugeSHsdFiYCUQM0ijNVUw3ioQ5S+u1o&#10;mhR5kJ6tW06/+icfau8Mtsxeuynnn3TlT71hdxp7LUZENfMQNboITziaBJa+PQMb5BqCFEEDhCyK&#10;NISJga0tcAIbJ7F5cpzY0ss2z7m1O2z1Q2Hd9mLNnv6qRTaLRE2q6QjCAIh6GBqWzt2yFbvnlU4g&#10;1QSFlQbg+ru0Ro0ajwP4H/QJ1PiBoSb93y8M2cHQKPCoqdxHMHh5LA4/UmsccVoYCpwrsbNGZsnk&#10;8RvQbjAg10XsPSCAHeow812cyhG/AKLCaCrSPdDxhjL7ryIpbcLJKWeuf/iBvRzYnm8u3fDRmy77&#10;kacuDQbwpDAW9JkTMJKqGi0WFrXhl+NgkMz+8C+/6r2/+h5ujY1BUhzIP//Xn3nJz76gdcrkklsU&#10;Z2YGVTNTei0HBFdp3ipgKztiRWDRREBRguKFZsEKEb/E5We/8Vn/9N+vbltTlu2f/vCDqyZWb5fZ&#10;AuYbaQwGiogMf67IqKpjiJU9wlo61dNAdZmfDQcveP4Z6zfNXPPOaxto2SBRg0CcU1a9ARyGUPKI&#10;qpMjwfHLIlDlxSuFVxWfVO9c/YMAhHM6yLj5yWf0bECRaoYCTESHov8qjAJQVSkIiAEmYoihWO54&#10;Aime9KMvnHnOGfvavX48QCXNOSutRMuLcqXaRqOUs7/MAd7iYNCMydnNtdf+7j/oN7ZnuQ7ajf7G&#10;1jN+8pVbm4M5P6CKMCropBzsoEaDU9IKi+KEqQNjsRjaSbbat9dmaXKwt/2Wuw7e89C2rbuLg4tu&#10;ADWiAOlFHFJdbjo5f+NTfvIlcy0uR1pVJ1KBuIKrLb31szcm0Uv12ZJDY+ShDqrW/tSoUeMYRl0B&#10;+LeIOuX/fYGMDFUAVAaUKxLr8TbgkoSNPfd7cTaPuOnDxkaFAUkza61dRe/gNE0TY7THMCwZ64Hg&#10;sL1YCBVRYrDcQxEdmBAKiKIv4Yfe8NLV57XyicIFvf0j3/z833x5g1/bkix1HmRRxAjEECwEFfMe&#10;uQ2Qal8Hczz4lt98M05KioloHKTz+Oiff3L/N/avcjOpNpw5GEQdYUSZaydHxLpsTyjP15X1ETNY&#10;KOUvqkjYl162pXnmFadHX2Rpsu+u/Ys7FhWmHtlEYhKlkhZVQ7Wq6g9FrPqdBgydaVQUYgMzabDn&#10;5tafv/oVv/j8/lSX7RjL5lSWevzROq50aD/KSq9gNCgM1WgBkao7gQAZMdTxD5uHq3UwMUxmM6du&#10;MBciY2R0lUk/jVUBgNXQ3JFSZuWoTtUinXdhUjc949w9rbyfFFEZA8VIUlSjUeFQzdpSUw1EBOk1&#10;BslMT3dr7vzLf+Et29PluJwwnrPx8l9447aJMDdpeWJmuZglJhKgJmriVAvErhUxRZ4WRRg0Czlz&#10;YvWWWZn/8C1f+MV3XfPv3rn9r75afHZPa6tMzk9MFNNTunpVc92q5upV6cwamVxrbW6fbUrZAlIO&#10;XiOVSp2Kae/Wh4r7d3tmKKOgqipz6KeERzxSo0aNGscSDgkA6q+rJzxq6v99ByuCUGbhR2Yph6on&#10;DsP3bodkxbN9dCwZCoCENMRo/cJFpmRnfl5VH+Mb5pAQaKQ6ERChz343FxVVUUOEC5ptD8uv/82f&#10;aJ0zOdDQZLb1U/d98o8/PjGXpZ1E6Zw6MzjvIBQ4FMxMtS9WuOU838UDr/qVVy1t6uaNgZil8/zC&#10;33xp7huLWbflLEnFS4SKWilZqb4NZShlGSlkBDDSABMr23pBs5yD+cH+Z7zyMmsWzulgvti7bX+a&#10;evM2OdMiC4UqtOz4Lbt+y9ugNKFkpaMpDSqHMixngdES7Sf9iZOS1/7KiwatZWtFqkUbSczHO8m/&#10;7VBx5Pgzkv1X+8qqWaG8L8sLLm8GEKB6waYZm/B0LCNFi3HsaYeVszg8WNnRaybqG62o4lrJclbk&#10;Vkg0RDopbzZaLBX7IIEARCHVIFGdWNLm5EmDNfe96zNzn7lpIg/LmeSnrTnnx188tz7ptS2EIqE4&#10;qBIgDKQiqOUxBqVvegmSxeSM9rpNO8M3/+CDX/2Fvzjwt1+YfqgznTuvrp/YQivOrdF9G3TXBtm+&#10;zvZs0Pn1aWfGLU8ENJiLqVMRqipEoPDm1ofG1o9+LR04MVEZv/jDanh1CaBGjRrHNA6RANVfV09g&#10;1Lz/+46SsYmspJUrcjk27rWC8JAXfU/bCQWVHGUkCqr+MCbqBwu9xa27W6umlmfnpNOHadX7+FiJ&#10;lA7lReWqkIAqCiwf7Ol0Ij4IDcbCW1TslqWX/NyrPvMXn9h/w74pyxav2//hHR9+/tuev/7U6QNc&#10;iFYYlEqLwXsfI7VQSZykrsteOpG87Xfe/p7fevfg/m7W98396Wf/9NrLX3/R8ZdvXJYOIQWiJs6i&#10;+ZIEk6XMXVg13dIMAlEVG5pkkqKgiGbmZnDuVed940N3J+ql71xL6YqJNRMRRgWMAgXUEIdeQCVr&#10;JiDq1MxIOofIICJeJAhDRKqwJLg18sbfePV7fu8DMtdER0FRgWg1OeHRd+Nbb5OgdCYCTEZmo+V9&#10;AQxvWSs0NE/e2NUoSjIS1WQAsbFkv4ymkAlgAEgTEVWlF99uRSAyBnXwqSKoEVBRkipStklAIEph&#10;ANWQSiAwGGzA9M4Pf3Xvp74x2dduU+MZW57yM69d2Jwu6FLmqf3ggVKMZLAg0crm7hQiql1ukKZu&#10;n7vpH66Od+ya6LhVcQopuqkUk0133PTG80+dOXWDWz2BpkaBetXIVkyy/mCut9CfzDqTSVHk5Y47&#10;OKH6gevds7N377aWtXRFKTV+Y4/0P7UQqEaNGsc06grAEx911v8HgXG1xpA+H5EclNGP0VNx6ENH&#10;/NNjeYoih7ytQCgZnc0tz2/dYQudJIpU1Qup6hbf7SEP/esoly0AqVFndx/0mtDojImCsW8e83l3&#10;Nll85S+88oznnroc+pNJY7C9874/eP+9n7t3LafbbGhUpxoYByFEUFJS4iD2LMPB/txe7n7Lb78p&#10;Oy8b+JA5NJfCte/+0u6v75kcrGIEJAYpTC0yL9uRRYeziCEAVURFaVa280YrRMvYwOiwr7f/slde&#10;HJoFhTRaCEjZWj9RIBJWGcTApPS1H0qfOLLYV6hzUcp39xD1XnwCM0QhUujq8KZffk1Y27VGwXJ+&#10;sY2v4tHvi28RFgghUNVyxBWHdqXjJYUybKUgOFt76saBFKalUSdJlmPDSmEMqvR9+YuNlq5sLI7C&#10;pN0QBUOgFUSEmUJJBCICRqGUIQ0gNLWokURCf7JOH/j413Z9/AvT/WKg0l03ccYbnj+3Uef8vCam&#10;IfdmHhLNcsQCNhDGlJp6FDrRTc4Ja+b/4cZbfvVvs5t2rup7Kpan3dwJrVWvv/KS3/qxC//Tqydf&#10;fG73zJmlLX5uFedm4t52b+9Uf8dMd8faYum4Vm9ttsC+OaeiqqoKiZxK03s//ZWkcDSKcFgzGUZM&#10;49syXq2pUaNGjWMJ5fdT3QPwREZN/X9wGLkCDonAYf2vMgoRVjjCo2zV92gXZUy8PEpWOiKFJqZS&#10;ZmirWVaPxfGOEExUSXEAQGp+ced8JqlQhCAtpfg8CiEZ9nL/0970jKe97fK59rJrSdbz1/+f6973&#10;ax/CAzaNCXaYpql6LWLoxaJggVQ6sR9ShmbcU+z+md/+6eyMdr9l5vNG7r74nq/e/dm71ifrMt9Q&#10;cyIqzlMiUXUDsHR3ASqFlFS1G++T0soTASqCRA/a4pOee55OinkElWw6lQzVEFlUpHnYB1wJjESH&#10;TyBNTMRLcDPpzJS2kuhFvXgYYZ7SNM7kP/6ffySsHrAdImkUaCVWeqT74hG1QcNedA63fkzpdNi+&#10;DGl8YmtP3hgEtHKMAlbiNg6jhtELViaXlSGBRbHGzHRghBkLKxfRUEnOVBWigEBcjIi0PEGRJIMQ&#10;1ur04Nqt2973xYmFsBzy5c0T5/30KwbnTi20OtDcFwMNMdXEChaMA1pf6VqpILGFwQmh1bp+97X/&#10;8f8e+MCtM0uTns3FRhKedPypP/fiZ//Bz848//z9G2V3e2mh0etnRc+KIAigORfUFU6WvfQbSQ+E&#10;KKtxc6p0jejC1v3Ldz7sY6qlcerK/IxDMR7w11/ANWrUOCZRBwBPTNTU/weJQwk1yaHsY4X0Dp/w&#10;A84QyrArYKUmMYxKRv2d3/Y7fXtY6QGo/iBROtI7yuzOuYQNMQcKzDm6ZpA0j4wYiOzm/PFXnfr8&#10;n39BXK9RQrvRKu7tfvgdH/rSu76wqpiYim3X0SQi8YywaFHEBnm/m/e7zB+Y3/aW//YmOdstyEBE&#10;Gl35+tXX33PNN9fkM2lwjmUNQkxC5XApdKrDFVFSKLQy/Q0BxauQFiBB43lPOzumRZRItekNUy7z&#10;ZY+HADrc+sPiPAIicKrOOZi0sepj/+dzV//RR9Zw40Qxg1y9qEACiBQ2mb/p1149aPSkZSa0CKCc&#10;YXAUqv/otHPEWIe9HeWkh2EQwKGHvwghVMF0s7l2wkojnLFC0LAcNOwjGBsbDSghKiKqUcVPNKFi&#10;wSSUWqOh6AuAmUZzJmpKSK6IvgFmZzQ3FV+8686/++BEp1gAe1smL/gPr+X56xf8kkhIBWKRiL2i&#10;Xziag6hLNXFz4fhi+uLBqgf/8MP3/+n72jtnk5Bb289vSE55ywsu+sXXpU85/kHZ10mWCywbA8Ui&#10;IgRm5iBKOgHLuoRQFGYi8CKqKt7cOk7c/aEvJ91EbDij+bAa2qPe8DVq1KhxTKEOAJ5oqKn/Dx4r&#10;yb8q+1t5r5iIUYZk0FBNipJxKdDK3j0Gm/jtk3cR0aH1Jca53WN8qLF3rZQ/K42kQp3fs+iiqFXD&#10;iL2oBKRMPJxZRBPzWc+ftepH3vGmLc86qau9dpo1BuneT+29+ueuvvl/X7txaWo9VmV9JCF4WgJr&#10;OFiIfQl939kbd/zkb71pzeVrlqxrjJP9xo3vufmWD3x9s65u0DNqNMA7YzUY2BhF1UADSyf+St8i&#10;lYcmVQqiAFdtnGqvakGRI1993OpBzKFSTrQyM1UxWploH+rmZej6RJBJkiztXtr1+V2LN4U//6W/&#10;n5GZRFKIUqQINCEy6LS94Vde0m922AjlfAB+G+TzyIWX8RttyN4r8j5Us7CKWkk1WT+BltINJwVX&#10;l3Fo7285PhqADHuNhUSMFqMgmWgaGHKTqKAYtbRGJUtzVWEgQaYSUoQ4WIXW4Mb7v/k3H8725csx&#10;Fsc1z/r3r+WFm2f9kiYFpFPoci8b9BpYntbFpg2SxMVkaqF56vz0/r+94cv/+e/s+n2NblZourAq&#10;02ef8rL/9YvZ5afsag2WsgGdEmAUH70r1EWnURycUDxUo4hBoTCowVFAUXhnvpGn/bt2xju2JtGL&#10;qACHev8fem+P/15/GdeoUeOYRD0H4ImDmvf/4HFYz1/JD8RQikk0mmhBCtWBEiFQqA6Tyv9Kmc24&#10;3viwN/hOKbxUgp/vJYa8/5C1KgXntMFiPywN/KSjxGBmFklRVZiBFqMUKq4ZKfPPeOtV9592320f&#10;vEn32ZSm7NnDn9y59XPvXX3xzCUvvejEc47rWq8z6ORWaOrNxyCSS9xpu1/1n176vsa/zH1236Q0&#10;GgN/x0fvabaa5zz//IGbk6QArBy4ZSY61tcpoIoqNDKWWX0rfXKUNPb6vaIo1KkoNm5ZFWRgwkjz&#10;gFNnRtVyf6uNGs4GJkXgxGJoNFNx3i2lxa7u4u5FzpAqAqqKmZgqXTFxQuvl//E5H/69zzbCJEM5&#10;uHi887Ra35Ew5yi7v1IzYGnlSQFh5UOC4RmybFcXc9Lesq7HnMP7QoaFrJU9HB6mcsQXq94J4lSM&#10;1FSgYEToB5aK/zL6EVIIVfMSpDAnXvxM9Kt2HvzqO6+ePJgvBdiJeupbn89zZg5wvyRMLKijicvp&#10;Bn1hsCm0Ztha3ePs1+675SNfwLb5Rh4lbR9sOTtx1ZN/4pWTZ6+7Jxwo0hBJCdCIsdnWZSOyGCJh&#10;MAgVpIjAoBBaOZWaWmAts2987NqkKxKhWi3fKH59xPv8sJWvUaNGjWMA5bdRHQA8QVCz/2MChxMx&#10;ikAMQOxkLDY03Imbkunp3rZdvYf3tTo+GdBW3ASPiB7+lUd+BPL3rSDfzxhg9HMldhFSMJDFPQvp&#10;VFZQ1GmwABHvfLTCCUhlBLWImcyGueOvOum0i0657VO33PXluzDPNprBbP76+U9e91msk01nbzj3&#10;ytO2nL+lUwx6sWCqIaF664aFN//SD3+8/fF7PvJwS53vuq+996Z+kV/8mkv3xgNEFKUQShHCaAIn&#10;omXCnVKGBUIACgIq6lUH3dwGEVFCEtcetzowACyzxGYo+31L/cxoY6Rim4SJ925iXWPDiWvmO8uh&#10;izuu/+b5LztnwRaqG0MsD0hSzTE47pxNV77xKV9+181NTFkBXTHzRGnFI0NDqUe+AWTsD5a5etJ0&#10;+EBZ4ih3JXquOnVzgQAnjDZ+l3GlA3asmUWGRlcQwkhA0ZxogkRg7OdAVqmNSJgoEDXmXlS9EDOh&#10;cfy+wad+612tnXkAbJVufuVL3flnzfp8kNNBEplUlzSJNZq1k+ZEdHN3bt/+5Zvvu/Eu3b040adz&#10;KdrYOx1O+eHnrn36hQczm9N5ZFFMzIJDaThUFt8I0EhUk5qHE/rKJVezICJKB2EyQz973Z3du7a1&#10;YqN8h0esvhxJ9MebAeoYoEaNGscM6gDgcY+a+h9DGOn+hy2fIIXoTVtx4QlbXvZcOW5dINem2c5P&#10;f232H66dEXJgIn7Ub3poVhzfDmU4UvP9r74hvn8xAIbZ4yovXrFWH9LdD+895fSTCiVpKiIOIeYC&#10;OvUWLHUoZxVI4pbR7c3gzJef86QXPfnmj99yz5fukQVr+6bQxXnu//L+z9ywB02sOre95ZzjT7vw&#10;zHRVs7WqmQiWlwdv+aW3fmzVp69915dSosXmLVff3usXT3v9lQeKgy4zwAwwREABQgnCQIWKIJop&#10;yu5VimgiaXeum3esoV4zP7mqvcB5VO72olWTa0m2K3JcXmzlsCSgxYL52Zefeu3dNwmT266/95JX&#10;XbQcOmSsRhSrRQpFluLiZT/05D3b9t//uZ3N2GaVqq989zG68R4pCByrFgwtgAxAKTdaqVCAKIUw&#10;zqZOWBckgIqS9HM4zm5l1zis4AzfWNRICMtebpMoCoYYesGQGgoyAZ2IGEOhUbIkCbq6aG3Y0//U&#10;r/759D7rLqOYcc/6mbee97oX3LH/wYnQSVsJLcSF/mB/P394z/wD2x+6b3t/2/5koZcMZEaEIgPl&#10;YiNMXnTKc9/8sv3TciDthNRoppFikoqaiYEmZsPzXlmzkaSKguFkX1MTURf8zJJ85UNfag08I0SF&#10;fOTE/1Hvc9TUv0aNGscc6gDgcYya+h9zGGVfR5b/sKLB/PTpU9/2iv2r2t3Q9fAD6a1//mW92f7y&#10;x65tuyQComJmUsoyRprsRz3OEVr6oyhrcLR/epT20DGBuFRp2u8dVhTnlf6EAoUe3HnwDD2D7AJm&#10;MThNREUpFgmhQhHFEaREidHJUlIsu+L0V1148cuu2H7Hw/dff/fO23fKMhuauehtif3ritu/cPft&#10;7m6k8Cdkq4+fmVkzvf+CA1c995kbGquuefcni6Wi7Sfv/sgD8weWXvHvXnIwzAUESqAThujEUWhG&#10;FTEziXDOgTBSVT18EtzBPQtKHy1ObZiMGeggQkVV1hCUrPHQy5dqnQ3RQRut7MyLz/r8X37Vh7R7&#10;X48DIQxViFF1iUQ6ODk42P/SNz/vr3f8Q+++wG5Cg7qqyYSlfGW4mYft9XCVqyPbGINXKUX/oBBW&#10;9oWTJDJtrG4vS6/SO5Vzja08sfEL4RjNFZYdw6K0GCy0GwlUhOx3upAmHMUEVBIxcZZY7Oeb/Jq1&#10;2xc+/ct/PrmY5Uvi0pZG/crffP4L//jZZLVoyPPFZc530ImJJZm5hiRNMi1EJINnoVyeSacvPfOK&#10;lz/Dnbh2W/8gMwjogonBlQGtwSmMgAnKkQ/DmcdKXZlLXXY0s/T4VDFOF8nD13wRu+ZZpK5S/4wZ&#10;Jx0WsOPQRZfx74Tv+CNSo0aNGt871AHA4xU1+z92MdSNGyiiuSsmzzt9sKHRCfNUKWI/97Jb8qkr&#10;ztr7uS8hj0InFBGt9BfAI5D5FRyZ7z/y56M84ZHek4fRmH99KeA7ID4rRJVwkP0P72NhcOJUq5Zk&#10;EhCSqgITAOrEgkGNcNHRGtLnwsA6k0+euPLJT7P98cDde775lbsPbD/gc2lQXJI6eg4Yt3Fh59wc&#10;5u7/2P0fjh9pT2RZ1nCFxV7RtnTP9XuvST/5vDe9YNbN+YaZWiEMVii8cy4yiiu3qXSBEaE6dZmm&#10;87sWEADh6uNWFVqQJlZx8WrkmhlkeDkyzDirM0aKqfNL/c5Eu4kJyJyij+WFZV3tIgMqByFVEUM0&#10;QhLODg6+8f999Z/9yntSg/W8mhtO90W1jniEb4dR24AMKxCy0oxQ3rbOuchAo6aCduInEkp3eBus&#10;9AGMb/DozTHsZydpZKpenRNvJlRK6PVTrz0EwKumuYRCKeI2pK2JB2e/8Ht/vWYZ+XLhk5QSHQWz&#10;iwsLs4XkzXbWNvN0NBWYkMEFOg0TviMRayY3PeXMJ//Q5fmm1iz6he5FBisIh4RkhDopJVllPzd1&#10;dE+XTd1l30K1OYpStWfmoIDrqd87v+Oz17eDi4aR+efKVY83Q1Q1hEOjczzqp65GjRo1fkCoA4DH&#10;H2rqf0xDRnlQlMY6ucU0SRJRGI0BIsEBFhuTLZSDkKpXDuMGjMoAj0idDwsOjloB+Hay/kee++GP&#10;/CtjgCMTpI/6bFamNA7aneuxm8uEFDEmqiEGdQoACjMDWErqDabiAAARJqIWfAgSc8l1s0ytW33l&#10;Fc9Iczn40P4Hbn1g1927+we6UqD0Yso0pTU08UUnmJoDxYMsGoPkoc8/9KHlD736518+i4V+EUWd&#10;KISMMVIhEAO1TOerKFSjeHO7Htjj1UXEtceviggiKiZOFZSqy7Zi3VL635dsm2aiqioxxtRl3nsk&#10;1b/N719orW4Qw9HEMEBEfWQIqq5puSy84T+88r3/9YONMGGFOehocjHGXF0PrwEMNV6kSTlXuFIh&#10;rQyuNbOysyDSMDUhmR7hEVs20ZbB6nCkQJVPL8OdYWRBMTN1StBH9A4ur4aERGKMwQomUNpE0dgy&#10;X3zmv/7fqZ2FLMIarZ7GqaTBQaGFO/uSi2YH83u3bwMDVOAIIRKHtp/csG716ZsvuvRCv3HaJtsH&#10;4kKRLAoZ+4NUEkeiKBm9C5FURNLUqGVkJghaMn8hKFXng8IZaGYqAlU1t16at1z9vmw5MKaqDgDs&#10;aBF21YMxVkQbX/5v/xNYo0aNGt8v1AHA4ww1+z/WMWTflYyHTJksP7Bt82KepjJIHOCMmkW/eP92&#10;FMLSipcjvjYScjwadT5qOv97JDF4LFoCvtXlVP7yoAEdzO+cb585Q5cjRlUhTNSV0pQqYW1wqjAA&#10;TAAfgUQjAQVFBi4WLoL9pCXZeZMXXfDUK5imTBb2LM7uPLjnoV17H9gzt3+hMw8AKJA04BuKXGOv&#10;yJjtv2Hvx//8Yy96+0v2o9BGJMxoEHNw5WWUynuBKFRMfPRzuxad+ah2/BnHEVEIrTxuhmnxwwT6&#10;ZcZd1BgVCkU0oyFLk3KOlhMVVMMJ4MuXKwVeHRnNi2WcOXny6T9y2bXvvr7h21JAtVSQjZT6Q2/+&#10;8V2oDKeqv0k18EDLy8GoAwTlRGTVqaa4apyxjL1ueD+Mxa5lCnx8S1XMKGRuQRMvov2loHB5yKmi&#10;qaSGNWxP7ul89h1/ObXf1BoHmrzk7a886ZyT/vkXfmtVa3Ua8v37973gza+bPOfU+2cf7lhuiUVn&#10;6WTanEyiWmzKct4x7ZosRx8tGiCZczqAipoYhYWE4CUKQQcnAid0AphaMHNSRk5QVM4+hFCgzjHq&#10;VGzu/dyt4Zbt2SCDOFWN0VT08Jv5sDj7KNKrGjVq1DjmUAcAjxvU1P9xhJK5lVQpDZLfsbN/w71b&#10;Lj1zXwyG2JBWc/fsto9+MRs4oZYS7GFbZelDUnmul798S8W/HPoEHC3h+G12Ahz2/OpyZJjZfdSn&#10;PdJKPLqcqXyXMimuIklMdt+/95wzN/ZjX2kAVBzNUBVURMauQaxsECANSlFKBD0gqioOIgMvBfvq&#10;C4Vgi6zatHHdRZsu8Q2fuLxbLM0vW8/688s7H9j14G0P5w8tuV6R5un2L+/+ID/06p9/2X6bK6wI&#10;oHgnEUKqO4QMi+jiweXYNwWit8m17a4sViIuYrh71UJVeqDSTqicMStKRoiHOjhlNOcEBVKfgRQn&#10;pXAIIjT1TJzAeUTpm9fc+k99wYUPfvPhXTfvz0ILJtCRIw+O3BYZnU4VlGj5ZIGUdpjl4xajOAFg&#10;sHS6TTc096/eRKq+4er6q/cb7jRHe0lIBGDRt7MoTMX1F5ebgsUsG8QsDsJ6N7V6x/znfv2vp3YZ&#10;NJmfaBz3mudM/sjT9+rSJX/yszf8/js3znk333/vr/3uGW9+4cVvevH93b0dl/t22tMwyyUkBjFp&#10;RIlSWKSCGiVKBJLMBzKIRQGdEmoUierMO2oTXsx6lkePGGO0qE4MUSAsp18nzoB0YDNzvTs+8sVG&#10;XxnVJxqjqSqMw/HZKxWVlS6IIxe+Vv/XqFHjmEQ9COzxgZr9P84wGpgq4s015t22v/tM/qm7Tj2o&#10;Ww7CvvzNbX/2T/LgXJI7HZqAlmrvUbYYFZ0CvpXi/zDIIzPyRyLrj8RPeOh/Q7XI4Yd7lHf4Vmd0&#10;+POMdMF23bcj0QQi6gQCE4Oqqtoovw2DGM1MoomRFs1oFi3ATCFSKjlioEZ6iWLBxTwtlrNup9mb&#10;Teb26YHZ5txgY2GnqTsrPfdV5/70n7z5mT/7tL4zn1pmjX1f3/fpd392sj+B6J3zImIKE9JErLKR&#10;F0Ki7ntoP4JT0Ww6SycTQ2BlM1ON0zUZGv+PLbeqDKUnSko0M1Qdq3CYWjMVEU1oIvAqzuW9wuYR&#10;9sVmPuFyFVWkMofZF77lOVgTLY1QVrdQJb8hxz2HRiqe0d8qV9LKSbT8AUKdA8oiBbOplqEyyhy+&#10;rGpjGBmQytgGCwTD5vdYTlLwKgLnRFG40G2lPpgzw1o/se5g/0t/+Pczc0FMFifdST/+nI0/fMkN&#10;g3vuiLvnT08veceP7lndC1lv8+aZe9/7sff/zp+sobhg+/buW+wuDNygY0tdW87Zj5I7Z17hvHPe&#10;qyZRJYgALrG0ladrisaW0Dq9aJ2yqJu2zRefvjH//A3rD+QTAy+B4rT8XJTqfzoYDMCJ2cxN//sD&#10;2YEgQbx3JfunjYj+GPtfGY1wNIx1T9SoUaPGsYO6AnCso6b+j0sMJ70SqkAr+Gwfdvzt5x7+0BcB&#10;Qzc0eyZFKWMZDmIaaobKtCyPRhmOyuAf5f44Mlo4Up7wKPR8lLs8JIk5nKJ05CkNf3+kGsO3DBbK&#10;1LHM7ZiLy4VraWRRKu7LrL+qwIYskyaqEESLIhBVG5piiohZlHLgLKwS3xMEVTXSnKjRCDMnQfs2&#10;yQXrLOy7b8NTjnvFb73so//jY8lidB1//zUPWsBz33LVfsznllNhWvYfEAIHkvTidj+818ERcXrT&#10;KnMloYzjKzGUdQ2vUcal+jAzgiq6uHeOuZkVssq1ppuLWKDSaC66hkvXTK+9+vffN3vb/JoLVr3u&#10;F17UyZcLF1xTvMQX/vjTP/7H1yJMqslwRNWh6z+WrR49xFKgJiMZz7BuUYVYjIjZZDscZgVVNRqM&#10;B6or2iAM710YXTXlGp6qBifSzQsLzmm6rrl2/Y65T/3GX6dblySmnZn2+hdeeMaPXHHz8raO76QT&#10;2u9ab8vqq/5//+Hzv/33/o7ZLVPrdnz24U/c8D83v+rpF/7wpQd8Z2Gxk6QtJ1DQEVoNshZPh+Ba&#10;LrGiGCx2erOznR1z89v3Lz50YLBjPix2NM8TeGvYPcffcuWv/1Sehi6jOiERDVHMqXfKTTq99f1f&#10;6n9zR6toiPMgRMVi1So9KgBU8fBIsHdkSa7m/TVq1DhWcXgAUJcrjynU7P/xilK+TaHAHCRSQ5yM&#10;Eno5YAJnFYUsuyd1KMsgSu90WdGOHE6zDjvO2D+N62wOo/tlj+Jhb/Ho6p0jhQwrhxi7LavoYsW/&#10;aPyUvzM1tJWMPcKWcXDXXHq6FwcYnHOMIhBjVFXSaFAVlqKkUrhiHPIusRihgqGxe5mSZjTvlIzD&#10;kzKBOIGaWBlANHWpt7zmzNVX/Nhl177za62sGXO/9dMPftGnV7zuijm/yIZFi1GiVkobE1rGdOd9&#10;O1GYOqzaPF1IIdVArnLIgQFapssxEuFAqiCqZI/qVJIkJFtvfUAGEOHM5il6Gs0UAlU6F11vrrv8&#10;QKdlEwfvnFvev6gbNTKGKObs9EtOO/7yrbu+st93G6XOveoxKAONkT9/1b0AoLK/AYdVJtHx/ZMy&#10;zlFJ2o1AGyqeKuVQ+cpRPaHqyqgcoyhCMzoRES1FUKXFjqkFRhd5fHPdxJ7+597xV9O7CmHabSen&#10;/fBVm1580f1Le6K3qcTHbu6T5r7BoEgHT/21Nz7019fu/+SdmycmrF/s/rtP7/r4F7JLT95w/omr&#10;T1gHFcDl/S5ys0FezC139x9c3jPf3z0XFpbYHUi0RnTexDFpC8y7yMylGVIp5jr57LKsocuktEQ1&#10;hXqXwGU9yO7ZbR/8Sruf0VRLz1Absv1K61R+WodTLMZJ/3j8e/QYukaNGjV+8KgrAMcuavb/eAZX&#10;XAFNhAZRkE7EqCoCqHA4AJjDIU7lK4cZ4sPf8WiHeRRecYiIf/TLI4QBjxQMHPng0Q83cqDkmFrk&#10;6G/2SOdb6clFVYpkx727zz7jjK4UZdJVKBRqojFYOVkrgjCQFEUkS08blnPXhhoYVIY7IkCVkKY4&#10;BaOJQiFiEmkKode8KHzbLdnyKVecMdVa/Yk/+USjlzYHzXs+9sD+XbM/8kuv2BtmDdE8A4OjSFTR&#10;xAV2Z7ug6yOsPmG1Oav2stpbXRmUO5zVVfF+EZQuQOIQkUV//w33ibmBxAufcVaXPToxMSB4TZgz&#10;zOc8WHAgskGSRjtYTsQoUGfLceF5r7vqXbe/x+WJBS1HDxgpoo+wD2VrwbDRBKK6UtUxUggVobAx&#10;1eJ4B8AoBhheUHlRlTJMpIzJnPcIMZJOhcGgGDBqBmCQauJ3z33h9//ePdBNxC9NZbz4xNPf+uxb&#10;9z9kKTNDq+8dXL7I6am0G/OdSf9pv/Sqm9dmOz9x5/ScbNGJxPyua+7f/en7tyFCRcWpQIIkQRKq&#10;iiROm+LgJk0mgwtRIn2RqwUwTkAnW77dNF+gmXAq8ZklICCRFKdenQ5kC5uf+4t3pl1nQb3TMh6X&#10;Q4j8KCAaSZ/G424cZVBwzf5r1KhxjKEOAI5R1Oz/8Y2Rnqf8VQVW+YJWk5QERpOVJpwjmXz1yGFJ&#10;/Uc41NgvpYkQx4aKHclYxp4vh77JkThqIIGxyOGQkymHSOGoCqZHQ0nlIbDAJPodtz18wYvO1LSy&#10;tREfKWIKUWWMkQaN8GZRnSoNXqCqhFglUaFARIXGYeuwWDnB18owQQDQCECcWKBXJdmzItrclovW&#10;P//tV13zx5+dTps+NmdvPfiBP/nwC9/+krnGAhHhEGPwSRp6eXdxOV8eZJg05BPTWQg53NBsR4S0&#10;kShGxtU/CgCiDoDRPJMw299z98G0SELDzr/yzJ51zZs5qmgwBosP3bFNA5y31cdNphNpzkH5HWGw&#10;4Kyx1j/leRfe/P47JIqHgnDqjENDzuENNMxec+i6hKEH6MpuOVVDOcVY0nZmjBxGjcPU9/CWGM7O&#10;rUIeVvtf2mjSACLNEgGjIGoEk7NWb/w/v/nn+R17JqP2ZlJesOWqX37TjXP326SLoZdREzjLraW+&#10;1wmRyjXNr8/ed+IPP2XTBafd8k+fnb9j/6qOn04SC4iSKCRaFfX5xEcL5q3QwEQKbyEVNL1MT7Q3&#10;T687YeP05o3NTdOTq6Z8I0sz6yt3552CUQUUdU7hKCFsaa276X++Dw8tuH7iSt/PMXXPsJNipa4y&#10;fGxUCDn0E1KjRo0axyrqAOBYRM3+H/cYKiRKGYaBTgQ0Qg+hE0MNwQrLAIYThTj2Tivv+ihCoJKe&#10;DXszx5K1Q8p2VB7/LXGYvmic9B+V4VRsc1yJ/m24iA6t5KminlzeNV/Md90GRB+jIQKAaq5r0qmm&#10;OkuxlHe6g6UoCosiEmJ0cOpUysEKKhTSTERBYzm2CzAYSecUZKQRVOdACk1ohKpzdDZXHDjxsuNe&#10;/Asv+Jc/+2SzlzTybO91Bz/Y/fDrfuXV++KByAgvRms20s7OjkPCiOBt1ZoZqZz1VWAEVNRQ2eRX&#10;ljtjenkDBapOJl3jK5+8TvqAw5rTptwq3+cgiilVBApOZq2t39iaSlJYcfYFJw4kcCg+jxbo026+&#10;cPkPXXjr52/jPrOBeFUzA0Y3QykAquLBslGiFG2V51v+Ws5bG4qDAGXSTOJQ0TR+M4yKPMPBX8Kx&#10;O0NUAqMJndO8l9McpbAcl2w8/UO/9NedL+6ZTFOuandOarz8HT91a2dn0QxwhbBgTPpGSbWwCO+a&#10;aA5Cnk1ne/MiObn93P/y1u5tW3dce+v2O7dLFDqJXpC6pJH4NHHNxvTaGWlnbrqZTrda62bcZOrb&#10;zehpqXZiLonrSpgbLHo4NTPVgbNyXjMBdeKiX8Ns5yduXPjy3c286QgtnUxXml6Gn4Dxj8EwGDrk&#10;A1ajRo0axzzqAODYQk39nyAYS5ZWeuGS6tNKjcoYTz5U5s+j6QfG/v3oj5e0hKj8RFcY2tBf87u+&#10;rY4sFzwyqV+RMFUXNByH+ygvEIoIrcxSE+jotru3H7/xeDgzBhHvJM2sceOHv37wzl2mesqFp55z&#10;yZl+dbLUW1oOXd9SA2OMzjmUg5xkuOZDFlwaiApBq85KIDCColApWayB0FxwIM6tv2jt5W+++Kvv&#10;urFpblImlr+59N7fvvo1v/yKbsZc+kkmjrLY7caIxHmoa0xkOXqoQrqSFZZbj2qLhpr5oXumOXWe&#10;nsvxwRsfToqEbb3oBRcuYYEpSzmUU+dDyoWw+5sHpwoXPE4+55SIaJVnFLwmeW5p4gbsP+01l3zp&#10;/349KyZJqCpJkofS0vGtKUXrMooTyrIJqwKFQMUnzsgjb6CVisAwxOVKhQAUGBAdA9lMk1ajgagN&#10;yK6v3r5734FVrbRoJ93Tpl73B//xa7MPDSZVzRiiLwc900yiQjS6RJ0OVNRR/GCSD2AhOWtiw7lX&#10;bR5I7BVWWMHo00RUxPvopJAAJzkCE1lCgBQmgTA6WBJBDWZpK6OxKALEOacMIMQ7SMCUpe6+fVv/&#10;78ca+QQKqBOrAkiOrnXl6ke/VisiKyty9NpYjRo1ahxbqG1Aa9T4HmCUkx+61iuFZlFgXuiEMMLK&#10;PD9HTAyPxv5xKKcYMZDKOKjkugZdaSjgIYT9u72Uww46jsMOUFGhww4u5eysRw5xK70KRCAp/X03&#10;3t+IDVKopY+7aJ93f+qu4kF0b81v+Kub3/1zf/++X//w0u2d4xobW8y8OO+17J0t+TG0MrQBWFoJ&#10;CYnynyoDThGDAApRijNNojoqIcyw7BbPeubZl//Y5YNmEI2ToZ3fVbz3HVev6U+1YiaFOS8FYmQw&#10;i5poa7IFrRg+ITa6+mG2fkylBaDqY/bQzr7+4GB08DHhWZee3bcB1YKLcE7hkLv7vv4AOjBKe23S&#10;XN3IORjOiwCiKH0koy/OetrpyeYkukDASvY/cvCU4bZwuIHDyEgAPdTZabRhmjiO9vwI8RiGIrdK&#10;EGMoN5gRLP1vKXM7F23OPBpJaC5uX/Smg7b2z1z1+j/8hRv2PSCrMhYhi5JEuggxqIijU3FmFLMk&#10;WjrwDIiRBdlvuP0+7m4ODkwV86tDZxUXJsJcq5ht9A9k3YVmsZDkvTR0NS/UCjDQjBIDGZUFM8kQ&#10;YLl5pGnwbgAPEeclaDqQmdniuj97X6Pf0h4TL6CM2P/wYymjUGDlgZW7/MgPyrchsKtRo0aNHxDq&#10;AOBYgYyMtWs8UVCOFSVIMkjoZXl/bdpZ11yaTvtJaRA6jkOY2rfEKMmPitIaYUFtoKHHPCKSKHPu&#10;tBHj/dfgMLHDKLU/fqHjZz7GDlcI4iHvdMQ8gTK9WvmpCElqwYUHl3pzBekAUREvaDXTzeevX8oX&#10;sqSYamZTmOzd0//E713zD+94f/++Yk2xulk0U0kS7+hAIVUq5irl+K3h4aSSHI2GLpPGsjeg7Bhw&#10;jMLc2Vycu/AFZ130ugsXddm5MOUy2xH++vf+fjrMtNFO1cEHSKQzTVzihYij7LCOS65EhuPDqoOX&#10;xRqFCOOg12cQJ94kNCcdXBGkoKiIxoKrGjN3fP72tldKOPmik2OGAmakIbJqNkA0y30xSAeXvuiS&#10;kPaC5FX7AYct5WXgM4wVS4nPShkAY2UjWUnsq1Y1EWF5AWX14tBtFlaBRKmxIqFGxwh68Refe/6e&#10;23c0Br7o99UZp5PkkpNe/Bs/fd3Be4tpN+gtJdFSqo/iqGIUQ2m6o2rRopGmZmYCsyJYtCgIasFb&#10;4ULQEDQUMgjIhYWFwpjTCo1BY4QRpZeSiZokSBBFojioRAEEiYMXIRtMN4bW5//He/2eXHM4FZat&#10;BSufmaqZpnJ3GjfpJXHI7T32+ZCxh+uv9ho1ahxjOEoAUH9Tff9RU/8nGLjCucpuXFv2EWdtOeH1&#10;LzjlZ15xwdtf407dnCNW9ouHv/QR8ch3iQEoPDurXXLZae2nn9tb3xj4CC1dRsuW2H/95Ryey1+R&#10;PI//VxHE4TMph7yQh/cFl2HAKBiQlTYIFVGBzcW99+xpxdRFZ2QOWywWX/YzL3n5r7x46mmripPz&#10;Rb8YddCeaBUPDj78Gx/7yB9ck+xKp23KR+/VlYPBRGCMo+G1MnSwHyr1K+chEYECipJrqrEU7yPD&#10;wXzfpS958nPfdtVS1sul3whp/4H4j3/4gePT4xqW5b0+BAMLmjmfKcuaw8gt88hwToDRaN0hl167&#10;cZVPhDQrbH5hQZ2QZopIpuoXH547cE/Hw0kTZz/1HHMGxQolBQwwmPp0wN6Zl50s65PoIldirfLA&#10;lXBlGAmStJUENlaevrJRpYZqTDW0spcjURWkvByqUGEUU5pTkC6wsYTBrTvu+OdPop8z1aW2FWdN&#10;XPnzb7gfi6GdBuROzJMWTEVpZSVGaKhGLYhQ1RQmEQIoIbBoSlGoihNxNFE4oYg5QEAVEzEVK122&#10;yh4KAaVcJQogNDBIjF4Il+Y4Ca0v/s/34qHlNHdOVGWl9/fQP4c+TiuEXg7d4kNqeSs/a0FQjRo1&#10;jj0cJQCov6m+z6jZ/xMRY7p+UiSaizMXnN05eXrXBPdOJv74NdHpyD+ch8vmj/6OK2nHKvFYcTkR&#10;MUE/43FXXrjh6U9a97SzT3zmJWGiEYcMr7S7eUwwYj7DmWUse0qH2eYjiH71oke9y2XInEQBmMKg&#10;aWze8/X7k8KnKqm6GGPR0H2u2zp/7bPf/sKf/KO3vvzXX+RO007eZYxrZ6Znbz34nv/83rs+ff+M&#10;zfh+0pBMFNFMnVapXBmqo8ZkMJRKS0MMxwoYlKImPoiYE3V7OntOffoJF73uyYtJT51MWHP2lsW/&#10;/M13nzx9SsOaADRxQUmhSiUOKaOf4RIdAlZuPGUEQrLwbZ3Y2DIFBtj5wB4nKWFqlkrSssYX//mL&#10;SQGBZutaq0+YMeTkqGUBxkhS1HW7PXUOLZz7zLNiIwTGoTX/2F0z/l0zMqqt6iFWnvFwIjBAwKyy&#10;M12pN3GkKSrVa5RyyJoYlU6CE1NkkqwNjeMO8Po//sepTmGxv9DIm1ec9EO/9JZ7iv3z2g8WxEwJ&#10;pcAEVhZJqiIFRUmUhSszA8VsKMU3gAoiEkEY1UxhysIzKKKIiUQgAlbei9Wm0srTtTJKAZ2IaFr4&#10;k+LUZ3/3b+32vVlH1VREzTim+x9P5o/9wdGS8vCP5qG7Xf2ov+Nr1KhxjKGWAP2AUbP/Jx6Gqd+S&#10;Fxgrem/CaJZLCGkslh7cIbH0geGIkK68+mgYl9aMsvDDGABRCa9rTtnEiaRI1K1qo5na0I9eVcat&#10;Hr+9Szj6X6ujczTNakjux+oCR8iZvi1X0GrJIAJxEC/uwNa93bmCMSkfLBgL5Wzo7gvzO3t7WmdO&#10;/9T/ePvL3/GyiXMnD8wuNNVneXb9n3/1k3/82YnFlu95BweHaBSnUWLUSGUcalnKkbfDeU42ktM4&#10;qJoonTPnTSPgJnUxmbvoJU9+2huu6KUDutBiY+8NC3/xa397yelPQUCEutSLd5WQr0zzD1dgdD+U&#10;q1MNBtbSXcaCoOd5+uVnouW8pDd96bbJpOWdy5xILxR7uztu2KWWLmvx5Jc9Zdn30Chd+w2kmKmI&#10;KEB670kL7F/0zAvZNHra0JVyhZ+u9GFLGfmIyDjRHUZB43WDo8QwY7eEoGwhCBSgHJbsTBs93TKf&#10;3fSX/5LfNYte6KbY/PIrrvh/X/eAdPNGIqIuWBIlKZw3l9B5OKXoMAJRQAEHdaaezpuKkaaRNLWB&#10;Fl2X930YuEGe9Iu0oEYgiqNJGEhRCEMVA0hl+spqS0iSMBWKZyduju2v/Ok/5bfubnZdAlVxw0/J&#10;yl28QuEP2ckVydQRRYCj3et1Xq1GjRrHGOoA4AeJmv0/ITHiekNpi4iJC+m+L90abt+e3rd7+4c/&#10;jZ0HU6ors68yRiceOVXIw/9WipLLtlqqAYGD+eXYHYT+oNdbtn5vxERZjoX6tlmIPOJfR9aiwyEH&#10;wxxzVWygHPmiUhNzdCJ5xIG07NUtqfK8bb19a4KUFFUqI0PuAIjm4ruu2JnvyE5xr/2NVz33/31W&#10;PtMf9AYTSWvHl7e973fe72fVdZ0ToVhhwZQcmnFypDEZ2ywtuXulhFGQ4soEOSPZR9zZ3f3kHzrv&#10;stdftIyBS2RC2vd94eGr/+eHJxqTEiNisFAYSJipmRCHrcRKFp3lOAJndAJR1w355rOOkxZgbvcd&#10;B9wgdRRh0URyw0e+lvaQuCSZTk697LSQFIYAmg4DDcOww8MgkAJ5tibdcv7m6GNp51+OZhuegnKM&#10;4ZaDwqAgDCsJfUEVHJEhrnDg8b0diqjErCyiQBGVppaItDrF5iV8/Z0f6N+1x8V0Mdq6Fz71hFdc&#10;dV+Y6ySIMQhj4sQBQqhK2R7vhA50oNKUcBQllWaxAAIkFr5f+IFleUjCwDEHLaorGq0wscmvOzXd&#10;vCa2feFNkIsFoVUdCWXIVRYZ1ATwVAc/sJNk5kt/+o+LX7+v2RfHMqziUCqF0XVXn+KR7n+kivrW&#10;oXqNGjVqHLuoA4AfGGr2/8TDGCWo8qiVrkV8y5JkV2/2n786/94v6617W12nVpFz2NgLx6fFHopD&#10;+eRIh1HRPyFcj1u/eAvv2StbD+75+h3SD2q6kqllZej43V0dx9ppxzLLHFOTH3Hyw4nH3x4zGg3R&#10;NTTYuP8rd7d6iY+qIo7wAUnOrNC08BwIvfQbg3k9uPnyDW/7g7ec9KIty9JNUizf3/mH3/9AutRo&#10;WDNJEjgI6CgWQ5kHlsoSqGqSFcpQZI5IiwgURDNDMJiIwjtt46DtveAF5z3jJ57WSXrRF200Hr51&#10;p+snDbLodgedQkRtqKEpCwqlF9CovaHqCRFWtQIyD2Rqp120SZsxMcNB7L/nYNtabWv27l+45/O7&#10;EqTBxSc/7/yQhqihtCwd1RYIkFHKZgCL3vuBdC561nnmcipLb4Ex3T+rYWSj7VAZ+twPdVGjO5Bg&#10;sOpGHqsKCIDKsUCcc2oQEF4gdEGyrp4a29f/6QcPXLdNltGNfOqbXvnCn34jVqWqaCYiGgEpohXC&#10;XKzHWDgWQGGIYBQzWEAeNBQ66Ps8NNBL2XPSFx0EF4ssy1tr46rjuflcPW39jonOp3Z940+u+fJ/&#10;u3r/J+9eFVugRIUJCIUoVACBiYqzECRxqqn25aR05vN/9N7BjQ818kTM66gbp7TqPVzTMxLrjSJd&#10;jN3w4z8P/2iMPgM1atSocUyhngPwg0HN/p+QGOPoY3oWgFSlNUPIlktmoAKBElaJsKtnj2dYj8CI&#10;WYzox5CyiIgorc10sG1u+66vmIiPbMbEoeJ/h4pzvjs5ggytNUFAK832cD5s9e6HjET919zqJlCI&#10;FtLZ3l3c2ZGTAG9ClBO8lAJhECsYYhKBARrstuz5P//sm877xk1/dZv6hu3lP/7m1W/87dfH6SjN&#10;FIggFWVLhgIYVjCg1WTXSiXlREhSTCCgeHWIpiBEo3LfYM85V52+uHzwGx++u2ENzyx0A6NhYJ35&#10;jms755zFMq4YWUWaQqujyHBUA2iEiKj6Ig4OdA4cd966nfv3DqJ87RO3vuac52eq7/q797T7Lkmy&#10;5WT5yc87/2A84FveLKwUXlR0tMCiEI0RYnbcGRvT9Wncba5PlVH6+hCvz6r2hOEkuiGxX+GuRkQT&#10;CBAhDivTb8uBCVRRRkIlIAYghZso/Ibl5DO//7dy/0LSdYxoTmZ7Hni4+fXbT7jg9PXZxM6lxVmE&#10;vgtInWkUB0EUCJyDGZUo9UzqIq2s3aTmJ1xjOm01o2/kzHfN7rr53p13PrC4dS9m+0mfLkrqKdSH&#10;b753y0Un+pQ5SPECahX90IkzRJc6mmuEdMMguea//BXunU+73lEFzjBsihg2Shy1krXy0MqnVY76&#10;oTwctQSoRo0axxjqAOD7jZr6/xtBpRomBSBNxRGm1VhVqaZUHeV13wFBH0qMSm6mNEvh0whqNZq1&#10;DD5kRNeHUcm/6lqqX8rWg9LCEqXZZjm0CghGikBAHTndHH64oz96BBQAxIlzveSeG+990qlPntcA&#10;YTQI4GBQwgx9NLIGJXRiXpAt8OKrnnzi1Ikf/8NPhgWR2PrH337/2/7bj+0PB/tpEA+w5Jej5ogh&#10;LRYxWJnWthEPFrrKlBJOAIiRvukXw9wVL7+8M9/f+oVtSWiwgNcEg/jALQ+eveWsIkbQoKyaO0SU&#10;4iA0VE2/w97pMpOfWwEvkrlzLj93x7U704HuvGnn2nz6hmu+tnhXz+eN5cnBi/7d8zvZsraU4LCc&#10;IDKUqqhAiMIgTspiBjOcdckZt3/sHqgvfVWr20SFHNWbyuHIK8IkACR1WCIAwGgKxSElqjIMEBVh&#10;gEACLDiEGFsh29xNP/c775X7lnyPpi4mkiay/xv3PPTFm+HSDc+46JRnX/yUy07vToaD+fJy7PdC&#10;EUECMZpq2c2OVEQMmdOpLJtuZnG2N3fjg9tvuHfu1oeLXZ0WXVOzNMoq0YCG84RaDLlrZZgo8jgQ&#10;EfWQgqk5ZwKwkFiALm0UgY2QTi3FT//Ou9yDy35ZvbjqVuVhWf+qQ/qQT6gcSvtXPhujGGD8FeMP&#10;1qhRo8YxhzoA+L6iZv//xjC0XVclrbKbrEQWoxLBoa941EFg488dkouqDZeAQEFSKDZ2o42kSN8F&#10;Dnt1SWEpRqNoLJJOFIQCLddyQWN0ok50JCY57JTxrShRNTyNSkRkkj5ww31PefmTtJ1QAsWgRqiS&#10;yCl9LC10ELS5KoP3EE2ayeWXP2nVT09++P98vDuXd3eGT7/32qvecvl+OUjHGEkzUpx4SCXUKjXy&#10;UkpzQCKWDqHlX0iKAqpGo7CAiMf+wYEX/eTzPiGfuv+z29tJOw6Y9N0N19x+zjMvcE0fpSiV/rRy&#10;ANmouaBSpI8kIhEGpVPt5J2NZ6/RafGDpL+jv/XLD379QzdjWf10MnGcnnLpiXuKPSK0SKcy2ncB&#10;RjRVRavBv4oBBxc87ZzbPn1n7FPLcKYMCIcUVkhRgZBaVSNQtQEM+7oB/P/Z++9AS67iThz/VJ3T&#10;3Te8NG+ycs4RhMk5SWSRozFrA4447tq73u9ie/E6h7V/a+OAySZnIUCIDEIRlKVRmJEmp5fvu6H7&#10;VNXvj9N9331vRtJISDCC+0G8ue/eDqfP6X73U1WfqtJo0mGp8k95Uo1CImMWgqQAyLexLnfX/NNn&#10;sntmfeBezWw0o/HmwrZdCBgdq2Wh3vrmdd//1tVwiqMnJs88ds2px6w9bv3ImnFfrwVRgxAJ8ryY&#10;nZ3ftXffXds237qtu3UOLdQFdeJVnLGlxmjniyHzbYjVCV6QZK4+Ihlw+gnpxlXEC04tITg1EAcz&#10;SZgcuu3uusYkNs989y8+4PeHpE2OknIm4/2m5QVWcp+V7B82QPWX3lquFVp6YcvfHGKIIYY4vDA0&#10;AH58GLL/n26s8BcuUwiX3mYFSPsa7Mg+DiU39j7OYgPnodJtWQqV+/VfDubJ/BFRsUEFsS6MtrML&#10;1p534dMWOou3vu/y2g5Kug0QNIYBSqa7zHJ5IE5UCnLIFERk6Ex19ty2Y+K8Db0kmJmSmoKdHx9p&#10;fOjPP4TbAAN6iKEBdAGHkZHmSL1GvpOJu+vbm8582vH1U0db0gXBsTeTqh5O6aAtncCRScOV46zI&#10;sqLMio17KCGpY19n+4ve8txPtS7dd91+U3Y55Tvtc+++9OLfvHA+aRfagykYEDWigNiKIUZmYuFU&#10;0tgojsVEOEvayI977DF3fPXeWj279IPf6yyoptZqzr/1d39hX76X6gYYUxU8AtSUmAkEtcG2Y6LC&#10;5MePHB3b0OjMa5n5ETOG1Zgp9uztFwCiJVZLgBGxmhAMapKHaDPEoxDHW4mcGmDCEIYo0LUzR9Ze&#10;8aefkGu2j3YobzTbY/kr3vVb3TV+3/6d+265a++1m2Y3zSXzPFokzjy2afuuO++QmyEBGeAcYp0n&#10;Cc6xZ0ihiSEJqLtMqCjI5llD1oFjZJysX5VumDjhrJMnTzpi7VFHJD5hB3M6x+39skigxCgxJuKe&#10;FqHGkjB17fiR1fu//oPb//2r9fk6WvDex/bc1aO5VPioKvczYAcM3sX3qdM78Ok/pOJXQwwxxBA/&#10;ERzEABiy1CGGeAi4rwcnps0CpXaaoviboxxluXzgkM+y3AYYEB9UPuH+1kuezB/NDKgoUSmcJzCA&#10;Xip0+uTjf/fFc2NhLN3w1NOP/s5b/y3Jqe8qrc7Z55d9L+p9Xm0V04gua1aTNNSu/9aNzz//hK61&#10;4YIYgVhN60g3rl23f/PeMRlxie+FHjl2tVRUAhfT7SmfuUTqRYe+8t5v/fxfv7Gg6dxyU2UmM2Vi&#10;MwUxgagsyGplqaQqKbbkgmYEhoEZpmZmsUHVrsUdL3zbcz7+95+evbmVopYK77lmzw8vufWMC89U&#10;r85JkACmIMExD8Z7Yg6wAqYWk3pVrYvO2c847bZv3JUlzcV9C4u9XEbxjFc/rhjLXUYC83HAWs4r&#10;E1ciI4Iac1n5HoCy9bg46TEn/vCuO7wSE8dEkGg8EAFl7kC0AbjM5QBA0bqiKJEKeXCsSqpGZJEv&#10;x/qhpGTBWeqStKPHuvGb//mLvWu3jhdeG35uDV30v96xZULms55uSEc3nnviC55YC37x3j17br1n&#10;zw/uyjfPYi9Gg7eeMSME40K1CJk6gIXUZd4y387CwlhK6+qNE9atP3HjyDFrx1evGls7Bu+6HBYt&#10;76Vhq5slVQ9IT8xJT4Nn5yTeP6HWyLoWfJuOrU3e9O4vTn3p+nqvQW3iJCnbHmg0ypSWP4LLnrJD&#10;fXDsIK+HCqAhhhjicMVBDICH2V04xND3/7OKUvUBikVhDGYuKk0iUdMyG7WkGw+RLNCBzywtf8cO&#10;9uZDOYtF1T+MYGpsBcJRp500fvL6/bLDiaw7cT2asDll4/61HHjS+79IKvt1xaQGkHECv/fmvZ1d&#10;C+4o1yPERrgk0kl6z3zlUz+59VPdXlvJ+8wFCVoE06IgW79uddEOvXvzdN51t3S3Xb1l8oLJUIl5&#10;HLPGDNe+v1dBHJm/ATGzmqxfAwfmonFg6sgRCB6cYq6Yfu3vvvZz//KlHVfsqveS+mLtmg/cQIW7&#10;4CVnTYVpAhUiPkk0RBsgBgCMiGJnNk9eNcQrBduGU9fUV2Vhu4WQu5H66sc0T3jmqS0sODMPporf&#10;U5ncgbKkj4HBQSw20jWYEHepd8pjTvzBp2+BJKbRzok7GRtKa4CIzKIlMrBYMUmFYa7X1QaRUhX9&#10;MGKQmYVYqtNDO+G4MLLlw1fsvfTOVZrlNZqf1Ge965d2rrNpdCxjCM8BC1hk79xxzcbR55z6zDPH&#10;c49W2Hv3tplte2b37StmF1u7533LMJcnHePCLbR742tWv+Od75Azx/ck3Xs6M10v80V3JrF9mHUE&#10;ZVMWEAhCBA9mD0DZQfOCFJIlyJJ8vre2PpnuW/jm3/w/2tJptEesIE4dDGArNT+VlqqKpz3Q7blM&#10;7n+gqm25bb7yYLT0NA4tgyGGGOIniqEEaIghHhEM+gAVZoxeaunqMV+vtabnk1bPByqrMpZc4kGI&#10;gVboEQY5yEqdApaoPx2w+0NArJiJWFO9p/M79451ao2k4TTdfMMd6MQsZ12SlCxxndIWuv/rtKoU&#10;ffkvwcR8ntx29W1nHHlWjp4jMhNhni4WRo8aedUfv360Ppom9aLoceICgqGbuToVRb6Q/8fvfrAZ&#10;mpYnl33o8l889+db1LOkEDYTI8ekRkYwVTMQG5FpTAWOzRM0Xi+4LCYTfwswNlJQYepT7Ovue/lv&#10;vOQz6Re2fnX7WNpILb3y41c3x+snPvukvWE3EhPNwTBVx4kjNmipyomUXIlJnTMR7qB3zLlHbtm/&#10;3/UYE3bRG5/W0pmk7i0YA2wsZsxkVXn7fgDATAmsECIHY1UhyMQRo8mqVPcqa9k2mMiZSbkQxFY1&#10;oLBSEGUwZXZiyiYM00LNzJyZKAxkDIKQ5FDnKCz2NvDq1hV33/vFa9dIvefD/Jic9baLZ9bRvO+A&#10;g+aaeIayAEracyH3tJAUs03iMdTWr13bW7eeCT3NhCesvv/6u677yDfC1umxdLSzd+qvf+//O+b1&#10;Tz75xU+c5dDJOhhJunmbWJ0agQkKU2KDkZqRMhMX0uPEee+7XXjRUxrr7/7C9+/6yNfqCzUsgpng&#10;yVSZOLJ/WkbicRBSvpKoH6jvX7HL8l/vM743ZP9DDDHETxgH6QMwdFY/vBi6/x9u3KcI9zBDlUMK&#10;AqObSv34I+m49e0jx8fOPsnG60JVQfeDcPYHwArCYgNTcVA+QgfQkocAqn70D1ZDbe67W37wr18f&#10;v7WYv+SOm//uC2kvI1lqbFbpf9AfhR2MDS0/S6xEWfXkAgiUanrLd27OFjkJCQAXW+F6all3odHZ&#10;jb1bi607Zce2fOuOsO1e2bG5t2Vr2DWdtc5/+XmtrOUcyzb63N9cuoHX1JGljgmmQaLixUBgLuVT&#10;5eM6YEyRlbIfM4OQI2IqJFcSclQwqMn7i52v+rUXn3bRSe16V3xe1/TrH/zO7V+7Y32yPuU6kSNi&#10;l3gjEQsGipIbM1NTOFZyhQBEmuLkx53YtbaSHHnCuvpkag5qRgyFiqpjF/t6VcSSluwARtXrTRHN&#10;mTrWn7RWSPoTrqb9mp8GLruuVT3a4gFNjYiYGULtuZ5TMjUCeSKDiooS+TSRnhzRmFz43pZr333p&#10;ZKgVqnMjOPstLxp7/InTWASJF6kFq3dRD6GeF7VeXi+KVIQNwbTHMud7MyO9ffXFveOdraOLm0YX&#10;ps6dfNpfvnHNK8+ezubrY34d1bZ+7Dvf+bsPN/bPjIvjduFBVqipsZgX1DWpS5aFpKY1FsrVrF4v&#10;XDrfsnXZ6qPm0q++89/ves/XRmYyannnUuPyplLTgcKvS4/fso58y+/7h4CDBfYODBQMMcQQQ/xk&#10;MGwE9shiyP4fbjw6Qucld42kwqAqBvhVI21fFCSLVgSnRKyDRPPQDns/vkdUx7Llvx54hoc6g5W9&#10;QmRMYM7gm73mpvde/bW3v++2P/9ydrslrcQ7N6A3IgykVKLS0zzgJZd5wICVKhWHPXrXlXeO0IhX&#10;dgTHIJWEmc0SJu/Ve0s8ap5H0swnZIktSuv8C8+on5hYTTNp7P/B3Bf/9ouTnXG3wF7ZE0NBTAY1&#10;AxOZaIzElH2zEGvCEAhgMiY1ExHRwnHcPKhJT3L1uqez/aI3P+PEZx/dcj12OtpLrvjAd3Z+f/to&#10;PkI5c6lnIiXjkmRzbBPGTAYGO8/c7fbWHr+a6jBY3ul2Om1mwJQQy8iiTKq2gRm0cl3KMp7VrUFk&#10;PXRPPu8EcUW5CfU3K/eNBYLIQMwx84KIq3KgYOP2fNereIgXjd2ThYUdcddWa8PduG/Tv1+2KtQ1&#10;aHvUHfms8zY++Yw9vVmfgELwYgmIVRGEVEjEGZEoiVbti70YGyVKXlI3Xytm18lttdkjX//4J/7x&#10;69rroDq3kZV/uPna//Uv+XV3HZeM1lrc0MSV2ccEi22jXa5qSYJas+hwsxg7tXbEpvd849u/9g+4&#10;dqqxULNewt6X6R1ES3w//lZZqkt3JC37l2xZ76+l/6z6adWTOfhfP5HEDjwkHhV/xIYYYoifbgwN&#10;gEcQQ/b/8KH//bskVl7+0U8eB3ylW0nWyJjIxPLWYsJISW121lpdiOA+R3+fF3XgBwd1+R+Uk/Tt&#10;hx9xysriPgY1ePGNRd/c3xiZHfHd1HGi5SD6hfb7J4y/r8i3vI9ToOpfpiBiMtTQuPGrNzQW0pok&#10;WuZPsOR5QkZmsby9h3PKHNgjMXJcSzpJ/trff32xNrga0q7ff9XMR955SbqnPm6jDiATVVETU1MR&#10;53lAtlReqJZScVis6gMwMVHZBoFhRBqcSiozfu+L3v78s15x0iL3Aue1TvKVf7185w93TCZjTN7A&#10;YkqOC5Wo5yeAmEW0FOQInKPG6kZ9TSLBpncv1LM6mVV9f2OhT6wIwlQPRnTj9809AzRYceypR5sT&#10;xPYDSw0IYqHV0iSgUtQV630qMasBZI78/J45NsqLnqqqkZAicVJQrePX3MPX/O1lo3OZ5TI7Ro1n&#10;nPyYX3zhFpnlhnMirEoKJhIyZVOGMhmRqZESCZKCfIE0d77LaTet5bW047whr7k9Tnunrn/uu97e&#10;fMapcx4TbmR9a+LWv7n0tn/98snFWDM4UnjnAafQtvY6iYYmt6Cdlp6QHVFcdc/X3vZnC5/5YW1+&#10;POmkRCk5DzIyqzonUGnSoX9X9udymXC/sqX64ajSwFr6z5aeqQFUUZWlWFLZEu4Qrd8hhhhiiB8D&#10;hgbAI4Uh+39Y0RfS0sBX6KBa4yePFU72KpmSyNgZ18237tqtW2dk+1Rx946sYMeOKyc5SvnB0u73&#10;dZb78vrT/dKKQf/lg8fgOa3vyDeYsQMxwzljRy5mYprpAI2iwb2qox3SktHAvkTsg3V3du+94R5v&#10;Kcg5mLfgRExNYWoAkaqagsyRkDPn02y+aC3WW2/8w1fp6oKc1SxZvHP2Y+/65J2Xb1nVnawXDeqS&#10;Z29s4rRQFVWwM7ZYoxMMcjAyg4ANjsAQUiGV6MUmgqNAUqRaZGG+NvO8tz7z9Nef2OYAD7fAX/qn&#10;yxfu7iTdjMk752FqHgoFGEam5tiZGhm8J2LkIT/ihPU+9e3pTnu6nZAHwEYGjXNCpQJoSTo28I9F&#10;Jh+JppI119ayCS9Qi0sWj2GwaEBV96jCwFwexYwIBrZCsX3fCFmWErEFiDoNvSITd0xe/+ZffWxi&#10;SlJwK3M4Z/3j3/qiO3r7pC5a5KTqQARTCxbtRFNAVYOVv6la/J+oKhlRgVSc75ATQpbu8+0tIwvn&#10;vP3F5/7GS3fXsNgLG9OJXZ+7dtMnL9vQS0coZYU5LkhpJO250F7srslGj15Mvv1H79v0559sbOPa&#10;LFwu3jsAVMZ4sIyuV63yaLDx70oBkFFJ8+PEWmn7Dm4AI1OCAgoSsBgrOFii5lRIDVIJjfpPweHy&#10;J2uIIYb4WcbQAHhEMGT/Dzf6PmMb/I7uR9cPv2/UPkUzmJmRV270mHYsuHtbI0XNFaWL21A2zLJl&#10;LPmQ7p8DeT8d7L8HccT7vpbK47kkKqqujSw6p8uaNNEVvZLrPDRh9YB6ggD2kn7nK99tSD3RhAHN&#10;i8SVObwcC1OSqoNCjIxNEQpKXdd33QZ77Ttf3jxvpNfsZTVO5+m7773m4//zc3PXtNfxxizUnHgo&#10;MRsnZhQUBjYjVdVodcaGXjCFAzHAxOwSlzi4xLjGiQebd7kWBXUvft0LnvGaxy9Klxm+lXz0Lz7N&#10;e1DLM2delJiJmUSKmLgKMyZiQEXUkFNx/NnHBA4sfnbrQhI8GSqxSZzZuAjUn9no0o+1ZsmiZ5sA&#10;M4aksv64SaUqFyUuIkUjIVahNVC/mihVkQQQKCPCfFsXukFEWMlzUQQPPg7j3/ibj4zM9FzQOR/c&#10;ORue847X3oupopYbFSRCEkMnVUkljeMr/eUSGwiQFWQFq3oELgL31BWeqC4uEUlZi1Q2u2k8dsNL&#10;/vpt488+dVd3v0Ny94euvvKTX5wMLiEzz4V3i+1idTJ+RrJq2/svu+rX/8Z9f2djoUGLqXcZMZMR&#10;MUT79ZKW3XjVX+nlerq+HVWZA2RERlDEnzGYoqbKIiyFC12ft3x3Iess1HutZrczXnTXaXE0u5Oa&#10;k6etdzUYaVUJeIghhhjicMGwDOjDjyH7fwTQjwBUvxOq/qS2YqPDAQPMIhItBtQbuQJEgOrS5wPS&#10;jeVu8vvEg73Mg2784Oeq8pMOahpQllMUqlTPNGj7LFuagdMeahCgOm8k3+QsaW9u3/79u45/xvHz&#10;1uHUicSEhHhsIraYsRpzWxmQwoSSBRS8Sl/yey+84tNX3Pndu7N2Mm512SaX/sNl2TG105518tlP&#10;OaM+kZnmuUphhZApq7EZIZLIyF4dOzZyxKTs4VJOnDFgjqhAkEKgaO1usfNveMur1ydHfebfPu+V&#10;k7nsg+/82M//7zdkR7BLSFgRlBOnJh7OzOBAMCVTRq7F+pM2WCK8mG667t6jf+6owPMo2bMSuPT4&#10;l3cMGYwqeyvqisrWVsQgCqE46qQjt101Y+KNjJbKsxJgxFzqgaLjP/YIiC8JGoAFm93TStakOYIW&#10;GPO1Y3T8ir/8VO2OqXrPz5MLRzee8/aX70wW86QgEKkxmM3EtLxHqNQWxdEi/qZxBGVetRmDjCFs&#10;YIMXUliAFXUI9RatdfavPfOsVz3mrh/e2er1ZJR3zU5jNEUvnag1aqG54yvX3/SJy7FD671Ucwfn&#10;2JHAoH3FT1/5szRzy03jeFsqjCqmbjCNOeJlEwWCkYUY/EkMKbuGr401ssnRxvrxdLJZWzWWNmuN&#10;kSzNEnGc1T21rTmdfOaP/rVBDVp2riGGGGKInzyGjcAeZgzZ/yODUvJjZqV4ul/Do8KBjPYnbg/E&#10;ivmIzAIVt+hXn7cymmEDQ6UDRAYHxUO+NBvgOw9yp2WvY7tUVeOVuiLrk77lexpWvjjks8ejELNo&#10;nRvf+/Q3Tzn/eDeWtUl9mpIaRBwxg1hgXBJlMmJltiR4EhVq0Jybv+C1Tzz1KWde8akrpm6froVs&#10;xJrYYbe89+Yb/vOGkcn6xpPXHXfWsZPHTTYmapSwyziukUkgkBZS5EWv3ZmbmW/Pdub3L0hbFqbm&#10;F6ZavU5oLwbnEQje++50SIia6epas1HM96yDTGsf+YuP/+If/Xy+irpZKKirJo5dr8i9cw4cGXsg&#10;pQRrj59obmiEbbz9tr2cw3wsTcpkamb9JgB9a8xK5Y6VN1Z5RxnBChRHnrDR+AbEdlcV6QaMXOwA&#10;RkpgzwCiwKUsVBozg8ntuG3b5Fmnd1hTzY5y627+50vlqm3Nnk2lQU9e+9TffvXedTyvXQ+DCBs8&#10;qg7O8VZesvwstlteUt5Xmr7YKY+JYo82UkvIFRBVVoNmyZZ8P6219a85exVY8iRXW8U12t3e8qXr&#10;t3/hO9iTZ0WNe47IfOKrc0XDqLRDS9MDVRYAgNgIoWw5bUwwI2YozBwpmxHEqUI1hWsk2arG+PrJ&#10;5trxiY1r3VhWm2gitTTLcpLcWQFRBzXpcuhQrkQ+ERBa2xfZMxVL8qoHefMPMcQQQzxSGEYAhnj0&#10;YNBXTkCZVEd9GrTi1v3J3saVWmZpUKRLoYF+tRYsd4kfCvvvH/9QqPzgZv1DPwTf/4rX0cvP0XOM&#10;UvEdJdUHXIMdsPuDpEFRshL12oVhf3LdN24885VndqkAxETZlVECjRZUKUBxMBDDKcSsEAoJiqTl&#10;j+ELf/N5u2/effvlt+67dX/SxYjPrOBil2zds2fLVTvVB3PGntJ64p1nJgmiQaUQFVUxBDgFK5wx&#10;ETtyUNewxEw9m5DVNSPmottVLVzCELD4sI/e/Yfv+Y2/fXtAy5JQMEzNJcxl4zOoKYMT73rUmzx+&#10;Ys/umfbexYV9bX+sL1hUlWM2ebx5qnt/KSYTAx9YSj8lWNB8cuM4ErUA0rg5AWoGFzNQmMCQ2P1X&#10;YlzNAAM7Y6Aopu7Yc4x7yn6aX+dH7vr0VXu/desa11hMTTf4c37pJXPrXIvnPTOHwswYEA0VAY8W&#10;BSIhJ8TiRwNxIQVR6XI3M1VhAilBYaxsENZCVdhojNuk072pJKkd1Vif7shvv+Sb+y/9PvZJIg1f&#10;1ADyjtWMrFQe9TscoCLezKRmBI4FpkBVjMCUE1ZSOPRMCqeSGo1lo0euWXv0usmNa8fXrWpOjCJ1&#10;CjMLgUIXvZ7rFVQw2gEwKi18QBxHgRCJJinXZnbu8Ups/dbYBz6LQwwxxBA/GQwbgT2cGLr/HyFY&#10;P36PqDOhgS9Qq7QPWPHWYQOr5BDRK7rEggdfHDovGOT9D8j+D9yx//6PMkWVorxUYVnVUmnFpVXv&#10;PUT3/2A8pKxPD9Qlu+EL157zxFNG19fb1CFSUo5GCKGsGgRATfvpnwwyYzZhB02lVcxPnD3xrDOf&#10;ubirddfVd9197d35/p4PSRKcU4eeiwzSZjUgRAJJIG9J6XmPIZCy7g4FmJKyA8jIE0SYCCaqgTyB&#10;4JVDN0ebMqr9+zs/8EvvekuLodzradsRAwqCY8dRaWQq6B1/1tG7r92bSLrtll3HHXmksDAxm0gs&#10;CkQ08BCUk9RXtPfl7mYGJ43J1I2wdQyAqDITQAaNKejGBkbMze2vExGbmcFSs/y2nY28saaWdq64&#10;afsHv74hNLsSOqvrZ/zyS+300ZYuEBUUyvwBUzNY1V2AVjySlflenYeMjIigagwicqSmUAIKyzkj&#10;cSqOpFtYgZF0dN3Ihnzb3KaPfnr2e3fSPtcMDQkwAsfu2vFWJGOQVjKo8o9FWf/USIkpNgBTEMyp&#10;ehQUQmLW4MZRk0ced+Tq4zauPnKtqyeaucBBSXtazLp2ME3ZeSORgpyqFUISzEgdEaspVDPn2EhV&#10;YOocnNDM9j0uUDRJo+hpyWIbYoghhviJYmgAPGwYsv9HDpV2GJHfxO9RqxyfBwbWD4eVOEBqjCUZ&#10;/fIPDoXKD+JByed/xHPd7yjKGiqmWq7Jyms+UO7/oH2flQ1AKA6i4F0AAQAASURBVPNciRVZp3bZ&#10;h7/6kt97WU8L8lomm5ozAFxSTeoTQICNozyehIKCvS8szCHQEXraS08793lnz949fce1m/ds3tOZ&#10;6SIXC4h6+5juyVSW0SECHIxgDuzgUscpg7RRz7Is86lXFXYU8qKb5928l/eMo5i+w2HWuJ3oNnzw&#10;XR96yx+9sSN7kzQlRyxqZDFHNkp0csmPPv2o7/mryZItN+085TnH97hAuUG5gFEGRGXRnmWzOmBs&#10;kWMysvF1YwvTIVYfLacSDOfAhGjcOFf2eKi6CRARGE6AXTq6MNaZm7/2/ZdvpHqvk3dW1x/zpgvt&#10;9PXTmCMGK0FBBDEZbDKgVb0oXQrOWUw5jsNlIgBqqmVrCXWOFEwMx1kv9EyokWZrJzbYvG6/4u7v&#10;XfJZ3L7fLaQjeVOFjTVhLmIf4CXLrAx+EBNMK0VULOQaXMICEQqFE2RI19THjlmz7oSj15x4VHPt&#10;OGpcSF64EJLQ1S55KqTwRN4ggCPyIqxgaKFBtZekbAo1EQns2LEnBQQE5x2TcCY0v3PKES9ZxIfD&#10;H6YhhhhiCABDA+DhwpD9P8Kwco5j3Zm+DxHR9f+o96g9BFnAjxLleDgiJJHQWKW1XvkIWJ9Orjzz&#10;ioPc30WXwvEo8AEMxMSmwsHtuXnftpv2NU9r9FwAmQMgyi4msarBDFz5nRmkamBHEiSDM6NYN5Sd&#10;V9JF9Bqnj5932uPqyBamFuZ3zM3tme7N9zqL7SBCRGnN10bqaS1N62ljvNkca/p6ktQSzpz3jjyc&#10;c0RMBMeOyNizQBVW9IKnpMHJTd+99YpPX9Xb2uMFt7hp8bP/fMmL3/GCGZnpUSgQPDsr88JBzI7c&#10;yIZRZOrmaNdde7RrlhqYOHqa+yIsKqVR5VxZrOxJlcFU1gsSCmuPXjNz+44UTMRmYmZWljQlRBm8&#10;4/56RNPCAAfH7Dq5m/32jn37d2f3hG5QPu7I+gXr1734vBun7kmgbCA1Ju7r/uOQVLXi4sblbaBE&#10;RIpoapRlQEmNTVjBBLMcJEIebgSNdSMb0sIW7t5z45e+MH/1HdiHRhhBPmJGRlQlLZgr7zMjV6mO&#10;QIyqO7Ijg1Ji4qygUCSSHDG+/rRjjj7zxNVHrU5HG+ZCYaGt3QXuigWfAAQhVSYlIU8hqCeGITFv&#10;Es9NiiJJEoJTkgAtgJieZMJsxuTEgICk0M6+2aY5GxL/IYYY4vDD0AB4GDBk/48wVkhXlkTPWFZx&#10;8tFnCdhBru1Q8aPccz/6/Rq5HdSISE2YGGYg189pWBH4sIP/9gAXTYicsnSNA6RmzI6KUO82L/vA&#10;l9/0F28pkMPnHEwdIvs0I6bSUIyJp6pgApSYSEw0D85FPZEpEBKV1EB5ji7XefXGyXVY6zn2M9a+&#10;qaOx5CmbqsBBUIgreqZRXA9wFJa7WFqHTUzFK7Hnrh319A2/+qxffPfvvrdzZzfJky3f2HrZ2GUv&#10;eNuF2zt7feaDBk8sqgk7gykbJTS+frS9PyxOd9v7227UCwlipiz6+rdBXz8GJTelzJ/IEQfJ1x89&#10;uQlbDDUrA2gALKb/woE8wAZGP5RWqozIRFH3o5u/fO3c3FwTGa9t7l/rXvrLr7xpZqvPPJlYMObY&#10;61oRhT8gjS3ijECxeZkOlNJXhRGgAByIDM4UJhpS9uNJY8w16x3MbNpz87e/PXPtHdjdRds1tWYB&#10;RGZsLtoqFuX7sVVzbJVmZaM0ESZSUkqoi15BBZqWHbfmxPPOPekxp6XjtcJZj3tt6rRpEVAGlIIS&#10;0UAVJLio66eYKMzEYiaeAlNQ80nTetpgp0XRCj2XUh6ngqKRRgpzRmGha4s5oREDHg/q+RpiiCGG&#10;eKQxNAB+VAzZ/yOPSgESNdeIzsWyBpCV0pNhdt2PCVX0oKpppCoJCYMUUGOjirPbcnst4iFIgIBS&#10;yROF72ym7FzRE9td3PTlH55+0ekLmCksJ/IwQNWTY4mMrj8IUwPUiBkEcgaGlumq5GAgtZiJSpS7&#10;vG9cxthGrL1TtXbj8hqorHlahqSiSoggkOiFN4KxCeVuxC+0287NvuFPXvPBP/pofneeFcntX9o8&#10;Pn71E1/zhN2d3VxDLr3UeTMJZAwOFI44fuMdt9ybmN+9Zeqo445UqMU025XBlTLJgois0lsZgYnV&#10;zMzEwpqNqwBBOc7+zBIxogSIHcMUpXKfNKpyAAM83Oztm2sjgcZpf33mNX//rmt33mHj5jXAlB1U&#10;iMzIscVynqSqkTnDYMGKUnNEapCYKWBESgSDC1TT2pilI5TJdHvXLZtv+f5N4fad2C9pnjXFB2ka&#10;TACkjmOSc3ziGSYGRzDimI0hTECAuISCK3o+Dw2pnbzx7Cc+5ujTj9Yaushb1E18T6HKKmwMI2gu&#10;wqkzUccsRqTEzNHYI8AxQ6ONq+IgRKlPfS9pdOmmb3xfgpz9jHNmPdQ59sKGePEgQsGL+6acUEX9&#10;D7O8pCGGGOJnHkMDYIhHBfpsUq1S0hPIovKg/PjRx/4HFfmHcgH0kHjEw0g9rP8DZGQKyxuUHbmq&#10;NjY2v3O/TXWygNLBfPAr6acfD744yHWvlApRWTXVTEEGOAaydu0Hn7nm1HNPSdd6rakAECVjixGJ&#10;6IouRS0xVUTNpMyXje20yChq6ONtpSAmMJXCsn7zJoLBuKT+8SMa0NrAqi4BMFNTYsTbk0FsbAFI&#10;/XxYpGTx+W979iV/8yW3N7WWu+pDP8gLfdJrHz8d9rMz0cIRGcBMoRvG14wpLHXZ3u3Tx9lxOXpl&#10;89qBGybOTNS/D+bGlxMFEJNIGJlsxoqfZhYb/pbPDwFkRMSJB1UlMk3jhRqMyasUmXSazu3g7ov/&#10;+Q+v3H+Lm0ycmebiHMrWy+RiVrRGTz+RipCLARYqexcwzFQlsGgtSZuWjlCtXrjpu/bec8U1e354&#10;N/bMo+vS4Js2oiIMEphjBhkbmVEp5a+CDM45gZW1fkyYADbKZM63/XGNE5/0mNOefBbV/WLRbfFU&#10;rrmPbYHNmNgAttg2wrxLggEeCgZc7CpddpZQaLTtHIRNnCYuSRZwTDrymb99/8JdMwrLEhz/nMd2&#10;i2AuXiubGYw83MLuaRRVAku/cdsQQwwxxOGBoQHwI2Ho/v9xgmBkZQkWprJtD0pO0Oe5B2fRh4//&#10;zQ6gvQ9ZBXRfB++/xn3/+tBQZtZGcQxZ4Ug3jJ/ziuf7eir75r/7vs97Ma70P/d9roNKgOiAd4Al&#10;ho0yplCl+HpzqpYsJF9+35cu/v2LZ8O0+AIMKHlQMCMoMZftZw2I+QPlrwZEWkrxA1MjBQC2WBWe&#10;yyKWsfVEGWIiAKQxDkUKI+JY1YlKhhulHlwWvI9ViwwGCk4LEuf12POPfcVvvfITf/aZpJdiga7/&#10;xI0bN6w98onrFrhw9aSQjocvguYqq45aV5h69TN755nckhWDgXTXaGv1y+H2Z60k8QAQSBvjTSRA&#10;DyAylbJ+kWNyHEddFlGK+yqiARMtCzO4VHZQ+xnvfNumfCFvstfgQ+4dwcyRi4w8mJgZyIiUPMOZ&#10;QU2VzVGQ1HzCPoNvcqbt7sK2qe3X37D/pi1hywx1OC2SpjjThvXL9TsPI19qmUqb34ihFq+L4cjM&#10;GRMJnLoaOq6br+LV5x3/jBc+JdvQmLPFXcX+hMU1CGaOfdBAgZMyOMMgJwAcq5E5eGYWZ4zcFRqM&#10;jMiMmVVVHJQhrHCgHGsl/fJf/afe1hoPtXaa79my51Qh50zN2LEpYHBATXjnjqmEkgNv9CGGGGKI&#10;wwFDA+ChY8j+H1lUvLjiysZm0Y2oDE1IA7EGmCd2S87a+/iqPXyWaoUX/+ENW9DBXj8QHX8QA7Fq&#10;y8jJcu3Vx0bmKM97bWvPwEdyfugNj1ac1JZ/MDBPfS0PVc8dEwklRTpzy/R1X7vhnItOFs5BJLmC&#10;EA3EMm8AVS/fSM8t1oMv02QJpKKx1hAjErjYvLkUHaEsr18W4O/34aIy36BMEQBMzWI1zHgpRvF2&#10;BcXeWlB4t2t25/iJq57/tmd+/d3fzqY9zReX/t1XXtq48Kgnb9yT72PiICGrZWpGNaeWe661Z9oE&#10;klKeshQuKh8Oq2Jg6MuTjMAKLVU4RL6WIgPmFTGxAQYiZgKBHZNTVUGVTc/MCmWACCoC0oV6b8NF&#10;Z+w/LpvSTi3xLMF5ZSURMYBdSkweDmpmpAhUIIFvuKTJSZMSznV++9TUnZu33rJl9q492DePLlNI&#10;MktTqceFVQaYo3k/2Be7vN/KzFp1jsXEMZsEIKTe59RbSHpYnzzuhU858fGnhLpvUWtOZgoXXENJ&#10;LSGwcIB678xRV4TUgcAa7yCYI3gnbVvXmFCV2c5ccGIwgQnEEipIhc2T466t9yPfev8ls7furYXM&#10;ErImbTz5aKuTBDCBFACrFVBqcDK7dT9XbZYPJxfEEEMMMQQwNACGOHwxmNtrxlRJDBKdnyCszdAK&#10;brqotY3BtNR191EgBKIDXhwiDu4e/zGi4uXxH2NDe8/Uwpad6m3fzZs5NxPrD/OBlmEw8rFCDNW3&#10;NICYTNq3AmGmBoAcEZEz1KVxw6euOumMo2pHZR10HLEzkiDOucj/y5wEUOk/tspIiUXr++cgaFVg&#10;KpCWhe3NwKj6yaLP7YEoIIkHjv5pwFAaCZW9EiwQeTKFmYsFeurU6s499vlndxYWv/m+79UXMwT7&#10;3P/98hvWvnL8xPHFoqWpLYaeM1m7YYxq3gVXdIso6o9mDFFfBLRU+z/+ttQZm8CxLg3UiDjlrM4K&#10;gXkq9zFP5Dgq8hHNGTMyNlGJEQBVYyvCeBLOWnX2m192te2rTwjComdH4gHjGokRCg1iiSR1rtcs&#10;ayQJC83ds3/u3m33bto8ffu9mO6gVVBI0+AbhYOOamWEKFMk/a6KpMQM4fjazCi273Ksao7ZJFb2&#10;FEsRMpun+ZEz1zz7xS/aePYxrbA4TQswNS4S0hwBRJlPknYyRmm9WctN9nfmlUihLORIAXbKINaC&#10;jszGv//Br++bmnrmxU9xq32bVJ2IlT0aPFGtlxxBjc++64Pdm9ujoaZ1N9/sXPTLL6mfuWZnseBq&#10;zilTbhLEOW8FfM86U4sp1ahUjT00+d4QQwwxxCOFoQHwEDF0/z/CWPqyjLX9zJSJArAwhnWvfNLo&#10;U86x2e7md38y37RQl9gJacV+jyYcivr/Ad+0QQZdUqyBzx4Ah2o1VX2n4MBNTtv7O/d+5RqQcldr&#10;Pe+qTrxYas1GA5yYlg9zxXirMVSfVML26mdM/iYDoKrOOahSbkmr8aV/+dIb/uRNgv2AkCo5p2pc&#10;yWDKYvnMIFM1IlMFEccEAINazA+upiHqebS62GhCUHnxcWRlC+QqHFLaFX3/deXGZkDJHEexupqI&#10;Ebu7pjaf/Kzjd0/v3fSFu9Ju3TrFh//XJ//L376pMTnSLuZ83cy0021brwgMKXuRVSOI/XWrEESV&#10;rWtLc0q09MIQp6LWrLURTBWOUVXsjNQbROS4FNIZGBwzhtnEZ9LKOi/8g/96Y2eqsS5JGCPWSLqU&#10;d0BsUB5PG6OuXvdpsWdx7+077r15y85b7sL+Rcx2Ae8lyYxIGqZC4DK9gPvZByhNq7LEU2k+MSHm&#10;+cfEDyYyaCw2RSw+4w4W8jpGz9l48Wtena1ttDnfh90FdeGMjSTkLqUmUhYeLZrHjBxx2/ev/+p3&#10;rx5ZN/rUVz93GgtdLcAQijke5s0mOL3pE9/ceukmzcP02XvGJo7MXQgaKHHkfGLU6CSru7Uv/dWH&#10;aEu7URDVaHE0vPr3fqG7Xnb2pjVhKjQBqSmzI8CZy2c60pGyz0L/0RliiCGGOGwwNAAeCobs/5HH&#10;EvuPjlgmVmjuA9bUNj77vF1r6qNrRkfPPm5h0w8a5gFXah6W5dqt5NUrGOjhgENX/x84+BXv9K+2&#10;LJgT66U88IEfdMykdMkbEagukHk1hgulktwQFTWoegDbyr1Xyn5Kwrrk5CeUHvroE6783QNXp8xs&#10;BCLHZEknaW+au/oTVz7mZefNJ3MBwsiIzFRAJGaxKmhZLoaImMpIReU0Z47acDP0xfMoN9a+8ifa&#10;DWVEwpYybmNqer9wjlXKtVK6blBnjoFIbgNLWqdWb/4lb7nwc50v3/6VzY1O04n7zz/+6Fv/95vz&#10;2mKP2y5JXM0hg3QDMbvUx0BIlFfFRl0DaSRWFsip7JSqEa4RU1AhT2nqFy1nZjMtCxo5Z6TkABhH&#10;cm4WeyjDyMyIi1YjHPWq5++brEmYJTUqktE8qe/tjY8flXe60zumZ+7ddtsP72jdei/2LCJ3mSRN&#10;c6IeGAMkLiQBzB6GWJ5/0PCzgXBPfLs0Lknj9DpyEDUFe1VvIQmtseLs5zzu9Gc8hsbTrlto8Tyb&#10;Og0Ju27okUNWy0JhXPijmmt3XLHp//7j+zGDNKvNhKmdJ2wfPXMiZNSBkSOBMYECj+T+7q/estbG&#10;9nTnJ1at6wiKRDlxyqBgaZGOT/Mlf/VR3NvlgkONuhvdG9/5yzuKqW4SiD0HZRAXgHMiADiDn925&#10;m4TjrVcFiw6rPzxDDDHEzzqGBsCDxpD9/zhRpmkSqSnBGIxcOiHPC8z1ZGF6D7jShFf+4gGs5LWH&#10;pob/MeGgpLtP6O+LktMBrwd3qRj3sv4IWEk9DqTgD37wFBkvMTE0SiUGBft9F3jJRwd8+we9iGWX&#10;WLVxAmBc1X/tN76NPNgsyurNOUdKTRu94XM3HH3GCbVTM66pSmAtebDzrMHIIKrOMaBqpH3Zjgkz&#10;gxFzTd0S+y8DBFEaUw6eKsI9wLXLCTVF2XXAKOYQx+I8pahFmdnU2LFnyyX3WbK9s+3pP/+kqX1z&#10;C9e2alpb2Np537s+9ob/eXEywl0NnBAckCBrZMSAWCm7QqWVKd3nS9Gv5eKyUpQEJjVL6wkMZjEq&#10;EuvUMBjkQERFKLisfxSYXFCFBF93YW04/eKfu7O1yzfECY3K5PjW1mXv/A9065CAdhc5QThDwtqI&#10;K2VUdgYAOJb+WVJwlUETVBbKAWEhGyj3REYGkYJJKKMFa2EyOfeiJzzhwsfN6WIn6VHWUemxASIO&#10;CrY0S8AsizaWjI775pf+6pO7v79nXNJA7LNaPiFpvcY+EQogil2R4406v3XOFhBMsIpGNozNYSYm&#10;XWeFa4Zmsq+4/J++YNs6votQBx838oJffdlW2pWPopCchVJ2KsLEVgW7UuUd9+5ijZNNtqx60xBD&#10;DDHEYYFhd5IhDnNUvkxiKJkYpjr3XHrNyObpxe/cijv2JeIFfB/C88P9G/dAIrwifnH/THnFR5U2&#10;hcoDUcVS6VCPs5xBHgS27OPIeY2qijrRh25WUc+D7EoPHHAg4+j0F3VsCgUUhrK4TnR1M0fvcdSQ&#10;E5SM0rxxyT99ZmSxznkCMiVh57wRRAgGNkpJoMIEx+QBhpHAQSEiqmbEbEamZAoAxKXmvhRyEEoD&#10;gGBQszKGUEpXypYBsYcWyJjNszGDYkJB0CBQNTEVIypcEWr5PE//8v96y8ipDW2EJo8sblr8+F98&#10;ZnUYb1KjPd8Boxt6azaOS+ixA3jJ7hiYU1pKQhhcxipAYQQlTWu+zIiI1UsZTADEnEWizaUqiIOI&#10;WUg95mvF2b/6qu28IFSkbE5oMqy69gOX1/ehOY2xKd9s1+shq1sa++MaxUgKszEbMZhK6VcZFrFK&#10;vNRf6NKORGVLMRnAxGSkubEq16zTWOwcmz/j91745v/fb5z8grP2ZVOd5jzXpAgdhrGQU8+cBuaC&#10;OXSxvraG75h971v/aeaK/Y08zY11XTJXnzv34p879rEnFF6QkPMxsVgdUU3dHd+9JbWsE4q1pxwp&#10;rMbskWZ5ba2s5jtbX/nLTy/ePodFtnqixzQv/oM3zE8U7TSIU7A5kAVL2JM5EyOAlBqc7N+808Ob&#10;3e/TNsQQQwzxk8MwAvDgMHT//9gRKU+sj86ZwXep9dlrt3/jh+ha0uKa+qq56cDmByhrVvjI8QgY&#10;Bw9WX3Qg1z4oTT+Uow2ctNLT98VQ1u+T0N/iAV3+98nRaeUGpSu96rhFUS0zGHtYfiAbeDFo8ix1&#10;7AJISM0VXVeoL6zHI0lmOQiu//CRld2WYFBTdmSBapzZrHzsbz7+hj9601TY6zKTECI1Ji79sMQM&#10;pSY3M3ioFpILQrAimIDhCCBSgpkpQcWUjIHISGFkasRUVruPHX9NKwJuILNYbB9Apf22ktcaSqcz&#10;zCgBa1AjGPO29uYX/+bz3v9HHx/TxmhvdOb2+Y/9xRfe+IdvNt2HHgAbXz9KTkzVYMxsZmV10X52&#10;c7Q9Bm6+8iWV7xqZS7yVZzcQg5ScwalYQS5zCZsqA6rCzpkE5l7zxLG15x59Z2glqWc1zhM/W0xf&#10;eed4L+tJMOJokXCM+Niyx8uw5Nyn5au+tPh9074qwaRQJjYV1bzezGZtVsfxxFc/7cxnnDuni3Pp&#10;PvYQK9RUQsGACdiYSAFzcOi6o+obbvzk93/w8StHFiFCWqOudc96ztnPfvVzZ5P2zva+4JUBBwok&#10;SpyoW8PN79680yFboNbp5xzFdVfnDD2/kVbvvWrLN997Sb1N2mPf8HxU8+W//epdNhtqgWGah5SI&#10;lEghGjx5GBTmwJTb/J7ZDLVofetAFvAQQwwxxGGCoQHwIDBk/z9JGBRgY5djvMi0ZeYcBSPiqNBY&#10;0kQv8c+l79wVK/dILOSKYx6iJfCwjGTwIINkK5JxqoRBVXpoJGvL+Pdy5/4hqpCWpnuA7S3zUS/p&#10;ug+CwRmqalAaGUjIuiOon7n2rOc+YWbr1B2f+fbIfIMk6bu8rXwYox8XZnCOTcxL2t2SX/7+bz/3&#10;Lc+c6uwNNSsoeGUCiEvpj+vS5ls2L25fdOJGx0cmjxxrrMpqow3vnaoFksKKYKKJWaJmEDESx1y6&#10;98sGW26p01ZUIlHs0Wtazl1Zs780D9Qk5gAA5uHI4ByLKXnKrZ1OZL/+p7/0b7//PgSMdEa3XT71&#10;pcbXnvjkCxBIkrD++DWBgmMEVVVzxJXVUa6RxuZWKxr9LgmUQExlAgHFYcc+CAYWeAumSJwxqZkx&#10;BRGyojdJj3nlC+fY+VRU1aiWUnb3t65MA6l4H9eh6kscV7ASRw1EoAbGMDiuylpc2jFejjOnUnAG&#10;jMk0z573+ief+awLFrS9O5tJnMI0iMDgQKzsiQWSS8dlKQiu59by2Jf+7KO7rtrVbNfUa6cWJk+d&#10;fPlbX1I7YvSefKfWNPgAUlIzEzgkIK/w80V768x4OmFeT33K6VPWInXrs8lbPn3VzZ+6rtnzhRY8&#10;Su21ePOf/ML2Yn+7ASNwUAJIqCpcyjFnHEROqb1vxtoSg1MrnrQhhhhiiMMEQwPgUDFk/z9eDHqI&#10;+yIBKIHAZiAoKRFXLsWlrQbp5soIQMSPZyF/7LcLLdGviveZKaIeHcstJLOlEvbLdj/QaXsgVkxv&#10;v8pm37To2xCGB+A9yxfIyorpyqb1zpN//lWLa+tHnLZx2w9uDDctevIE7ucHGFAWukQ8E5FnV1Cz&#10;5++57Lbbjz/yuKcfP6v7k9RJL7A6UTjiOqe3X3XLD/795pShOUJRXW4TbiRZd/Sqo8886phTj1h3&#10;9BoiWuy1W8WiqzslCFSMXCycbxpzgI0Y2r8Rjcy4P8taZknEAXNUt5SUOYYRhAgmSszt0GmMd1/y&#10;6xd+8u8+15R0XMZv/MINu36wfVVjdKaYb6yt5egKxGDkyLSfY1CZW7FiZrnwS1GS+JuoAaYmMVkm&#10;SoAMhITVRZNEiZUBNgswIiQ16m6sN887dVexDzVLXCI9mqTajV/87ojWqrBCVHoZlt80y3X9/TFW&#10;C2xVN+MyowMa2/3CTIOpcVPni/bYmavf/ttv3FvMTvt9aY1IQggBZt65IAJKGGwSzAk3ksKUe7aG&#10;Gle/7/I9V+6qt+FSbtWLs1/4c+dddF6r2Znl3VqzoLk5YnIGjake6uCEpjbvdgUWQ2vVY9e78SRv&#10;2REjG67+yFfv/MTNE8ispzyRho3uVb/7hm22p9M00R7lVmMOagqoKhlX6dlKLqGCprbuIinnhn78&#10;fwmGGGKIIQ4BQwNgiMMTB9L1mFNJCjCRRpcruKwagz7lPNClfRBn/COnBfrJfdv3jSBjENQgReLN&#10;2JlBhQAzLktj9tsm9N231cAHjS5b/g7uyzCwg7w+FL3DsnNFf3ZMoxQuIFADBeYed2YW6+aqiyxb&#10;cZW+1WjHKABTMnYwwwiPf+e9l09ufMX46SPdokVei7wgIhOfJp6DwYMJlCAAKEApc9dzh/fvm9t7&#10;zf6r9QdwWHPi6sc+49xTnnhSD5350BbXSxJWEQ1KFE0BghqMYucsABT7iJXNf9WsSgdAKXSPpWyN&#10;VGKiK4gIhWitmbVtYc2Zk6/+rZd/4m8/lbrRdKaxuLfjRpnrqI/WlHIiJhJVYfgytFO5/K00Myon&#10;RbSNorYmev+1/2QQcxQqaeqJWRlqJgxy5GK9I4N00vD4Nz5/L/cEOWlRwDdprH37LmyfZR0riztR&#10;rH0UT7+09INSrjKws3QjVAqxgbqunthUCw0+tbwe8iR/0u+99Mjzjrw731Ufc4lDr9f25CjW7TEz&#10;B4GpBgeDc4VzLG6Nq2/65NV3Xnp3Q1Krh5nR9kW/8rLR01dP1+akJsECK5mpJ2/BvLkgUK8M8i65&#10;945tZFyATjv1xF5XJmuT33vfl+/59G1NSoueZhNZsYHe9Me/tN2mF9KcPBCCV4cAx7E3HFWNvozA&#10;ZJxZsm3zLlZfJkYcYihwiCGGGOLHi6EBcEgYuv8PA0TeVzLFspJ5X/tTkY1q42Xs80Bjgpb/+lMD&#10;gxJYTQlBU11sdmnVRCjITclokBCIyVks1nJwY+mAwMtyoc4BJ6R+BGDwnerNyPKWLcyywa48KcUS&#10;kE5d0U6u/vR3xo5dv/eOHZgzsiQWkq/0TAOmxhL7LCMEllMDY5/7y0+99k9enx7RkNoipSFInjjq&#10;9hZOueCEWtI4ct2RnLki7y0utrfevm3P3ftmd8zaHGqpZ01hvnt3fvlt3/nK+7++/oL1T7r459Yc&#10;M9Hr9AoOlgQjFYCViBmmAHNVJ4g4Mn6ril4aI6YQ64o5KnOGRROChCDQvNi/4Zw1F779aV/45281&#10;R8fQ07xVqEOW1noqQgWDyLGKsZVMWssOYahagEUXPAzGRGoW0wY0mApAVR1OIgXg42GETGuNusaI&#10;iig3uH5ic/K8Y2/pzPlawQRGsso1r/vMp7z5QtSXic9VA2JaUvSsWOUyD6VvqsGIWEWc9yZaxhFU&#10;FLkbcS20G2eNv/pX3jyXFos8lY1CNOeAlHyssmoGMaUouyfAQ9lIkeV++gfbrv3MDU1NCgdan73h&#10;Ha8sNlDRzM2JQZwBZik7DQp17IgNqTGZZeD9W/c1avWpmYVj12w8xm/88sc/d89nbhuv1aUbbNTq&#10;p4y95rdevU32dWrCJFKIj/PMVFgwEJEzBQFCZEQMSsRN3b3HwdnA/XnQ+RliiCGG+AliaAA8MIbs&#10;//BBv6gIsMzbvPT7gAD5Zwd95yuDYcZE+Zhrr7XzfvWt7tijpvdN7fvOTdOXfm903pmoMTEdyEVW&#10;zNlKof/ysMDgRyuG0af7SzGEZYT9fhD7FyinRtRy81/bOo97E5eN9GoMD6eV3mT5gPsy6xgMIhDB&#10;5a5BIx/984++/U/ftqBBksJYO3nuJdSb6SlPPrnXE18jzpFqsvaMtTXKGK411dpyy71337B59x37&#10;eR6NRpPQ2P/92c98/wtrTx1/wkWPPfbco1rW7qaLLiUtxFSZGaREMCUCayyE5KJHuC9SYpSVIMkQ&#10;uXNUAxEpiEGOAhF7zBT7T37yCY/bM3vTF+6kGaauT0N2781bjnvqUUaiEDG4slAmV8qnPvtfvjBl&#10;82yQERMVhcTkbC0L07B5ltI9bVTzgQEzz9LJwgUvvGhalVIlQmY1LSjrdDs33FuTOlOs7Mmlr3/J&#10;8u4rfw4YSrmuZZKAS5yE4Dh2IQ6aqDatU28/7heef+LjT9wbpvwIGAVJvJccWSzDSqbmypCKKUwT&#10;MoEXNOb0sx/4ai1PC+Zijb30115WbKReU4SFzFxeBj0gICZjtsJiV2VWuJ4uTC2IFknDH7P6mKv+&#10;85qbP3vbKNUkSDsrTnzmqS//rdffuOOOMAITSUycGSuYqVcU5ByDLIAVBogpOc/GvZlWb7qTWD0K&#10;rqDlPAzZ/xBDDHFYYWgADPFown04klfG2X8G2T9i7XQzRxBQu9l7zG+9sXPK6r3JvDbsqLWP275v&#10;Z/jmPTXjUOpVVjhuacAGoOWHP5hvF3bQ1RhQDlVi7/uMAKy8jqjsiefOzGUyYmQW8ywZGlX31BeV&#10;LLH/KlZhANTMOQeF9Xxjofmff/mhV//B6ztaUE18ombaMymoxTUEMvVKxD10C+dN1a1PTlp7zFnP&#10;OdF13JYb7/n+565t3bPY8EnCY9078i9u+vr4SRNPedXPHXP+xsXWYtd1kZmRFaJMROzIoKhKXVpM&#10;T47mjxBAscNY6aMng0HBRAaEIPDIlZRsV2/qSa96XKeX3/jJTaPJiCzKNz985etPfDmvYdRMTdTU&#10;yHGMhWgVallaAKNYHii2TGCCGik0KBmI48ooCOxIoAQDCaUJ1xzN9FyNbcRWP+b4e7FACZjZxDe5&#10;vuW7N2NOYwKDocz9HQgi9W/DZTdjuaTWHyQRQcW8Y5FCzVALnSSfeMzaV/7KK+d8b5bn/CjBqS/g&#10;iIg5qMbbyPpdIKLl47QwSciPhOz6L14V9irnLOPh2a97fnJ0Npe2hRQAm7mqRJiUN6SVRapUickT&#10;s6fAllry6Xd/fN/umTE/RiHM2fzjX/fUc1/6c9fuvdlGnOU5B0tS15MCzD0IUlYYFA7EBmHAkQGu&#10;4Jl791qvlP73pV4PfPsPMcQQQ/x4MewD8AAYuv8Pe6xgQBF9OmIDmw3+N7jPo3uJy9GX7JPUTL1g&#10;zXjzzKP3Z3lR004iCxmtOvGYrpmSEhiAVm5jWzZF93OSFVbBfY/kgO3s/jYpN+zniioAsJFq9Oxz&#10;zLeNVPWA4Q6ss1VdwjTuCuOOL7bpB//mP9e51a6bEKfCpM7EemwBKoAQadkFmKCcd91ii2bns5m1&#10;F0y88a9e+vo/v3DtExoLI/OaFWPNsfY93S/82WUf+h+fm76uvQFHpHmdhLI0jc21Cg3kUKb7gknL&#10;eaNld9pSo4ZYzFNh0UXunKkHMszp/ue84aknP/04qfU8uXAPfeRPP+/nmj6vsaaVPWWiAi7jCWUz&#10;MCqnsjxLRbtNzTS+XX7CbM7BoorfiBqJMpixyPn6Z10wNVLrQRwKZSLnx9Vv/sr3a5bCmPuKKxts&#10;QLZifaPHvkpJiIS7rJcDMsuLgpzmY9I5Sp75hxe/+PdfM53NFY22axJgaZ6sTdat8+uaaDpKjEwt&#10;ZidUPZhhADHYB6LZ7m1fv41yt+iKsy48e+2569u+p04MAaYCU4YYBJH4kwLCFFiFIIR23iNG0StS&#10;8nNb92c5haIzR/NP+eXnn37xBXd0t8uImeWEkCQsIZCjgjRAzKuSKkQsgEhNokipAd5z5z2M1OCA&#10;fmfyofd/iCGGOOwwNADuD0P2/+hDpCaVAzoyBgLRklT9oHr3RzGs0llwlR1rYsjVTB0VTD2ynEhm&#10;ZmbATmEWRQkVH3wg++fATx/goRg0sA44+n1ZDlQ59alf56eUmGu5X8k2aSnlYGVUol8IBxAYew8z&#10;102xRT7xZx/aQOu17RLvs4RMC5CqCjGZqgMgSmpkYGIFF97yukxjio61573jeW/485esefLkLM0n&#10;Xiab43Zv+PyfX/q+P/zk/O3dSVtb79YzrXvnyHMPIjCLfQNQ5qlE9YtBY1NhI1OUDXo1FvQkNhAU&#10;UFNDV2V/vv+iX3pm/cQENckoDdvdJf/ybbfYRO4JHgZAS/kNUXmnA1W5+aX7OlYiYqXQEyNYaVUR&#10;GMaxi7AykKapEcyLjtgJTz9/vlB2TmHee1JeuHsv7pz2kjHIND5J1ufzVeHX8pRVcdJSrkXVTzIl&#10;gpkEy/0It7LO5JPW/sJf/srYmZP7eb9kgWCQkCGpS23Tt2//4r9dsnDngltkp47AcdxVS2iYUeoS&#10;H+ieq2/XOQgStzo9/RlnFVlOXg3qiNiMzUzVqJShkZGBjFgIwZOYG22scpQlLul22woL1GsnnVf9&#10;j9cc96Tjt3d2FUmhUpgExxxIQopeIuaswVldkpQSIjJnhRXGrLEHcGF7N21n88TR2FlakOF3yRBD&#10;DHFYYWgA3CeG7P/wx4F00qgkHRRtgAE9yvKUgQPjAI9WVBEA6rtIWRh7Oru/ccMR3fp4J53senfP&#10;dOvaO1LhUjVeMraHZvk8wF62/PUB044D5rwUI5W+3fj/eDUDe/QX9r4TPPqLHd3e6phJtN6ptW/t&#10;/ueffXidrUu6qQSk9Xou4sixUhS1qBqX8hBiIgfP4iBZYTwjrXwkXPjLz3nb37xh/RPWLPKcSmft&#10;yERnU/ez/+2Sz/6Py+au7ky0xtNOwrAkdQpRVaV+i2BTqEE1WjOVWi0K99k5VYWRM3bKibEncs7D&#10;WTdZeMVvvYTWgzx4kXdfNX3VJ384EkZcN4E5IQNbP4AQTQzqJ8hEpkwEwJEzRd4N/QZtUUpljo0N&#10;bCBRUko91zidrI0dt67LeR5CyimER1190+XXoHCm5RIQ9UV3FdFfmvrK2189hJUlRwQ2k4CCJ7hV&#10;W3jOf3vpC37j5bvdXD6SFxzAaqYOnFjSRO07H/7m9q9t+8L/u7QuGWmMCpW5xhprAROToC5u03du&#10;bTofWE99+um8MV10nUCBo6u/rHoaEyHARk4MqgpBwoVor22+5bBA1jHPiaUka/Qlv/Py5tmrdxVT&#10;ylYLLu0ig4fCiMQZgdNFTCzW1/XGxjo1F5xjJxCwxubKnf1zYaZNcP0ZiTq7gwvmhhhiiCF+chga&#10;AEM8irGCCPZ5rZmC1LhAokahEoos74c7uNNBDvYoA8Gqdk/siGotf9e/fXX+izev2yrhe/fe+4+f&#10;cbuKVF1Jc0GV/r/a+9DP80Db08C/K4IAS28tHzmAKhPBlsZVubGroI5VVOp+uRQt1acXiPOJKdJi&#10;LL8H//l/PjSeT3LRNEEtSVCmz5KZEpECsTqnKVgQZSJKXpzv1jDl97dXz130a895zf9++fg54/s7&#10;szXW1Y2xhVvnP/1nX/zI/7nEdieTtNrNuQwpEYmJsAlrLJUJipy4VClpVY1HYGBizwYjJmLHBskD&#10;gMA5rdHnvvVZnZF2mlGti9u/fOuO6/YmkkIBByGR6A23sibusiWtqnOqqgaTQsnAHLOSDQzyRIAj&#10;MOAItWYyp90zn/9zM7ogLk/SGpGzQps5z165qW5JmXXQV2JV2vp+bK36GcMQZa5GFR8wkaAciqa0&#10;Jxb/yz/+6sSZq/brPq4XIeTOGKqxdpKadVvtrEtjWptIM2cStIjRGY2ZxFwx+0IxI71dOQcndT7r&#10;6efMFTNIoRqYjAmmGmMsMd3CxMAMgrFJkIYlxzfWXvnxbyzumCEFZ76d9V7wG6+onzu5Od9dpEq9&#10;btqVJmUQU0BJPTgL/tSJo3/woW989n++9zvv/vx4l5JgzBZzwBO4fXftpB5hwHYd+pGGGGKIwxND&#10;A+DgGLr/H30wkJXtiRhQDp2mzq+mhXHrJGpsy+jRSu77U7HcBjIoQEQ14dH97p73fOuaP3j/nnd/&#10;3W0NtbZjY/RVModyxQc3EA5xrvpMva9LodJCqzQrVBps/dcD+xqiLr/PLqOMpu9XvZ/TUj9t1FhV&#10;mUnVeCHTLfTvf/wBmuKkSAUkZGKGUioCNaPY7xcUSIUVHsKqLsT2voUPU5iWDeF1f/zaX/q719bO&#10;SmfdvLjFsUY6c/vsB37jI5f82eVjMxOT+XhmacJmlisKoxBMxMRgyhVfJxAToFAjYgmqZmamKkLq&#10;PAsVIbEud8582klPe/OT2s0FToQX+cvvuTzst4wyCBFxbEjMYFKiKHKPk8AxXxcAGBx6QQpFbADH&#10;HMm5c8QAKZRhLL6mRZOPfvI5HcrJi0ETrjVR3/a9mzCdm/qYXmKDTv/SBiibTVdifwBQmMI4knUz&#10;EaHM2vV2/THjv/zPvztVn8+bPc5QSM6mLMbKZmXJpN5cB4tmPY0la8EkkJjXQUxmpjAyyuDuuu4u&#10;WyTxNnbCeLIutYSCCpgAqIJBDkTkCE6JxHEHIlkC+Ez8kVh11b9efsvHr6cuNMGcb134Ky+qnT6x&#10;381KUmQpO1bvUIgqAUQiGrqy3q2/4ZNX7v/+zvGZkdbtCzTbkbwwiPeOgBqSnZu2O82ob5DdRxPs&#10;IYYYYoifOIYGwEEwZP+POvTV1VESraSLDW4+4fT1L3/a5HOfkNe9cb8Harl9+e9B8Chd/X7SJ5dV&#10;aQI3W25kjzXnk1oXnlzZNmsZK79fHBgmQf/FAx6gZPb9WkNLWpVKHV3lRx6wCrF0SnQe9yVE0Vyw&#10;vgVz/yMnqhTYAcouIYA7WW1f/WPv+nh+b5HpuKpzSRJUiQjEAKtBK6k+Yk4BGUEdq6nkIj0uulm+&#10;Nd9cHNV55f/34jf99UvWP23NnLRhxcTIqv3XTP3b77x305c3rSvGs9zXGN6puWCO4IjgnLkESWo+&#10;taQmSappIs4JsbFjNjOoqUJMlaiwIIltm77nvOefcfTTNnSyjmfGPrn8376WtTIv7OEYRMxqWnnm&#10;ua8DYuYoCfPOF50iGgCxpo4BxuQTpxZAZVmfpBYwXm+efHQHHUqJE0fwa6lx+yVXePFMTMRlK47B&#10;26O85cqjlktkAODAMCMV1cC1sGitU5936ut++zW7FndQQ42kKHJPjoNxILKY/gCozOyYsR7YrL6q&#10;hpREhUCOicsiRgY2UqtrtvX6bd5SYhx5+hGBC7NgpAoxIiUYmRGZmpgqcQGjNNWuNfPmMcW6T/z+&#10;+7d86fbRNCmk187yV7zj4qPOPWq6mAVZHc46PTbLSXKvwYuwNHy2msZnfrDtlkuuW5WNmZrLuDE5&#10;jsy7xDNZCvI9zGzZ64yHrH+IIYY4/DE0AIb4aUA/EzHSGWFg7ejGp57bXl+fOPs4TNQN2nclx10O&#10;8M3ZAS8eXai85jBSUlViDyI2cmBHDmU9xpLDPThR8jJNTmVD3M8BlkValih7NfUUE3YPZkDEMMGg&#10;KKh/eXHXQxz1oNVBWjaQ0mTRjczVP/l/LpndtDjiJ4vCOElylXheBpExjJiYjUkQ6/QLxJwZKUEU&#10;hbh8kRambK+tLZ77q8/4L/948fpnjs/qjFE+gfHL/+XKj/7pJasW1jVlgnqZkyRxWR3NkaK5kddP&#10;FqtGO6O0l3i/q8/VJ8OqNTy52o01LUvUk4BgnswpyKxAYZnMhX0v/9UXTpw7tugWU02mb1n4/seu&#10;XGUTzpwYFERMqgomo5gVAMBUtZTNqxW9IvQMRs45U4UqQ11K6szYmC1zCL6z7snn7Gl3XeZN2din&#10;VpN79+OOfakmsUlwlNQv2Y9VOoYhJtdSPyeBiQhGamYB9dDKOo/9+cc9/c3P3Rv2uyabCAVLyLlg&#10;TogVZiDHBMvg7rlxc6JUmBxz5nE9yZ3zpekuqmrE7AAy5W6x7659bF69nvqYk3LLiWOKS+wOjmhP&#10;ANEkCN67ol3UpTY2Q5/+kw+HLcF1XVsKW5+87r+//sgnHLsr3+8Tl+TIuhix1AkradflPbZCVBeo&#10;ts99698vqefUK7Sbdi646AKMN8wzMTO7VHlh21SYLzjGIFY+CEMMMcQQhxeGfQBWYuj+f5Si0pbE&#10;WIBqUAnBsbam92BxoS8eN1qSpFS7WsVTrZ+19ygFlW1ojbhqE7uUXNu/0KU82ge41BUblaKPgVgA&#10;9av8L5+3uA7lIZZSM0pFyMHnmErTon+85Qftvz7UkZfxhdgzFwJ1LoUpdbIRSz//rs898x3POv4J&#10;x+9r7W2O1EORO3gCjIzY1OA8mRjDqQmBRAKRA8FMehoA8l7UiXnxdX7F7z1/ZsvCZf/ynb3Xz62q&#10;j07fMPsPb/2P81971hNf9IRCQmumvWfznn2b9uy5fefMtvmiA1MoAEPaRNL0G05ac/z5xx53xnFr&#10;1k0KFe1uu+uCZlBXqBdhmuvtf9k7XvTRv/hE79a8ltc3feveUx972uhZI6HRMxRmFqvlM8jM2JVj&#10;jkEAEHXmO7F7rqkSg43A4jMCwYGc+SSRedd+3DPP62iXPJhSx7Ua1+78+nUcYEKeSTWuvi41Y166&#10;pcrs82hkMxFgqgJTreVtVzzlLU865Vln7bE9oR5TOsBEZqqlVgtGphQs+DGu7bl1R8pp23pHnHJk&#10;zwo1VVPPzjlWg6k5xw7c2btoi+bI+xGb2Dg6ZXMWey/AmDhakTF5GAQz0naYpPE13foH/+jfeW+R&#10;5L5wIiN4zW++JjuhuaW93Y1ykA4HqyVJtyi6rJSRd06N6uo2pOOX/cenaK+lE/VZC6Mnjp7/osff&#10;1t2OFA6ODHVkd11/q8t9lf0w/B4ZYoghDmsMDYBlGLL/wxUPzMsj0SOt6oVPLU5//44ilZlbtriW&#10;USBQVWLSVqTm0bLDPGptAKomoR/e0JKeW9mRtKRuKy/+4FdbbVRVDSqLuiz/lPqK+wN3pgHGTjag&#10;ALIqGrHiWFQ2yq2uZNkR7T5eHxzVMpaWhxoxqQnHN7oYrY1+4x++vnfHGU97xdN2L+5JRmoSCpAz&#10;iMGMWNQaXCMJDkmvyJlSMDOD2XvzIkJEYJcrjGiu1xrZ0PyFP3zdtZ+76apPXllHlpK//sM33/Cp&#10;m1WAAM9wBsfeI0nZxCSYETtqs7awfdf+u7+5G/WrkOCIU1Zf8NTzjj7vWB3reIRceuoD13m0kbz2&#10;11/04T/+bLG/q7P8hX+97Bf/7I3BSZ5KYT3vvAQxz+xYgjjvVNVUHDsybk0vkLJZTEWmYEE9S5oY&#10;FU7NEeatl5y8buT0DXtkKhhS9h40rtmOK2/zecLk475mOhAEsIGboAy4xLhA1PMQVLKiM1I8+5ef&#10;t/EJR0/xbO4LIoRgjh2MtLxJTdkBcKDMqLVtqr2nPW41HvcjR4zsc1MGMMoyXmTs4NjIC+++a6cP&#10;HCBrT14vSQArxMgBRAoYkZpq7BqcpFwko9SYnPYfe9eHkj1MwS9or3Fc/ed/87W2PpnGAnlIt8Mu&#10;EHFXpUhg3mtKeZBRXrWBks/+yX/0NuloVmsbWqOdt//3t29a3FVkZKRQTTWr527HDfd4ygC35E8Y&#10;YoghhjhcMTQAljBk/4cxHvi7dKnvETilBB2d+tbNYKup89Et1y8DtMwDfuCiPxLf2w+ZDhzCjkve&#10;blQe1WVa7SjLrork08F2PdgxKxxM7rPCTBqICvRVIdYXDKHqOlw6Yw1gYzMj7g/d0G8dXB2kv0r9&#10;k60ICBwwquVY+owp5pcSKUBwzGY9jLjRWz516+5N21/9O2+c6s66mgdyFcTWWqGNhN3eTXvWbjzy&#10;iPWrCg0i6slpEBVpt7sUq+c4GJvmIQ9MDf+MFz09WfTfu+SKpPDjksm8kiMlRYKCApqarW6MrRtZ&#10;tX5VNprNT8/v2by/vbfl5m2cUmOWwNO3LH7+hm+goZOn1B/7nHNOPv+U2mpmNmvrmeec/qbfGX3P&#10;O9/vu6nswif+4TOve+crp2i/+cRUXUoqpmXHXJRqOGKnfu+2aQjFTlVm6mJuLrOZemcixZzp2S9+&#10;9g6d63olrrFxEtzC3fvDrsWm1QdEWFRm+1ZFWfurUcrLjMBmMaW5FjrN/GX/9SXNUyZb3BKnYKhK&#10;6hwp2FghMRagUGNOGTV1W6/elHQhCY5/3El5ErQyWDlqtJiNwESpJrvu2OnNmbONp60J3COuzD1Y&#10;DCoYkZARO1+4kTA6th8f/eP/oH1G5he0lxzfeM0f/LxMyKzMwMGgxEZkWerFKHNO2GuBVZTRbvru&#10;Ry7N79DxJGtrT9bwm//7L9yxcHfRyJwZlDx5L0lr+3x3V6tpIxxv1SH7H2KIIQ5vDA2AIR4VODQC&#10;baRkZCYGDx4pyBisVNZgtH6XoiU1/EM5y0MZ+UMOLByK1IWieqaSZtAg9e9vdh/Wzn0z6WhPHGxP&#10;K0MJA6x/8Pps6QBLkxzpYZ+miXHslFRaZcsVP2T3o6EYtAcODZV7ujSTNF6ZVz8iY+1bwz//zj+9&#10;7vffkGystZLCasyBUtRWjzTf/Wv/UetSPRkzLbJmItCkkXjnREwKAajoFVKEoIWqhcKsp5pjJKll&#10;PoOnXhCkpkmwUaw7ceMZTzx79XGTY2tGyWtXc84IpjXKrCPtXa3br7z9zps2T21fdD00szpRbfbq&#10;2cuvu/qruKpxEh912hFHHLe+faaefvYZv/J7b/nQX31yYba39+aZmy+/5cTnHLtIas6CKBEglFAi&#10;QSwhdmQCj2T/9ilSLkNkIBMDmJ1TYiJxMCFXn1zd4wBTh8TBj1L2gy99MVFn6hzHyAz1ZV10kPk1&#10;AhFB1aCqtdCd6L3gt142evbqBV2AUzYVEZ+wy4mFHUCOexYEEAKzeeVx1L781ZvG0vpiomc89ewu&#10;FfDMYmQgMiMDKZEj5QTJnjv3ZmmjTcX6E4/IOTZFJgbALKqqgAM7bwpqozltn/3rj/E+htoC2qOn&#10;Tbz0N1/VXS3zxQJSUWin10mc9+SLjiaSNWr1cZfxou26bee33v/VfFtIiXtNtFbRW/7kV/cmU11m&#10;o8Bqjj2Jyyy5+8a7kjBohQwxxBBDHNYYGgAlhu7/wxuHJvqINWIIFCuQgEgsyn6o0hssb1y6Ig7w&#10;iOp/HuxhHygnoa+urzyzVhHzA7a0pR6x932yg5z5oJ9W5kRf13+QUZUvafANAkTUERnyJEk0FLAE&#10;WFoXK8VbwHKOSQf8PNjZDvLrChhViSAEYjZiJ8Rd79l/5H98+IlvecLpzztnT3dfveETcVM79ziH&#10;pEh8QChc3lIjiAumhaoxk2ksSMSOEmdCEsg7yawlXU7hUqTjvOaoyaNPP+r0J5xFTS+pFdxbTGZU&#10;xdiUAZOec3CWnZw85tizn/amx8u8br1121VfvWH35r11AfW8BG/bafP23Zv93m/K9Q5Ys2qc2TXr&#10;I9127xsfuuL4c05I1/sOFURq3rkAAohMIUxMBqc8t2shphczkZoQjNnASmQQcQwzdHo98qlHrL7k&#10;ah2eveLWhmSeORbXpaoHc1VKq1wKA8yMY4sBFRg0K7ojvYt/++X1M0bnMI0k+tcpdWnRK7KQrkrH&#10;vae9CzNFBnWqYEeUFm7/rXs7u2Q8c5jE5MmTO3VnTBYggOAAU7NEAYN1pTfbG0VTvY1Ojk7pghEY&#10;ZLHjGpk6JiIKSCXZII2P/9X7/I7APdf2uT8iueiXXiCTYY5bVrPCeqnn0eaots31kBS8uK1lnhdm&#10;52694qZ7f7CFWmgw64jrrO699U9/5V7alfvgKZAQkWdyqr7O2dYfbvbwKK1hHpoAQwwxxGGOoQEA&#10;DNn/TwWW3N7WF6DEdMBlYvOBX1do0A+qNPmRMCAFeGDFysH2PnCXJTpNfTl99d4BjkdaYtcPFg+8&#10;R5+oVw0Wlsa7bAKr/AEjwMECer1aOxCQoKYjvmPsvZErD7YS9zljBy7e/W1dxX3iKzYCoCpGxkTW&#10;tlX11d//jytv/sEtr/3d13alEwpdc8Tk+ReetOeGqXxBUGivk5tI6GnZZyF60tUoha/5WjMdbTY4&#10;MT+erT5y1eSGybVHrB5ZPUIpggs93+6FPKl5UWFGaTcQA6pmxugR8lroaZebfuKC1S99/At8F7tu&#10;333LFXfceeM9nTl1AYnVEsvIbHZXK8uyxJkUrPP1j/7dp976l6+H47a2lIwcQi/3ntk5ZiJwd67b&#10;mu7UqElEKgbPZGwgYnYgZxQLBqWNNARhEDlkQlOb7sVcm3UUQFWTlWIBflopb4lSLqgZAeJ73fH8&#10;Bb/5svqZ4y03p07IhNU550IhozayVse+8q+X3XH95he848L0xKwwcZlzwcap/skPf67uGgvWe+wL&#10;LpjXBZd5gZY91IyMzCyAPYHnds1SDljIVmVu1IHJoNHejAVmXS2xgrz6tZ2xz/7FJ2yvacA88uzY&#10;9OW//WpsTObcXJH0ENilTgQ6J+vT1Y3A3/rwZXdfee94MpZ3ChKnXW8OnSysf9L61/+3N9y0d3MY&#10;d2SgAt4A9TDnyLf35bO7FjIbqUoMDNn/EEMMcbhjaAAM8VOFQf8x9f3+Sx7tFexlkO4/vOyfKt79&#10;cNmWpZSIUJVcQazIU4kyDAdYGXYop1+x34O5fuuPLP5jlfXVP7AtCa4AqHCx2OyMP230pGef257q&#10;3Pbu60aSui72mX/VM6BSlB/qQAYu876WsL+6RKQGM2FmAhsZIwmdMJpM5Lfl//Zr//aiX7/omPOO&#10;3z+790mvfLa9BPl8nvcKElhehCBQiBjMTCStpS71Pk1c3SV1FlcErwFBLShCTovEBgCMlBkqDGON&#10;gyEEI2IDgYjBZhCi4BVOc7QSZ+NnjzzzvKe8gJ4ni7L9th03X3nrnTff094BSqGcZ2nK6qTrFu/N&#10;r/vSTWe+4PTc94LLAYFz5FigZsjYL+xbQI8sRgDYKYKRMjsCsYEBhZlZUDNwnJMUyU3f/gFCUuXV&#10;o1JllXNcrU2MDMQXZjDzebeRv/RXXzRyxqquXyRnpsoEz05F6i5dhdHL3/Olrd/bh0VuT3f98UZZ&#10;QoJmqO+6duvM7e01flzG9OTHnjxHbRp8fhggYngjI7XWvgUOECvq68bEQ0kM6siLqrA557WLUddo&#10;tPHpd32guKfDIZk3wYl4xX9/Na9387ToE0MAALR4sjl55Ma1N33u+h9+4Xvd7a01Vm+3FsGGJMlr&#10;QRp49puffcIzT7l1+k4eTxByVtQohVoAq6rPse2mrdZ1VN3CD1KiNsQQQwzxE8DQABi6/3/qULnE&#10;+3qSpS/jSiVTfUlXZXGWBCYPG/s/QF/08MAqPb/R8r5MK9h/aYA88OX0ZTr9PfrE+74jBwe7KCvf&#10;rwYS/f79l8ZE6jxWJ8/+H6+eXruwxurp+o03/P4lY5xYf+hUhWh+hDm7r2tesgEimTSYKZgN5pyT&#10;QhJNUhm/5K+/dMLTTn7pL72401tsS5tGRWvB1NgAJcfsjZxn09zYiCVoEGc9UmUNZsxRjKJsxEaq&#10;IC2FWr4UqnPsZuvAZmCjskxT3wxSFjLxCNSet8WknkycO3nhBRdeRLywt7X1jq07t+6b3zm354Zp&#10;nbJiir734WtOO+fU5hGN2aQoUCSJz0Ngz0wOwe+9dx+E44QqDKBYqJ6JPTvSEDsyGCGoZD61oKNq&#10;s9fdnqonZrU+3Sf076l+swaqgkAG4ULHek949eM3PvHYfTJtJBDx7MhMVFPvUkmpZduu35G0at2e&#10;JqMNq5GRZIFX9Wpf+/C3Jlyt8PkTXvpzoWmFD3E62LnSRoGC2MxIeHrHLJkvTFYdsapggBigXIRT&#10;xy4tcksl87vls//vU727FxPzraLXOL958e9cXKyxjs2ZaXeh16D6RLJqzcjENZde/fmvfri3tTdC&#10;DS5GFlm07kLSa9fl8S970mlPO3sh6W2Tfa7ui6JICB4OBYw5kHnyI5R++1vX1CiF9pewKpU0xBBD&#10;DHG44mfdABiy/59GLPdMD5LJSiUzICg3WnJRP7wD6AcffuSDUzXqMqhR8e8DvP5Wam3iL/3UzQFz&#10;pz+g5YqnymZazp4P4DBVlIAG1P/LRfjlwfvGR5SMGAAom+Vw5Op+JmkRitY6IIN2jUjLpoQ2UMb0&#10;Qc5an9zfP/MaTC8moliMSNSYPZlaG81kfPPlW/7umr+98L889/gLTpwupjSVJENQRSywD3hmmBJT&#10;v3VB7DzrDGQaW9bCCGZMYLCYkhFii9iYrUukZmXvLsQqmwqQBQWUiCMpV7acC/JFj9rMJGtl9fjY&#10;MU894oiJdd/51FVf/vvv162m8+nH//5Tv/iXb2xTNyQiUsBYlZjIIdm1ebdn368MZQaDsvNxyiqt&#10;uimUfGKGmrne1hns7SbajCtnVQeH/m1kZkRVSr0BZspS1OSEJx97/ksfM6VT6hWqjpiUjQTEpASQ&#10;tkUWzBUCh7HJkRzzDVcfDxPXfv6q3q6i6Wv5eDj1SWdst93wMDVHxDHOwFx2dlbNyM/snvPmhYux&#10;DY0COVxQg/M1gYROMeLHR/P6J/7mP4otRSZoaRg9s/GS33iRrOq18kUPN+aaJ647BnN855V3f/Gz&#10;n5y6Y2EVuWZgokJrfpY6GMG5LzrvyS958r7OzE7aRSmRshTKhoRd7BFdqCIhBGrvnF/YOtOU0aWI&#10;xZD9DzHEEIc9ftYNgCF+ijHoDe+/M+iWrxQnS9WBHnYV0IDo6MEflpZdQ1lKnwBEkm9l9cUy36F0&#10;01pZsz3uVRF/w1It0OjJpWUKoUMZmQ28ICzxdBqIqFQmViwJ2bcSSM0MJkLY1bvzCzef+PpTWvPF&#10;3us3oUBfNr2kMVka2IOetPvfejC2sLQqotESAAFkXGCURoo5+fI/fHXtedc/743Pdhvq3bDoax4q&#10;GpRhgQIT9fvfInbABZgZMFOUWQIEYjI1Jq485gwYlKpl4ygCMphaKQgiJpHAxGYwEziOsxwgligy&#10;aml78/w9pz//tLtu3b718p3cSefvXvzhZTec8bJT9sli4YQZJMaUwvzuu/c4YSKO1Y+MYSAhGBMz&#10;WWFwJYmHMzZa5Wu3fv17PpBZ1NYbGUUSHiesNCQAxEwGVbEQ6lY/c/wZb33+jJsNyMmMyNhYy8VV&#10;AMzUme+hAMyQwJHVyNelse/m7dddcuNqbs6h/eJfeMEMz6LuTMX1a3dxaYiAleFYsbB/3hQ5yfjk&#10;GDllqDIjYZ/78WRkbMG994/eg+3BCy8GnThp4sI3v3hiQ2ORW+NpoxGyXXftu/Rrn7/zO1t5Hg3J&#10;VlmTSTS1ru+1GsVjLn7cSU85M9SLe3RHnnYpdd2iV0eDiYlJFaUVSY6V6qjfeu21Lk/7aqhKDPeg&#10;btshhhhiiB83fqYNgKH7/6cbB67ukue31NOX5kClAlrmuf+Rz1y61B/6TdanqCURiox6yXIxKCqv&#10;Mqx0IbNaLLiPQTpuy4gvlx/aivdR+oj771QpB5UEpL9ttDliD9dSDsIMIwKZMREDZCpMTk0JYHYw&#10;ZM5rb+T6/3vl9V++jiXXW7Teq8M8qJKTr5z7B50GMGjsHeouldhcCQCRI6i5wE0bm/nB/Ic3ffQJ&#10;r3zCY553Xjfv9bDo0wANJqXn3sFgHI+CKFTpTziqJbLlw6G+6iy2J6imsp+6ItG0U1VzzpmaQQxE&#10;TERsquY4EKa6009//RPed90nvLBfTL/54WuOe9zxo0ePT2MWTsxR6Eno6cK+RdI6oUx+oKj4IRcb&#10;a5Eji1EN543glMeEtn3v5rpmpVG0NEW2ZGEimoCkJrBgNSnW6qt/9SUtmlNnUCGBR5QPlcGRGPRo&#10;L7YdM2DI0KSMQkLz/L0PfXMs1EC8+uSJtees20ezRGADRwvKTGGIRWMJxpaSa8+3M5ASamONXIMl&#10;wonjwiYxUZuif//9d/MMce66uTTWNn7v//sDt56vv/Gau+/YtOO2rbtun8UMPGOc2AI8a1q3Be32&#10;RnD6M8940quetrs3s1hvuZoE7caO4rUk4dwYUDMjGLGqepeQOh94y1W3e/MDToQh+x9iiCEeBfjZ&#10;NQCG7P9nBCty8qziuEsalWUptA8Zg77qlcUxV4zhIR22z+VhBi7NAGJoUKGa6zF6KmDt63uqpk26&#10;REqWRSMGyjn2wwVEpS97kE2XlBGoZPrloeJPBpwrVVQ9rfeC6zILwzskviiEiWFQC2TMZnV1froZ&#10;ripIUqaUhNiTQkuCSZVV9lAlQD+C9Walj14BmAMhUI0y7mRXvv/KG795/VNf8dSTLjh+0Vo5dxJP&#10;mgtAMAUbaVwOrvTxiMZMaYdRX0NT3XHoq636BasIRKZm0JgPYGZMTDBTOHYwmIDZGURYCzXHNHnk&#10;2It+6Xlf+NvLa6HOC8lH/vKz//U/3trttjvWATv2aLXaoUeJcbw8AqkaHBkbOYAJiopsEzF54WLP&#10;NHYtsjUJBjAtmS/VA8RkJjFAATXj0GnmL/71V+pqsoQQglOQIXZfrpIbGICZ9orcCMwEw+p0Ar3w&#10;hQ9+sb2510Qdk/KcNz57MetGVVTchss1qWJKzBrQaXdDJ8/I9RTZSK3wBTXr3Y6MaT2bDv/ye++p&#10;zXoUCBLqtdqaiTV//Gt/XMx0wKh5l5if4IbCVMxcIU6kpvlqffwLnnLsk07rNW27TmFE4bTXa7vM&#10;iZpjZ6JViKrsgEbMZOzN77t9R3d3t2GjyxJyhhhiiCEOe6w0AH5GpItD9v+zg2XEfBmzPbAi0I+C&#10;ZbuvuL36FfEPGVUj3KWjlhL32OrVYKwGNXFFeyyV9U13/unZEePmiYMyw5HzDFUTEzUwV3EDtSg7&#10;QRkwAIEcM1OkaDCAmdk5I4qjYOc0MjJH7BiE6Ipmx0ok0FyEU9JuTrNzc5d+B/fOTnQTDQDAniAS&#10;68QDFh3PDsSaEJGBKcFgpaCly33wKuqHEAEYRGk/RAvEytRcBqiLMR6XLcVlf//Va08becbLn3bU&#10;2Ue32m1xPePADFWNERWQELiyQ6QSSlW8eblJU/Y+rj7vy0fKuEwVN9IQS+zDDMSmYnAOQRybZ9cp&#10;5s946gnXXr52/sYW5by4uXXzt+9adcFYF11OwIXcc/e9klta3UjleFQZ8GxsUnbHIyiE2TvCjhvv&#10;QoBJrO2JKj1kaXFMlZm1NFbQzfLzX3rGqlNH21mXLDcRZ4hZAtqfV4sNfI0dqwPDHCXrR4649JOf&#10;vfPr28aorg2c9azTa8c399MMeUeq0QRQEWUmIo0ZEeW7psFM1BLUx1zuur1eMZqtHp1P/uW339Ns&#10;Z5oTQWtJZqb7tu5IXZI1mxa6qTnnyZJcSZBAm3b0Gcef+oSzjnrMcTNhfsbPiw+snAcREnImkrsk&#10;ATOJqWmsHssGZRhBhEZQu+ZbN6eB2UqdE5ENzYAhhhjiUYGVBsCP5kIbYojDEQd+Ia9IBsABLOdB&#10;wZbv3xcaVTzuIRx2kC/2fe8AjAmlYESC1mh+nHDBsate8rT5JvcoBwoUQBCwhwVHrlQ7mbLFXwwG&#10;NWJy8UBMrMZR46FBHXNuJrAo4yn79RrUcan2cVzFDgwuUTKDgh1sxOm68SPWzn38G3PX3zNqmUkM&#10;EZQjJlAlfTcCEwhlqsJAuVbgEOfqYQnZHPgrGQyKKLeCMnFQcUacu1Ebbd/c+9Stl64/a91TX/qU&#10;DaevWaCF3HecYwNMS989ysZzzBR5eykYL8VB0dqh5WViDDYYNTKDocwwJlJTtZijDBDUlJicsVIo&#10;QG2df9PvXPyXv/Luho2m7frn/u4rv/Pvv+az0KY2p8ncjilWUjWmGEtQ4vgaHuairQMzM/aOgFFK&#10;brhuU1J4kKtmeFnXbDMQs6kQALW8GcbOHz3vZY9vZR1zwaQgQkx56Bs3BgDMBg1FNpKKBQ+/urbq&#10;zq/dffWnftjUWjaWuFPSx73qCVuL7cFpQgw2wEQHDCSL9BopUW+xQxojDCikQAgT9cnmQvaxP3r/&#10;aMvrojiwSz05ESiTGRXGAQ2VlHiEamuaJ5509JFnHLv+uI2h6duut5V2WGYJs3Z7jjLzFihPPDmw&#10;qqhZAgdAoEwuLhURO3iaK3bfcG+DagauYjyV6T7EA+HH7IazlXHZIYb4WcfPYgRg6P4fYklHDyyP&#10;EDzEo6F02g/KvfuvDSttgwc8XGWeEFUFP6kiYkoGUlNfzI8xnn7Oqguf1Gu6VDtOesxa+ECODIEJ&#10;puEAogkoOWIyjTIVhjpmim5aD4MwyqZL7KP4oZSqk4MZjGOlS0qcgwUGELRrvlvj4EMnTY540/N2&#10;yhfnb9o9FhIN/XRXq/KSy1zfcjZsacYGRTHLlE/3PecHxcpYzP2v6gGrUrWUBTGLGbNTMvKJiCRo&#10;eG7MXt/55C2fXnXe+NNf+pSjztwYuMilI1RQoqpGWqUFRGEZQUWZXZ/iEyyWAIoxqJIlD5SsLT31&#10;VvaTrcoimZoZExFRLEXEJKYd7dYmGue+8PQffvq2ER7Xfe4Tf//Zt/zpxdvkHjO+8/qtjlJ2DEWp&#10;S4onIIqRJM+kQtHLzkBW0PRtu5z6QbFSxWpjuVLAlIhMVVPRyXDRz7+kSANzYSZQY3OI3QXKqy/l&#10;dWog2MS6UUoNAC3q5973mVQ96tyZ6LzjD9961+JdbsypGMzI4l2Ofv9hM8RLJwFEAKeqzsMFN0KN&#10;yWLsY3/1UdlccNcJNB3xIetlY7X6qsbo5Oj46onxdRPrjlnnR5PmmhHUkUN6XOwJM+w5mFCiKpqH&#10;3DMI4ryl7FyBNPi1Y2uRcqu7OC/tnIISQAZHTJyEbPsPbrcFqDkHI4o5D0P2vwyHz7ftfY1kaBgM&#10;8TOLn7kcgMPn79EQP34M6kMiMxxgmQ/OT7/C61+91xfLW3XGQYn9oR2/r4ihQVOgZMVkYBHxOj9G&#10;/OzHTbzwyVLLxmY68zftat12D9otZA4ND8dIGGpIPAAwgQhaei9BhELguHyHHUTABGaIlJr+Xo4k&#10;RTePEg4UAQnDEKXoKAIE6Ak6OYoujp5c83OnZGccO1dvzE/o8W989j0f+GZ+6/aapqJlHMC00rbY&#10;UmEiHMDAbeAnHsgMOBj6xU5jpoP1DbP7mOqDvlvuW+1PABw7NYVZopTxRPe6zmev/mL9mPSC55xz&#10;wbPOpwksykLXenBG0BgTMFV2zI6DFEwOhKoKkBFRrG5jUIpym6qmUmU6WMnaQTHXAERsFKm1kUXJ&#10;ka+5js2/6Bef+8Mv3JYWieZ0z/fvnbql3Txu1d6ZVr6/54qklHaRgRygBlJCiLX8Ff3aQ165mFoI&#10;U0Xdsr7fPfrg1UBk0X5gsGoRIL0ReezLnjR27KpFmmFTFWX1bM5iDAW87AEhAsGlzqfs4PJ2QQ3r&#10;+p4dkb7tT3/lzs42G/Wk4kBiQrH8UJwRgxGY2WBQdXDdXmEG+KTodSdqa+ppesk/fnb6qulaj9oq&#10;6dp01flHXPjmi/JMkBFIE8+9vMMJAkKL24V01RFin2RiV6iXrJN3KGHOuBvytFaTDsby0fU8eec3&#10;77rhhptGNtbPfP5jxRe5BIASShiubsmm796UqmeONUpt+OUS8eiahxWjHdoDQ/zs4GfLAHh0/WEa&#10;4mHB/fw5p2UvH5wE6EABSd8MONAqGHhxCCeiwe3R79BFUXwgZtZrjXg87tTVz31ySJNsam7/p74e&#10;rrij3nUkysw9BAVFvT9V1T8NA4O2yvEcx1JJxGONExCbKRkxE0X6XiUHWCTEBFJmgzdmscRz59Z7&#10;9n/jtlUv/bk1Fz1lu6c9a0c2vO6Zu97zWburVbckKMgxSkVMWf9m6dL6T+Vysv8QVFnV9jbgTcfB&#10;2H8VATrY34PBt6mS8VAp7mawETGJZtZIKZPtcuUHbvjOp649+tz1z3zZ044+46i5YqGTt5SFHCx6&#10;3g3Rmc+xBRhRjKtEhUsMgRjQ765VFhatMjf6oRNYVSqVKfYvY1ihQUlI5l72Wxde+mdfr1ky0k0+&#10;+Lcf/dMPvXPv7ddid5FaHWZErDAzjcokAlAWBSpr9DtwA8meW+6mXjk7VVFW6y+RabwEM6hmMnH6&#10;5PnPOa8Tpigz1eiyNzNFXzFUKYDKfBYzlYIdmWrNu7leq3nmyMv+2yt3YSeNsmjBWtZRRVX2EzCL&#10;LREMAHGcEc2JCoVCMZZPfPuDX7vz0s0NTQJEm3bWxeef9+ILZt2CJKooyEBQS5XKcAo4AcxCKJgS&#10;yQMbm2iSenEiHlmatqbz0444Nb9p6n1/8a+Lu3u5YPys5LHPOn+RxMzIeyLve767bX7fHbNNblhs&#10;lkakg2KpnzH81Hy3Dl7I0BgY4qcbP1sGwBA/gxj0+uMAKc6S0Hnp54M7eHUEquqlRFLXV1scFAdy&#10;z2rb2Oyr1IDEzXQpqiACCq1Ro8efsfbVF/bGGrVdu/d+5uu44Z5GkThRz97MHLz1BSimB+e5QN/n&#10;3NfeLOfbsUQMAERlA7SMQ1QDMyKQIwRtwKWSznzp+plFmbj4KbMjWXbc6g1veM7u913G2zqul5ga&#10;EcOZSiwgY9WMUVldBSuH+RCWpN/RuX89Ax/Fkx2QbnAfczMQ4Sk1KFaydFJTJgqmBCZBprW0le38&#10;3twHrvyEX4Pzn3XeeU87Z9WRzcXQydExCoqCfGm7qRrBmMmITGOSNUe2S8vvzWhx9Mu+linZZmWD&#10;BY0Feoyg5nixmHvS8x579aeua9/T1g5mbpy//Qs3bbvxHoQ0NiUwXaqqWcqKrFQXQZU9J4ZRJLf9&#10;8A6vSb+OLMr7uZoQJhhUxTyKVfrcX3hOr9Y2r4VKNOSiOKiyXKPfny02IACxc0ni6416wdLNe7JW&#10;X/jLF+WjPa65oIUBUiqjoFZFSuIDEA/IMLZCNFhhKAAboeyL//iZW2+4dYRcV0MxZme//PzzX/O4&#10;nZ3dacpqAlhZuj8aOc6FoGww0cRleVDnEyUL2jUHnzCCy/LsiMbkZX/1+c3fvKuZZ6O1VVOLM0ee&#10;eWyPtJAA54jg/v/svXe8HVd1L/5da++ZOeUWdcmSLFvuFRtXbDC92bTQE1oSCCGNvCQvv7yUR3pC&#10;XpIXkpBASAjJI/TqADYGY4PBDdx7tyXL6rpXt54ys/davz/2zJw5517Jwg2Xsz7SuadM2XvPntnf&#10;76rCI5z88JIrIyUVNsw9wvQ0gcEHKk8b3L+o5KH5QxowlKepPIMIwNP7UfXMkUfgY1uBtIOuOwsO&#10;dUAa54V+KRVYmQfI7lu/PPAxx6zFmTUPJAhQO5RBgidiEQGlsw1vzjhq7RteNlev13bM7P7Kpbhh&#10;czyvrAxrssKvJhwz6O0HYX3feQeaUdbJrbaz2F3RqxxbaPK9ETEs5FjjaE6zS+6aZjP+6tNnRyk9&#10;YuXqX3jVzn/4cjRBiYOKksKwEe+DT3zPOaq/UWW4w48vJa8o8W1RZrcwC+QoeL/GhZJ7VIhiQOj5&#10;nnmOTgJgoZ6d1mEgsd8u13/uzmu+fKNZE598znHHnn7UmkNXpzTvkHa1k2nGEYkXDdUalBRF9qXy&#10;vKWLVFH5LcfWKIvvhkpjHAwBCvIeEZvt0w+8949/5k/e+48Nl9RayUf+13+iHtdQUxFGyMOf9wAa&#10;HPoDu9AwQUhpjOKdN21uiOU8gQ96TmsKZlKIqChrO24f97Ljlx48Mm/mwSqpGsOq0pvKhZNSOYNC&#10;jicRSrvOK6nV9c9aW1vf2EvTAAk0BCWICDFEhZQkPxLyWmQAg9RYRInziJWMMw/efm8jqjvfTpv6&#10;ml8+96CzD9mT7jY1EckAMsRQUVHL7LwXhgGriGES76yxXrwwOGIii5ZfzsvN7s5n//Kfp+6RRoQ0&#10;0Wm3d9XLjzjljS+a8lMEtkSWOHKkuzv3X3lPXRqGueDH+sim7FNOnmkradnfIRMYytNMnikE4Jn2&#10;zHoay0LN+cNe2n3h/gMA6IucS/s/Fqco3B0qR+hv26KMg3q/FN/kun/K3W3ynDGZI5PNN4RPP3LV&#10;O39qNo5qExO7vnyJXnd/vRWzGsOsuas3UQ989fS4vU99zkCVZvS/6WdNuXJT+0GOqrIwQIYtiTQ9&#10;+5afvfTGOd9d9rrTJpaM2/WrDn7vK7f8y6XxtKcuAeShHBnvPIGIuTxQRelcJsrva9B+pTq2hdK8&#10;vCB9KUUDQyrDYQcv98BJKz8XhXBLi1FuXBEoCYGJxUtEzMLwid/kb9h823WfvxENHH7SwcedefSh&#10;J2+wdaSUZZRm0lVyMB4gUcrDjvOUN5rjZ5RcBgHwi8IAoeQwkXLubEPB0yWN0xbar/7Zc7/9b9+G&#10;WnaxOhY4a0yI94ZCKFQeZgFxGYLAYCbjiWc62DXH2uxD7jkCh6owESBind0Qn/7q57QxD+PV+5hY&#10;MoHp5XuqTBDJx5vIkIVqZy4zSLyR57z0jDZSiUi9AwBiUF7prCzJ0KNEpMoQpU4LtXgJlIFInYqq&#10;JpI29FXvfcWJrz7x7l0P2MSII4OQ5ArGmJCx1LINJE7BgHhyXh2xAYGclTavi9bc8NVrfvSlq+vz&#10;PELxLKVYlr7o116z8uh1O3WPmC6Jj1Bjh5pEd1x+PWaViCuJvp7mS8xwDR0aBIbyNJM+AvB0ndfD&#10;J9fTWA7w0j4c7v8xzrXY7j0IX6TrKXXpOTQo/Fz2QVgqh85VniXdUKgXUNqtqT9y+YY3v3wypmh2&#10;764LLpXr7qvNcxQUpSFKtIBMVKryAQzo0w8sGLkkCxXCkze+WiA276yAyEB9pNSct/OX3DJjafTc&#10;M+dGGtGRh6z9xVdu+9hX69Ox7QqDSIm5iD9GCa0XsVMcsOQqewWVg0gB5JMSWCG5848CqtxfCm6g&#10;1zkvqPKnRUZHywEhJiZSBRujCqMW4iLYGlnpwmey9ft7N13xfZ+kjZWNo08//NjTjlp92KpoFF3X&#10;6fhuqqlAreEQchzqs+UpRVWJhIihaphDAlBSJVPiTqPqyHImflZ96qefd95p3/3ktzx5Jut9qBhX&#10;GpdymwWRGCAiJa8hrlgZ1pnJ+7ajjZDFKFS8osqsJpAXB/LduHvGuc+JlpgunBPHPoSLsMBr7m+m&#10;+STjis+YqDjX3tvSrhoyLpEVh67chd0hrjoUPpM80jkUt849l0Q9RRASUjJqVzaWP3TvprpE5ByI&#10;bGKmkvY7/r83rT7zkDv23E91zrqtiKxlduJBDK+GWCGsJKrK6kWE1FpiY7I04w5W15a1p7vnf+TT&#10;U7dPjvvYtbMZTVeeve6833hTe3RuJptVdhZMGcQJMmcy3P7dW2JKqKiSkJcIe7qYAB6nFfPpMUAP&#10;OzhDhjCUp4o8/S0AQ/Q/lCCPfh4sfK6XOut+lJzjS61izFwh3a9a3ZcXClW28x6UdRLXPWzV2p97&#10;49ySRjw1M3Px5XLl7bX2iAVTCC0tcb2iSLxZ1V/32SX6m7+/5WoQlBe+M9UNqND5KhmvWYyIOzp7&#10;yU2c2PGXnjHZGFn97MPXvPcVOz767VFl7YTuFblB8+TpNIC59+2jtT8py9Zy8KHxCng2CmjmCIYA&#10;Ug6Btr0u7fc0lJfsKkqEVQeDcr7RG/6Q38eQcSpEuYWEQUZqkHq2Obv5wTtu+OotGMHY6vrRJx+2&#10;/piD1x23zsRQ7xy819SRCBxZAlQUAIlKnsKJ1HlPhg2relViY8RDnROypNZ2uy6jtnolQMTDGCbS&#10;PNQ3xyUcspDmg+EFQmwIWqd48433GLWhEDHKHVAZHIJaJIfUjn7R0fOYZfKWjBPHwWEpjyzPY0TC&#10;VSSiYJgiJQuz64GdlJkMbsXRy3zTixGvLrggSU7ZUAwmq5IngTVOM7KGuzzKozuvevDSf7+01orA&#10;5OvaXdp98/vf1Dh+xebuNqkRQTgyofQBsSFV8gRSUXXIhBVKZJmYnRPT9msby/1U53sf/+a9V+9I&#10;ZiO0bVucJz35Fce++X+9ezt2OpctjUy7JV3v25LWovFEa3dfdWe2O6thNO9dPpsewYR9UsjjvUQ+&#10;es3LU0uGLkNDearI058ADOUZK4/5ajxwtH7/EC0r2aqqAdR7MkREImWFoDI4lfph9YKGK0DKYIEo&#10;0k7ss/Uj6996brpszE53pr9zvfvunVGrZsUwQUTykE7kOvmKfrsKp3sn7F+XqjSA+t+UXQIqPg7F&#10;DwXuoRwEeRI2kYODRvV5bf/3taLxkvPOmolay0856tBfGdn0D1+qad16VVEiYiYVrSyTPe8a6m/Z&#10;gVzHaqeUVCAwIvXZbg2awXRqsTfkIjXElIPrRYEJ9X1TqYRbINseT6HitHmwQQjXLqo1K4q6ZyAS&#10;ckgoAox66BSl03LDPfddY+9EXerL64ccv/6I4w456LDVS1ePUiQZpanvdHzHkycOqnAlCuCC8xlF&#10;5MQZQ2RIICpQ4eu+f31nXmMwWQLg0jRKEmiouhzicwnKIA6uRkxCJIbQoHjbrZuMN1QUQ0ZfxLSK&#10;QpnatvPi17zAJOqNqlfJMsMmLwpMpFKmMdVQwizELjNgydY0ue/a+1iYLNYdt06icKUZKpI7ZOWp&#10;bxVQVQ8FkVdljv2cronWbP/ePd/6h4uXSCzwLnbdMX3Hb/50cuT4JGbEejgv3sdMZbx2oCWwUEdq&#10;LIwnMewRp3GTm3s37f7G17+548bt0QwaPtLMehVmHl+RzGyZ+vBv/O1cZzZFmmYOFif+/CkbnnUE&#10;SzKSNW684LpYalxWKetNmKcGxH08Ef8iKo2nxqA8DjJkAkN5ksvTnAAM1f/PZOl5wDxGi9C+nuKV&#10;LDoghYGS84jExybNlIwxKuK8tbaAg32ONQONC8iLiaHCKkKSrUqWvumV/pC1Mj/vrrqte8kNyXxi&#10;PYzh4DkewFxxpDJxTGl1qOLZ/fdsgAYUsgCJ5w70hLLAl4oQs6iCDcPHvsZtM3/RtZax9JWnzY7X&#10;x44/4tBf/alN//rN5rygDRjrVZkLP53FXG4UB1pWtd9MgVDidn7cmWOj9/3lL+2c2Pulvzlfb20n&#10;3kKgHJL7P/yqXDRACxZAOhAGAVQUwCW5Uyg45IbMw7lZVIiM5rWG1YAM4kRiyeDn5J7ND955wd1I&#10;QE2sOXTFQYevOvSYg1cfsnJkRQMGSpL5tOPbwirqARhLIKhnddDYEogVy5YuvfibF41yrLAOHrE7&#10;+sTDbrvl/lhqhk3wxQ/slLwyWVVWImZmQc3z7OYJoyZwi7z7VFA9kMB7IyMbGoefenhXumSIQBKc&#10;iFSZWcTnPAm54p+YRMQYNiCkPvF2x907maKOSY95zlEt3yIbSiZQTqFzw1kIjRal4PNkKI0Pilbd&#10;c/5NP/ziVePS6HZTX5PaWvuW979x5Kgl27NJilgzZ0mZDbwYkBcVUUceEQlgYisCOFNzcdSih65/&#10;4LoLb5p9cD7pmiiz8CwGxN6C4jiWeeycnEqVWQxbSkYbzeNWnHjMaS1qN2hs87V3uB3tJkapvE+e&#10;Isk/H//VcFGz5kJK0IvIf4bIMHhgKE9OeToTgCH6fwbKAFzUEpI8FrJwfet/oge4KF48YpodIRx2&#10;0LojD5/Zumv2hjubSUPabagl4sUWxepZguZSSKEOrZrDwetpzdJOt6O33D/1rR8l8ybyZDikTCGV&#10;PGC0yOaPgFgrSskfd+XRomv7pgEB7pba+sLZO0QFgAygVqP6nMx/7WpLtOS858xG0fizD9/wy+c9&#10;+K/nNzTirgMxMWnutbQPNeqBgatyQDUvQUVCzvP8697/1vahabJ+ySk//fzr/+zCWrvw+Dmwkq2E&#10;3lUv8qpSbxLkrz1OQBQyVxIAJS1ieUMi/hDxTBwS/+QERI0nI2TYiibSgXT95GRrz4333cR3i/X1&#10;JfHSg5YedPjqtYesWX/EupWrx0xdwS71bWe84yxlT2xgDOZ49+bJ3Xe1RrpNiGG2czTzZx//nfe9&#10;7XdmN2WaeRAxGBADRwpDXqGGiBQJ2E92ZCqN0RzoUZmHFIwsciedc7wdMS3yXiQCLBsRVUiep5+K&#10;2JXc1kDBB4mIIjJuKpvb1W7QkmgM4+vGJ2RCxCFPoYnSA0gVol6ZYIg8+TlZFy/fevFdV33qe2Ou&#10;rk4pQToub/7V19eOauxId3FixXVYNIps5gSGxDuyFhAwcUTcpVhNg0f9rN79g9tuvuia7kM+SlHL&#10;AHgTMyXw6tgaL74bZZTYxoaxpcvrB61ZvWz16JKD19Ca8WRZ3G61Y5jrvnV1zIlksEwa6lzTI3NY&#10;e4LkCVwHtfI68GXfN0/GYXr8ZWgQGMqTTZ62BGCI/p+ZQot9fAJW5iLwVwHyI9QexYZ3vX1u2bJk&#10;JH7R6uU77rzzR3/7ySYRzXsqowXLTP0DzSNSFQax96ntupW15c9/TlqzY3Ptnd+/jqfSSGPDDCgx&#10;4LVQPZca//KQ1KstOzgS+9D0V1vR17vFftAeuyjK1SJYBCTUjlIXS8wtTF90LdXj8ZecMZHYlacc&#10;ue4Xztv6rxeNwKANgMDoy9NTgVKP6PJRcCNXBlIsHVvhSQ3FsYswDw75N4vrtX8pLSrBn0ehIWcP&#10;a0XpS9Xx7DO+UNl8DRV086CQYsDCj6QEJuNFiJlVCdaqqliBaqbSkZ079+68dfJavZkT4kQb4/Ga&#10;Q1asOnj5hqMPWX3oypFmnNXJU1xvjHz92+cbH4saBotxYEx2Z1773hd//ANfrtMIFMoAW6/eh8xD&#10;cARlZut58sEJTg1C1lkKxSeKSBaQqMKQjsvxLzy2w21lFVEvPgxKUP8TuED/YQBYVZRgYAw4Erv1&#10;rm3kOEO29riDsshn3ktv0KCiYBIlVRFDQqJKUZYcsfTgqz52yQ3n3zTm6wDmbDs5uPb233hLdEi0&#10;GzNcJ2ll1pJhm3adGHgGmGEVTOSQODumjbnNsz+6+Af3X3mf7BGbWePIkdqaeKu1Fcno6pFVh6zs&#10;oL3x2MMoMXYs0aZZvn7V7NRsbMhl3tXaHfGjtnnbt29ubW/V/Khh7oWc55PhybXiPCErYPUBQv1P&#10;lf09W56kVOmJkmHt4aE8SeTpSQCG6H8o1TXmCZkNFNyghbltuuvOfa4/bMXk5q2TD+wetUesPO3o&#10;Y97/pjs//JlRW9eyulbhC9RzpQ9LpigHhwhyaY1w4tG0ejnPObNjzj24u+mTPJM78uyQVChcK53t&#10;z1nZ8wHqDUnpx9/fi8WX5gEfpXxfqhyoup2CQUJK1ooIqalNy9Tnv5/UG2PPO3EqdvGzD1v7K6/d&#10;9qEvNmgJdb0ouHSKUoSiV9XTHvjly8cwhLF6JYn/+6MXvONv3zG9e/ZHn7k0iWo+y31NBihXFbIs&#10;HAJVFYYjsGHvJKI8+WkxYn3bFsi/PEdxQbR6LqAMGUEgBqFoMBcxs2DNJ4OBgdOEEs2AOWSTsvmB&#10;ifto1+XmZsTAKK0+YvVRzzp+vDZ+20V3NrIRKETVp4qYbr3rute+7bmf++g3sE3JWRUoKRkrROzV&#10;GCKoATU53nrvJvKGiUSLgSxoanDMd7Ffc8KqxqpkFnN5DYFQXFdBSkwhdU9RJU5BIcmohtSeXKPk&#10;odsfggPV9NATD25zS1nVSxEsARBEoVAxBIOIIpvGa+1Bl334ojsvvGUsi8A6jw7Wmp/6jTdGh8Qz&#10;mGLL6sUYYoIT8daAlIiZSLs6Go2OmZFtt2/5+he+vue2SZpGAhbPGok0JFnZOOqMQ4889Zgl68e1&#10;rnPpLNcpY+9UNIY3shO7dMSnKraeiDGZR222ft35P6y5Jge3u+I2fPKsNk+gk0/1myADD4ID8697&#10;bFv31JShZWAoPyl5GhKAIfp/JssTouzv/5iDpTx5vbKHkWPOOvGq2T2Y3oNrr+M1ds9ofMRzT73z&#10;37/q5mCB4BSBqgtNQFKAIk9SSSpCWTpWX/mc07qM5W154IJLo9RADBlSDX7sPci6/15r2cy8B4QS&#10;cS++nO+v6xVgu/geCiFlCGAsBDUfc8vt/MKlayRrPveYiZHR0WMOPfhXX73lY98ZU6Y2wEZNORCP&#10;sAxYheSoKhg80m3suWTb37/y/8Qe8d7EzCfGsJBA9zdRFnxNntXF3Fi+NKrXNHWzO3eZTFh5sXyq&#10;B8Q6c34XmorCKwlADqLzjEKUVwfg3LSkgIagDzaIwDVJFS3s2bV351WXxdaMSlO6yiCFWiaH+I7b&#10;73r+6057zftedf6f/7dNRwyzQL0qGWuZySuIDGEEZu+D25msgogppCINLWKQiIdBN0pPednJbXTE&#10;QJ03MCp5gIOq77W/mBYiIdAbUGXhGMmW27c16vUZzQ4+dkNHMzEI1dAIHC6IwHtSWEsCdJPVsuKC&#10;v/nqQ1dtGclqGkkr6tj1yRt+443xxsZsNhXFxne9QgTsoC4CDLEnm2FEaraF+6+889aLb5/dNGc7&#10;JnKRGO0YF68060469LQXn5kcVMeIdkxnL81FDZM6ceTZGPWGjRolgjE2ybpd26y1M2mgfuOlN8ik&#10;Jx+ZEEJN/XfVT06eWNy/r3NVzXUL6XSRL/hxbuhTWoahAkN5guVpSACG8oyVJ+DBuXANo57dmwgw&#10;XiAYGWn6vZNoAKPJQ7t3jq3dkI35XOurnsmE9lZqX+VPfQ4qYEBF5uouftYR7eVNyjB32yZs3hX5&#10;pimS2GtFE7/AjWjwY7+PwqKY5UAG78BW8NCmPLm7MBmQRMr1Sd7x6e+u4ajxvGOnSJY8a+OK9750&#10;z79fMKINdD2EiXNA/Gh4XBEIQQyr3i9xI7rFi+YNKSwXPZyKnA2UI9Dn1RBU0sqkCdeWjQqxWkOx&#10;QSb7cCI6II8ILcKnQ3QxFTEb+Swo9gie91CAuOxX4JnBisEi8IgoERXKoJJnjiJjxDuTyp233D+d&#10;6fHnnnjxJ77dvseTgIwyG/VSU8TKRtkqJUqzO/eSMhEk5DDqjaaCVA3bpbThuFUzOi3EKCMdVBUS&#10;sHDZv8KWFRIBwYABli5mds3EvkFNjK5uzvjtLgKJsBBAAnFQZzxiRubjLFlrVnz7787fcd2WEbFE&#10;2o1Svxpv+PXXNQ6vT+kkJZTBsSXmOLSSvbcZjZtRTMstl9xy9/du7mx1NYdEIi+em+zHcMrLzjjx&#10;nBOilbUW2h07q1ZEQSSZCEgNE5EqQ71nYlLyqrZWd0K+DWS4+eKbahKThEiPfM6Ut/ATr8/+STj3&#10;L3rGfT18iocTCmtSv9VsqKhbVIYOQkN5AiTclk83AjBU/z+TpURzA2bpx25tXnDg3tHzTJAMmC5v&#10;uvLWjScdd1cqYy88s0Px2uaGzVfdjTmv3hJzrvgPaRkVQF6vCYSQGIedF+NlaX3pKcfPRRhv+61X&#10;XhdlMQlXStj2MKUOWgAGutu/oizuHnUgI7TAtXfRkS1/V2ElhSob9VkiFnO644uXrqhR89Sjdlqz&#10;4vQjl2fPnfiPK8e44VtiyIAodwd55Bgh5x+ewGy8CEBEDAsQvHguinj1rCB9GL263AYHD4aKNVFw&#10;4meQph6yH5vLwDTsw0Plm2A0Ksw+xTpf7NprUHmFe69Bo5pjcyqdbkJHFUVaHsugLbdP7t3TWbqi&#10;/pI3nfml/3NZQ+sB1xobxQRymU0SVsSeW7tng/s/E0k5CMWl6CI99NlrURdVeBFGsABAIYY4TH4p&#10;+xKMF2REfdFY3rVpt6acqlt5xMqOyWBYvDNKDCMCZySz3ltxinEeP7i+7Au//5nWLdNxGoH9TOR4&#10;I739997Ba+2UTPmoqymTZadA5uOMRzUew+jkfRPfv/DSrTdsoSkTeZuo8TbrRNmKI5Ydfc7xJ774&#10;2TOYa8Vpl6fZAIazLI1MLF4peOUpiwcpGY5A8E5MFHkiI2ZZffzar15B0x4uNkSiIYRbi6p/VXb9&#10;+MrCBe4xJR6LkNX+X/u3QmF97N1RA3Me5dRdeNwhDTgQGToIDeXxkDCZnlYEYIj+hzKAZx/rCdED&#10;af3oHwyAwSAWbkpy06e/+azxlWcee8zOqcmlK9a0N++5898/X1dr2eTwCL3FsAcMRQ2ziEKzNBYc&#10;eySvXZZ0aeaWzdg2FfkmU1GJK9cUPxLkUUDsHN0tLFBcVWKjjzDQ4C8D564u6YV+nIgEQjYSzaxG&#10;td1uz39esopr5rRDJ6J05dnHjGs8/YnvNjCGrpdQJDhUButf7w7M+hCoVU/FzkwIifl7PgmVI+Uu&#10;HFV43TtbYHiqnphdO5NWqkzdqVnywVpBi7kAoQDtAyhp4TANjBeoqKXVKwINqtYs7rmbEBWFn8ME&#10;IOqV7eJQjAwEcfCTuOuOh448/aCzX3fa5z/0naxrrSSGjSrYI7YkcAZJLNydajfUAr0ACdJQP0BB&#10;kNgffdrhqaTEeYQ6Bb4BDuxDi9lYdEyImEAKJkUk0bbNW32mNtFlG8ZTykJnDEG9CKAQjqBCI66+&#10;1o1+428/07ljr5lXGG3FGD0xevVvvrl+cDKVzVjL7AzDatvWbGNJbRRtt+n6e75zwdWTd85yB7GC&#10;YYWdj3x8UO3FrzvnoBPXywj2xrudyTw5Y0gF3rmaiXzmGASLkMvIizIMiQkd8ipKzN5kD83d/Z3b&#10;ok5cREb0in4Q+m+ex0cWXdqqiPsxFV0we2nw94VfV++GPA1BLz3ygOJf+98Pl+0DkaGD0FAec3n6&#10;EIAh+h9KkIUWgEc9MwbXqRx3F644+Q8SMpkzexnp1G7+8OfM4WvXHnHozbsvdbffyy3GvBKRVsBa&#10;rqwOx1IN7j2sXsl1mnbpGad0IjveSjdddkWsEcOUKWcqhb8G8fp+R0Kr0BaDEL5Err19+g/cP5wL&#10;tecDloaAXlUIrCJsI3W+rjXsae/6wkXjjXM7x67aU68tO/2EsU4684VrxwScGhWCoVBKqzr6Cy/G&#10;PlfCsjBxoaDNq0tVFObFsap9WDh0IYknWyWkMrNlu6iSIPLERQAo+vZcaEl4mJZWD1AGgYRXKl77&#10;tiuyclLuG1QZ9Dz6OORfIigME7y95tLrj3/Om80KHH/uCbf/963GsU8lipoWapXBxnhoK6PUQ6OK&#10;V3vP9kAMbuqG49bNyRwFdyUh9oaJHTshIXBoQLghVEEgL46YmYgcxRptv3cXUzSfdTeetCFDN9Au&#10;b1gNpSQ+YulIHcvWZisu/LNP7755IsmSzGQt6IZz1r/yva/S1abr5+ow2pW6jtfRQNffe/kDV15+&#10;67abdsgMmjoSaUPgXZxmSbrm6DUnv+LUw844cqo72Yq7njJlJSKr1qfeEFmN2BOTdfACBZMqDJhB&#10;rCQCkAnuSXVfu/Kbl9AMyLMp6jpojwIslsjrkcmCib4v/6I+oj146gNjyovLw9zS+TZU2aB8r1Uy&#10;FL4pYvL7m7WvW24oByJDg8BQHkN5mhCAIfofSim04P1jsTz3YFau1goVuEIeR9JSqa4kLDAdHXNR&#10;56btW2/YRNY2AXgwccVVWtHzRVEAzCzqiRhCnciZYzbS2uXO0fwd92P7dOSbTArJq7QGL22tLKKL&#10;LdfV3ldV+FRkpsSAvhkLEWdxgHwppzz/i1YxyOItqC7xwsxexBij4uuoydb29Ce+tfrnX9k5cc2U&#10;zZa/4ITUuZmvXDM6zeyhHqE+AHopkgYPuu/VTyvvFEVZrnDRSFnLcsy94y3EJFTdAqpWSVMogSRo&#10;3AfgX37CBWRgvy3dt1R37oNKveHQBQggRAwXF50BoRqiGy+7Pvsfb8isvOLtL7vtoltJSAVQMcqJ&#10;YUfECjfXRupDWElR7Zjy/hApy7JDx7hJopKXQstdtUJYC5XmmhwKc25XCiYEIlhvJx7aa4wFd1dv&#10;XNnybYpAoAzeG0FkyOuIq6/1K7/xwc9N3rwz6tpMslYkL3/ba97wa6/aq1O7Z3aL47m9M1vv3/rQ&#10;zVu23Lxl9qG2zmEEaIAgBtTNKPMjWHbsiue+7pwVh69KI7ddtnPN5yHhSpqbbqJAYwQiBKGg6ZdA&#10;sEmCfl+ZQULU5fb26Xt/cHddGpCcdGvPCa/g4Y/gGi+UknDvYzkrb699n24hrl58Vvd/M6Cgr7am&#10;un1lgzwFWJHJuLdf5TlZdKaMKKfiIPrI7oqhVGTIBIby6OVpQgCGMpRSHlebcg/no9QpK3pLIalC&#10;VIgZzjVAMDUvGrSiPRcOLZ32g+4fzCQqhhjiPWdpE2tPP7FjsTSjzVfcYDQGuJc7XvtQZ9mwffR9&#10;ANIHuhKwfrGKF8cd0OBX3mvht5Qn6cw1oQPb9TGO3JwQQpRVlQkiYtiI645o0trqdv7HBSt+7uWN&#10;4zbsinjDS8/cM9+d/cZtY+1IXaH97C+8W1Ul0gLAgkVRRamqJ8p97vt2W4hvep2pZO4khMNoOc66&#10;j70GQNaPp+gcAGvlCXrf9+tZqa8lQGE0CbpXAhvYzrb2xIOT0Zp4xeFr1hy9bPr6WaKExBAhYgYT&#10;e2rPduBMSStVRYu4FIEK+w3PWt+mVAzgXGRi9aqsQr6n/gcCKYZBUc+XEMo8C/mum5uYJSHEqI3W&#10;Z/ycDzmCjIGKpliCZYdi9GP/8yPplpRd5ISc8SvXrmpPzf79735ox7YdWbvbne64WcAhIa672oir&#10;wxDZrMOZqzlaycefc/LGM48eOXi8Ra09di9DAA+wimcxnoSMESWBIL8HxEN9zsFDQTICqRS6awY3&#10;UL/ocxfEaaSeIjaqFbxFJT99uGfOAMymxV4HcH8/89sP7u//cpAw7neGl9/sYxuqzrfqVwWe1wUE&#10;vdoorTZ8oMM95v3Y6WieoTJkAkN5xPJ0IABD9f9QqrIA8Pa9f0QrTQ8z5vpPLcskkUAMDFQABgRU&#10;5LEh41VIwGwEkiO1oKQlyqdtWalLNFgAWEVjYO2K2sY1acf7nbPYtCvRRpH0p/Bj6UfA++ja4KKb&#10;f6mF21Lw8u5h4hDDrASFAFAw54aOfK0utiWoSgg2XWQ0+5f0nB5BCcQEB2/jxEkWIcKOdM+/XLTh&#10;V9/oj16+27aXvea0OZGZC28Z6Y6pFxUiCglmQs8XZwIPs+j1Muz06/n3Ow8qm1ezEuk+fT0KFScF&#10;HXrR7/23bhFY1H+8RXYu9awlIaucvtoOhD+eKLXXX3792W89B6wveNU5X77pvy0M+ZQABhuCVWTt&#10;1DsBWNVTb2BVQYa4a9whx61LpUvMBPGZN2AlAQkRi6pBUYuCKuNlSKBMBEja6nTm2wQ7sm4cCfuO&#10;CqsQRFFHUvPNZa3xT/zBx/Qh4Y4l5loSqUlau1o/+ublIMQ2ZicNSbx3NjbqBDZDpIg0q/nxQ5ee&#10;8rIz1j/7kLZxaZK141mvaXA+YyHxPrJWBBBVVoUK5YHhxa0aiDsR8lAeD4nZMjE7vu8Hd+28bkfD&#10;NRikkveoSOFaljxbbE4M3JAL527xSrzYjNo35B+YgovegpUWLGyN7mObBWdfpAH9B+yx6MWmYsUt&#10;KKQ/K81m1c7l6oLFuzCUH0OGTGAoP6485QnAEP0P5QBlP1q0h9uvB+a0AF+sIKj41NYsgeAU6r2S&#10;MQwKJVCVFMSMvDBWYAtKJabuV0WrCBMAP88yevrJndiMdHXTZZeTNySGmZGXcdKBiMtF8eaierly&#10;zS2U+ZX/hVmAFUIqCavllnFCHiSsatOo7lg7xlj2KsRGpV//V/CThQNdJC5SBQwZ75RtjMw3srrd&#10;4x782FfWv/e8uWOXb6vHq193zs75ubnLdy2dFRWrxGoETCqSxy73FIj5kQdAzP6Xvt6mBzAPKriG&#10;CnX7PrFWBcpXVab7a85iWuD9sYLBM2qvHDH6JxMKLE6gukluuOyGF/zUy7MoO/Pc07744f92c0qa&#10;RXFEAlJNDKWtOZCqSk5tK5PLE7SB5RuWz2IuAGQCEUjIK6uKhJJlvboWjJyjkkCFyDBxe7atIl79&#10;8lXLWr7jIu+MB9VMSnE6snS28ZH3/31jhtE2lLCN2VqKyHQ6UqOm854cR7F1NpOIWj5NlqC2bHTV&#10;4WvXP2vDEc8+0jV0zqV7o3mFZ1ZkErPVkNAHgDEiqqpMHAZGlJRUQsUzQAmsTMHiIaRQE1kCoyvR&#10;HP3wK1c33IhmwpZDxbqQrSnQnIKJl0Rg8BrtWwjQvJLaIJcfnCW9aR+IdHmTFbx6ASlYqBzAPjao&#10;NrQy7/o8uhZtWz4AIAweuWhcaGpA92VYSc8faLCXQw7wmMkwXHgoByhPbQIwRP9D2ZcsXFEGkNYB&#10;Lzk9UN0L0CRAVKJOawTZqIKIp1rjaWK99ZL7nTOzlDBQQUwlYqbqwXNgSQB71/FRF6tGR044NIMZ&#10;mdiLm++pS5NJVXxvvacD0Hzvf1TKBB35sh70mp6gSuyamF9ua0etW3fcoS7KOt0WOzdx+4PpzdtH&#10;pWZ8rGDRULYVTD2M0ofMK0NX6llDWn1mFnEmsupchCiZxEMfu3DNr7xOTj5oJ2YPfue5W7KL916z&#10;aeleY8R7kBoiYpWeBnEfFyicuOhb5auyYQc4aFrtSu8i7XdEq8NZQV0VSDV4jIVYfyFe2ydqC4V4&#10;+9Z4Gnibz6xUdty+27VcNtqOVtVPfvmzrv/GbbXEMBM7jYRj4na3AxUizR3YTO79pKpMVBu30ahR&#10;iHoYIBBcEBQSyEAeDJOfN4THqooYZmZmY9qtFoRTl644ZBnXhZRJOU7NimhF96H2v/7vf6634Lti&#10;E8aIZvWs7ealC4oBDxOh2RyNGjy+aunSDasOOX7jyg0rorFam1xq0j1uQpznyAqURBViRMkrmIVE&#10;1JcBCmG6eohScMfLLysBIA9lVRUlNgj2r4bWr/jyFdgN73xirXghDrlWe5cVRczFIPpf5MnS+6pY&#10;tha9zn03TpjOFdZe6CDyr7Rv9i1+OqrOrb75WXLpkl30Dl1hvoNtW+QkRTM0VyQMGil6Z6+0oPfA&#10;GKL/x0OGBoGhPKw8hQnAEP0PZT+yED8tusGBSyU9C8ELscyMkT7/5KPf8qoEuuNb3931patGW6qI&#10;DRMEgQnk8QBEIkK0aL6QkIScWL2yzEV+7JRjZUmz4e2Wq65DBghTAF256rGna1yoOTyATvUB/zxP&#10;DhHEs4INZkZETzrouDe+TA8ezZAl3E18d25y7qhTNuptW+759HXjkxl5S0JkAtzLU+L3UiIFlWi/&#10;crpEpASCCDOrF7ZWs6zuWKfNjn/76ur3vWrkpMO2zLQP/rlzt/gv7r12ctmcqoMiAkKFWqVqLwb1&#10;3znUXthhKuwTva4f2EgtnEWDu1YuRaBxJdTp36RkAqQLcM++EP/C8/S6Sn3fVysHVLSweaJOzOOB&#10;m+5f/7yDOr59zqvOuv5bNxtjLdsELAJrbNryEEIe0MIqOZpXkCM/tqLJlsiTei0b0YOQRCIS4qKV&#10;VElVmImZKXMZx6TQ1lzbOQUhHjMdSZ04k9UPaRy66dLb//tvL2jMkXeEhplvZK/95Tcc+dwj29pq&#10;zc8bL01bqzfHRGEMz2tnLus6k+11nQyzZBQQYrFg9S4iq6rqiZhYSBXwgTHmfFAgEppHFIr4hooQ&#10;XAS1C2lIn0pM1In33LXn7u/e23BNsFFRMiX6L0d+3/WqKwC+zKv04yxYC2dHJeCm/LGa0Hc/UiT8&#10;Kg9e0If+1lY/LtrSfd815SSkHg/sC3RSAKqhnF0eUVM5ZHnUIRN4PGRoEBjKvoQffpMnpQzR/1D2&#10;LwOL2sIvf6zHoVb/KpghBFnVPOJnXnJXbc+dtT3LXnZi7dlHpFbJkJdQTZWBoKYNnv/cv9jlWnzK&#10;g4NVNfWsWDm64vTjnUc079o33h1rjUGAlMgr6AEH9ITaf0xd5GssurbmkFphQKzcbipOXvPsX33T&#10;7KEjaV0aSZwYMiMNrB/fNUZzx63Y8J4XTI+kwsqGVVVFoAFKaN9RixBg7T9viZZJc0UyRxGRNDSO&#10;t5ud//TN2vXb142M7zad9e85F2eunWx2JSYoSPocUxAUz/kblANbIqZqV3swiqof9ifUv+0+1Oyh&#10;r70/PbSZ/+/9U/QN0aPRevZzi4UdHdxahRKNb7ziZusozdrrj1xRW8lRw7IaVrIgS5HLPLyKFPl9&#10;eiOoSjS+YkTgmULwSgkmA2HgPNEjIaBupQBKSZwyG4ZhcNpJmRgdHR1LEvCo1A6J195+/vX//TcX&#10;NNqsqSajUXc0+7kPvm/JGSt2NSZ31ybmlrU6K7q7x/Zutlvvw6Z7/X3b3IPTvGte92a2RZET7Sg5&#10;qLosM0pwYogNsYTQXoIyCVEoWuYZylBWZXBg5CSqXiHay6dEzDBkuMtjOnbxf1zSzBqSabiNVUKf&#10;e/Oims9r0LKD3gQiBhEPLFjVCbbv67wIJK9OdMqTcPbfZP1ssnc1i39UebPIv8odtUiL9vtFwTsD&#10;/A8BMarlTdC7QQcewIMj8Qiez0N5WKFCftINGcqTSJ6SBGA4iYfysLIQ6VWXyIXwayFVWACvi78E&#10;QDNSs3oNVhGWdFPuTNejdGzcqScII+CLXrXYharC3PmANCSXYSjDt2LBs0/IVi6rwW676gbMdq3Y&#10;wjBPPS32PgpQVdVti/1S7XQOUXMzPEMBH/v22vjEd79h17JaVo/X6lJ762x8V3tkkpabZWJre8cb&#10;zTOPxOE1H7siC2oV1EO1ogDsb4AWoIMKxSkBBCZRQzFlMqK1ZI+5/z+/OXLfxNLm+NbEbHjXa3HO&#10;xtkRoUghCJWvtEx0UwUKPXQ0QIFQkJBevw/k2aH9/7APOFI5daHTrLCN6kWvIKsygeLDIcB9S9+e&#10;VOl89W/xjsHG2zuvuT12RkVH1o6sOmVNWpMkSRKbGOYaMbW7yAtUwIsqkQZSCnLw4yubykLKBNZc&#10;3w9Ae5EdPW8OgoKZgs+9sbabZcQmk8yTh8FIsiTpjqzlg3/4qcsv/tgl9a5NO4iW1Wbi7vs/8luy&#10;TueTVtvPqGYqmZfMw2fSIavEZNhYogiGPMETK0fOGGXLkSPvrcuo6zh1cM6Ks85Zp1aC05K3UCYm&#10;Y2AjWOsNeQ4+aR6qUK8CApihZoRGf/C5y9yOTDpkmEvGg341aplSalEAS8Q57tdyti+C+xd+SYtc&#10;yoGHWTExS4f6cgcKl5GwsFXVXfubulCqFGaANe/zuUrlLkRBzS+h9AJQZBzO20ylAYCKRMh9Zq2F&#10;pxjKYyhDJjCUUp6SBGAoQ3kEUuLfRRDkoqC1/00lCyaRKgv7ucw6QtcBmqYtuf/eOEkCrNUQ4VdZ&#10;XwdWXtIA/oviSR5ioUvipacd12Ia6bjWFTc3fMKqvezseQxA4dLcO/DAu4WP9oUb55sUmVsYoDQC&#10;jlg3f+j4BKX1aCR6aHrL+T+64W8vvOtT37cPzo5QPRutTY2a5LiDW8aDVaHMVb/hwGgWGbreCCgJ&#10;UGQhlcA7oJ6JSfwo18x2d9fHvrFij1vZHNth2oe96+V47sHTSaqWIYCUIRCKXL2oBRJVhYSTkIYh&#10;C8YN5SoJyEHII4cXg9YA7X2pC9/lHylvFUrm13eMRyyLjXPhJVWopxVkYDoTnb1bJxOidjr7wje/&#10;8NSXHJ+m8wZIrK2ZOJ1rQ6EqYX6HRPiU65f92GhCACmrAgIiztnMgNO4FpreAPpE1Hu2LOrnO22O&#10;BG0kWePwkSMv+LsLr/nU9WPOUqYjS5IZ0/nlv/2V2WS6a+YJHXQzm7nIqzoJuYnEh2hjhYN6GLak&#10;YGYCC7EyiA0ZKImKsmfrqO6jZlpvps16pzHixkaz8bF0yRK3fEm6xOxm7JZ4PrZpzN6EIQITmEhg&#10;fLTr5m13XnBblNYYMGREpBdVUgx0cT8uuHzBgyhExgR68Iiu8OAUoeq17v8icIHcz4fyk+7LwPRI&#10;Z98+dA59yhQCg1XhhUQo1cg7203RlcgDjlSoCMxGGbtc1jQvujKUJ0yGNGAo+4wBeMQW6sdbhlN2&#10;KAcui05jWmylWXTLQZ05Qh0kUmWI4L4d7SvvOfKE9TN7Wzu/8W3snZcOAZGqVPKE9k5Ig0cmhTIR&#10;qSpnM4nHyc82a1bYzMzf+QD2TLE2KKT/17JCa+6yvyA5/sCHHtnZx41coQ0KkCqjre1o7aqO+m57&#10;tqHmhx/97KpdJNM0c+OmzU3a+NMv2M1RlzCyYtmEu4sgpOTzuARFSB/TS50/eNKy+QRAxFvpRlm3&#10;nTHRGJoGxhCrd+MUtbdlt/zfT576x+/G8rEtMxPHvOf1d7oLZr+/balGvtshyzAB80iZtr4Y5jxM&#10;AlUUxCTSK4+lqPhN/5jPuMVnCJXAq+h2YVzJY76LUlFVt/nH+NlaxLlWS5IFYldGJbCzD969ddXG&#10;w8R2Nx65ZtnKlVnaigyJcqQ2azt4Cd5qBBbxoCI3JiFpJOjlrKIBk0uu880rYiixBmd5ZQUpLDvf&#10;8dIVFRrB1mse+vuv/v2ue7aPigGRaehU2v7Ap/73dky0uE3s2asRJoWyEogBVTIhWa1XIhZoKplC&#10;WZCxVzYGoAwmpRqSyEexJOlUOjcxMzU5Nzs925pt+9TNT7bbe9tpJ03b6fxMRxIZO3bkzb/1ximd&#10;c0JsCJZIDTs056MvfeLCmtQ1UzZGRImYQKISnPoAFEWq+zL/9Bamfo1CzxX+4a5iZRrlwzpgvgJA&#10;SqKODIRERQkWSsEfL1eol3amfecHfUSSWxUGXnOtSGAWpF5U2WeRdpMUI1RbNc6xndu5B7uk2U1M&#10;15Iy2ZBtWIkoj+zvtwAM5YmUYazwM1n2SQCenLfiEP0P5ZGJLngtv9/XlKr+VNGohTnIMZvGPG36&#10;x/MxXkPbYa7TaDes2jITfL5HWW6r/+BBOU0hXxBEWTBSW33mSW2VJRpvuvJm46wKM/eey6X5Yh+g&#10;Xnsocx86eFTASYmCA3KToCkmuG6rkaX3X3VNPD1h5pOGlUyzme0TTRNH2kXa1VYXoiHXEZUKPK0i&#10;gcExDJ4igCqYFFmctpbhiFeeIeP1Pfc9MHXnVmydXuZHYk5ct9OAtu+Yv/u/LjjkZ1/RHYl2d6dP&#10;+YWX30Lfm7rsjrqoMaLGO0EeE8xFKGcAZ8IEiBTmAaFwwQgB2woX2Y/Qy6iyOCFcKLSPmZNzIKWi&#10;QiwxQSXwtLxOVnENi6rR/dDxkak+q5dYB99W5xwpxPjolmtuP+e84+alYxnj43FLMlaxiBK1vqPI&#10;Y1RUIYUCO5ekHjvvcl8WaBj5KvoXKCgvt0AeADOxJ/GkXn0zbsRx4lM0o9rt37vJpS5RIouZLEvW&#10;4U8/9oH79m72dYpY08xFTBAK/C6vVSFKQsQUnI0UILZEasWog1FTQ2xS3rt54o7r7tp629aZHVMy&#10;p9YDSgI1yqTKaglEDA+pm8QzslmftZ0zGSIlA2aKnVnim1/76AW0w6LLllkFgBYZqMoxyctfhInE&#10;1GdFJ+SlPvotcxVivHj14KI0Rz95yFPqKBFJcH7LtMuRdqKWJyBDnWuxq8GBuTe1Uf5ZjI333aJU&#10;DawHqs0uavBpb1oteO5QsAjlRxLxYrRTb/kVfNiLTl51wgZvIUYok7kHpu88/xq7zTc8RMLwUPlo&#10;qypZhgv8T0qGscLPQHkqZQEaov+hHIiUoPMAp0u/1rRq0e7bosSKqvCACuKMoolYdwtMBGUlS/mq&#10;GZLql4ihirrLQ2qAOqwgydKEcNKxvGo88j59aLu758GG1gPmYBgpIXQADot3LG91vx6y/EkXftBi&#10;exJlUnjOdu1tpi712czMDkrnnCOCiUwSN0bTDHEcjWDkobu3k5peCaXcD7ooiNR3+sBJEAA3lBhQ&#10;0tay5Mh3v9gfOd6N0hUnjR2jZ8/fsX3TN6+bvG3SkvXtlGKe/d7Nt2J+xRvPcsvqm7l78i+8+vY4&#10;m7/5nnGWVcvGR0ZHa/XYGCM+VY9u5rKuS7vp3Ey33eq25rqaORJjJWKKfdc7QWQsCCJFcyqMbjBt&#10;6D4Grpwe+zKq5ONJgMJCxTm2YCPewYfyb8SSa3b3dcIfW0paWnqGVeZt6WdBrHTvzQ/YLnMNDBCE&#10;xMURi9eIIaknLbLcKvL8TsgtGHEtyQ8NgLgsCq15SAcFbS5IIWAyKiQsGnHqM99WBzNeW16jRDPO&#10;kKkXF2lK2PjKjW/99TfdN7uJRkkl9b5jmdWHW4cACjxOoAG4k7EIVewcWUf1zNac3fPAxA3fvWXb&#10;DTt0Uq3GRFSnpgJkRKDCIX5cnBdV7wls4NgpcMQxRySjsfVE1rAxLGhK/ZYLr9127faGaxIRKYd8&#10;oCF/V9+MyFOf5ohdC3ep4h0VWv9FHGfK2JlKUvwFDLAwVBWXlqAGokreNHhuSXr0q5+34qi1k1t2&#10;3vH1H/ltWcNFKoBFSNNUPMQGHmCL2a+0fy5q+Td30+uxiZwNBEMDFSQnNzuQskCJ/Xy9Ez1r/OQ3&#10;nNNKdK9tRdZ4EhiYI8bO/JWX3PC5a9t3z9RaMYkKC5HpIxZD+P8kkKFB4BklTxkCMET/QzlAGYDv&#10;i6DvyjcDrwt3R8Uwr4W+m8A5PFADDvlBGKRFwr0i819vee2dvwBZ4VtWSdWmnaUjY2ec0IlorEWb&#10;L73apsSKYCHnAg4UO5Z652qr+zT72t99qq6yCwaHACaQIhHbve1+v/PMxqolS444fGbV/XtaHfWd&#10;bGxs2Skbs0hpHn5+Wu7b0kAthHnmQEOLMaKBZhXov2ykCgxjeew3jk40ZrJITdyZbneaR9WP2vii&#10;e39we2zqo7Wkk3ZdrTYXd6andtZHV3fqfks8eeQ7n71Wj/vZF5y01HcTr/ACsDGkQlBmMhD1Hp1O&#10;tmdidvfuqVtvfeCm6++94erNUcdGVJdO5lMyyhygW8hWnrexxwEWqvkXnTCLCIVBEBAD4tDVhm8l&#10;GTWg02j6cUnDFqHS2gAHeIRGgIHLiuJq9I6KQrHstLOnO7lzKt7ADFF4w6QKYywrifMQgQ3QFoDk&#10;juaqgLcMzRMElVOpPLtqoFOkkLAXORYYtF3WSGq+I2uiZTdcc0UDnDlFYryRTs2f854XPe9Nz9ne&#10;2uLqWeYyWIoiiHglgMTnWJOI2RpWiDjrvcYaNUwUqZneNnXDZdfcc8WdnV1IUtTZwEeCljClJtOE&#10;xQpisjWTNOKobmqj9cZoI2rGy1cubY6PrT5qdbKmNuP2ckRsDCvLPE8+OHHlV29sakMysVEcyof1&#10;0k0VA0rMIsJFWQ8KZL9aFbfYuGRklRCUEl6FY+X+OtqbijlFoOL+YQUTvAhIktFoT33m5b/xrpmD&#10;aDqaX33oumOPf+uFf/4Vv0kSGJ+pck5aisvXI4j9jSs1+4Xlof9RQpUm5yYCQl8PSQqSEZwdPZhb&#10;9fb4qcuPfP1Ze5MMHkmLo66MNhqomZkknbSdE37+rOs/fIl5QBIYKo5cxpBXV/ghF/iJy9Ag8EyQ&#10;pwYBGKL/ofy4UgX0uhi80gUb72vVWaigy2t9wTMxwKXCP/dbyGN2w7alcrDSHoJClVhVLPluojjm&#10;EBy+xqWp3TWB2+6ONQGF6AAg1F0q1vTiSAMEp/q+r7HUO+fgdvniDQ0RszUx3W2t3Zddv+YV54wf&#10;dOiat/30zF3buYF4zXhrdbKz3VmS6gOf+xb2qsmIDBUxn336OyrMCpXBLNZ6Jqh35DA27huUxs6p&#10;B0Aj7Bumg3j0eUcsHWu2xdQcHEkESSnrzs5oGu3obluyaixL/E07bjo4olExMRljTMRkbcIwxhg2&#10;CsMmtqtG44MOW3/86Rve/LMv3/rg3iu/fdNXv3jx1E6XROPSEuckMlHusN67noMXufqZeiO2/7mh&#10;IfmJQPwotVZm537gnUs3LL3ic5dt/vQt9WyU1TC0Pz9QeUEehl/sS6qTvPpNRWcPKBOALh6858Fj&#10;NhzhXYeYCLDEoqG4dFDlhwpfrCpFwk+CEjOT9sI386lIJYoNhgAQGRUIi1rKvI9NnE3I4c113/rw&#10;1++74v6kG4PQStNoSfKrf/xLG1+w8e7td7fSecfOxGKsVYAYalUEouqJVAwrkGkSNUZsjRV77t19&#10;/RV33HvVA+1dKbURSRwBYmXGOmn45rp4zZEHHXzixsbq0SUrx2qNKE4isBJTO+3GcSQqSRx1W13P&#10;2byZcZQZE6kodyztlS/+w9caWawprLWiEsJvKsns8z+iYgyrgokgUFViFXiwCMFDgm++VsYp/M1T&#10;gZZeNwQtLIalbgHBrS6vwxAIpbKqxuoipJG85g9/ds849jTnuJbN+DQadef9ynlf+f2vktTCU0KM&#10;hF3KGUG5zr7XhepE6aklqC/DUVE+QbUgMlRYAMq0vwJhAEpM1LE+Orp59OtP3V1P4zhJdqQPXnj7&#10;1J3bwFQ/bNURrz4pXt3Qujn23FPu+Pi1dp649JxarDbKcL1/ksiQBjy95SlAAIbofyiPQBYCo0Wl&#10;T3Ne+XI/UK+odRne5j4AABUG9ZwO5MrvAhsPHDxPoA6vkPbS+ornnrSX3DKKtl19I+Y9qeXieAoJ&#10;esbSAL9Amz9o29inA3J/7wqOQspQZVYd6dRmL7wNiJc+71mtg1a4ZUtnTNuwbUYczXQf+Np3cdWm&#10;ertm2IqWsLmiY+ypDcsOV1yDFFAlEbiMvVg1DFMzSgKN7RTS+TG1xtfVzVGiihgRt8So93UkmtSl&#10;PtaMauPNNM1E2EZRLbIJmJhNjkCdsnPeiaRe55W9ieyag83b3nf269521vcuvuE/P/LNma1ZzTez&#10;tjMUVYKWJWgiq1d9X7xqQJW6gDTkULrl24e8+sz05ObOZuvktzxn83fu062AC57svVmBx0f6DRcE&#10;VhVYie68+d7jX3Sc4VQUltkVmwSNb+HXIZWaawKFSl7ICshz5hdJYPNEQbnSGYCFQJ34uq3JjG5o&#10;rvzin3921w0TnBkn4iOAqDPd/ec/+OfDn7fxhW944XHHHdfx7Zn29Hy77Y0jFktMzCSWmCOTWLGa&#10;uvuv3Xz192/betvWdBeiFLGgLvAKNWlmUF9XP/mFJx9/zgn11XUX+3lqI/FeO23ttMhLYOuJtohU&#10;YMlQDCIVg8RE6DJ3bL1b++SHPhPvibUT0gkBgKooQCENKKgw26lhFvUGDFWnHVuLWzqb1UBjqK2o&#10;JUvrcT22hpgAGPIizotXCZjZi4rCBPAbYidUPUhFVcEEVVFRZi+iImwsLAyzI98cHz/1nJM767Sd&#10;zcaSmk4G5mmb0vr6Sb969k0XXIGO5zjihDVmAGCEwltGlAoIr0ol1yAglH4ozFGqXDy5VPL8pURC&#10;lEfaaBFlbEmJKDIUwRhrHVEqHd9a9YKNnZWZpMQtc983r3E3zi11Iw5+9obdt7S+95xfP7dF6fKj&#10;VmNl7DtdUkPEEK0+dodL/ZNThjTg6SpPAQIwlKE8YjlAzaou2HhA+lRnfUr1ChTU0nTeC8bt27t0&#10;CgDC3iQ+S5SOOYzWr7A+iybm2tfdWkMjHKo01AdrfSWDTbWZB/pQXlTNlu8s+YlsRrUJM/uFq2fv&#10;ua92xsnJoQfTmKXZuT133CPfvx0PztS7SeQNsYFKf6Rj31ly5/OcfATtojJIlZwjbNqrt+9avr7u&#10;jWkYGGZl3aOu3e7M3LJ5hcZuxrXSLjrwnVTTTMaavKR2f33LRIL72dHM/NIkSpjUZzEhiaNGM45r&#10;duWq8ZVrlh28ft2K1cvjOoHT2e4MRaliysb+ha845vSzTvnqJy/9xhe+ZzhBal3qreFQoK289LrA&#10;WjLQu4cdYxWIEWQYG62NjiXTrl0bq6HbVZcYRKXr92JY5xEaARZtGFVmNSsxKIK9/87NMUWqSoZJ&#10;yhh0QlHlSiEI3myEYA2Akkhu8QoRK3np6HL+ExHgRciwGDgAwtRKVrbr//47n/BbBfNGLaFBEnnf&#10;UcPU9LX7zn/gvvMfwAqsO2HdMaccs+qIlc2lNbKYzzqt2bQ9NTX50N4d92/fc+/O9u4uZ2hInKQ1&#10;o+I06xp1BFqOQ0/d+ILXvWTskPEWp207l9o5J46tingQeQAgDw0adQYxGfHEBdfLMqmljZFu/XN/&#10;/Vn3oLPtxBCIQ80vRcDw+awIRRLUMKsKgxTes5MxmR6ZXf+8Qw8747AVBy+rLa1lyKKICOS8J2V2&#10;Cg8frBvhqCAnPuedgKhCBCpE7NSLqrKm6mGNZVIhsqoizWg08zwHmXHzEWvDG3SNCLTmuiPuoJes&#10;Wnvma7upS1VFxZEYgCk37hnV3NkGpCARzc05klsrC1OYCoIVRnN7AcPnmn4w2FAI91ZlBcEphAHm&#10;WOO6mnnv9iRzs+STKEq6zm2dbmYN4421lhKa2T6lE2myJkYjqq8c91u2WjJ5EfGqbXQoT2IZ0oCn&#10;nzzZCcBQ/T+URyYDePdAHlq0X/C3yOZFkNxiOvC+97nNoJqXj0g9yEhrnJefeVIr5pFMd11+G+bE&#10;eBgi0ZBupXD36YUN9NwF9iELXYD63vRvoVCE/I/CZGBq6qNuY/66yc4d3+00YxiPrmI+a3RqNrXW&#10;GmWSAGAFyNWWC4amiIvU3JGh8IFQU2drJvHgv/yAmgbElqTr5tHxB73xZc8+9ZgfffE7e6bFeks2&#10;FlWGEkhAnv2MyAywVZU8Kch7DyJDrICSV1IiUQcyqDVwwqkbn/OSE177rhcnNTc7s5ttN2rM13j+&#10;7e9//qkvPOy/PnrBHVfvqNlR1/FWldmglwult76VZAbah6cXlWIrYlLyhlG75ZvXHvPyE1csX3Ld&#10;167EdGapWaDlhVlgSqi5H8PO/mRg695R8qmjCoLHni3TWSczNRaQASnUheuS7yJhl9wUQBAFiNKu&#10;I2WQikpgo0p5opsQDerFS0RKKlAD5lZkd2Sf/buv6FZPc4hr0UzUeenPvviYU4/4+lcvfOCyh9KZ&#10;9tJx65xkbd599c6tV27LR90AMUJDWBEDEZlxDxGCT0P6V58gWsOnnXvqSeecXFtem8vmZsx2teql&#10;K16ESH2emUcJoqIkAEiJldXn5hdjIhCstyM08s1/P3/mrrk4rYMo1O4IUc0DufTLPKdKqqIat+dj&#10;t+KMlW9678v9ko5LMjHtNrWd+I6I916NilcighGvCKmEENx7DAEsKj54/HhlIWIWccLqod6Sh5CC&#10;2HhkMdm5ViuJaylZj0zhPZGFJRZvZNZ0aSTuIE2zNKUsdU7DDVEE8hoFBT6gCDHcyixQiKooSBVF&#10;TTcOmaAQbioAGgomAwxmJfKqosawV69sMhKFiUUztS32iBNFBqXufBcpWeWIrbfCpBCWrouo4Vxm&#10;kshRQYKLUT3wqT6Un6wMacDTSZ7UBGCI/ofyiGVAqXQgeKoI3l3IARbZu7po7ePIFbSfo8hAESSA&#10;KaIsjVJz1JHJYWtT9Utn5yd+dF0DCVEUTO0QlMC/P7nP/ntT9TbaZ/t7W+d1BqBKGTwzyMtoaqTD&#10;2OuFJGILASnI2uDlrAH9B9cR7Q9o7Xk/l4mCCiAVvDEEiaA+GeseJSJhqqHRqunIbESTMZprR6em&#10;YsdOGEx5BeCgx4RCSUMhLSKhgFXDqSU4pjCReNF5f+MPtl3zgwc+/Ndff97LjvrV33v74Ucv2zO9&#10;dWRpLK698fjxP/y/v/DZT1x8wWd+aKjhU/LeW7BQ38BR4Wy1IBX7Pq5xzzSjTFSXeP62ua/98ifN&#10;uGndvTfuNskBJl83+3zCFj/YgCmgfH9Axp8ehwlnyt2wuDsvEzsna4c2M3hCbmUSQDnnp2GCKikT&#10;qYZ0oNye6TKMqg8+8Zr7pgsICvZeyJBYUpBxZsQ1uw/MfvEvvxJNWO3ANqK98fyrfuO8I1587J7W&#10;5Ivf/wr7s9kdF95+6+W3dPc4NyexR+IseRYnJNBOcV2ZmOFAMHDihSF1LDmkecZ5Z5zw0qN8M0tl&#10;vo1JrpMqulkmBs57YxNQqNxFKqpMBA7O6yJCbAK5yZiQ2hFX/+6nLtl8zfZG1hAha40KyvK+1LvX&#10;EIA6h2gcVRf5zqg79W2nn/b60+YxETU9A65LiTMmi5Gpkkm9A1ScimRC5EWJSLwQ1DsvCjYRjHHe&#10;RxT51PnMx7V6u9uJY/ZGiWMARMZEDXamwTWf+kYjmlTtqKTqxYJj9owoi3mWl9FolnZn23MiVtRB&#10;WdWzQlUYIFVRYTZZ5oyxThwRS0gZRIQiEIiYiIyKildCnqs/y7whWGYD9t1MvFgLiPcsBgqCyTrd&#10;djo5tau5cc3oIcvmuxKPkiTUVccwDuJI0GCuxWxrqu3O3GxBMEJSpzyn6nCxfwrJMFnQ00OevARg&#10;iP6H8mhE9/txP0KDn3K3nSL14QKv7x46K1x2FtgCQIBybmMHCUmY3Z2mXfu8U2es1iTee81dmGiT&#10;jnKelR+F63++UlJRWaxow7769PB+T5VeBXUOhQpDuTbOWFVnDKsKwSgYTKGUrQ+p/EWJmENC9PIw&#10;Vd9iBMhUNqZnJVEDFXhATagLDBBnknYonZUuWJVZDCtxXk0ZRnIHdYBzhwzkNcwV4Qi5IQMQZSII&#10;s1prEj/vL//q5su/+Ucve+uRv/sX72WTttO9oytM1mm/7VdedNLZR//fD/zX7Bat8bhLJYIFQSFl&#10;yqXyZYBG7ufBpAQCC2kibDp1uS3zxtW1xojYcuFGvhD9L4rpdcEGBzqLF+cHqsjiLfdtO+GIE1Pf&#10;UsCAOJgtiMvsUhSqb6kG/TCgs7Nd4jwPf9haA61jqAoMeaOkbIWXZOPbL3/gog9/p9my0vZRw86P&#10;tM999yvWPHftg/4hrfvUWmj3iLccd/rbzpS57KE7tt53y32bbt3a2jpr2iDH6li8shpWJrBTMXF9&#10;/SGrjzv7uENPOWT8kCXdWjrLe7rzLSURS84LDIisCqyNwRaUOXGqwmAIEOIZQkkzBVsYGNfhMTP+&#10;/c9cevcFdze0od6wYe9zm1ux+ATzTwjABxEgHlAfZ51654XvOf3Ylx7jk72jEbs2WRnldrz97j1b&#10;btu0857dadulmYtiC2uiWmTr1kOi2IT5maWpc57jyNio20ktRZJlndnOyGg9dWIS7rqMDYt48USq&#10;2WyGzHm0nvXy09c8//jNfqePum1IxNGIGV0yX//ev31z9qYdtlHXmIWNsWSsVahl47yDKhOL88xI&#10;O1kU2SzzTOS9BJ6uKOK/A2MUQfDOVwEzvIdhgOEVvqht5x0M51PZMflUW7pn4wOn//Zru2Nx188n&#10;R4zP7Nit3pHhOdsxBy9trlnSzjzPebdzskEm+DUWBZWLJ+ZwzX+qydAg8JSWJykBGKL/oTxKqTpV&#10;PDwirkjA+ovZARbxvelH4tr3Z0BXm694JBAGk8+yGDhiQ/Pw9bNwI13ZdPn1iSZQg6B/LVtfZNvO&#10;E3HvUzecvy/cVajUxS/SFy301b1hyZ/jhVLfKCFPCB9+YipMJDmWEpI8AYxCq43q853oWS5yzaqQ&#10;BHKgzChaRuhaRzqPxAb3jwDDRUEMU5Ze0sKlSEvCVZIurgAIzsmAwrLxLrn40/d8/+Lf+e0/e9vL&#10;furZM+nO2oiheP6EZ4996F//x9/92afuvGZPhNEsdUYZhgq1ZG/oKqO1+HSqvFEhsJInNYgJwqJE&#10;LMyqSoU+vu8q9EZpwcH6TvLj4aM+9qAgVWYYmM33PnTyy08jbRPYU+4ITkURsx4mIwLYqFq2eydm&#10;BZypSIgqzXP+q6qCVS17UddyBydrbvnKtdd89trGfJw5oRGeWt5955+8Mzq0uUf2ak3YeRVwEs35&#10;dM7vjGocnTBy3DHPPunNZ/Ks7n1oYvs92x66c+vUjul0b0qZoSxiJZvYjLObbrn1pi23RuNJc0md&#10;a7py1YoVa8ajWtQcqSX1hGI4FSFqZa4jGUfWkfMCJi4AfDnNGe1k3I9+618vevC794/4ccnEWPa+&#10;qN6luVWkqFVVgFMlhXiTdcazk9582omvOznlGSaDObPEL7v+23dc8snvYgKxj2JJxIkqOkwOAg5V&#10;hIO5JbdG5DpvDjQqpF3iOZ2BkrGsXpjyag1KHg5kVCFX3nrFobfPHfvWU3fzjI8ySW0jG73+Py/v&#10;XjEz1l5KCmekKMshCoCczc+kRhmqdU1AamHK1Ea9eUJ9M4d6dbpy41BwgoIWGRCQhxIQoBoRYX5z&#10;98Hv3rnm3Gdlo82jX3XqQ3R7e+u0ZznkhOOPePGps2iTM7tufhCzmdGIygxIGsa6X1EwlKeUDGnA&#10;U1SejARgiP6H8uhFF7wZeI/FAFypXO9fDbWEyoWmu0jgPXi8yl6Dx8gxNhF7nxnudpt25Tknt+qo&#10;t830zfdh52ykowQPZS0cEMpo0YoyWvfdpx4fKZfUhXm+q02rfNSikznu6cvPXajESagwTUBKKwL6&#10;M3kPJrnvGx+FcBFeKfAUDCOsMBASEDQvwKrKeYcEITelBq+EcKRK+AUVHKnXoJCgnJlZFZk0eYnf&#10;5f/i3Z/5/oU//J3/8942Wta2ayMysrz7x3/7i3/7wf93zXe2Jtxw7SiSAhtVYHe1N4vC8N6XISs6&#10;KZQ1JzmkkGC8CShyITmqfK5e3H522fd+kYW2AuJ7xwrbMhEYIkKeNt29tWbq5KZyWxSUKHfOqiR6&#10;Qe6wrsqCiV3TBhEbElUCiaiQskFGQgwVZ51Zn6y56O8vePCSB5M0Ukeom2x1+o7f+2laR7O81xrn&#10;O67GRKKZOjLsjWSRihUwOtrmhsZLk43HHnbEqw6nTLu72vfedN9dP7y3vcN3O635B6ekC1Y4BzII&#10;nureAwAsYIAEZtyOrmtuOPnQk19ygl9iiVJPmdeQwwYCGEPGGN+mpbTk2//2jQe/u6mZ1uHEGhKv&#10;TORzQ1jJxoLLGQwRgUQcGc2i7KCTlz73LSe1zCSz2iyJ09H//OMv7P7h7kSbURbSaTERi4ghNsLw&#10;YY6W9QTybAGSk+1Q01pE1XAEBXxBigM6J87rdDg7Amy68GZE2PjaU5JR7eyauexLF3Wu3tXoJF6E&#10;raE8a0+hCSjocelvQ7nzoWrhvxdOVdDz0FJVAFLeW8H6iHx+oOhOfo+SBi8rkUYXOy+9d3zD6uT4&#10;FW5Z/ei3P8+klHmfWZ4kZ7LIbZ267/s3xy7ikk2rDtxcQ3nqypAGPOXkSUcAhuh/KI+VPKy+fyGe&#10;6lXc6imkeqiyQLk9pXCJjRe4/VTQf5/Gl0hhWDOTyYZVYycfOU2dlcbe8c3v1JFAbQ6zFEVR0b4u&#10;UBkLPGgHGOx3ZTNopRdll/rJymLHKLBDoQcs/vTiIwv1X3WkMDgQFclTgopK2IYYUCESq6TWqDUQ&#10;BH8NRfClz3FYzmqK4qzoqQ5Dx/LY2jzBiwbTAJGSqFoy4sSKHY3GrvjqA++68QN/9YnfPvK4ZS2Z&#10;GF1CaXvmf/3hOz625Ovf/sLtDR1zXTG5XzRVDtabDAvZVN8wVgsogSQ3nIQvpI+jLBicRYfs0Yn2&#10;roaGqGyza+u0FWJVTyRgsIhXYup5YuTxmeFaEQOTO6bhVKyoyXPIAHDwlFjJvHZ0rVn17b+7aPPF&#10;W+y8yYzaJvl18kt/9b6p5mzLzjOBkEWerZCoWmYvYsirhMw4pEqwlJKgrhJcw0btkRuPPfZVx81u&#10;mr71sjt23767vdNFbYwgIc8EI95LCEjwJF5912VTfurB2akf3nTzl2562z+9LVpuM/LCyqpO1URW&#10;Fa6VjLrmFz/0xYmbd45kdXVkLItASbUSBZ57rxEpBZOHqioxJFK3xr76117XTeZMTFGn7neZj/x/&#10;H3GbUccoObBhLxqc0sgYr8GfCkDhEAeEBwmFMiCh9wgZh4piH0RS5dCKoH0HG0CbUn/wW7fuuOMh&#10;Ox7N7ZjATiTzhpVgOJgvKsHLgcz0UH5uDCAOnoiaP+7yZ1fxUnxTKY5XFDWsTtwwQkRFEDETGzHJ&#10;3uju//zBie99UePodXOWqQHJfKyypBVN37v9xi9dFu30kUvy+0QrXSwPOpSnuAxoIobyZJYnHQEY&#10;ylAepVRh/QBGHnCqoMFtqhVhq+rYARxeLlgVzW/vSLSoMZty8K8CUZH2Elr/0jOmjBgXTV9/Bx6c&#10;NrSEDYkoCiVhobcbZBPlmr0oCSiU40p9K+xg6xd7QvfGgyqou9AE9sal3LrcJ+crCIhZqyihcqYy&#10;OVDZ0KAwV7bGxJZIQloZ0R7+LlTS5SXI+9fXjJzy9F2lwkeFVdXYyKsnxzUamd/s3vfKD37wX37+&#10;eec9a2LugcaIn5ub/KXfer1J+ML/d2tDx11XIzZhgBkkIlTqbvtFq21YMJbhIuaN7RkStHcNFjnS&#10;wstxALIooQAKglpsQoCnuYmWa3WNUR8QvpauHb0jhZaKChEgyKZc1nI8zqI+ZIjxEGuMpmj6+iqM&#10;f/WPv7Drmsl6Zj0TjduRIxuv/x+vm6nPuMQZFXUak4HmseYENQQYzgdWNOiqCUTEDgLAJ3CkEJcc&#10;N/b8417UkPr05tk9d+/edtfWvQ9NTk/MdObTtAN0gQxwZXdh6omf795xw53HvvgYib1XT0w2MpRx&#10;1K2ZVvSZv/y0u69T6yYqlg07X2F0eTWEMit+YDoh+EE8aVprveydL6SlGYxylxtu9BN/+Vl9wEZt&#10;Mgwwh9LAmg9omLQ9ZFveT1AAXNi3iruBix2pepOVGxATCUkkEc1R9/aWN5yogWMLw8wK5Dn1e9mD&#10;+8+NXgGyngojv1WLQaCi11oGv/cxEfRmpPYoQjgoEzmTeMYUbvnHi5c+98iDTj0qGq1ns+3ZnTO3&#10;Xn/f/L07k3ZkUsMh4ESqhLrv6TmUp7oMTQFPFXlyEYCh+n8oj0aqmqT9aFkHEHAVNBbf9zl/V6QP&#10;9BYrGOnA+rUAuRVWAmUieMlixRHrkmMPmdNsWcb3XHhZZBuSqmEqrPFB7axF7v+BLuhijR/8Rhe2&#10;Y2CbQgdYJOrsvSr1gZMFI1FqE8tUP/mffLdFoHJ+EK1uHkJJFV6EIhtZDgnRQXlC+sK1p9fxssJa&#10;P9RH4aNcFqwFhayW4gksUAYL1Cirs3Ua+733/Md7/+DV737/y3fO3mMbrju/+13vOXesueTzH7k8&#10;wYhLlYRNAKk9LWkP8Fc8rBZhldWOB2+uMF5VLXD/yCwqB7x8lqO5QPdWtFKJ8wnhW5jaPmk3mA6p&#10;kicgpFLtcT/ikFOJmVXEMKFDe7ZO18diGOcyxyaKbJK1M5OZVbL0y3/2hambZqK2zaz4Jbz6OWve&#10;/D9fu8dP+JpXeBYFCHkGnhyHhmvDEmpdhwIRGoFVAnlkCwKTV/XALLkWzZiDo4PWHbru+Uc0TC1t&#10;pb6ddlvddL7jO6nrunSu057tTO6emZyeW3HMQWe98rQpmSRyUWyhptPOxrEke2Dqcx/8ctxKknaN&#10;AMNFld9KPegSNytKFJPXyOhYv+7kVcc8//A5bsXKSdq8+D++N3HbVDMdZUvERrwPB6H8srNqZfoi&#10;hCKXkHuggF6RWFVKdh/AuHLFBZCVVcmAY/UQgEwI30ahuqCq4a8obpHfdZSXMqgYMMspFp42uUNO&#10;QQEWTMvFWGvhO6SBzbGnOLNRd6z9rW13fedB71PmiERrXB+RGjwTMSNUWghzVXsMZYj+n14ypAFP&#10;fnkSEYAh+h/Koxdd8FqVRRFxH5zPdwxrW7lUavla7lJBtCUq7deVVRpFxRIrnpi1XfdLXnTmXDOK&#10;237qhgewfdZmDRsSceTeL5q74i5IQlk0Y9EghEUHY3EpYGll2z6cT5Uf+rtGlSMErlD6GhcYt2xk&#10;qVPuhw/UQw+AKHlmtQwTztCDI4UKO4cHlOtli7rIECJSyV0qAOqxpV6e8XABgnKWmTgSr4IGjf7b&#10;H39j765dv/VXP79j5k4Tt122503vfK6a7PP/9sPaXE26ESlTXk0VlfjvsvF9eKVKySr9rACbPoyz&#10;GFl4xDLAaAd+KAK7wxfkeeeWnQcfug6asZLpm0daeowQBWdxElF2dus924494cjUdNkQqfj5bAlG&#10;lnaan/jtj9NWx6nViLuN9FmvOfHst569U3ZoTQhOnRjicDzVEEEQoodDOESPrpCyQEU9h7hzhTgx&#10;oMhYIVWLLqcppVDMgSkmGgcJx9QgbVjiSC08RZoYG7UpnTLTaSzGRN4RurSMV933vbuu+rfvNbt1&#10;mdfIMACRIq8WKrnoe8pzBVhFmAEhsZmMd1/89legKYCQ1B+6efeN/3VHXUbDAHrniDmPvA2lxnLq&#10;p0Gvnp9LQmpVhMLAvRVPC+gd3mv+GKDiF2bWgqAwNFJWVUGeK0xFSl8j5OSi4BUF0EZ+zCJvb+Hq&#10;WBamUCk8n6iYKwOslvq+1MGbOjwMYMiod9bbJDOKWInABA9wlGdkDRe8cLQamMJDEPA0kyENeDLL&#10;k4UADNH/UB4P2acOfIEyv7r9vpaiBd8U+vKBzQe3IyVlhDU4y+IuDlm57NnHzsKtMXTLt74fS8yI&#10;81hMQXnMoq5wnxTflF7+j1B6HKkKTBc5JC341PumCGstGktFUARVo3RLDoBydMM+TKSqQgJDIDWE&#10;IvlI2UsgJB+iQtkYvFKYQhkjCpksQ/YiUYT05cGfOicEpBCSQB9IVEAgUaPUoLEvfexHOydmP/jh&#10;X97Tvas+ooSpt7zjbBvTZz50dUIma/sIRvO8J4QCIBcjUdEeP0L48hgtipVzV3y+C/qRp4/Nnb7Z&#10;086Hdh7GG8inFLbJiVaP4+W++UQiQoZj1Tt+dMfJrz2ubVRipjaPSHPJ7viTf/pfZkekGWVGshF/&#10;ylvPfO47zto+t51rnqAinolFcj4XQKgqQoJ5KEuv+0LMouFVVVVZQyUAQSaiIcyUTPDHlxA7olAP&#10;R0RdBQmRIZIWEVJ2mlhEVmdt0jWjWXLRv35j+w+3jrYSbRtretwmvAIVSt27zgCEidVritQ1u896&#10;1dFrTjmoo62Gxnav/da/XlTTBnsws4SwWhEl4oLwAKCQ5yoo9ZU4PCg8ADIh11Zh3MqjVygE0+Y1&#10;tkMADCkFGkZh5pecQpSZcvsSM0nPYsFkiFCmGkJggapEzETl8UsXtSLEN1z8CtEt7KCljqOwGvQT&#10;g9L7D6qiokJsPIkStMhnVmaZLU174QDhuOXiPwQBT1cZ0oAnpzwpCMAQ/Q/l8RZd8LE65w6EJ/T9&#10;HdxgkWx6fYfWonyS6nwsB73wzJbl2CWd2+/B/bsjjIeM6qDCGVuLl/3dGT/+w/Qx1LCVSKHQQpbr&#10;OKHUx+fJZRbVURORqCdwwKkcBtFrQAWiZQAECBxsIwBUhQiiHlCty2x7vpbUFATRxNTEeSgDxEwi&#10;vWoKBc4KGUxD3kUlaILRH3z+jj/M/unP/vmXd7XvqY1oS2fe8q4XuCz93Eeub9KYm/PMhilPgNNv&#10;cVl8/Bfio4cfykcvPfTecwTqka3iLAqwmh1bJwgM8qFfFTKYa4C9SHEtSRXouLkHuu1dLV5vkLqm&#10;jupD2f/7sy9E04nzwomhUX7JO1+07vkHb29v5SbBeSZmWBFRiOTYlkMRt8I0hMIsBhEFQqlhFO5c&#10;ABSqCqE8q6uqFFSmsLoxw5NHiNUlCMSAklrsHNMsH0QrHrxt8xf+6ZPxhGlkDUnJGKuA+BxvF8S0&#10;uFyV+y2cVFSEPGJfW8cvfttz06gdcZTMJD/62g3zd2a1NGKjXkShomDmMF2ZARGAIM4TyOQ4V5SY&#10;KARdKJS49Lwqr5AqQNzzyA9NKa0zeeGF8sJS0XywmmJTDmC/qOkBBHMiGPkcJoQ44xAUEA6kQEg8&#10;Snn2U0HF97CgAgOPzJyelwNY5C1glORHhWBKHo9yqpV8dajzfybJMD74ySY/eQIwRP9Defxk4cNm&#10;oY5/QPc98LHcrFjEHm66LrZJUEWTcxIB69esOvmY7Zot4/rtX7/Ecl0zhJqrVC6NuV1+/8/KRWnL&#10;frjMj7fW6uBYUVURWI3zJQ3eyQoCGXgBAyAUmB0LBhUAqQqTEfHBMgIikaAU7rkHUI6KpBoTHDIt&#10;eus7jfQlv/CKDcdv+MGnLu+0Ww/d9lCd6sjUUCwQ4qA3RUBe0FztKeqJmIhZoR51WvLdr979m+k/&#10;/M1Hf3PPzH21EUnbe972rhePjY7+2/+5rDEyms2JgTHMotVO913mhUEPT5z0c6vq03SAu4biCpbs&#10;7l2TxFbFQ5lgqLJn4J2VZzJByTLzPK695JbnvescJc/bOp/8i883d9ey1NMImaX88ne8eP3zN27P&#10;dsWxEZcZMurFiyemUC1OC8SvgORZZwsvFAUrF/QkqIpZcxd0ImUykLy+G3L9uhRE2SkTG2IVIBKO&#10;DUuUzfPKaEV31/xX/+ULW2/ZOtJtSkcVhg1rgbFDGqqAaAVFfvvi/qZQQECgAorVL3Pnveel8Zqo&#10;HXntcHdb9wdfuLruGkQGuYqcmaECy0bEZ/BxDSm5rqRS9cov3wThyvvqbCon18AzKHyU4r2rHK3K&#10;OGmxcw3ME19s6QECU2TBFhGEWJiIlZSIFUXMQDCwFSNWmWCKHjcoGELxJMtV/9o/Kfscn4bo/xkn&#10;Q1PAk0p+8gRgKEN5IqWq7dzX66JCfQcY3KqHwfoWO0CVCQCpOOVsvkHLX3J6ZyymVntu04PYtDPx&#10;TULIRFjgW6AIxFu0NVTpxL76dwCitBjBGOxH5VXLfEClGi/H1BBVduQ0YUdKniIv5NmQkYD3mHo9&#10;qmATVSEiVYKQaoD6YYu8dlI52oVHdIihZECdZtLIjn3+SXtl4qzfOvtZy4+99PxLL/r4t2pSUxEC&#10;mEpnj3A+LbSWCLUIALKGoWpo6Y8u2vw7v/Thv/rEb82n99TqWWt26rVvfK6H/39/f3mssW8lFJy3&#10;c7Wx5ii2uDwhuLNSzugJBDbV8/VoAGlvjS1Vr0HRSxO7pgLuJ4UELw3piwQvhz0wMXFI2s07P3vH&#10;ic86LU78p//gM2Mt1laajNVnbPct73ntslNX78x21hosrksKY9nlfiaFN7n2SCNXo1O11MArCk+S&#10;fBIU6FM8EHxglIWUQEwsLnemZxALWWNVKWvB2FrSrl3y75ffftG1jVatmdbJkzFM4GCACzaNApSW&#10;MbHBQQZEUC/MBqoizrPzzc7RLz700Ocd3EJXFQ3bvOBTX+Ypw54YCmIn3hCH5FYCl9mWG0G75tc9&#10;5+BDTlzXGGsmNRPXrGEEvzSnEK9EEIEwgZiVRUTzO8QoyBgGSFQlsBDJc20KQsGAkOBKQ9EvFRjD&#10;hoyqigobFhWCiHgwAcpEXnyoCqBKznsvIs77TtaZ7cxMTu3YtDvd0Ul3d9FFjRObWXHGeiYiIYVK&#10;cNXj/D5CX4rQ3IRRSQoU7rDec6z/QVYkxOq9PqZ3w1CeEjKkAU8S+QkTgKH6fyiPhyyE9Qt/wr5f&#10;F8rDLlRafVe4wheQiiDKJJlxWLNk5TknTWt7haHbPv+1WGMSY4zxXgwZr5IDpP21pjwV9b/fV2OL&#10;hCO9UAXqNy9U9YcLB6w8TB7uq+UBKDhqE4As0tYYYf0YmhF2THa3d0ayuoRCvoJejlD0FISB7qi6&#10;kAedBeo82CD3heIi4LfcjwCI5uAJhrEbE1u3jxwy6km2TD500PHrDj/niE3f3WTb1sAoQUjIECT3&#10;qOpdmoCeQvtB8H6El95w6ZZfesuff/zTvzvdfqAxCsjM6998VmLjf/vLS2uIfNtDmYvnFRVuKejR&#10;Eq0O/ROHbAZ0wH1Yq/KXclZJStN751SUC/BNEGLu27m4/oYICiYDR00z/sXf+2yU6GgndvNpyoLx&#10;7PW//Jrlpy2f4L1kfebT4OeeOU9MEoY7B//BWz2MUe+aapEOPo8H1V5jezdR7uZO6gPMJi+eiDzE&#10;sBGjquh2shhN263dd8Nd3//M9802M+pHfQdkQJbCDESRJwf5azhJ+FykvVJiMqSUiVfr2yOdVWeM&#10;nfv+V8zEc1HC6MR3//Deey7bMuJGSIis8c5H1sBDVFk1M63umD/83DU/9SuvmdG0I6kYJ14pr2wh&#10;IjCAMMTnGYIEITwAALyoF6iqJ/YiXpyGREAhoAVEYBAzUy/Gl4jIFAn/w9UOF1PL/hAhhMsLkLMH&#10;IQBWmJUNm5qtxZmZ3zG96aYHr/v2NXioS23b0AZnLKLE8ETEpILCUtN7SlQ8AfsfGoEo5zdD/zJP&#10;PTvAcPl/JsvQI+gnLj9JAjBE/0N5lLIvmKULXhf+dICTbzEovrhavgAwpMXqCyrrSInzaI3R0hee&#10;NJWoa2H6xntw9y6LMSLyXggUqpaWqu4D0OUvBOu64E1oXKkZrjZ+X2aPwfOWrIHy/oSndr6AqwoZ&#10;tGu66sXHr33laXOcNqf9Tf/05c6mbp1iFV+64JfawvCXKXgBBY9hRMQMgu+5FFcfED2ywgQQK6y3&#10;nuuf/ZP/Ousd52w8+vD59uwX/+38N7znvL1b98zcOcdZAhiGyTOa91KfhKOUyVZJSDmKvXNRWn/g&#10;2olff+dffOSzf7Qnvbc+knq/99VvOJNgPvrnFzcx6lo+oih3mgYqtoX8mEA1RPiJElrwpiChPSNA&#10;NYmpams+lUyIQyBA8Nte7LAaFONEbKBqumhm9Wy2LTH7hh3Z2Hzz+18fb6xPmSm1Ks4DUAm+9VIm&#10;nMzvgDKcPZ/cWpmR2nMrK7z7oYURDHn+HJXcr53BClJiGHIiyFCjeExH775u0w++eFV2/1TD1dBi&#10;sFgTeWjIQ1py3wIk9yiAipAhLqvdQp1LYcmPdmpH4S2/97pOfS6psUHc2p5+9a+/YVuxejaGnHPE&#10;pOJZjYG6qNtO/LPfuuGst5y9R7Zqw1hjfJZm890sTWGVDAuRgr0iOKARGwmFEFQJLCAnEkJuRdV7&#10;L+KAkFYoEACVENSSUzfS4H2HQGVZxBvDyINyQlHrInpYQWzEq0DIMIE9U3j4TDuJENXWx0ceduQp&#10;bzh5z127b/zmzQ9ceb/Za+qSaMYqMJznKC4uY4/El2r/BfMHZbxG7xHzKHMXDOXpJUNTwE9W+gjA&#10;PlR/j4sM0f9QHr38uHNoUYX5w+6yACMvRh9KpWb4QIX6k5QB9SoRYf2S5acfvdvNLWW76esXW65p&#10;V9kaEZSZZhZm314gVYU99nXXVsz0xVJcaunKBJnla9/Bq90c+FTifoLmGc2ZWcip7Rz8opO3jnZ8&#10;zdRHl44fvX56092ljwRxzz0YRYSwqBji4GRioZz5BBE85Vrpnmax0kcqLAKqkTBJgnZ81b9cdVVy&#10;BcfJwccedvIRJx/y+4d+8kP/ueeG3TXXZLGGo6J4cBFWXElnoiSkRrxYNpn3tt248+rd73jdH/zn&#10;l/9iz9QdyahxcxMveNmJS8ZWfPB3PttA07UdKxtjRKRUY/dp3/vlibADVI0OWCStipZ9Llyq0o50&#10;Wl0zysHPiisct/DW71UsppAhSK0CkrkoshLz0sPXvvl/vb69dH7G7o1MJhkMSIKHDSMkqQ+7B9e2&#10;XmLKgiER90VUh9ju0mMo5w0KgLwKSD0pETMXGaIy4cyMm/FsJrv/+geu+do1rU3tuh+NumME4Sgv&#10;qMFlBsxyOBCyVuV0QEFkQwUuZiVWZN5zhPl6d+SE+rv/4m3tpa2oaY3EZio+/2++yNts1IksMxR5&#10;UAFINPOJtMbSFc9fc9Z7XrF7fmu9adWlkedxjIwsX8cw09OTxCbzrpt6GCNORNSLiIIsi6h4AbNz&#10;AmbxQoaN4W6nQwRrY1ER5/McVhxchnJCENgRESW1Wmu2xUQKNZHxWSbOQ2CYAO60u0nCaTcLOUOj&#10;pFZv1EFUq8ccW4p4znf2ducmZHp0fePsnz/nOa876/pv/eje792LSZP4uk9hmPtmGlBlVotOzFJ6&#10;ZrGh889QFsjQFPCTkj4CMET/Q3nqygHO3kINvYjqe1/bo2+zfezRSybe05IFPC9Cylm7octf9qLZ&#10;8YQymr5lK7bMRlkjYiNe8iSMpSrtYWJ/q2r+AS1+oYReYF7XHIMV8B2DdXMXOwVVluzyyzxWshgW&#10;guTeE6204+K4w7JX56Ynd4CNegHYsBFIBYHlqT6ZWINCU1TSdl3AXYEho0KisKbwEa9QgCILZLAb&#10;RIi0I+NmqW/DOb/5lvvskpp0Oj/3R+/8r//zyR1X7mnyGERChkSlXNHaVysAUHgi8kQ2irw4cqNb&#10;bmm98/X/+5Pf/uDezh0m6VidOfXsdb/9wZ/6hz8/P+Kab0V52dqibaVLeQEre5foMX7M7Wu+Vq7j&#10;wrnTF7gZ8q5mmJ6aaY7FSgIVMEL4tSryZPJFPArn1woEEfXGmsw59RIvqSdrazvcNqlnnU474jii&#10;iEAq4sTnOurCBJHbi4pWKITACskhuObR2UQcqFpR5oElZIQlglViEwqXJWRrUjMSTW6ZueSbl93/&#10;o/t0jzSkMeJH1CtHrGDkSvGCbPTnmqmQSyIiVhYVJkA1dV1EaCdte2T81g+82S3z3IiMTdJd5jsf&#10;+s7uq2bj+XpMBiq5DcwDTMZy23SxAm96/0tb7W2j9YgzLG2u23XXzGVfu+6eqzerCkEIDGafCgjw&#10;ErzjIEWAe2iTB8qE/gp4wACmErYrg3Os94aBrJ+OSvEm/GPAIVTbAOeHohpqSxvrjt2w/KhVG87c&#10;OGvnpqQ7ZeaiVXTyzz77Wa866fLPX7n9sm2NaFTmYYjC1SkyYoVhWAy76cDffOQHXocylCBDDvAT&#10;kZ+ABWCI/ofymEtVDbr/aVzFAo/lRKSem0zxIMvL63hyrpbi4OVLzjxmj3FrhO/6ykXsY0ZSgn4N&#10;FXAf/hZcSFsWIJsC72jRrFKjijKRfRX9L+QRAyOkAxiyZw3QvNIQoUsPXnnLcUe9bF6yuXu3YNNU&#10;TetFkkHpb1LAIpTHXYonFl9HmzJrUlDqkCXGes1TA+WwuhcVHSgVkxKpMBuBAsJeIXz+Zz//ll9/&#10;Vcv7n/7tn/7UX356z7XTDR0xMABJ3o+qYaTQAitCotGITeZc5Bq77ui86cW//amv/em8e6DWYFPv&#10;nPXCw73+1D9+4PyETDYnETExFVlOc2015aVUq7LPq/ljP2wHLnsl6nKf21dPhhKJK8Ps3bV3/JB1&#10;njKE3PpAnyWIKMQ0E6CqXr0SPDkSBshn8uBNd+2dmE6X+FQya5gl+G4pwEQEEhEprD1U5hcq3PCD&#10;S1bh2M4IBgOBIyaF+NBcDklbiYXZU+zjhtZjb6cf2nvD1dfdedU9c1tS07V1baoPae6ZozK1f5Gx&#10;qahzNXirBzAdalcIIhj1rksODWnXusvPWvLO33trZ+k8jzJnSPbGt33tpnu/eW+9VYsoIoUYhSMi&#10;ZWaBd3Cu4c95+9mosRGqixgXb7/x3k/92mXIMGaXilMPL+qJ2fgAojkQUvQKouVEusfNF17eiuK8&#10;SM7Tx9a15P89Mkp906eIzi3tgUqQHXLfXffea+784bLvj5x+0CmvO33skLGOmZ+0M7XV9pz3nT3z&#10;gpmL/v6SSOv1bpw6b63pmymKBeZGVBu66PwdylAGZOgO9MTLT8YCMJShPLZSVYo97DTuAcBHIvva&#10;u6r4R557WwXi1SCNZMOrzp5OTIKRmSuvwQN7YzdiiFU9QEUW/dKevn+7OvW3odByFjGzWlQYUgUX&#10;m5R1RrVUEQ+Y4RcDpDnGDKSBCtd/LfcPf4iVR11t9sKbbto5lSyJZ6++0843rJiQhCevVRQAF1T7&#10;k4Ara7vWXXrWEfbYg2Y9cNz67sQ0z2rhZVQmGqqOOgEQ6hW4JWJ4iTvm6k/+aDrb+Z7f/JnmmqU/&#10;/btv//zffWX3VbsaWcPAcBGOUVFN5i7SKGCTgxobizhpxxN3pr/4+j/5ly/+4UzrvvFxptrMOS87&#10;ptN95T//xUVNjGezElHIDSpFmAdyPXeZ9HKBFpQWXL8f45E7CGF1kS+rMIsGPlesFEp7d08eaTd0&#10;RPN40oGmUq6zD0nnU+66Jo+N1zu7UsoQifEpNt1+7/iLVjnTZY9MBcykCvVFzSeWopJd6YCTo91g&#10;FuOCd5hi7gL52AkYbIgNIuPjutRkjrbfseO662/afMOm9o42d0yNm3WfEBiqlk0e1asUqmkokCcz&#10;HdQ258YvLqaBIXjJxJNwV5rSrWWnvvO48973wjk/W6/BiJr22N3fuu87H/lBc65pxICKVDzEQYeu&#10;ENQ7S47k0563sS3dJEpIXCzm0BVrTzvvoOu/sh1ulpyNjBFlhUbgIkyCSozcu5blVOnNjAqgHsBG&#10;xPnoakH9SXMLQjCq9Hoe8lSFh1IRpES5Kc8KRcKq9WyPn/vOnu9f8TUcF5/zznNGjhqd0Xa7lo6c&#10;2nzTX73poo9eMnPtRCMak8yzcKiv4cUzG5WyCGBlFpW9opzVDGUoDytDU8ATKTQ6vrQS0PMosdEB&#10;nG/4GBjK4yAPq/hfKI9iIi7Ylfqt8qShmI+Io6yTjlH7qCUn/c7PbbEYb+OB3/+n2nZixNYQeRWV&#10;QsNdZtMuFvvFm7iIjpmIqMh1w4Y8Q8UH6A7lXPVXpvEvj9N/w+fYQUu1Xl6ANw8ZUC2+DjsUByNl&#10;UUOUkXbJecpqcVPbzrDN9y3Ug/2IVEMArkscjho/+pdetb3Zdt5sMGtu+8fP0W2TUccUCekHaxAV&#10;h8t5VmkjACHlrJvMLj9h5Lz3vunY00/YsXXn5/7ukxNX7EnaDVJiNlqQISIS1SIlZZkCxgBqlLou&#10;ZY7RmE8O8f/vvz84lT0wMi7pbOa6zRuvfehvfvdLzXRU5mBhjDGivSjHQTX94ih9f7LPOTygYa1u&#10;SgPb9TZSlR4hyOMxXcd0znv/ma/+xZdN+cnMY4mu+cQffubar9zZMDUU1yvHdw4eaWu8/byff+nZ&#10;Z5z41z/3oVGMkrCPfXKqeduH3nfP7L3QLGITCZPChOjWUoktirz+V8DkeYu5YEukShzgvpXMWzVM&#10;xgj7TOb3zu3ZPLH9nh1bbn6os7PrZzWRBiurYyiF6rcVu5IWoD9M1ALhBxKsvRke7DWkeWEI7z0b&#10;lci0mzPmMH7rb71u3cnLpmmq0UioizG/+gf/ddW3//6KhqubLDEgYVFRsEKIib1oalNd0377n75h&#10;2VG1LOkAnoniNG74aJyX33zBPZ/+x2+OcTNrgTVSyosYSMH4c15dUMjiTulNyf07BGp1wvU/BBfq&#10;EJQWn14U9ALiiZQ8vEHHdN1Y1jxz+Tk//4JsuXDd2bYumRu/6tM/2PTtLSOdJjoJE5SE2XgvzAVo&#10;2weSGK76Q/mxZMgBHm8Jz5cnNAvQEP0P5TGXR2NZfkT7LnApKJS+mmtO84XQZR2w+FraTrDx9S/J&#10;kmQNzD0XX9ycaUdZDQmHGqK5wqMvoQwqatP9NT+AV4EwkaiAPEV2XtuZUYphMjS4pt1Qb0tzFlBq&#10;RrVyutBkyr3AvXoC5frxgK2Do7IUSCXXzGtwCFbDTtUo1TUCRdJRCtGaRcpNKtSAmneNQ0uU0UnS&#10;Q047YgKzLoZqtjvdddjLTrlr0yWciRHksQM9aK1BzxtKAeRaXxBADCJFzSfRfDJ3S/pfv/ufr/m9&#10;t5/+0lN/7g/e/R9/9O+TP9xTS5siwkUUMVS5uHxhTEQBFWLypEkSqxPt1Ntb3K+89c8/8tU/mU83&#10;2Ro7mTv9OYf9xp+95qN/+XWW2LdqJFyME3qoh3pD2ndN93lRq4r7MIf6jgiUBqLKhlW/qr5jDyhg&#10;879huMJX03vblmIoGEwK53xwnAnJ+5kRMjJlmnVr3SXHNd/6/tc8cOPdSMh3DQuho5M3zW65fOvB&#10;J2/s+nlN0zolKj53BBIV75UUUrC1gobkaYWU1KtPvUtdp93tzLY6c93Z3bN7d0zP7J6ZnZhrz7Sk&#10;I5TZGBE7E+uoSiidqwYGebBAcb+RlEBZQWAVSB71HAoIMCHXUAvBgBTqVbxwZmvJHGaycTzvrac+&#10;92dOn29MtqPp2EaS0mh3xbf/5fs/+PiPmhjnrhhWJRXvQwUJEEFEqJPF6bOev3bd8as7Ohkz+Qye&#10;vI99xpjo7jzhNYf/4to3feSPvrSkGfs5JnC4NYhJcgtd8eioWLrKxL37Qv/l1e7PQ1V5XWABqjD3&#10;RY6mICZLCAXX/Ig23F5tXTxz0a1fPe6dp644Y60bd3vq0ye//dRkdf2uT93d9EZTQ8ziPTOjzIhV&#10;6kAqWX+HMpQfV4buQE+MDF2AhvLUlkezwDyifRfVoRV6SCgDUMk0Q8PPRxmW0KrXvwonbpw17eZ0&#10;K7viypGuGMsOSkXxq543TlU9//C3Yw7pCSRejKVWPcPy6Nkvfilq1nfbm2+7Z+KuTZYaSRscqnFR&#10;mQwod3zJfYMC3MhdbjizcDF5QyQwnSwSjkAICX90YKWXvKwSyOdVAgpDQfjYAyC9AFxR5VwB6kC+&#10;vm7JbM07cUwsUYalCdgJwSAqHAhQQNfyvQb9cZmGRBQhk2OkzPOxpRVf/7vPd+dmz337ub/2V7/5&#10;j7/9d3tvmmr4EddyRkgJbE1RwDRPbMpMKqpeQOyhltllaTQfzdzv3v3qD3z8i3/U5i31UW919pyX&#10;Hh5Hr/vQH/x3QtbNw4CZ80SNfRenqO1UvV77uZTV90Wi94Ef8i+Lw1cQ36ARIFd156yu5AwAoIbN&#10;zNScJYqIFWQiQwCZkCsSRa0DdfCdyOuI/NKfvBt2fvM9mxjWe2dMbGBGspGv/clXtJZxZMBiNC8c&#10;q1BrQmh7GEwQhaLQpCrqhYjEI8QWaAYIQolfeDJqGUzCsTaQl5MOhI3YmApUzi1keQhKkcw/T/AT&#10;NimQMRnKpzuB1UDUwRn2WkPWcLPcOfa8o1/51pf4kVa7sbs+yupZ5nkZrTr/77997WdvHsOodpkN&#10;q1H1CsOhLLGKOHZoqD0Ir/6ll0oyDwHPs5ul0eVjSVKbaU0sWdKYnZ1Ycezo73/kF/7ifR9fXo+6&#10;8yHZEBdcOL/tKxbEAZV+72JX39DA9wV7L+0ICydWMUu0f4t8mDgn0iykTJGoM6BRX+/ulNv/8dpl&#10;5x1y5jue022mM/Xusecebzpy+2fvG/Gj8BExE6GIRSieKv0Pr0ejoxnKM1mG7kCPtzxxQcBD9f9Q&#10;Hj95BHPrMVRQlUWGCm/mrq9Lp5aufcsLD375czZ7v7shCRO61HzZ6e0v/6g2o06cgk1Qk+a2eR7U&#10;yVfVd3363dJZAMwkoibGnMwfdMIhZ73+3BmXJfU6+ezQk46cnpy65OPnR3vUdI2KkKXg1V0QDio5&#10;QBGnqxlJNhqPblznYwOoTs61N+02HuRDEa5qHk2U3u4VDWPxyC4y7aNwvShZQ57ZXT0p4NGeb0Vc&#10;j5iUWboMVXhv1FIOWAq2UhnwCgDKFUUUfCvAxhALZN41XfPb//x17/W8d73m1/7q/ef/+/k3XXSz&#10;JSIfk2MPR2pM7vQkueYdxXOKKIVEtdhnmczS7Kbsf/38X//jp39/1/ydS5dJJhNnv/DI7E9e8w9/&#10;+PWGjrgWYiFiVi0oUGV2LTAYDcychU/dPha4UEoNb7Wy2iLHVBROH+HCltpiglBrpmOUDWCIGGTZ&#10;hJhUZgpOQ6KipErpGa8/aeW6kcTQtZfcEKNu2YAIQsbRyLzFXF3h86JtyEuu5Xr33LSCYjIAvQgU&#10;yi0auV9Z7xVAkZiUciCf+5dTwVtVy04T9VEsLa9ffocw5dYBIoi4YC6gmmuZjl+K41982Kt+9uXx&#10;Ejfrd8ZNE9l6Nu2bdonsjv/9zz/zwJXbR/yYZsqmV4KXjWFW71PAo+Y7S/17/+h1zVV+utNuUGLt&#10;2D//1ad239Y+9xdPeNnPnHPf9jvGVo6r6XhK/vwzv/yBt390aXO82xIjPYf4Xt2D3qXrv+5Vvb5W&#10;5lPFghd4YbBE6SAFGJw+fXxRyzmaZy8gQ14FsGQAr3Gmxo9Mnr/56qnWc97zsvZSP2fnj3vN8TNT&#10;7qFvbBppL2OY4G3YV+27tE71zdihDOXHliEHeFyFqx+G6H8ozxyhx2plymGYkgZ1sqea76xKT/6L&#10;9y457/n3Rm5uaeRj02GarJnlL31h45WnTtUhBPUeXKzIi67atOBN5ZRKAOdxuS4Sc3DzRe96wySl&#10;HNnpLRPTOyYliuabySt+/W1tM5Nxxpa99znuCvAhKFEDiBYN2S27VuN1y93yWmc87jRtctAyHm84&#10;9UShdBeK5CHai30tm0VlOsNeq8vcJpXtJChtVQhpsuVHty/xSeKJNTLSnNu8A1mRtAgo6ogNDE4P&#10;XGg5hKqi4lSVxbKxHRPPjl/9mSsv+q9vrdlw+C/8yW/89YUfOe9/vm3p2Yd0l8HULVidehBADOrZ&#10;RRRQ8QzyotZYFTGteOvNU+9+8wdW147bOyESRW2351mnH/ynH/6FuWiOm97Be+/K8rcD6k/0obW+&#10;Lxd2rJiY1X8Lf+0bhODCsa+jUQgVRbg2BDA8deZS8sRqFOyhHvCAEgRQhkK8+q7N4o14w9tfErHd&#10;fffuzT/aZromJMuHEqkxZCHEZEiYlEmYha1ndjDC7MmKMd4Yb4wYK8aKNWqtRlatFWPUWNjKaxR+&#10;ZTFQw6GOW/8I5I7xUsxC5HagnGdSznTy/FFgFahXIvEqnKjUss7oXLq+c9Z7Tv6dT/zyq9//ytbo&#10;nm6yZ3w5k/dur19t1m/57q4/++l/2HzF7no2oinAxpOEm8WQMUKaCQvbmmmN+p/5vfM2nrp2rt2y&#10;HiPd8a/+zTd3/aA96hqX/Mutf/sb/7o2Onx2stOhFi1pz8Xb/vAj79sr02SRl2ooDRehY+Unyjuy&#10;+MWvvvZvpuXufbNjsX0HP/ZyA4mKQJWgAg9hYut4xI3t/f7u7//LxaNTDaXaRN2d9dazlh/T8FHH&#10;q4cSGSoygg7x/lAeYyGiIYB8nKSPADxOYzy8eEN5EoougpZ+rL0LKSoL5cgYZrouh/30ubvWL79P&#10;55lMNOfqXY1SG42Ozo7zxte/CBtGO1EHwYsYyNHnYjruvrP1zAPFup2v+dzS9JSXnjPFmM6yiS1b&#10;r/jChVd//uIHrrnDxknWiJecfGTbuFQyw6yQAOWLk+TW+yKHh+D/Z++rA225qrt/a+09c+za07z3&#10;4iEOJIEQJCEhOCFoWigOBVIkuJUCbbFCgWLFpaVocWshECy4xIAoUWIvz9+Vc4/M7L3W98eemTNH&#10;7n0Sga+clZPz5p6Z2bN19m85q63HUiUXeRf7thVpRD6I7HOLC+Rcw9KvDC3+1RLUoAB1Mu9hsmTq&#10;HSOXbnd/mJ9o20paqS0mN//4wrozWaz9XndQf+F98k8NsmcCsQbPUwGpMVHXpjcn3/uPb1993c3t&#10;quX9p+//wke98MOvfMH7X+6mPWwvjlBmoJR3tGYx7DVVtXHMpNqpbPlD8oKn/cvq1ccudGs+tlxd&#10;PPToqTe8/+nJ5CLVnBjyojxq3IrKZvXWEacGG4eB36nMSWk+57TQt2RzLy+j1/1Zbl5CCEUvDESg&#10;7nyXhA2YQUxgL5Gq8WoERhRelLrC6eOf8qB1+84YX/vWJ35qF6smZeuZBUxgUvZqQEaJlcgribIS&#10;BKxklFkNa8iuxeFjlA1M+N2AGWzArJRVIzhyBOSOPBlwQMpgCLIItkIhlE2A+axEISYsyICJiQKv&#10;IyLihcTESEx70czP1Zpr7r3yia9/zJs+84oHPe0kN9PsxNvrKyIvaO1MD5g+bK0e/J+v+vJ/vuQr&#10;ta1T1W7dODaGiZRUGGrBpE6cA0kapd3p9ivf9TdHnLi+6xasRNypf/vTP7/4+zdN2Em3A3Zh4uZf&#10;+38767+619a1GXl0K6uSeL/04X97fMe0UjgVJQUXYXyGoLP2fwamgw5/qBj3YMmXH+RseZGTIWP9&#10;ezKA3tzUQnxPIipMRghkrFXTSKcWf739vE/9OlqoJkCn1nrg357cnm4hdioKH94M/RN2TGO67WgM&#10;I28Put01AONhG9MdQP1T9w6YciW7g2IjpSA6dlg/E9396I3W8UR19dxC95xf7fjCOY3rNta7LqpH&#10;26ZrOOGuYlIDYeaw4/Yy5VIJ7C4lNC5kfASoCivUrzvowJZLJpQv/tqPVi1I7abu777wneYfb46M&#10;PeDIw0KID0gW2T0DCqU0PllcdoWFaqvDIsFzU6HSTXKz61whW1rUI18aPeDSxyaUXALCn4IYUb1Z&#10;ufGcyw6SDY12bdtFfzTXz5kFMWSRmbIMP2HE+FLQYmRgPkM8hmASxbbO5RdfzhX2ETej1O5TP+HB&#10;9/6Hd/99R7qZmQkyB9NSaQQoRAF4L8wM1bhdu/6C2Wc/9k1T9vCFFtlJaycXjr3PPq/5t6e3Ky2p&#10;KAw773NkDgCcyamVVFkRPgYwCqPECkbxCfExlUiIlCBEQhRQe/YnQwnCJAzhcJZ877LswBN5Yk/k&#10;QR7wIKfkBE7IKXkw2Yi7acKxZWvj2EaWbERcYW/UcdpBN62oTFeq+9Uf8YQHxIY3XTf/i0+dV7VT&#10;RMSG2BCZ0BgxrIAQCwXVAAmZUBPHRsh4ZmH2bJSNGgtjla0Yq4bVGhgDY2AZlin7JrWE/KOWYAEL&#10;WCIDskQMMMhADamBEtRADIUO8VDH7GGdxmlSabdqC+117SMefejfvOWxb/7Ga//uHU875JT9dtpb&#10;OtGOas01iMyCXxtvOGjmqM+//duvfMxbrv7F5rqdNmSNJRsxrAM8sSd2GiVUEzfh5uuLk/eZ+Nev&#10;vWT1XSYTm0BIFid//4MbfvyFi+tuAiniyJJDtdvo3Mgf/Yev1TatqEhFIupEOx74uHtUVytFDqQC&#10;lRAMVDGwpnY93Ze7tFAcFG+TLDFbv9KgUD9kmf0kiAOCPZBorptUpwIi47Term8657qbf3zVVLeW&#10;GsEB5q6PPWrRLoBCJKcB+D+gcRjTmG4tjcHkbU63rw/AeMDGdIcQ9RIx5ZB2NydzceUeztQ+QxfN&#10;a2AIXXjsM71QU7a6ksz2H/7c/OQP2NrZvn3nfmc+YudUdIt15sj9fADjWd6iUpl9NvYDj+r9XLAD&#10;RKDgLWmNOrc4u4O6LbdglYg4as0tSLdrI5sZCaiQMnNIfUqFJgEhJ6qCmZBounmuMV3TSoWYMb+I&#10;hUWjVjMrX839Sqm/Rn1Ewz9rbp9QimxIFuLUpnbu0o3bLrpmxQmHXnnz5gmwCSbXAYsQoCGsUBB0&#10;LhUWMQSwKTpRFQwVKGCr22/ZUeX6vMyCrLBtavuoux1dqVepiZCTWERyUxnk4lgqWudV2VrvPXcq&#10;Gy9ceM3T3vXWT7z4xu0XrVkbt7u33P2U/Z/zmtP/631nL2wUZqiHKsDBlj3L8cTKeUoFUN4FeTj2&#10;kLdKe5YYpU6jAZOfMNu4OF8CWjkrqaU5CYAyD2mIAh4AbATn4E0SRQT4aoObZq6rKWwKBSpABF6J&#10;1735rErs5ueTd//Tu9BGs70FMUwMlXyBSV6Hokrluay9QQ8NySM35d0cMtHmImgaaDvK/Gnvpr7p&#10;VByHlMUMsjAR6qvi9QevOeDO+x1x7GHrD9ugUbernXZ8S4IOxwALRK1QRaKIK5f/9OqvfPicucuB&#10;DlLfSmOgAlgYQA0UiGOQRTxF8crKAYeuechjTz3gzhu6eguRVtrKaeOin1z9jbf/pIqGb8MQeQUZ&#10;IhGZixC5L73vO095w+ld7KhE3Erbj3jWQ77wb9+up5EhKmKAlrRPQ9O61IvlH8s9sTvUY8L7Cggc&#10;gPZmPuWBtTTTTzIbrwIyEVFNJy7+z4v2OWQtDot2THQPfthh111wY3Jxyt4WQgmoltbo7SFUHNNf&#10;Lo1dAm5bukPDgI5pTLcFFXtiD+eXocKwxnxkESihiGXQ/9K8Qe/RQBHfUOE9AGZlI5ibq27aUp3t&#10;1Cwvzs37hUW7z0RifDxV85naPt93iwKpV/IILiavTRCNc5CiqwK0uGXn5BEbtquXqvqKJrHR1VMr&#10;1h8QVWvNHbPopkQxE0uv5NztjzJ5oKhCpcZRd0eycOENiGMYSKtd89Y4McwCLbFae8Az5ThVc8SX&#10;/+5BUCbUia745a/ueY+j1q1fvQ1Ss+DiUSAwiQgRLfVIyiB/6LvgjUEKISWrVPW88XfXReqmOXJg&#10;B0+oz87t8F1lT8RQUWbOtROhsMKtAIASGEBkbJKm9Xb1pvO3Pv+Jb3z7J15x/cbLJlbI3PZrDr3n&#10;6n/60HOvumTjlpu3m7jqRLp5xJuoYjw0HJNhIjDYgsPwc9YdwsSBawpBWpmJmIKxFgVWgoPdVJDk&#10;BpgGy8xsA76mkBxNgRDFH+xVQrxWy2TUKJSJfcIpusnkosNOpkXjfHNn55F/c59HnH7f1VOT3Xa3&#10;49zMmpWr1k+l2p1b3PbL35w/uU9y6uvuduiBR7USSZKOqLfGwMKJJyYbGyYS8cGpl4m9KiT8pwoQ&#10;g4m8qpce2PcS0gGrQEXztAMhqmzwkSUSFQ1EUKghYmJjWBWG2ATzJUPGcBxHZNnWIhvbxkTdVA1H&#10;yhXppu1Fs0WQGkPK3hjx4o1nA8OI0i61fHfr4vxB9zjIHmfWr1o/uWoqnmrUa1UPH1mbSGJjoyST&#10;M5PxRMVbaTSQyOI2vqHGrHNSbU+d+/Xfnf3ZXzdoMl1wsY3Us6qqICLrJK0m1T+et/X8b1950hlH&#10;dOLFjmnf7X6HfPnjUAdJkRve9xzHh+f37rzNdrH0Bn/IHpLnSgYQAqVq0LcVXvdZRFoRJTKWOCVO&#10;OKbqDz70wzPeesY2k+gqHP+oY3581YXRIpEwm/w9lhUxBmpjuu1pzAPchnQ7MgBj8f+Ybh8asSfm&#10;ss7eFRmOW3oXGuAhRm69y87g7NZC9gpASY0yNu/krkPFtMRNrpqam7ylC1s9YE23qlZo0nHzuhvg&#10;QCrEpsyElLbN8FfvcLhaAfIBxAKT0h9+9dsH3P0uzYMOsKeddM0vrqhMTt/7kadG+0x1u50rL7kY&#10;DcZiAh/byHivFAKQ50F6VIWImAlKqlIRY9peOh0FMTFEjKFcIl9iQfaY+tQawdZb1QiU0nTxhtb2&#10;azYefvyRixdcmFzWiVKhEAiIoXmU8aKUkaLifMizkyH1rypxQjf+/Pftm7dNbVg9j26Vq2rwwbd/&#10;hIPQHwQmzYKB5k0reVIGgA5ip2ptBC/cqcxd4V535r+/4oNnbVv8Y9pdbHYWUt887EEHH6oHd5KO&#10;BEsbhXifei9MxhQMUDD4IUAMEQOGWElJiZVAJF4KyX2wZgpoWLPsXPk8Q7BNZ8ngsqpI4OhMliGL&#10;yTBbw0QGHLFVJXgliY2Vygz57nbDOlmpaqon3POgRmUiaS8ay3EUzTWbCXb6tFOZmTr2voff92H3&#10;sohnd7TaPgGmnBcVJWu6rmsMAxpiCAW3CSbOPBMoKAkyQ7JsNjPn4B6GmYkVKiHADrNkSQMynz8J&#10;6TVURUVDaH8AWijNQkatLBGDKFLxoBR2vu0TkFd1FCN0qQOxKBNFWdpgcSK2FsfW3Ou0Y+/1sOMq&#10;XHGdNFGXaurQVSB13aoh8Ym1JLSzbYxCEhXLpqLWtSLTjL7xiZ/9/Gt/qHRqvutjY0QQzOEDF8SI&#10;oBolje997jcPPe14x3OomcQtHnfSob/75i2RGLbMwZGfQlaNvVhTu6ChIgedxYv8JYEZoUIGkafL&#10;AMAAqRGrBqzdSvLH9kVfufi4Z95jLtm0/u4b4sOucpcv2k4MZYLk3jS7k8lkTGPaGxrzALcVDTIA&#10;txXbPkb/Y7pDqNjO+uZbSd+dSZ8HIWP/j8tM1l3xACjKJ4UGgLNz0V23sXLkwZ2Ip+99tw416qvW&#10;Ve6yYX4qjjuyn9Yu/9H5MSLtmbn3FVkY1xT2LCMem+NJUbBQgys3XnDF5guuWn/8IdFdosqBh2ol&#10;qsysqFZ1003bKjMrumbnovVVb2IvSoaVlAAuByIJ5j3BpcFxnncqiPtF0EtOtecru6xv6R8qVVJW&#10;kDK3+abf/H7fwx96xOmnnn/9d80csRNjjEBLtiODBZb+pjI3lhnXEEiZBTZtvOT0F5z5uhfse/Qh&#10;f7zm+u9+4exbzr18SqcVEtQ2RXqw4GCa4/5MQAtVzbvAGPLOV5rVnRe3/unZ737dR1/yx+YVvuoa&#10;q6Ot7etd4r16teK8j4giy048eYOUTcWqCJgZLN4xQdUxAaLGGKLgz0pMBkSGOQTlDIZJqsJsQv2Y&#10;TKgfE4kiMDGqQgQRZWbk3BpZIwwmAhvnlZm0m6oj68Hd2LhOxBZpJ+KYtbvY6qqklkziPFsmaa9Z&#10;VW9227Uqp9rc0pq3tdgnzqWCiK21IqjW2EmqIYw/cwiUCcOaGbUrFMQUjI+IiNl4dQomIkPkpGvI&#10;EFO40QcPYCIRCUPHBC9CgCGISGhmiFcb8oJBibM81woBh6TaUGtUoOKUDZGSMZGqEhlmCk7EUJLI&#10;ezgyxNaSItVE647UGfUABGKJ4ZXYwKshVi9GDGnNt3WSpy/52bVf/8h3F27SWqehiVjDKsgi31Ke&#10;d0yVoV6pu8lfeeH1B546OZd207hz7ImHX/C/f4ypnifJHgoBcPtQ+SHU+6mUKaJIP1zMfGSNUhEY&#10;VYIhnpTo2nMuO+6Bd6sfMDXLneMefuxvrvh+nawh7iXtHu//Y7o9acwD3CZEk9MrBvSPt8m7aMwA&#10;jOn2oWGpff+fuVMrFQC6/86Rv4ycrLu/EAo+IMg625W2O3XDhmc8aksdU1FqO9pxNalHXNG1fsXi&#10;Ly7c+M4v15Mp6xjgkF43VF0RZMEDeWV7YvcBliUIghkgqCdpVjrHPPHBR514L8SmS2lnx9xvv/+9&#10;Tb+7+q+f99J25H//m1/f+JMLsLFZM/UKx94rkwkpVQkk4plMjgCyJ4R0q5pFYe/vlz1/TfTdoUH2&#10;qCAygKrvwCWr+R4venTjoDXX/fT3N3zypxOdCVIlwwphYlHptXyoLiXqYwKMgsR7IlS16dsgAVBF&#10;1aTEapjZZxb5ZdeEweKCYiE4USqLAXsnRNJtpDNHxi/79+dv7FwVNRYl6VpTSzodtlSdnKhGFb/o&#10;CAohJJSSJxNp8DcASMGsgBjDFF6YUgAyiKq11rDx3oNgDHMA+kQAGTaZuYwQBdsz0vA7CFFkRYQN&#10;p94JIbIRGxNZKyLk0pgqjUbVIIm0lSaL8BKZasQ26YiNrMJ32u2oZsGe2LRTjqqTc81WG0knSUhN&#10;HNeD0NqS6bquJ2FihXjxxJykqTGGmJM0sdYQ4FWsNd55jmzSdWwNQHEcd7odayNVMJET552PolhF&#10;fQgqTzDgzAQoZKATUQk2KpoxCUSkDFbK5c7Oe+cliqsgpKkzxHEURxypKADiYHVPucYBACMCgQ0M&#10;gZw4kCqFhyqJkBKpGDWsVDGVdC7dtnH+kvOu/tFXfz6/0dfTuu+q0QiU6Wk0y+pH+cuHiMR58UaO&#10;evCKp73h9AXT9M7bHbU3P+NT8WyD1XDwjC+rL29nKi8Zyl8xmjHMpZwMRY49ZC8kJQUbUoWmzahz&#10;4CMPuc/z772ls3libvq7//R1vT6KfMQEzZNqjBHAmG5vGvMAe00Zr397MABj9D+m24cGpPZLTlUt&#10;srwC1K8HKFvs5FeWoPYS37uumGZx8VnYcLqjMW8fcOwRz3zoXN1s67RQbUwkvJ/h+Z9cde2nv1zb&#10;EdlOxGxE8npqvmoUKCXz6TU4r7QWdS11BLwXIop5gecxGdcmpxXS2bjDEsHpASeecMIzH3vljo2L&#10;s1t3/OHabT+4BDs6dVMx3hBIvDeGwaxORcUQEbN3wsEmu8dL9ZiU4k1RxM7cnQVfujMUFAS9YJCI&#10;V+Ju1K3fd+2xf/sYJ3rxJ/+n9bNNDWdFyBorEFH0kkX1FTswEuUpQiLeEmXiYwiIFR4h4qQx2Vsw&#10;S4ZAWkpgNKAdKqZQsC0yRN45IuaJlr2Tfdl7XrBJrpVKs2bqMpdar+f+7Pxk0a+d2Gfl9MrOQoug&#10;rVa33UmdwqWpAUVRXK1XXdq1EYsICJU4Fi+dTtdYZjZxJU66adpN2XAUmSRJ4zgiIu+F2aqqeiWF&#10;Tz0zVytRp91VwHup1ivdTioiXjLR+2K7Y9gYYycaMRwJ/Mp10TP+9iGpm7cscETERq0qUp+SOBMx&#10;kYnt9Oat/tLLb9i6dSdHptNtdztJHNcAuE5Sr9cXW4uVRiWOovmFee99rVFrLbZFNK7Gaeri2HY6&#10;3TRNJ6YarWbbed9uJStWzzTnW8by7M756ZVT3un8/Ly1JrJRXI0X5heJUK1V1It4YcOVShS0JgQQ&#10;iA17J1EUMbFqlg/ARhaq3U5ChgnExiapa7e61WpFnKgXnwqBmdh1XbA4MlHkxMMaGElTZ41N05SZ&#10;yJB3HoA1Rp1KJ0m7CVLdvnm+OddZ2Nr2HUViqqhJInCBKSPSXvI7ILBwPR1k8AjHmrk3fvH528w2&#10;W7MzburNT/9U52q1Ggf3kpLe73akgdda+QyFgFWkIFLRjAVA+XWjRBT0L4wkNdSaXHj8B584N9Wq&#10;msYVn/rNlV+9oZHWeQz7x3TH0pgH2Du6vRiAMfof0+1PgyLygclbYM3yQXFN2esOvdk+ALb3WNId&#10;bmaQldRbna047F+ZevhJa0+483zbda66cf47P8G1OyfahhJjjBUNxhu55qJXlaE3WhFNf3APD3Fj&#10;NAhlWSHsPYsKg30VsXonDvMmWXXK4fufdq9t1CXrphPactG1Wy64DJu6danEYjX1YFYvbNl7BcAU&#10;5PNKxDKi5/uavOcLvoAV1OPHPMhgbnLxyOeeHh29z1TH/fydXzZ/bNZcQBVU3DkQLqY8CfqqmTEM&#10;AV0xVAgqCmIomENJeQ7n/vEuH5VZRwomKKE6BixemHy70pm4c+0573jmZr3Bxqh27Orpyc03zf/H&#10;27/YuQRwBKdwgAcigDlkt81lrJKlUC0aQwBnEXIAgEMqXEAzQTiIKKTeVQ1ZchFkt15gKBPjeg12&#10;RJRH0gnMHJOCTGr8zKH85XPetNC5hSkhJc6GmVNxkTHiyHJdseapj3jD5subqAApAQoBTG+iQwAL&#10;SB7KlLIoQ7CAz1VI4fcEiAgCjli6HpbyJMUKJViCA5jgBdZAFV5AlPVMkKojc1IFqNwnvYWgRKYI&#10;FQUGKwLHR8gi47Nmoy8ZWqdQ4+BLAGZSUQQrrTzeVUh4QGrADFGbB4wKWYFVhBQUxkWRh4/NnKFB&#10;EBUoQTRpLLz040+qHEpc9Q2pfeb1P77iuzfGSc2wyapzh2oACu1orucTIiPMNnUJwXDeqeVOJsrc&#10;61lVCAtR57AnHnKfp91ne3tWLp89+80/qjUb1puQ3GAMysZ0h9GYB9gLGjMAY/r/iPZELr8Ukg9+&#10;nnm00CHQWEzcvpv3iEKxRh0BAlLr56mLqkOirJUJsUgNkyozlAU9LXv2f167Ycl6bz9GGaRmiFhV&#10;OThEMnmVgN6NGGZQCgLN2kVZrYf/zYMm7rShyWmaSqXT3XnZzZt/ejluaU5SndNMd58lefICIAAd&#10;9FQThVpisF+Ljt/9Xst4s6x8IiEV5+rcPii+14vPSKfrumnuoo9+0dzg611Dwkzsw+NpBL4Y/iFj&#10;/FQCYA8AlsECCVbaJQ/x/s7uGQQVPOTgI4IduWGI9wCn9fnoaPOidz33xu719UalAqqjUWlWP/Da&#10;T++4smNa1ibWZ9FtemxPqW97IYhySTIVFVsq7mloZJ9Et1DS5CezGZlpjkKgU9HIrDqy9sn/eUVT&#10;NhpyRMoACwBy4lnUoFax67/5+fPf/aavxjLpUhdTxavPfUUDUyE53EUWzjJEXkLWDA1V6dUh56tK&#10;czx0czH/NQ+LWla/lHJH5P8U83C4awJURcZY91zW88ehqFVWQCmwVdanPbYvz5cBJVAIy5Sb+Af/&#10;hiyhlvTqNDj7Q31E01r7CW98wMGnbuBaWknpR5/4wzkfPq/mpoNT9K3ddPeEhuYLxDu2mtpOu+tq&#10;lZomzGKYOVtqWZMl/EtEwWoxMak7LHnG25+1lbbWmu7L//wDc42r+EpwShnTmO5IGvMAe0rh1Xwb&#10;r9Ux+h/TbUW65F/FFqb9Z0tiVBQxKPL8vBlaCtstlVzVQnTJPlQ5LGDevRoHfKeejDCTEidYldRW&#10;zE+u6ExOdauaEjF75jxFZ/7EEsIumZr0QYIMOWrfD0VPcOABwBCwMqtlMSAWITUsioav1ubjKz9y&#10;9iWfPrt6y8IEm6QWNe554J2f9+D1f338wnqdq6QuEhgV8blRcgbMSHsy8SKtb0BFPbxWjECBOkd1&#10;UP5duoBIg3zfKBPbhHDd7IWf/lbNCa2rHX/mY/x+cTdKOVN0ZIiLeqWFo1664fxT5gKD6FhBFCKZ&#10;KgYUQGUnSM0PkGO/Xo/nJWctdSpgowparLUv9x985UcOmDhkfq69QK1tfutO2vbcNz1p5s5VX2uT&#10;8UxgDUmsGPkBg1jJEBuwIRMihBpYA7bZxxha8mNhLBkTvoktjEGWqsuSYRjDxpAhMkQRkQVZIgPP&#10;PiFxPvQN5e0OFuzGWqhtL9Q/88HvVnyFUl+BJRVWMYQQtoihhplATMzg0BYDWLAJHyJLFOpviS2x&#10;yZrGlsiA8wqTIe4VQhz+NESG2IZj5lCCDWUyGSLDZAihYX0fkCFiIubs3qxMY4iZiZkMk+WsAAuK&#10;AAuyBEMwABMZDTUiZjac97MBk1CeVhfQjEkuZhH1Z9UMYU0zNkgF3my6cWvN1ggC8mvWrpA+npN0&#10;j141e0ulFRgWBUSFJ3Q+ap7wtBPOeNPjK0dNdE2HbMa6SZAmaFCiZYEBiBngWIy/MV3Y2lR2SUNW&#10;Hb6Pj0VK7+AxJBvTHUZj5Ll3dFsyAOMxGNNtSEOStOKA+g9y1BmAWSZDLcBp7zOQXyu/P0guR+xW&#10;wyh8GSpuZwmCRRaG2igx7Cw5Y7xlMlGWECkE3w6R7am3VWZGB9Tbp4fLH+yM8LSegDNH7WFpE3mC&#10;RMTGRt1oxq3gC+d+/55vXPrhs2vXza2g2E1Uasff6dBnPHjlo49ubeD5qCUVFTiBKFQhyqS5SXO2&#10;wHtC1gw45rEpARSprZbpqH5xLkACFRGoN0pAI62ml2z7zUe/MeEq0T4H3PXxf5VMR11SUZLgD6ra&#10;HzaFBp7YE/BmrF0+TzJDbaXyFb0KF06Py2OxnCVQIWUFrGWrXGtOpZf49zz/AxvMga2FtBW5edO8&#10;Jd30nNc9fdXhNTfRhg2BlxgAE5MSkyEhJjYwAf0bGA4gHoZLH1P6Hv4YGAYzyiVYzso0nH0zBcjO&#10;BkRenHMJszJrMI9hsj5Va62ADNXO+davtt3SJDUGHFgXQ8wKJmYlQ4bVWDKsnOfzDZWxpYrZoapy&#10;Xs9eG/PbA+dQHGcXZ8dU+uQt5bzHyhfnBybnqbJv1uJsyFnMrMYoZx/02BhWMjCkzODgORBE/yFC&#10;UR4tCgg4WHs/Bg4zO1Xwk0HVRMTgbZtmYzKkEMHU9CQURJyxm7tcNrcFae+Nly1eUlKDedM68YX3&#10;u//LH3PQI4587jufR1NGQ1JAIjBLbqQowYouWFmJqndIeMsVm62YDumaI9Z5k4RwtchVXeV1NqYx&#10;3a40xp97QbcZAzDu/THdehqW6g/DuyHK0BtpFiW9+AfZbjRkmtLT9iM39Shg4l7K4YLsP8fymZlE&#10;kBSyGlZiJeqd1BGP6SH/JTQAKCnvB+/MU0BRZtmuVITwgUKFYMhCqCqVqc5k5cr2pR8++6L3flUu&#10;vHGKbDLVmDjp0KPPesj+j7tX6wBejBYl9mo0mDgHqTsVjoG9oIG9Gihlro+DCoAhxqXE3eSwO6S7&#10;Ig3GA+zRaEXphRt/8v4v3nDhZT5JqiunNApOw1lc/JzXoX4hvea6n7JKotTdJfVFTykUalxoA3bD&#10;GKPHnpGC1MGztQw1iw292n74ZR9bSwd2F6RtdbHib5DNz3jzk1bcvd6ptcgiZ5uy+Jghd1LA4Fke&#10;gr5P+D27YOhsrp2hnAnLr9HBj2qQ43Lu1Q2AhLLQ/aoqzrsojkTFC4hqX/jP/4mo5r0G0x0JczdY&#10;d4QOZFVSMJRVSZUVDCz5XT4AWJWLRqmy9uoZTjHAyA+01EwtdUt+e6+XUHRXoaEq9FSj+jb/IBfr&#10;A8pQaCnXck9PVJrG1DeRiys0e/GEQKiFJk1IxPukmUYUswAitsLI0/AVisDbW2Sevzwy6UP4gaBw&#10;st/dDr1Btt6Ybtnu58U4zxKqo5mhV2BveqIVYjCxcfbGq26yGqUkE/tMwMKXDMPKr4fbt2FjGhOA&#10;MQrdberJK5c6MaYx3fFULF/tbVejmII+Crs2McBerYiBGgiLwimCDx4tF2SjBKrDvnVr3iIl3iJY&#10;nahCNYOuxbmRD9DeP2X02ld0zrKMKiDk8KECtGQSb1FSkMCpFyZhZXDFm5lkqnG1XvXpn/32fV/2&#10;V/5xqmJ1dT2+5yF3PvNh6x5/j/YaNLnp4ywCvgGrCnGmVcixCmXoKoNOeVRzKjVlREULCNYbVg0M&#10;SyjVKHua6FT54i0bP/eja7/4A9q4wKkQSYaQc05PVfvtLgq5I2lurdDjDyhX9gB9sX50aNoVw7jE&#10;25CKfxXwCoEP8e9FomZMf+QPvPij+8oB3QWkVbjpznbe8szXPm310TNJ1YENJMiVg2tyn09zIaAt&#10;PXmQmen/9C4bZhpLFaZcPJ2NjymYXhUVyftNIFQxEz/93m8337RAam1IVKcFF156ynAVlqLhFvS3&#10;sJjPfbB8N1j/25D62pVPk15dA2vZP06lKzLVWOhGFBKF0GWqRMSE9kIXHkE9mOepoJDAISypOwC9&#10;FFM3s4wUVRUkuOSnv+PtqDUbv/3+b5EQPDis6CzLhCJvkIaZogAogt1x8/YKR058baaKChQhq2DW&#10;MzTw2DGN6XamMQ+wR3TbJAIbd/qYbiuiEkJYQiBbEh5nQmUKOB+s3bibTljlWJuu4cAJiyiZEGtP&#10;M6nxiKIKaF3etPaKHQ67ZIYFUIBNKmTTIxYL5YLhwYcOXtonwx5RTCajC/+VtnvSwqOXBaJsmGCU&#10;p8QmNyY3f/onN58bHfmIk/c58k6zpJP3OGj9XQ/eeN41m39+Gbb5uotEVUXz0DnhSX2RC6l8MAon&#10;AegfuPJvhHxwFEpkFWKVG20jSaq0YIIZUs7ecAjnQgAk2GCgp5XIRY/5v73jcqDG8jSg/qmmA40Z&#10;UfvyD7l8mBzERpH3XptR5WZ8+CUfO+t9L7qudQ2t6Dbhk+ZNT/3nx3/uLf+75YJtNdQkhPxXYTJe&#10;PJUAYJ4TArmKoexivVsTcuRFeWK3rEeYmcFeQcoUEiyQijrSOLJTn//42dbXSMFKOYu09Bt+WEQ+&#10;+Oz+a/rZhsHOvr12ktHMaJnKfGL+Z+7FnIVaCqg9LzGsWiq5wvQxYfkQhqkn0FQNDCsANoZBEBFj&#10;KA+JRf1L6vaiICHIPLCZjJianb7s8xfcctkmrzJ/ycZqMmnBWpoyOe9IKNJlEKDEoM5CyOamHBEi&#10;BNfwgaBWYxrTHUnjHGG7T7eBBmCM/se0O7T7ssI+iS1ycfbgVqJF5A2FMIgM5lb5+mnH3PWfzzzm&#10;DWce+4onzh86tVgTNnDOCxF4OEp1H4QdElnR0JW0xJ+7bmiBPIee3JM3lq8a/Kl83250Zd5pGSui&#10;CHoIQBTKIBWCZxC44qKZ9tTEldEV7/vhL970Obpiy74TMzIRrznpyHuc9eiZUw9sTfm26apVL16C&#10;dQOpMgkkt3JYrhIDde/nD/IYqLkNFgEhzGKqCbFlYfKqokpEsRWjajURr8QCqDFi1KsIke7iJVQG&#10;ddTrmfIwLjOkQ2cKdjFrhgqUnCizgSjPVuKb6u9+7r/v293PL5CrULfW3eSuf+qrHrP+7iu7jbYa&#10;USgZo6RsjCIYlBeGGQP+Kn0+C6O7dumqFj8QOKwWzfgBzgNQUuIciJmMEXvN5ZuuuWzBhHifmYX7&#10;sp1Ly3XaiApR30cHjHNuR9rdzW2ISR1RLR2YM4QsmkDfDaU/FT5RJjBAqrGNoMEMrGeGdoeBZeot&#10;OCVlk1JjdqL5k23tX+5sLExyxxCYSXXQ/qlP4xS4CJ94KJw4WzG2apV6nPwd1JgxjWmIxqB0N2mQ&#10;ARh325huJ1p+aunQcZkTGLoEQO6OhpDRlrt1nb7nARseeY9ta7B1Vbtz+MT9XvIEt27CW29CyicV&#10;jKJir+oXseogVO2r1EDL+nD9HiyiPVlvvbqVxPsjcMjg9YUpEhSqHAxkEBLPCkHZEKz18WQ6Xb2J&#10;Lv3IOT952+cq1+5cVak1LR31Vyfe51WPrN9r/eJUp1tzZCGqJGANIREBKFQG8dIgmF4KDWQmRMVQ&#10;KpQIIp45EgSfWSIH8aDJODqwttCY99XEURcACUFgjcntwIcn0cCzS8Hjbx1RoXTo2VKDiJyqsTER&#10;sBBXN0+872Uf2UAHS9NKxDJNN9CNj3vN6fudvCqZaJLJ7KVIYYjES7C2yIzGqOCNkMexUuRGKMX3&#10;yM+o7s5OUuCUVInDvwjZdtmwErygUpv69ld+omqcF0OMLMXVEvK0JWzRRtFwvcqVLZng70GjBgof&#10;vqRXgGbVLR6kxQeDz9LSEwd6utT05SdRXmrBSxBIvAZfIKNsDYd6hemTy9SXKfG2pdygHwwmS8Zq&#10;VENcdRV2xjIDmVqIqWDM80oiqzAxqyLpujBBImusMcUSu3WGlGMa062lMQ+wK1Lceg3AuJfHtPuk&#10;S3wvf/0uiEhVnPXtSTr0wSfP1WmBF7s2ada7m2ew/iH36HBCKiAgi7kxVEC+V/XjiAE4vUtZMRV7&#10;+F7s48tAmOJgJOcxfJnmF1OOfQLUK9oZHBSDzRSJCtQRnFECxd5MptOVK/Gb93zn1x/6zhpvyKC9&#10;Sg9/0n2Of8lp6WHcNIuwqkrqYZBFQclNoLWvEss0VEsV7yFfnSNvAAEAAElEQVTyXiOCSQyBvCgU&#10;bBjsEMujX3TGA1/8wO6+rVZt3rMnJQMjXoqAi/0anf6j3ZWe7x6VxiMYVgFQEQI5ESYm8Xbe1m+p&#10;vO+5H9mnu79vchJbXsPbzKYzXvjw1XeecI2usgbvVyUiw5pHlcyNyLTPJK0UmnSpd+6u38XBiYI0&#10;y9WkgMJ5Dw2+IXGaxD8551IjVcsW+SjkozTMVuz+y394yZTZxOXg9Ah2cqDIIjgVqP866jmu9lJu&#10;DDyU0P8T+pDr6CcHWmIaFWX0l59FBRVGFleoV0oRU2vpQm97Cow3hXABYSCzNHJQQEQzVlFzvx5k&#10;iyyvcGaw5MU7T6qWYA0hpK3I3jNjeeKY/pQ0Rqe7pFulARj375j2iJYC0cswA0NgcpQoMeidJ2o0&#10;XW9rF7Em0kx5YTZqzxxxgFNHWUpRHTBmGH76chv+6DoMswG7T72nFRXbixU1gJ6KRhX164nugthe&#10;c+0/AQjpjZRgNISmJBNp1PCN7sWbf/ovn77x7F+t4Sqq6OzD933Z6Qc94/jFla2FuI0YznvOJdUU&#10;gsWUBalU6qci7WsmPCwJWHVY9pkBoZBOVZm8KHma37L50usv2ffe+5725tNxMFrxglivopzDO9KQ&#10;1XQkLC1iwWT9sOfdPFheCTXmJtIEqDKRg5CNAOXFSnxT/UPP+/gBciAWiIzHjG6SrU94zV9P36Pe&#10;rOxU6yRUOojhRTkP6lNYVxEVhjg9KxMa9dHBOg5XO59mIadVoXohKJilevUlm7ZtSlkNieYKs8Lt&#10;g3o8wC5A+21Ay63EYZ6g3Ck6UDfKz9BSdy9VUunKoR/6Mf7SPaG9fwgkIZECLZPc7Q7hATK+iAAl&#10;ARULgoN4oNja83kXOICSYKRUWyZSEWIik5/LG33HqTTGNKZRNMaoy9PehwEd9+yY9o52XwOA5TFG&#10;saEHJ7uOqzquwhKEIgWDUtRslZRyW+deas9yTcrlLV2rYVn8UlXb/XWhI4/3Bhvk9R6uWc+HtJD5&#10;FYJRAKXoRCSklEVgZNCk1iYWJ2/84uXf+4fPNn9247pooolk5h7rj33pQydOWrNQ2a51cUi9OgVC&#10;pNGgZsgQVxnZE/JAoWWuq4zRBu13MmEkFApVMTARaud9/cfzW3dMrZ966KseigN8WlkQCNRAicjk&#10;UsqlGCKUarOrjt5t0iDzLPLOIss97AWGLQmqC9WJTdX3nPWhVQtr3BxSZp2mTf6Wp/3D49bfZ6Yz&#10;Na8V53xqmEQ9MSRI6QEuhwfqVXVJs5thgetg+/L1opr5P4ioqhAToC6VqDr1v1/+UYSKCogMFVxb&#10;rwAC8uwPvc+SD7w1NIIx7GtF35WFNU/vW/s6r1zRAa5z5NmB5u2yYf2dP1jFISeKYi1ocfkdupsW&#10;2obcsV6LE8i7Jgv5m/VWxgQEeK9ApqYDJLgFiWECk+RGajqi1WMa05j+vGictXtMdxAVW+nAvr78&#10;5jpykw5UhP8GkRHG9sX2tZtX8HSEStVOUlpbZacv/f4vIkSZrCsPtEdDW/vANw3+Vq7OMrvangKg&#10;IVhQ+mdY5Dh8Q/lWwiAGGbg387bUrKLZFk+5WJxEiz1fQcRMlsXO0Ex9e+2KT/3kV+/95sw2X5FK&#10;d8Yc+cR73vm5J7fWNhfrLcTkVFSURA2zQhCYrJ4stkA52u/O2s/z9IP2HKozCByQdBLjZpz93m8m&#10;m7sTa1ed/upHdVYmvt51lJD0QsOXjMkHeiyXAlMezqT37L2lHhjvBYgJ5TGTg1obsyFuV+qbJj76&#10;sk/MdNZRq+JB0arqDe2Nf/PKxxz80A2LtQVTIed8UM4wZfkA+nqlNCeoHCOTUHhPU9G+5SXTWfI2&#10;UXhVpxDvnSogttvk73/r95YqJiSPCIZiPLBeh1PslXv4VtFwzXenxKwP+nKAABgy5aG+Mgf4eCqX&#10;NuqD3kH52t7RMq+GLC8HI7i4QJVpiXvuGMxcBMPtS32dHxTrN6s8wmwovFGC1i9jslQCx8sccgX3&#10;2tHPA9zuDbstuc8x/R+isah6GdpLBmDcp2PaUyo20eVB9DL3jqbc6LSa2Au++J3oyrmDuiv32T55&#10;8OKqrd+9oHvu+bHEIa8P9UxPdlGBnlxuBDBYZqMZuHiZ6pdByAgxb7kmI5+3691Oi6/84gEhZzjs&#10;gfM8vl8uHXTqlUlJIuFpmXKX+nNf9/Wbv/eH/eurecLW7rrmfq9+rL17YzFeQAQREEjE9zKqleOa&#10;j4ygXvwy3JjCgEiVwYAyG1KaSlZ2L8R5//Gr1YszK9esPv2VD2lPLPq4471H5uVR4L6SXweVBi5r&#10;u/Yk6XvxJutvTaZ10EIATQDEe6im4okA720zqm+tf+RFH69urVGbuyqV1bxFbn70mQ++y+kHLVYX&#10;uGacFwBEDOaMkSEaYXmPUoqv0K6R4vhSHTN8rHnVCWyMiM+9rklBLOay313dXoA6yRPTBrnv0HLp&#10;Z952n4YB9xC23lsqtb1gi8rFao5sy0tURxawxKyg0R3cd92IiZyxIow8wpNCiiRoI14SwwKS25PK&#10;cpBsTiEwAyGHYsaGa5HxY5AIxM45cAhclUeaHQEP7qAmjdmAMQ3TGK8uRWMNwJjuaFoKASxz8dAF&#10;pbspbPdcc1HtpuSC937pyvd+ff5Lv/7tWz67+TPnVrs1pFkCKyz7rHJ9ln1b7M6rRPsljKMQbu9g&#10;dIEjIfMyOHq4moMyzoL3KsMiAHmo+RBKM4MCqkwMVmGjhuFt7CtTftVNX7noe2/5dPWm1szU1Gw1&#10;ve/zTjvoCce2ay1X9cJOVYJ3IxP1gjH3MM2oWg9UptQl4WeBAuRYYQ0UK2j1TT/c+NPPnlulqH7w&#10;yof8w8M7cUdr6oP1QSY6z/wXkQlcS00tCi4QzV5AhtG9XyR5UEjmJslMKTzHFZDwIle3Tn3iZZ9Z&#10;ubjadiOVTmUKO5ItD3naKSc+7fgF3sENTVWc+JDagAJs7Jf4I3AG2Yhqj4ErD2vpzz5UnK2UrGxR&#10;LyrEIRglG679/PsXsRhVBKarPBihy3petT08XILNpVHrPZVKB1SuCGh0buNdfZYakQKBFnE1tVS/&#10;QS3GIDPQK3vp+bBEFWips3mKAARnC2MMsTIrIARABvq4VNjtDVd06K+wPHu6nWygijlXqh4ViytU&#10;fSBOkIazfevujmvNGOiNaSSNeYCRtDcMwLgrx7TXNLAfl0VQu3l9/m8OrIt4fqKVxE5u1/Yvr7/x&#10;f87Xq3bWW5FJiA1LFmBFy8UO7LkD9Vm2LrukctllHD4A03pXjhLz9hWEUX8uQ2VJYu97EJ0BJddI&#10;Lf4M/apKEpyn4diDFEk6TTP2av7Jm7553f9cur66dlH0gPsefvxZp9I60+UWGXXeQSFZQtAiX1iu&#10;fcmqUu6Kfrw/VMlMCK0QCIic707y9GXfvuyC7/xmojqx8pC1D3rF/RcrsxqnXnxmpswh5VlAuuW0&#10;aAOsxp7jkxHXl/qYUFKpAARRIWInakxE4GjeTu6c+PDL/qO+eTqZixxVtBJt6+y412l3fcLrHtWZ&#10;amHCCUviXRDHZgm6ciybj1rJlZlyTkYLloZK4tw8RlM+rSlz54UqwEZA3ntiFrKi8S/PvSRCzIHv&#10;QDZ22SAVmLA0gakA9pRVtO9E3j3lKT5yPvcuKPMUSr227A5nkOV/LhRQeUa1oZi5OvzokTS8WEeT&#10;9v1TPqEa3LcVgCoxTGQUAihZRT47cx51oLzbEzz3ZkTvl953eDght2vLe6E3s6iXIVjJhBcsAZJr&#10;AlAkNVuGabsNWzNQ9zGNaUy7RXvMAIzR/5huDVH/BozdfnGXtuNiH88Lo+DbGqKnUAxbpZg9mJip&#10;hJ6Gpi4NHS+7X+3RzB9u3yDAyet/2+/zRdFLbo0l1Kroq1QuP0XhLizItAFkYvVUl0ajPXPNf573&#10;q/d/e2Wz0kl844jV93/RadU7TyxEC4hVVCDKxJRzEr3SC+Pjwa7o+3egrrkdBSkLk4WjCZ268L8u&#10;uuE316VJd/Ux608665TFyoJWvac0j3RJWZBD1aGRLYKeDJlh9E+A4ekxqitLAUjzHi/wNhQqwkyp&#10;CltrGNTk2pb6x177yfXRnZJWpQviabvJb1p77OSz3/5EPjhtVxe5ys6LejWgcoq0LJhtTyGgUBAK&#10;U6tSIEkqpPUKzUyAckAcWCoFswDMVoUkNZtunt9yY5uUScodkKepVeRclFKpB8vgvjRiIzpp8OxS&#10;wvneL5rrOkpR+zHqU0iai84valuq5R68cAb4RBr8HjVrlipfVYP1kSqULImFsLIJDRMAg/l/l67o&#10;UEX2nkawUP2C9JCVG4qwgkocnaoUOc0JPjWWjAUxoKL5JFyi7mMa05+Mxth1mMYmQGO6o4l2tfsv&#10;QwWizP8iIEj+CpiZia4MESv3YFmBEpYreZf12WuwPhJY9vQQIwHS3tFo2f9SO3BxrswxIMNP2WEG&#10;v8iLI2YSb1Oa4ZVzv9r+3Td8trbFR6bSXc0nP//hK++9ftEsgJVAIiqqzIWAk5ZDBcuFRSzAbhaT&#10;3ChJW2pu6gfv/QG2iPjo0PsdcdzT79qKmrAikpuwc2H0Thgdd3HJLhk+sYv65aisnJE4WKAwc/AH&#10;8CFCiqiZ54nt0ftf+v7p1gwS7sJVVkXNaCevWXjxW592r7++y6LdibrAIvGp1x6XQpwb5Gfm2jkj&#10;1Td3CxTcc4vNOIBcpk4gYhYvRAqIirKt/va8P8AzqQGTohcaamjW0ugeGkaUw91Xrl4BspeZ7sWj&#10;RvPlhfuzUmGIQmAgmPz1clHl/MBuES27YLRUmcG12zug/PG9tFgwJMQkzB6kNjJgFIqVXEBB/fz3&#10;iIcXVRg5S/eedHh1FnFnM7fx/G0L4iI9nCBiKJiZGE60xB+NWu9jGtOflMY8wADtGQMw7r4x/amo&#10;Xz5VkviFk33SwQD+lMrYqE9IN2LvHNzWMfLa3Z//I6WaGerR5S67tRK+4valW1SCLoQSAOmvVAm0&#10;EZGKkiEPEWJYFqG61qLt0Y/f8rXFy2821sxP+BPPfNDK+25YrLZ85BTCxCp5VPFcENr3JM1RQoEc&#10;BqgHban41xsQDC1ydWHyK2/9Qtwyze7iXR953KFPOLqpC1ohySF/wIYaUkD0AFXJA7j/KUvNioEu&#10;HYKjZaF737ngCBEccIngIRRFYMi8xbXm0//42TV+bewaXSd+gpIGtvDmk59x/N++/W+qh1Mz2smT&#10;kMinSAWiEJAqJE/NpKrKuaw2MLol6/o8NUFP9RJyCQAACZNSGBqv6okMTZz3syuMxoSQ1nnU7CsH&#10;2hxW4CwTHTTrMSKEjBPhYDCO/oiPDn2jaGMxKL3kHpTj/FLKuzANlKQ0i2gEtt5dKviWPr4PpVUE&#10;ZAlHMuxMCMyYSVNvYAwzEcBEBpmNVjAF0lxZ0JtORXlDQzH651tBu37d5Es3yyUSZhSDiNkYMsTG&#10;+dzuh0Ioq9uygmMa021CYxBbpj1gAMYdN6bbhPZiW9D+DRYlCFmS7/VAXtnwY3eE+7fDzB4hAi0Z&#10;KwzS8pLQvaNymeXe6x0XNiPUOwX0GU5ksjxoiAYZxIAeotZH4EpaabipX739ext/+IcVPLNo3YnP&#10;vP+6++7XjppgVVEFiCEq/UkA8qOA7LD0APSEqpp9EamCDUXEtKjxfO2L7/z8lNYXu+6kx52y4WHr&#10;F+NZsc6J5BlMSSWLWZ69wQqb+JLodiRWGRiUIczbV8ssw8Ig9qXexSIE9qJETErV5oRcwe977ke7&#10;V6EqKzqpcSYy0/Gc3zJ1CF70tmc85sUPxIakFc2l1a6PVMin3gMhz4AWsmVRBZFoIakdVv7kzsIK&#10;gAEDASkp4AVOxHsVzzdcdbOhzGw9SOoH8HwwsNdsfoxgMDP5fs595LGH8pWZd1IpYusori8roVRU&#10;ztT0jNGHWbBiVmcRbHKROgiSawdFSXO3ib4pvtvrv0D/JbaZ+moUwuUX7EdulqjMRKnTmKxFBIKo&#10;B4c5w4XvRh/riD4uZflVshek/cdLv3aofJCl8lNlZiirwhhiRUyWhSUVVaYsdFURDmxMY/rzojGU&#10;LWhsAjSmO5pGyVB3TWWYWtoNCxEyCEHaqpnwKfO+y582HM0QvVJ2uwp7SiMUEFQCEsXWWyAK2qvH&#10;jKRy0wb2+zISLr8Mi7A9w1T6UQgKIWFYsty1U1h52ad+fdnZF1altsDJfZ5x/5UnrG7V2p49KeBD&#10;TqtcTowyKtZ8BEeFuxysQEi2JSAQmBhWjV2I0z8kX3jrF/eJV+2c3/LXL3vM5AkzrWpTIhERzsCj&#10;qoiG5lE+E/o7uhd4f1QHDkimMWra5EhVy8inZEuTJVkgJq+IjDWscSue3Dr1+Vd84apvXrkBB6Jd&#10;bzvQRLVT726Nbj7o/quf854n/M2/nHbQw/Zpr51brC1gIqWqQ+SFU2JP5FW9qlP1qqJBpJ8dSB6g&#10;XSDCqqxCUIYaBStUhSLrxHtVr+JT3bZ5kYVMZoYi6PnNa2hHYYWvpUcgXKmlC1QgAihEVCRLFCWi&#10;wTRLSpUVyeobitT8IFiPiaoEzUf20XCgCpG8QEG4R0RUSIMVumS8EVHqkxSJi10aOY+UAHjNZe2l&#10;AS8vwpGjO3JalNZs9ldgM/PiAohnMBO8uPmFRfXE3kbGVqrMFqIOEM7XQFajki81MtanJ8kov0Nu&#10;DYqh/uPdLIpBEDXBFk29qKikEcE6ilQp9ey8Osm4lxE82vBKGtOYxvQno91lAMY805huKxqwEdhN&#10;QdGgDDvgSVUlDZEiSdUoyImqqIEzEMplzwAG8xntUX2Lx+7djaOfO7wN7g782CMaWT5KnEYP42r/&#10;FWUa0LwoKFiPqzo4NpAkneDpa/77/GvPvnBdPNOOu/d91v3MISaNuyohumguFaVcjVAuvPAwXYZK&#10;QmnKkCQANV4rnWrr8sVvf/R/Dl134MYdW5/4ysdVj4w71Zawc94rlCwDAf0HsXLfs3Yb7A32xJJ3&#10;ZEYyhUwYeQh+AgAvBHivICbyaMl0e/pnHzz/0y/9vF6LqWS620YnEkx7P91qNbauPrby2LNOedX7&#10;nvm0f3rsUafdqX5E3F7ZXKg053l+nuabZq4bLXZt20cdbxK1qRgH69U6NR7Wi/FqnbATTj2nnlNn&#10;RWrqq14ij0iEHVjnF5vdBIBR9RBhKEGZhEhAIYmVgERJQAJSYgWJBu8QgpIEAXsA5orc+Tp4kobI&#10;TApSsIKRcegcxOVKpGAQKzFCVFIKSaUC/8YEIjBlB5T7pDJgFCTKqgYwAIkEuTSl3qqAvJ3i7n7G&#10;3W1FdP+DFvezaQUgVSnygty6pUbF18A8IQWCuoHZAOrFVWfiZruz0E3AkbCvr4x0EjwpXZc49WAG&#10;kfSzjhnLmKkN+5wxlsoGvUe0i9dT6XHZw4iUlDmrgZNUKl6AtqTMEQM+gq+mYEpTR0wF09IraExj&#10;+vOgMaANRJPTKzTPEFoIJodY93Fvjem2oTL0LGPO3cfmVLIlz3gBAlSNKKl2o7RbM3Zlw6eE7fMN&#10;H0NuRzWXlkyQ+/8cIc0frYO4PWmgt3eJsXfJJOWsVwFIiFghJOo50nmZv/eLTlr3gCOaOqvXt37w&#10;L9+pbZ+JUyhxBmnQE8HnFdoTzUfpRs2kF5qkzltJTevYv737A5556taFm+wC/dfrvohrtZbOGDBD&#10;oQJl5GGJSvoYYKBblu2m4ZMjKq2q/XO06LlgkRR8VhXKoTO8KFFifLexePB9N5z2rAfrOrQxG9dT&#10;Y5B0EpMYk0RVmY6p3qjWXJI2F1rbN83Nb2nu2Lx9x9YdOzbPtXe2WrOdpANxgAME8IABJO+xQuPC&#10;AHDI/Wbe/qHnLDRvjCM1prp5o33xAz+GBCBb5DRWEhAAUUaW2aCkL8oE3YLc4bYXL0hBYFYFGxsu&#10;Z1H1VOqIjJhYi2wRlJsqUd6PAKAClK1hMo+OMBMzL4jgayGUQW8YAyV0G8AUVj/8hKe+7nntxP3i&#10;E9/+/fvPnmhXqcvIfNNLyqBbvTLLkzhsqYaswDlN4rqd9fPPetvj73qf1S7eGcfOzfOVFy5+5PX/&#10;W2tV0LQMYzjKYwXlkUHzVi7NqAzOvl0uoeVfAsvfriEqGCkpHFQb3Zbp3vsFJ04fO+VjNKSSXjN/&#10;/ud/veXiVsNPQciwQT5MS/D3t5Wyc0xj2hvq6Wf/wqjQ9I8ZgDH9CSiH/lQg5sy4dAkkmG/RCmQI&#10;qjSHQxFk1Lcj7e47eegjT9Q1UxOoXPvtHy+e98eGVm4bidke0MBi0oFf/yR0a/b+AeqxASAlAolV&#10;k/ouqrQYL9z/TWdMHDVF3l33vUsv/tjFk4sVeEPWIMd0GIx8vmeVD6YihkyGs9V7UY21XVk47fWn&#10;HXLygdvntrevS7/xz1838xXbqViwmDRyETFLNoWyNMXDaJ76u2mAd+qrxsBcLY+z9uzRNGeWqDin&#10;pACDBMpEAoEIARShqU2ZlCMfcuTJT7hXfS0WaFbjpAJjPZNnKBs24r01cWxrFV+rUBRZC2Xf8ZpI&#10;s9kSwHXcwmwziqudbgLKEqRVbOTEBVm8IGmspmPuug9h3ogwxzdt8R/+9x+sqK0iVFwqiSoxWUuR&#10;YWIhJkOkkjnWqKiqZ2ICSyoQTyRKSLqpV1GoE5VUxFEiIqTEsGTUGAUbZRMGTYWV4BWGC6Opwic8&#10;s3sJWjsmZmI2HNLLBcdTY5gB5uBpajiLBBTC6yc+hSWzfmL1XQ+fPvSQReurMdb4yuf+4T86Z18W&#10;z1eZDEF7A0pY4sWzZ1O0dKzB7E3J2wbt9PMvecfTj7rfIVvm/ji5wnWTeZdIrGuSLfXXnvn+2lwU&#10;u7pLRIktm8wNQ5R2Y9vdteVcNqPLU3hEzXdDCpPxheqVWZN6mm7oPPYVT9R9eYvfOt1QdLtRM7nb&#10;unt//SPnXPDlS+t+At4YNuHWoQ7ebZ5/TGO63WjMAOyaASgsqcc0ptuKBl7/S20/2TWj5x/1pnEA&#10;WJq2qooTDjn8cSff4ptmUTo/u7R17pX1NDKSRYO5ffzSCk3GMgvlT/ai2Z3KFVcODMruyeRBmYBf&#10;nRdtoL1y/onvec5Os71m46+98bvxJTvj9gSzzeDKoDvGbuOA7C7NK5pnegJDfSpOquhS8/R3PmrD&#10;3feZ27I1+WPz62/9Ps/HlXbN15K4EzNMhsiRS5X7pauBAVhmlvQxADn/OgLWaO+H3rtVe3JdDXdy&#10;Vg9ikJKqV4iQdEwiK5PDHnCnEx99/OpDppJuk6Qr5JTBoGotgrAhrlLVMhFYVBgEH9gKdmkKhZL1&#10;qp6Cmb2QVw9lZQMTW6pN0GQdFfUxTNJxt3RcFzOq6CaJCntYBVkiQ8qsDCUlsBEKOWyDh41xXonY&#10;EMgoiJgMs4FRABFZQzFxRZREHaCeyBNBVbxTFWtgiEjhVYkzJ+2QnYDCmIZ+zC2qQjwlQSYiVwJB&#10;RQmkbJgUPtRNoMreajdNO+xaUaXLjQXq1OomSmzr/M1nP/mtjcVpBucO5XkkztuCASi9ksIEEY2k&#10;aRf/4f3POPiYfWZ1W2WSRZpdWRTAuIprVhq67juf+9nZ//mruq1ZX5O2YzAAZpLACRRM8/AaLqyE&#10;ijdlrqfZleJvdGOXbH/g+FXDDDP1ZOdk68x3Pl1XdLv1Tofb3aTrxEecmqY9oHHoOf/5syv+95q4&#10;NWnVMFMYp6W7bUxj+pPRXyYPsNsMwKjXzpjGdGuotFMW6CvTxRfW032wNZ+gmdVBn2ZcESSpIFbX&#10;jBI9bv+jn/LAzclivWNu+vrP5be3NDQyYA2mBLdjg5b/rdyOO3Q1LSW9xiCW2KuyM6/aYJ0tJJRo&#10;0qmlRzzqqPs86z43dne0ruj+8vXfqLcalioFN9dXM90j+FVi+Qr7jWAyIWnifbzazvP8mR85066k&#10;bmfx5ks2ffcdP4gXa5WkmpKPxWYwqdRyKlVjWAOwOxUqFwZRYkhPP1LgfZRcH4K4u2RGRSQihtmL&#10;J4jCSwRXdSl31x+z4p4Pu/tBd923saY+OWU9dWe3b52anKhEkRFmIvVw6j25EHAmi7NDJFBlKENE&#10;VCFeRFW8i8nETBVL9YjrbFgpVb890QXRtkvEhxAvdWJjiIwBs5CAQSDjRXyGBEnIKAwRMZStigLe&#10;KCkiT6wGTBKTRqIMUagIWFhTgZAyAJJetwcnADCz0VwXUAQjCvF/VEUz3Q9JPg8InGV7AITUQQDy&#10;SgL1cMQRx422UFJzRNWGW129UT76gOc1mhOchwiAgLgMlm8tlRkAkHRqrUc/776nPeOUHQvXx5MM&#10;Uk01FWfqnHTSiCiZpxm7/7WXbP74ez+/8w/dWOOKVOBJAEMUmCPNuceypCR/Uergw7MXad9cw8BE&#10;XeKNheV7QRWknnx7ovm3bzujelhtJ89Gxovz7SRFjMV2Z7pWw7ysowP/89Wf714bxa5CWTVzOc1Q&#10;bcc0pj8t/QXyAGMGYEx/ShqaUT1Zf/izkJXmGEGHsDMVQtgMtmmaRtSpJ6tPP2Fy3drZ67fs/OnF&#10;9VljHZHKHbTEywa7I3iAPyXtqQZgd0tVAueuniQi4lg7lYW//vCT2xuU56P/feVn7HWVCiqcd48W&#10;WGMv2gAtCTjDcyFQw6Tquy7lKW5XF1/12b9vVnfWa+a6n93wlX/6VjWte8OVjjUKohxBZmbnVCgl&#10;euLUZbuoV5esHUogiCpcxEYJ3osAqszESgLNsWyYsEMPUICZcwGrkJAXsYYdqVal7eYxzWZdVWzz&#10;jKec9LCHntRNF0MjBF4UznjPzqk3bLxTItYsRjs7qCGTpj6KK4vdtk/8RK0Wk6/XKIKrspJK18nO&#10;LhxVu2maOmEgjquaGfF7MsIg4hBSX5lJRCDwAlXDIYI9BGQIscIjSskIyEDqNqqnSey7Aq/eOU/q&#10;QQ5q2HhSZcm6jUSDWT4FD2ElZeS524iIiRQU3ItDZ4bAQ1S428ILqSfxoi6zd6Fq1DBxxVluwlma&#10;bszNXH/OZWe/8t2NxYohzrnIYosrT6y9obL2J+gnYCRd2/zgt/5xR3pLpeqEPEuk7dhUGotutpvu&#10;rNUj8YCPk641VN149Y4ffOOXl/7keuxEJW5EwhCTuVjkc61wY8k5ViA3OANpcPlQynPyks0U+EVc&#10;5Nz8baQIYPnGE+Ag3ro1x9Gz3vvkGzq3pLHjJEUqqWhqferFwhiGXazNn9f+33ecW/czhohCJFYq&#10;RwIuP3ZMY/pT0l8eA6CFQbVd5ioaSp855gTGdCtpSInd9y8RQfIwMdnGhcGcOJTrCoJXGgghmDZM&#10;7Iha9W1fPX8bmI1pdJkdwLtG/3uNSHv3UhFmJqfB4kYLGu+wNdXfhSOeS/3Hu+q0glnLDgVCSoaY&#10;VDupvfqiP2xYc4SZjFcfvm7bDdsqkgcRL560Fy3P7E+0lHBXRREyjjFshdTPY9JMvP05b3vTl14/&#10;67c+8G9O7WyTb73l7LgylVgfJ8owxFxIJIOEvtArjZaYjmh29hcFgauIhUglmfUJ1Q06qFNdEvEC&#10;ysOmDPkdFFqMYGEvmYOwsgJxVPXeMTRtp1F9Kk26/ubmC97w5FMedMz8zs31WpRoh5TIGgdxIPK2&#10;RnWbRJRGJqq0F5PZHXPdbnd257wKtRbaotpOE+89iCzrEXff9+BDV6XSiQgsxjpz2UU3VKKJbuIj&#10;gkt3RpU4rsTE3sS0eu3KSqU6tXJaxHV82/mO86m1lK1AL8oGZKAUc0TOa1e63m+d3zK3Q6tYU8FE&#10;t92JKkZ9IoATTboOTCKpiiiTQACIeO+dQg1xCOzFzJQnyQqeDCCIKDEzmyyOqAhbAkNJhcCGldma&#10;qD5ZTaVp6prEle50o+PNzd/90Q/f8tm6qxA4+GH0aYJ66SH2koZnSwo57K4HxlOCxY4QMdmIah96&#10;55euv2HbC//xqfsdsn62uQPG2arEVZ+kO9ceZp7+qkcsPFuvvmjjBT++ZMvVmzpzi6lLfQJIyZ+7&#10;4AOyjHdA4VEOgAGCMahFNd9xLBHD5tOU8qhoPTZ82QbpwN+GTEvbdz7pbgvoUMwQZVUoqwhrXLVI&#10;09QZK6a732GrERM6mbouZ1HK5YUVdtsoXsY0pr2mkqHdXwj11uHSDMCQA9JfVA+N6XYiKn33vf0V&#10;RBBV4uLnIBDNLarzOwsxW4CDpCHVJxgMlUpCFaoKAGKoMEN2u1a3qlFKRRaozE15tNJ9UNN+a4SO&#10;S9HuMDzL2z3sRoX6ReGZ5kNBDO+iqLbtph2H2EpbOisOWrWVNoFJvVDZGHgv+S3tT+JExKoqzCyi&#10;xkTkvZsFJfYdL3jXWz/9T80ds4946v2/963vJxfPYyWZJI7USEdJOMSLByEgqUwymluajaxduc2a&#10;m2WIKCLssAsHnDDx7DOfaSeqOzdu+9g/f6banKAuZYl7qcg00Ov4jAchFVHKUl2RiESViveOYmWG&#10;GO12Z089/ZiX/fPTmu1ti82NlWmTOrEmUi+uK3Gl3qhNJ6ndfP2O3/700isuuOb6q2/pLiRJy7EQ&#10;hNSLYYZXhZJhMLvU3fsph9/tjU9qtrZA09hMbb1u9r9ecA4qjC4AgiiisA49WMkChiZW1w8+cr+7&#10;nHDEXU44bNX6hqc0kW4q3kTeq6qyE4VSRFV2Mh3V4Nqff89/bflVE7YGp3AJmGAMCBCACb7oylyN&#10;17dEFISeOAAlc5dQAjTPDgYVBSmDGSBBzEzknWrHAIeuf/7nP/q1z37plg98arWbXGynxpreyKNv&#10;VPZ6VpZmCOUQnQWyesOqbtqiWL2yS+1vf3HVb3+6Jabq2170X+/+7Evq1QnPC2SJYMhWXaXb7m5L&#10;V+n+p0wffeojaj5KWuni4sLiYqfdanfaiXOSdJ16EVUwM5ExhpgAsCUl9aSppguzrYVtCxf85GK3&#10;CY0OS5tJgm+FBCQ+spFD6zLTrBadpApVgUln1je6sijGEbHx1pOwrTjx1jKDEkHVmGojMlWjHQkc&#10;iSIkmOszvsufMqYx/YnpL48HyGgJBmBU+IExqz6m25gKZXQPDEtiwdWYlKTTNU6ZGHmmKCpymoJK&#10;21MQ36qAmFhIKGMKBCEHbba9Z/EXh604aOggr83ylc92e4KEcCXFvUL9+CLX1PffPPJ4j2kkVC1L&#10;2Ie/By4bgEEY1RtU9P4IsQDlpQSRthKx+G5zvs3MPu1OrZyA90rKtNeS/3Kl88f1cAwB6r0wsfdq&#10;YNglcbM6f9H865/11nd/9nXXXH/Vy9/y1IWt3VbTXnDOeZdddDVtRZUa6kKE+cyGqSh+iZRxQxUJ&#10;zCeIiLo22ffkdS9817NvnL3ZVWSfA9b93b8+8cNn/XedVpCCOOugvGPLM4MAkCEgmLlxFNkkbStJ&#10;HFNH59YeMvHyf37FgYeu2rFwA1ddpRK3k0WfGiPxpFmlFF95yY3f/fY3Lznv6rmbFiIXGYlIGb5S&#10;kWqIickgBO9ZUhAUaqo8HTVMIhAwjCZa1ZirEbWqUWpDdi1KELhqUUcED+3MysVXX/37s69ABbU1&#10;9tgT73zKQ0/c/8j1hloJdR261YgY5JyLjdWkfcB0491vf+nnP/bdH37lAmg1aVeZbKRGxCmHoKGc&#10;xeIs2PkRQuLsoDzJ8pdB+EmhudEPQKKEYAKFiLVq0tlbkp3Xt1s7tN4haadxpZa5EpcmfrEQbv0G&#10;p3mV8ux20nGOYmjqDWP7zfOR2Jqpzm1t33L91ql1XJ0y1sQVbhCiBT+bxq246lSTtLtdHVElqqzw&#10;1kdTagGTOjHGInhDmzwtW0h0x57YeYgHuUR8ovc6486/P/eKcz/024ZOoh06JueXoMsmQRg801ON&#10;ESCqTr04VJgSTx5QY22cSpqpwjj2miq8CUNb6tZbyVyNaUxjum1pOROgMY3p9qUivjdl1jzOSnXV&#10;CtNokEo613Q7Wyqax1LMEH8PxucHQcBKFDQDDEVhKQv0IGPuMFp+fgnj7kIE2EMMwfKBSAVEDCGv&#10;lpUIqVoFKedYTzPeZKjEASZkJEDfTXnkMhfQEt9LXz5CBpJ1y4j7Cw3+4E+iSqz1Rj31KUiiyAQX&#10;T6j0uSf2P2H4p10BMsqteIBgpK7KzAI1URypr+jKnb9rPuWkl57xivsfcpd99j1izXTjsNMf++D5&#10;pvvwv3z415/71XS0SlIhLWT/muuTMluQ5bqLCi2UAtSV5kP/5oztsrU7OevItdKt+x23T7TGyiax&#10;aklVxFMQ1fbaGCLm94IaEYHIeadkulpxs5I+7lnH/+1ZZ7S68x2+uT5Ficj8zrmJ6spVM+tuuX7u&#10;69/86ff/55dbb24ZH8WoV9MGKYt6ZjJULBMQVINzMIV2ijhfj2vqnPhUAHIyGVlyaexiFcdhWEM/&#10;CAwbCJiUHEVgOJJE/aL+6o+X/urLv6usj0586NEPf9wDV++3ptltdrVpapp0u8QE16nFtae+6MF3&#10;O+mId73h0wYREviWt8b6PJlXkTIhM8QP4aT62MrQy1z02sAMKZMg5APLElyTCjOhky6miRdjEeVZ&#10;A0vTqhAN3Dq2tK88EEgUyuBtW+ecsLAaCHm3dt8prqWtxfnJA8yGO+3jada7jjHVH/3PhRGm73bi&#10;MavXYba7tZO2FGmXAXRBDlHmpqKAA4v3IWySqIoKsUIgEGIBKzObqhiwS5PjH3HoqrVrvvKG702g&#10;Ie3IkgkxXHNh/ECj+6UWfS3KA3mqstpttzRXYnXiFqASVxiefaq1Sr2dttkaR2orduGmjuv4avDR&#10;ptx+qUfFk8d6gDH9WdBfphJgiAFYNvbwmIMf021IZesfAhx7W6/XV023xRsxtan63Owi93z0Mhv7&#10;zKOScr9NKkSqhWVFnza7kFvnaujR+FKHDkogow/956UzWDuRr6yYrK2cYhu5+XZz09a4q6w8wuS1&#10;V2QfjBmG1sN740CFl5Lo75KWvV5pxLMoT0QKDIhNR1c586r04qNKrCoA1HsIwGEMpV8CDiy79+9S&#10;KJs9mEPd1KkYY8SpoYhUZN5hJR700L/anl5d4bpb3PajH1xy0JHHvuxtr3nz/Gsv+/YVDTul4jlz&#10;CcjGZuiJgzMiF1hLFqWSPRwmK3ElNiRJJfZ+1q2YmJyoT7S9IzJQJRrMRhemsYKYVIPlG+DVefbd&#10;qL320Po73nrWhgPrm+ava0wxKflORFK70z5Hn/fLK/71Ex+67PxrtRVVuV73M+IFUMMWCu7xn71e&#10;ZAKIvAqpMIzXNKqbRBM1TlSYoumZhgFIweCCr8taKwWkVpCBAvDs1HBM3dhdL+d+9Hc/+uTvDrv3&#10;vn/9t4+8670P2JrckFDirXHepT5pudb6Qyfe/tEXv/EVH1n4o4+lkXRcZI0oNHtctvWWwk1ouQJF&#10;1/eGojz1tbQsgvYmyAIEMIbEwyfbujvMZOxVYo6lFz2smEDZTC+/AW7lThdKrRi+7uJrTVpNE0Ps&#10;Ielxdz/s6S+wP/rOL8848+EpFmo1W7Vrqmb1f7/5A1jEfze+X1np73zSQXe62377H7auMd2IaxFb&#10;FfVJmhBnTtI2ipJOVxWVakVFxLlQ44qNvDqy6Lhui7qoGGW337GNv3v7GR971VfrMqkJgwDOkgyU&#10;mrlkc/MXUbBkUwOqoPq7H19y6jPvlXSSLjrdbieyDepq2nGw1jDES0z1q3/3B3SYQUysUjgAEwaf&#10;WMgR/uKw15jG9CenfgZgV4lHbiMpyZjGBPQALuXZPZmjyBOElAhePOUW/yXxfU+9ToX0FNoHELJo&#10;GJQL63uPG8bNNFCf/p1oYIPUHD0QIBCBxpPVdYft7ysQIZ2odhbmtJv0RGZAv8h7AEoOwpuyi+xA&#10;Haj/zmHuZXhhDv+4O4tX+yo6gisYtVcXrErmB61M1al6Kl0mStodFALcTMqyu5nAdsEcFNeEYScm&#10;QLzjkH7I6/T09Cx2TFent83HXa597Us/uOK7f4jX/url//LSF7z2rOf/6oWy05PPk9GOSrmqPeOT&#10;nkomF11zmLwQIsHlv7j4Efd42M50h8JpYnduTHZunq9zo4i4kM/HvrYRA8qAF/Xei1SSxCanPem4&#10;ZzzvkZ7n2n775JTttNvWT87U9v3Vr69/7fvf8ceLb7SYrugMfIjAqiGgfuCHQ74LzQYiSP2zCoNA&#10;YBXPRqoTlUSdEgBRdlGV4hpcW0lz9hXozV0qaXuCooIBGBYYSIzIt/HHH+14688/fODdpp720kfd&#10;6YSDN+/YGMW+A5d2kkq1m/r0nz78/Le94uObz99ZqU67rrMmknw+iQpx8Avoi5uaM1o5xu8NQtmT&#10;pDiTvSWCkoPYqCobRswJpVolx+rhFVFxZTbAo5bYrSQCmAGRzlac/4PLjnzA/hrPT9RiNukx9z/0&#10;zqcebCZSr03Ramuev/O1H8Xg2E6bDpKb0ou+euOvv3YNYkWEuMYr10zG1dhEZKOIGN75arU6v3NB&#10;nMRxpdtuey8EwKmKePHV6eiu9zzs3mfco1md9fVWbQVPHT15ylOP+vEnLm/IFKeUR1Xas7ZSmF2Q&#10;yEfbL2le9ePrNjzgwFuaNzYmebGVClsTW5C3ArR1RW3qC/97UZWnWEi9ZvkWRqOLgRfwmA0Y05+M&#10;/gKVADZr8+7l+h2j/zHdtlTI7kIgxe5C0zYqxlp20t6xQAIRNUVC1QCjck9SXSpJXS8/ThnCj0bi&#10;A8t9CQe5vBAKTghUHFfiSlStCKWM4G/pTEBfeZ37n1zscMu8ZTJYNEIS3Y9UBlmXJS7ec+q5whYI&#10;rHx6sFq9Eci4mhCwpTZZFfIR2+5COzjZ7lLc2Cti97BABkhzXE2q0AzdMGDIkFPbBJLU+MbPv//b&#10;n/7LuVF1RcrXfvhfP/rvH3v92kP23XHRVptazvIYUD8PoDnS1Fz50RM791VQtRFPnPMfvz7qqDsf&#10;feqxO+fn2l368Js+GiURBVOXnni7ZIRGhfG6qqiS+Kqr7KNnverppzz08IXmDY2JiH28ONtZv+qw&#10;C8+/8eVvfPPGaxbrPFXXFfBEkNwFhvM4doGR6as2MoSccQEEZahCJidqwQpfVVV9tRJVa2Yha16u&#10;6SmqqkVvlOLxEkumExADz0JxOrnx/NabnvmZuz3siKe+5BEV252THajxYtqK6uls69p/+tczP/D6&#10;r17+s5utr6feR2yVVUQZEOm1Q3vmVcg9rftnXn8c2d58yvODhSy8lsAS5NbdSsyLJorY5uxcb6jz&#10;V0hvQHWg2BEzdBfTMnSYqp2Slf/1hm++cOIpx520386FjY1pU5lI06QbW7Sa3tLEtRfv+PLHzq3I&#10;lE9VRAwI3sSoogMQyNCOTV2RtrKqF7YMyVg5JhZZCHb9qsrK6kDMC6TnXHjJ2Z+76ImvffBBJ89Q&#10;NfF27oGPu9fGq7ff8JPt1k0aJXCmoMxyI+6yTWH2E0hZRVdEKz/7hm89c/KpB9/9Thtnr+ZIbKwk&#10;CTupSmP/+qqPv/FztKPKPiIoDKlfCv0PP2ZvOnxMY7qt6C+NB7DALsD/X1BnjOkOp0K2pwomjlJp&#10;37IdhrwXKzDK4Nx+NNuks5tKcSBzq23qK3bUs3LsHu7r31t6Avs+R9d+MFBwypRpHVrzzcVts/HM&#10;hE/9wtbt2nFEJhcn5zBKCx6gZ8FQEqj3ap+jTJSX3Ug0PNTi24aoNCDIANJoPmRkfbJBIoB8pRGL&#10;asRRsphAuVRSX8VHahWWVjWUqBfBPwPZQHB4zerATK1uN+1icXZ+qjq145Zt2Nc25qsyUdt83U1e&#10;aOWa1dtkEyEKfZ8PUk/oH/4sM23FkOXjDwDGMDmaqax4/0s/XVlr6vXqjm2z1KKqnwwmLmXP4jxc&#10;rIJARKLeeU8RU6W74bCJV73+mesOmvB+a6Nh0vlWPZqpy6p/ednnzv3uZQ2arKUTUCISE0LbBjAu&#10;A2GuRgqySyCPAKsrVk+LdyZieGJwHNvJqfr8zWkf11zi6zKBuZYmRo9LtSDDrOJdRWoR6KJvXHfx&#10;z9759Jc+9MRH3f2WxRtt1Xp1Hsk2d+Pz3/o3H33TFy/49rV1nnGpM2yYKThwiwhT3rUASuZnA/Oh&#10;zx29yOicT4sQAMCQYaWYCGlaTXSiEu2wNahnNsHtA4NC8N5cW3ZZ7c5+SAQoEwl8gpnKqo++5rOP&#10;esa9T3/q/RLfFZ9UTDVK7HR9/198/9L3/MOXGm7StZ1lK0QAE8gWz/FQqMk4UJCjntdElk864zZU&#10;yZjwrlT2NbdoP/+G7z3/fWdMHV71tDgvO8548cPedtmnokhlgcgrc0jLobvbpmyREFuSVCYWZj7+&#10;sk8/6On3feDjT0warZZPI+bIVbZdtf1j7/jwzit9rTtFosTkvYxOADD6EbvVvcgqPcwajmlMY9oD&#10;2rUTcHlR3h6YY0x/4URAZhmugFKUQlM1zCSKoDjO9/9c0JtLM3uebCNdbTPqge7SVj98cYC9PSBO&#10;vZ/66oreerBs0PJbLruhMtVwqUtbndjZwh255G0wrAHogRgt1X3AmaH8zD65dP8vtxGVEeLI35e4&#10;YYhLCBCsUrcgMWR8J4FXjhgQFRQ9nI1piekZLGf0M/sOQ3ZYcNAMccB1RPCisFyZqjd3LPzgxz94&#10;1FMeK5Si6ipr6vPt1sFHHrTYarMDJITeDKFU8oRKxUzpr1tepT41QQhHCQU60qAJ3SSLztWjafgQ&#10;lSoLLl/kXiKExFVgsBcPUo40qXePPGHti1/9tMYKx9WmYUjLrpg89KJfX//qs95luvUJmnFtMcxE&#10;Jkj6SzMnR1eZE/NyOiwlFVJfwfTaFSBBiJlDZA1Pr5y8CdtB5QmWKSlKPVBG43lzNEx1MhxBPKV+&#10;wlQwW/vEG7577g9+/Zq3vGhb+0atwkwi7XS3NK98/mvP+Fj8zfO/fS27RkhcbKwRUQaVSy0/d2Am&#10;DGbU7rWYoEoMUlLviYwkHRLHO7avqsXXISUbAwRIHo9We9GFdpfKy2Qp3KkA1Adpok9aUvFT//OR&#10;X5/zlV/d49S7H3uPI0Hpji0L3/rKD3fckk75RtJSw4zcSIzBWaaC0jODpVLOkWvBlWkfG0OZgMIL&#10;p6YWVz/09199wbufXD1gIq3MeTP7svc87l1nfanmqzRfyXzECyXAUtQPsxUQgkLgMNWaPvdDvz73&#10;k7/c58AVq9au7Hh309U3t7d3J6Re68YKsGERIaYhD+BlOnZAJjPyuNfgpW/vf1OPaUy7TX9RSoBB&#10;17QxjekOI80/BZijLJg+sQ/bU9j6MsvyPPKf5nxAD1svs79QH2bpW9iDnECQqubH/e8A7f1CmckS&#10;CRmhKCG3vYX5JE4NeaLCnZAKTqL8AIRIpiW9QBHbFMXZsrS8ED8P1n6JX/aWBp6jpYfn1I8Ulno0&#10;EcNwFDOgBnCL3dhaiAAUIoFSP0Yt8zNUajwNPT+XWWo+UAVSD50pYBG4RNtpxe0wO7anm7Evfvnb&#10;87e25h78uIdOHbFyM26YOGTyXqfeu9vqXHLeZZYtQYrB1iJphJZqM9Q+9MZLA8InNiAmZfIcGcue&#10;mSwTQSl3MMhuEFEmYrAXBxaBuqh5zMmr/uHNT5lY0apMJiCHbjxRO+ij/3b2y5/8kbi7Au1IOxqx&#10;AQgqKqpZYqzeTNMAmbEc+i/CYdkaJldMiHgQMZEhgPyafWaUXDH9CRQ8touW5rxs3wzJnCcIGhJu&#10;sGUbW7Fo02Sy8pafd17+V2/kzY2GrEnboIqVmt7YvvwZf3/6YfdbK422kAT+gUNKYGQODL2RLzWn&#10;nxPLtDbh7REsrSQ4EimpepDvunYSO42weftNq1ZNomHFO/ZKSplYgWhUNMzl3yUD1VnyYmISKBlj&#10;KdJEbXci3Vj78Wcve9eLPv/OF33pk2/+4fzVUbTQSJqIyFLwkc9eczk0z9ulmWIg+yWrPAf7svwW&#10;JiUQGSViGzGMbxpewM+/8EvaGaWdCLZbW5X+zWtObkcdqsP3UqsBhSpguDWlxUkAkSoJGcts2HE9&#10;rdUXJmd/n1z93Zuv/8Fmuqna6ExLNwIxG1YV6nGnS3fqiO6lJeQetESHFxeX37x/KRhuTGPaa9o1&#10;A1B+349pTLchDbzjM2liabvQ/nlXpAQrxDu7MycLwSsKm5H8DBVnFSFOei6fDjteCQCW/Abz/ZJU&#10;PYOhxAqWTPasOaDU7AFaroeWUPSw/2FeVcoNFIalXL3e2QUA2QOiUd+9vXYA9VD/bcMUIFxsLStF&#10;HLm2k2AG0DNSz+7PormWmqMlyV0+GjTwydhBJg2BeIgZHApz4h2nfsa1aO7Ojz32VZ/95y9d9NW7&#10;HHPi5mt3HHv4Xd7xr29709ve8MCH3u/kk0/8xHs/adveKJNSKURPf5tG8179ycy0YAhIyFNm5Z8z&#10;m6XcVeFH4uCWSwoSoF1Ljn3IQS983VOkslBbAU2SuNto74hf8ox3fP4DP52ur9C2xMwIcmHtxcwv&#10;Yjj2GNURAaVKzdIcspNMTtcrlShfb6wg75N9D1jn1BeaL5EQuaiYZVRwrb0pnDvjEwAf+AEVIQ+1&#10;hqXrbLthdk698onvv+nChRmZSRZVKhHNmO3uule+6ckb7jKBWuJVRFUJxrIXofI6Wxpd553QG6jA&#10;unEIAKTqpCuTvH0K2C9q7bvmD82tMM3WlEHFuo7AUba6h6UCfX8N1GD41NKrUEOyYQgLDKuAxcRq&#10;a1Sr00SVKuyIPRu2xSwqorYWaBfFisuEHr1XUCYpKWZnpkBQVlJRQ0ygWnfmt9++9qbzN6+S1SaK&#10;eNofebd9T3rCoYvxnFjvvVJYPZRxRD3ub1Tzg2MV57oZB1U2wXCLoyiyUTbBmYkUEmarjCppKSq/&#10;0QcEEDT0y1LM+ZjGdGtp91xW/i/QcgxA+d32l9IfY7pjaWCrCdtxsSkXkvulIkcuOy2zIkdK+AKM&#10;yoyM1St5ZXVwTr2D+ELGrEHqJRkuygTQOWzIc1uSEuU2/8VTqYCvperkzaS+2vQa1ber5U7ERSvK&#10;EG/vVuRSdw2I0IoK9TI1oP+KHqMwWujM5CVigrparRqsbDIZYjEgOYAN0DIwPX1F9diiPrYByOAe&#10;KSxREIx6n3hyrt5tTbQ6B8lZ//2SRzz7dFMzrdn09z+/9K1Pe9PXPv71mtpD1u938sknffETn//h&#10;p75d0aqmApAXP7pDhjkjlKX5pS6ijL1UUiUKomjNecpsuuQhKpU09QkxTK1z+D1mnvvyM+oTrjYR&#10;oSMr4vU7Numr/+69l/zklkZ10jW9YYKCmcRLPq16nGLf0CwNmynf0lRVSdesnTbGM5TJkLBhdj45&#10;8JAN0JCqAQCF6KSldmo+twtGIEP/vWlauN6zcQqOK158d45maM2/Pf1Tv//OVftWDvAtmFpEE7ST&#10;Nr38354d7dPluipDRdSLNZz10shm9FFvIHKmVDkzB/SiaWtKFtb7x3zxnU+96Hurz3jQPo+5/z0/&#10;8fapv33gjkbSnYpjQ+zVUOaaUrwR+vuvfzlg+IK+yoy4jJDpJJSILcgSDJNlsCFjyDAxwUhoc54N&#10;IQSz6jFeeVk0WDT1fxcGQERMnkAUQTFpVnz29edsvXSW5ivzzcWWm33EU+9/2IPXtKMFRBAoJLzB&#10;oFIYHS0DsqlQUDIxBZ8AGNKgg2CGIeV8AGmXozjUsaUW9x2XOwOlH8c0pjHtPdHUzMpBY4fi3JDE&#10;Q8fLbky3PxXTrDzf9krg0ztfLkpy8WngAJxFakjqUXWqQRWbJmky3zKtTpzCCiOkl/KSxf8cWgZ5&#10;hLtcmh3MaouLe9qM8q2FqQv1V3C5lVhyG+hr+K5OLdM55Z4e+LH3y0DJOvQq0P5/VdGstx/2pgdG&#10;R1enq1O//dAvL/vyNROYgfoSjs61I0t1QEDTQ6mKct1LFubSgKFwLjUVWYiaukpPefqpJz3y5PmF&#10;xUnTuNM+B77/Hz74u59cEpkKpJt2Eq7ATtWoxaapSGxErB7IvADyipQDTQ2Q5ki3jNHKyoE8o1hR&#10;X83BWzZPiFREjbaj7sHHVV/1luesWOtrddJ2Z0Vt3/N+et0/vuTDfj6KMelTF5lIAhvaa3QB/nVE&#10;vQY6sVTJUC2PxEX+oU+7y+Ne+mChOSYxxCxM3jRvjP7ujHdXk2kGgDyZQB9zUczkskNDcGumTFtW&#10;+GUTqYphhk8Fauu6s9s88x2PvvtDDt/Svba6OpK21Nsr/U321U97f9ScotQQkOfqzkwBlxTD9RZX&#10;0XwlggFYiLW7MC3dY1c84K3/mK5bdWNnQWNtxBMr/HSc0o6Lr730g59xv7usMa/GmSLiEAYfV14I&#10;w/N9eCmMwMp9TD2VdI8Zs6QDK3ew+D2j/kqGt4yoaGIamKPFt3zlrK16AybSpJ0eMHP4B1792Y3n&#10;NSudBpyxhoswUv2ilhHt6pv4pbdo8dC+Vgx33t7QyM7fnVtGv07HNKbdof/DngDFi2nXJkBlHnxM&#10;Y7pjqCxmxtJvfS19li4mk9Nq/smgkgpB01jaM9WZE++2/vT7Ve59TO34Y1aedI/9H3ryzPFHt+uM&#10;iBQQXwD6EAW098ySeyeQl4/MJlvLrHWxjjQDagNtGi336sehWhh+DLc07PgDcH4JolEHpedmHZah&#10;vj4uatTT8ztLZ1JZnFuMwfDd/Q9bJ1nIee7hSM2qS0PlFyUVeLM3ykE6rBosPZgg3jvXoZrM68I+&#10;91zzig+95JSH37c9v7Bu5apNl9905oPO/MMPr6i369F2bSzWJt1kfXEq2kx2ltBloxwsFEovekLG&#10;nPX8MrR/kmU/91t25XcXQ659vumldBSqQkRiuxPruy969RPW7RdHNY1Up+MNv/jRNW96+X/IfI18&#10;VZ1YG3kRZHY/Gfsw6qnlrqe+2VN2e1eAVKAO7k6H70tIMzmzckgNtXL1RDwBgafcOiYbo3w6l56l&#10;2Zj3OkTzqd9bIMQkKjCWrU0Xdaqy4mMv+8YvvnHZ/jNHLs52TYVS25zcT57yqoe1K/OSzTlAlUFL&#10;qJWKmTFyBSgrsbJGvrvaP+C9/7xx5cSicQfWJw7Y1mlcullu3rZxZ7N75/3++qvvXvnkBy1OqFiv&#10;KtnUHyxSh46L76WQ5UARWiyLXB2E3suhmEeB8yg/fi/3Ws1LK1IlEgwxGWmbKZ58zRM/sH/tkHQn&#10;1WdqG+evOesNT5y8KzqNBbWiCgqeGCOasOzzyqMxcCsNfe9JQ/r/3CWU19KBDv04pjGNaTTtgQ/A&#10;mMZ0u5IOvb/Lv+zhDBzmHfJtlgBRBgwgVtzqiX1PvU964JqtsVusoRm5nZTOGo0P2u/Ak++zGLEY&#10;kxXSg/B9R5pxF70dsa9Jo/6iwR967S6gbzn8TKkxI7FPcYnmYGYA1VB/zXa1R2btK50txU8deU8x&#10;RhrkiBxtu25z7Ng7t/bw1ZiEU1EJIsOspAzQB1lv6N/sDJFSHv+9X9BLUAKDWcmoVSdiRKZ9s7rw&#10;uDc/9kVvfQ43QN7Xk+rn3vi5/3rVJ6aa0zRvI8cRReqZHMiBE8uODUzg5yT3ZEUfexfcF3Or7AzD&#10;lcHIMCjJ7+51tuY4HEQhXbEQkJq0skaf+/dPOvTYdXHdxfB1rPz1j699/Ys/2tlpyFdYmY1REZRy&#10;MZQlyEvRIGNX5gYCuAajogcevi+QgpQBKASipJUar9nQEPjM3BxZcuJR6I3KM3b4ZPYoEQq+BALD&#10;1jfTlbWpT7/hWxd++8oNdl+3qIilSTtOefSdj3vg/phMRUk8QFwuesgNW5c7FKfoLtRh7nPPuX3W&#10;+np9TTf98ZNe+dNHvui8p/3jL5/+6s1f+9919enrZhfv84wn4YANnj0goILHHOjIUUM8KNAur+mh&#10;9V1a1PmCDEuocDIKVxW+HXtJvfdFxm6qqoqGDNPMSn5BJn3jzWe9/6iZY9NNvGqfqVm68XmvewJW&#10;QxtdB5Ew4fO5Xx70PpYyb9LgpOhN+FtPy3ASu7xlQKRSlmuMaUx7Rn8JngBjDcCY/lyIhj4Y2n6W&#10;uXdpsD0owg3IRlg7NV53j2NakzaxCRiAkgFFSNgvWO2uakwfdUg3YjWU+QMgjzqePaJv4+kP3NcD&#10;4Nq/a9IgdOmTNRZKg56AcKhJA8JJygWKml9f+rPcA+jvSx36xmAvFr/02y8Mnc57gAggJjIJbvjt&#10;9TYxCVJeZTeceEASd0Bg4jyRQp4eK6hQMr1ML/5JSOul2aUggJQYxAARRJyI12q6GM3RYfSa/375&#10;kfc8tNVabCRTl/7wD2955tuv+d41E92GzMOaLFqKCqA22ImADMCiEvxx87gqWYPyYPS5EXyh8ukf&#10;wSFHDsp5hYIXJGhAVkHISoCqFVPvPuoJ9znlQUdz1BXXaejMNZdtf+vf/4dpT8BZI7BsVCSX6IYH&#10;UTlc7K6o78IsLhWRAhyhvgJr169Q9QQKYUOZQaRi3IGH76dGApcSmKIlnjcC5/UmVolvDSYiPgSp&#10;tzZpyUy86v3P/dKm3y5Oy8o0SaTqtrRvev4bnqqrulx3SsQg5pzJVl2iBtnszqF7zoeTKiixuMuj&#10;HrR9cV52zl352a9Wbt6yNqke0Mb+O5qzn/nypV/6YsLd7VMTuPPRXVKIqBTRVId5gMHG9bO65csG&#10;FuXIe5HP6cJWcHgKLU9DtSq+wkQJAD6LbqQKCEgtq5IsRIt/rLz+rHffZf0x81u68QQwuXjWW/+q&#10;XetiMg1BgYg4M++Svo4fFsEsKzm4XWk3u2j4sjGQGdOYBmkcBnRMf3oaCUIHdtrdFi6VGYcBJiIA&#10;syzGjjDidauwz8oWi8s3TlaoE2J2QMtI4+B9fSUGZ9Auh4G9XT9nAgJc6hNcliD4QEupVMuR/M7g&#10;LqWlc+id7iun+PSB5vz8kNB6+LnF7/1VzpmYwv5kCRZBUbAvigi0eF17/o+titZ3uu79nnhfH7c0&#10;cgqoKDhgtzwKqpY6ogygiQAIqQTmAsxCBuydg5F0ut1csXjyS055yftekjRApsLzlY//43989e1f&#10;bcw3onYMZ601HAJx5ng28x3I2LOMAek1ijK0HCzvi94pYVpSopDMQFT7R7mPFcpgKbFAlcmAU5cK&#10;FBV/9IkHP/pJp0Zxx/u0xlOzW/S1L35/ZzaCjwyssaboxvLAjOz5JagneEZgIgiS8SbukMPX1hqR&#10;QtWDlVlJRJWpo91jTjhSuBvu4xCtqGj3qMfQsmfzumTZFQhkjU3nk1UrV7z+7z7BO2dMp9HyXhuu&#10;aW55yb8+ccHOg0U1430kjMYSvEa+nilIrFURFqlnYKo+uf9a8cmKamXzL3+3su0rzlqQTZOZhLb+&#10;8tIpEy2mZCenxQeTpaKdS3V2meEf2dbRYvH+eweqjpIooXRxuU/7PiUNJOWGZSPfGQWvocpKRKxC&#10;1lhW2I6Zvz59+6s/cvCKI7uzoNibFd1n/svDWrSIuvcQ8cG5HpqFSOpn6P7/owFJDS07UmMa0yD9&#10;n1cC7BkD8H+8M8b0J6LynriHcH9EISUqF1ZYzwexKidMExvWLarPBICqpCCPmCIDA4az2qlZXjEp&#10;PSyYBz/pZyqGatvb7wcgQ6hAKCp4kvZXWwvgXvoMFFLezEbs0JQJGPvOlOHDwKkhGsAgyCpbwhvo&#10;O5H3jIIAJrA1LKCOPf/sCzmpOBvJKtzryXdvxnOJaSuUNAvdQ5rZ31CW0EtzeXsmgkZmnUwASD2p&#10;pK7NFVmIF+gwPO1dTz7mtGO3L85G3LjgnCv+5Tn/tvX3OxvdSW0iIstkvBcwiYqUap93TWA7iHLF&#10;TV6bfAiKd3/PRJsgIEGoOWVvz2FhcNa9pAoVAIZY4DgiNW5idXLmSx9VW+E8UpMan1Te944vbLyq&#10;Q1qBqGHrvWS29Hmdi/qNhMNDNKipye5WFebUpHe9x2HCXSYukgmAjJIm0r3zsQeqgXIWlIZ5RHnD&#10;/OIINkDzbunh12D/xTa23bl0wky94QXvW23upO0JBUm0cPBxq44/7eA07rigMABzkeVgVAOLQaTA&#10;kxGpQITABlWrjTiVtL0wj7nEttmoIWOFRZBgdi5KtarqZnfUlGIlk2mgsiVFKBU/uHaX4Oj71tTA&#10;Quu7dNBcfrj7ylKQTMmRq5Wy3/OkD4S+sspJzvOSlSAQEEDMDPJaaU1dee7WT/zbVw9efZjvctTQ&#10;DUfM3Odph7UqCz7uSkjZrZLBAvn/F/wvo58Z/nNMY1qS/k/yAJR/jTUAY/pzodFgYvdo1Btd++FK&#10;bl+CkPsVjlGdnnZeSIl8MODOZLa5xzCcITNRFxXN4Eimwh/lxTuiQiNxxKgaFkSlwpcVuBeApZ8V&#10;KcoZEh8P0LIdPCj9DBYLywg4kQEQBRTqlclUff3mn9248+JtDT+dWD7yIXeeOWZVUumGuCt5MqZC&#10;Cp8LNoMLKkM4cC3EIKNEoqreaVen0vnqwr2fe+/nv/N5ZlU9jqtxp/res973rXd8uTpf47Y1Yo21&#10;QSzci55JkB6aKVJNBVPpHoNIGaeTmc0QESuxKGVukl7hAAFUISHnA4d8BOXe6OsxIkC89yIeKpPd&#10;xz3nQfseOp1oQqAKr/jWF3/1g29cXrfT8MrGqHoiqPTDF+1pSnY5dAPQszC4YoKSmBruevxRXddV&#10;sJIJHIqIKEiM7HvQzMRKaDYawXypN+wDk2JXK7QXKKkIBy+qJCDDuoCFazqffe839qsdnKaaWln0&#10;2572oofrRFeN17z1TDzYnt6SDnA3N85SMFiJ1TvAMxzHpssOk7UWG4HtqLRqlWTFCnvYvjtn53Vh&#10;B265zmpCXkLUIRCCeihv2jCmL6+1gdYPwM2RAH9ED/X6tG8pl57fx02U809oKQdA6aLyciSGKiQz&#10;c1KQIdZEpnjm/K9c861P/GJDbUPFc1TrPPKp9z7wXpPduC2kXpSZVQVZVNISj///Ew1Mmb3eWMY0&#10;pv/LlMuwxjSmPw+i/p3x1lEfjC6Z1ysRVCSXnwcBMyBZqlolVatqGFzIMZWyDMRltL2Lao4EC4Pn&#10;i/KzDXykQQJGgQkt4YXBG27VRjcCcI3ScwzUAxmGV1bAWjUNN/3tD3y7Om+hvIV2PuZlj/X7SFJL&#10;lSU3xcnaG3LBZgBGlBSsmd8sKVQSgUvjVnPFYuuQ9CkfeuoxDz9uPm2tNDOX/O8l73vmu9IrFht+&#10;Ei2KjAm4xYvXzPSesuDovbRu1OvM7CQAKFF+SwG401Taziy27EITc4uY70St1CZCEgL+g8hLkTyr&#10;zLBlyDfnKBTEqHSPuvea+512nKBDLq1I9bpLt73ndd+oUUOcGjaqAg72RVTCzyjQHxXh3pcfu/Lp&#10;LPaoCoQNr11v1m1Y5eB9yCcceCywKEBKsTvquPWIxXstQ//ln7DEjCivOSqCaDkoYEDEycQP/vuC&#10;ay7cHLt6x6WOOtXVdNrT75VUFiUL8QpRAXLpvFL/PNf8W5HlWxAQsRpsnW/etBG+7Wt+5l532x5j&#10;s2k3p8zWCeqsnzzq8Q9LJ7Dpuqtwy3ULlGokqqk4IYDIUDaDQX3Ceu1r14jWl7kFHfqUrhuYI9S3&#10;ePLv8qtFB5celUqh4oJihVKp5OJ1RSAIIGwo4jTxE7rim/963q+++YcNjQ1GXVduefbfP1qn4auq&#10;DO+FiYlYEd6Q2ov79GdH5T4f+HEpGjMDY9oz+j+pBAg01gCM6c+RaA83nKWxCgrZWrY3ZphBrJBf&#10;7ETEKkpMlqxVJs2k/0QG4FjZNxeyJKjINtwAbAhYykWxePISG1F/yzKjd+oFnhyq+ag/R3RPvhnq&#10;0pfsVqeOuEKXfFx+PZWuBBSshNTbOfPND39lhhumOrlRdjzhnx9fOcC4atez+jzPWmbrXxQYfECJ&#10;WNioVQcl151ot9emhz3h2Gf/+4vsgVO22qguTHz8FZ/63ru/32hORUmFxUSxVRAYQbOQozXKkG5u&#10;/T8wKFpCepnYUwNi1oSSdr3TWpGuOXn1aS8/5dTnnVg/fqoz1W5VumoNlMWrtZEU6U57nUH5sAaT&#10;Ihajk/vQ05//iMqkEnWrpiIL0Rtf9f6Kxuo4MiarWyF0L4f0z+NIht7VnFkcwSGW/qASb0MgUTjq&#10;Hn3Xg2t1ixD/VFWztNUZyE59+6QHHt+Vdh/47ec3llJL9V/SN717l2vI7QCrDKeTduLDb/nkSnMQ&#10;d6opdL679VFPP7m2Vk2MEMIma0CpMgNAG3lfGwULkYBB6OCq735vA+Bd9/C/Pv3ur33R1OMf4E49&#10;av/n/fWxb37V3MzUbGtxZsU+J77+9fue8fCd61bOMaWkXrwXr6pKECqjaSo9vHh+uQNG8gOD63RY&#10;WF9qV9HMYvIMWP8Nj3Q5cmi5tzPN3+CbREMGX4KyYdaun5la+bk3/uj8c27kdNJUrIsWnv36hyVm&#10;3plEQZLpuIxkWpFyx4NGNPlPTgUT3ls3OQ1wXYr+5oxpTH+xNGYAxvSnpJHv4NHSs90tZ/jVX+wN&#10;YdtUAIbYOlncuHmCo5CTU0TBBEtqYSNjiK2ybbVldidn8tDetpFZEw0FKcwep+X9fJn2IYfrmm3p&#10;I8rrQzsl79Almk95OSHsjOZ4PNu2tQQ8aACN9EsgB9rUJ/ss/5E3prS/KpiJmKyauFXded62cz/5&#10;wxU8ZWu2Wek89IWPTPaXbsMJOyDI+xXBql6JEJBKsF4W51qIk4V6y90pfchrT7/PE+8znzRNYn5/&#10;9m/f/3fv6l7WbnTqaFNkYmKWLO6k+JDPlvLWEHLrjoHo/VTY2SPLVQwmUqiIOHbdyURX4IXvOOvv&#10;3/iyhzzqlDOe9fB/eN8Ln/O+p8cH6qLOkVVm471n6qVHLWT/4V8iFvVqxFFyt/sefKejNwgSZrBv&#10;fOQ937z+0naEWoSQ7VcBaMFL5MNDeQygMI7ZseY/EnpTc8BJI5/yBFKCieC4e8J9jnXSBUHU97C9&#10;EpSY4Fz3uBOOqExk4SCzMktosg+1LkllZnXEyiSEhF+Kjtl+Red7Xzh/Zbw+laTDrZSbj3/26Yu0&#10;4DkNfsOFWRhKM7+/DgV3HoIB6UQran7pvPTci9dTbVvs9cFHr3vZo/d9+ePcPe68A6bqqHvpjZd+&#10;9+ezC+ZOT3jGsW98Tf2pD+sePNGMUm+EWdl5k88egIoQQygFeBrqhkGmcug7TxbedyZfdqNfc8Oy&#10;7WLylpHuQLeX/tBeNbM+IhWAma0h10onaiv/4xXfnr25Usdqr+2D7zJz7KP37VQXHXmVwDNLbqgX&#10;pln+xzIP/lNSeTgIfYNV6os/n/qOaUx/ahozAGP68yLdqzf00C0DbED/3kCqohWqzP7xZtm8c9JG&#10;UJAlZ5EQSWwTIgZNc7z94qvidkJa2B/kcKuImj2yBZQlA84cXDMJblliV8bhGbTpeTSGW3tPLDcv&#10;Q1d5UrNhdBCu4Sz0CmVQriTT7WUgGnXvLmlQIEoDZxUIMcihgBqg5ieu+9of/vDdy9fX1lbrdV6L&#10;M17+aLeqrXVxWQ6AzAhboAQmhVGCdyknbmV7frp517875sz3PXfqyNVCiOfst972jZ+95wf11oRJ&#10;YGGMMSGgvwYr82Dy0sNPWflL8GqUvwFzcx0JERDFV1PM4AXvfe6aQ1ZfcdnV//2Rr/3vZ85JtnYO&#10;uNOGl73t+TojHUo8MhOLEirq8UhZ50NByjPpI55winLqocZFN145+5VP/bIRTagQMwtyBRD1IGI/&#10;fiz9MwDD+9m4HhcXahR0IeqYUJ3BQUccmKhz4gz3ZiMBTBwcoCfWVA4+eo3AZawI74WYtIy6Bn/P&#10;wu6AiBjeT0QTX/3g2dhSjVwFcdSU2ZMedpcV+9VCVMreIObRtgZlz31PCOvNRGlc3VT77Us/teVr&#10;v5hotjrG76zaOWMnJ6f2netu+cCXNr/6g/rBb1z+9g/+6r8/v3Nh+36nnHjAC55Vf9Ij2vvNzHLi&#10;YnLeiQqBlFRKLh5DvEzfHBtqbP/wEMLiHiHUH/2+Gwas+UFfXID+78Iwqlxs9h5QFSVVEQBsiNBM&#10;pyZm3v6k/8ItM5Pxqo6f/avn3K++P6ThlQiSZ0svc809d+SenmIX7bh9qQD3A/Ki8qBpaTZq/71j&#10;GtNu0f9VKyCamlmpA1re4lxp6fzfbP2Y/oxpd5DHbk/O3oVhQ2BiVqQWnRW19Scf51dNtlUTAyWC&#10;aIWjya5u/d2V3SuuanTFeMoyWGUrpUiUOoxyAGTuxAIhMh6emAO8NQHiZrf1llcWo5KIBMqeiFVV&#10;lAxUkQXOLyyPCBmr0KtDLh4NwJeZ1AmMJwuXeEOVENsjINUy7C+1ondAVGz5Go4z+TL1Hpshg/yJ&#10;fWOWYU9VAgNE6r2IRUvmH/qahx18v0Nm061JkriN5puv/2rcnqp0DFJlssKiAiY4lxgmb9utqsNB&#10;+KtXPWby4NWJS6d15qrfXP39d36LFyqVlNlbwzaMpYr0JNUFFFf0503ujVcJomYdKCIEAoOVFQ4m&#10;bUbt5/zrI9bdbf/tmzpf+9APbz7/eixg5XGrXv6eMxurKp98y1cu+upl9XSKlSG+JzJGf2cQRMXZ&#10;9kmPP/wl//RobzyrTNu1r3nOB37z3RsMajFFTCx5HxYRUQdL0lJ/D/R2+aB/xoOyWeXgpZIe++AN&#10;L33dk1u8IDZV8hRSqhUspRXDxvrGuV+49D/f8p3Y1Q1sX4zU3d0FllwXRRlKQiCGJE59Jbn/s+76&#10;8BfecwdtqatdIevP+a/fffODPzPtamyiYKeUh4od9SjkUy6cZlAqUHKGFuuLuMu+9QfcjfZb2d2+&#10;4H5zFX53g93ernc8J95EutOyrGzQCUfOHHdMfd262Hdv+fn5nV9cgO2+nsAEbwzmPFFdHrFq2MCm&#10;Ty0w2PB8GhacYXnV3La7q5YndX//APkLInDahojUp4liApUDum/8zIu20R8YdMNv2//xyu9V2xO2&#10;W42MUXU9FnSQs9OBB/f/OoAd9rCZw+BDh87uYoug/plbHqPB+o9pTLukW5es78+OwithrAEY058p&#10;7c52sdu7Sr84laCk3nvrKN62ePP3ft0876qJbd2ZtpluR9OLoGu33Pi9n3Yuu7reJfKmHAhSMyC2&#10;XAWJCErMJiEfz0xWVs/U1q5ANcqdjnvYvQj2yGAWwGhaxVzdzTekXVEhD3jJvPBoaM/LxH2ahUFn&#10;VkTK1E2omvjJ9pwuyAx7SNDkE4rMrtmHQAQmEIPDQVBsUCb4pSAa0BAhFYVRTUnsp+UtttipFQCD&#10;ABYlQ2QTnuaZ777tO9ece8VEpWamDO+rD//nByYz867SVWYRkMKygSgTkkrS2scd/KwjnvLBv40O&#10;X2Hi2spkxWf+/lPff+O3as2JSrdiJLYmAgL610H0r0M1yru9LCcUIHOxVBAbMiwCL54YhhkVHHPv&#10;QzvJ/ML2hZt/fb2Zr1V0csflC1ddfJ0k7ujjDwYLGUCFibMAonn5QU7KRKLqGdG0e9ST7q/GM4m6&#10;6JIL/vjLH/4xNg3Lhpi0lECuiD3av9XkwG0JlVPB75Qp5DEzSgoRhou7J97/BDEeRou0ZGGIOVNj&#10;qCPqQI4/5ajKlCir9kXFGfGIJagskx4mRbAAAgHGEEda+cFXzu9sjqK0JhEtdLef8tC7mYZXAxHN&#10;84H1pN+jiwxagpDYmVktGe9XzFcmf7Yt+ddvLb7wk/L6b05899qZW6TeIoZBFEPNTGImtnT1O7/Z&#10;+flvtn97iRU+8NT7H3jmk3HKXVrTcZOdkKrzIVBUyOeQqRmyaVT8Qb1qDNRQqTDKK/WPUumdsnTD&#10;BrptsM1DNIoL7Nc0KKCqHJxAYMhAFnTnVckXP/qjFXZ9iu5Bd1t58Mn7dGxTWLQUOStr2eATaODB&#10;Q6zRkPpityhPa1y8tgcn90CZIw+yt0Dp1T+sBxi4cSznHNOS9H9SCTBmAMb0/w3RqO/dACWF7K2Q&#10;o6uKcMSirqo82ZTk4mtvOfsnt3z9+5u/dvamr549+8Nf1jbunOiKcTKwS2e2/4rSvjT4XggQ0Kmr&#10;Nmp2oq4Vq5GtzUyqCmfCv8KvGKAsYJ+yb1UkOWD6iCefdsiTH+r3XeFqTMQZcCeVfC+jXkPC40KQ&#10;UiFV7xOscnMzrf0ecciZH3rWqvusWKzMR3Vl9mSUrbAFWYURMkJGwAIWGA8WsA/Hyg4sQUJMWm6s&#10;Qv8fe/8daElV5Q3Dv7X2rjrxpg50oIEmB8k5CSiSBFEEMQfMOsbRcRxHxxkdx5lx1JlRzIoMooKY&#10;QAHJIDnnnOmGTrdvPKmq9lrfH7uqTp17bzfNPO/zvS94FpfTJ1TYYe3av5WF8vfI7RkofPTQPw8x&#10;JV8HSyOty/ClX7ri2VvXDpeHOqVOsN3gq77w6lalKaWEyVkVkYhKrlGZTpZ3jvrC0Xu/bs9xN8mJ&#10;feiyh7/97v9q3t2qdgZpmkO2RMaJgEilkBwzdY2Ybc+kXBqY7bGQqnUBSdQQWSYIOeXSAAsFbGhq&#10;fBrKIcqUGGjQbkmr3Yk6MSyc8xEMysSFYQC87h8qJMJumx0Hl283FLkWLBMGf/hf5xmxvkawqmgm&#10;UHqxcA6WmqVwnZN6T1H4eAaCqBhrhjejPfbeLqKGmARGfMlXkBJn1WkVoipIBhaXtttzM7GJ62Yx&#10;musWG6QZGGvmqZp9ElJiRUI0Wbnw59cuqm0lsSa2befTtntvoSaRtNga9RiuNtYKH75PQkrWKHPJ&#10;8HBcWhBVhuMSd5w6p8YIB46CyJYTLhu1wzJYe2Rq/ZkXPfqDc8bvecAODW9/8tHbfeotfNjOjSGN&#10;S2B1JAmLcsb4WdBFWkGkMOi5mgAAQzmLx5kxEN0nUiFUpXcIi9hXC98XR/B5aRZ0zgV3EBxgjAkD&#10;U6P5f/7JbZNPE2u5xROvfu9BGIKURaAkXueRB5+kvozUbUMPhqYX8EfZ6+y/7Nc8VTBlQe2zO9Pz&#10;tfa2xzep+zoX0M8eGt3x7VOf/lKoLwD06f+7lO8WyB7Ss/e9je6ExYd7N6UIK7FXbzMlmpC60Em1&#10;k1SnWtWpqN7WWkKBgFMo6XPFZ97LOXCfqRzruav/MQhDMkRMBLJsnU9Kn/7XVcipCgwnFvFIuPvJ&#10;r15T16mFpf3edXyLY8kz1yjylPkztilO5QkSddFQPF5vn/CV1x/70VfLouSDXzzt+Pcfv15HxzA2&#10;hnVjsn7MrBsPRidK68fLY+OVsYnq2ER1bLw8NlEemyiNT5ixCRqb5omOaUbcdpqopPlDUtBDRT16&#10;lliplxRpRYVUMCEiMgQxidRqwxd+6aIV1z+zxcjmMSVLdp1/whde03STEkZtakW1aKI8uf1pO77p&#10;628LltXgaKgxcMlXz7/2y38qjdWDdsDOGGsUgCoxiXPdmdCsnNPzcUTxZwYMM6mm6l0lgmE1knCn&#10;KZPjUb02NDhSRSIJx3HYChfY+ZsvMaXqqqfWIGGj7CsNi6bWHco6nraDKDKtE95yGGxHAzUxnrj/&#10;2btvWB1QhVKA7isv5YEZNGtMdQ7F/0aBSpb8x/O7QKmhUwcetltlyDgTEwtTiuzZEBMIYGZfBk04&#10;dmgcceI+LugonPe8YUJvvMnGaU7Vby9+92YXBcAMrWhw3e9v44nAujAOeALrX3HS3rFpKXwwt/aM&#10;xtyPgfQ3AkSFlZw4sdwKqFlCo0ztUCQwPsWTr0kGYVEhsnASwgx3gsoja1b/z28eO+83k8+u1CXz&#10;l7/9pCV/dUp7z/mTgy6ykdNYxQEgJs2cgQr+b1l4bCqJdgXRFDpvdMhmjmzxqdd9o91fN4V09tin&#10;q1bTZ5q3LZKLOgPlkR//+3mbz9+eKKxvZg5988vaNO5InU+ZbNgnqNVUB9JVpvQ2qKcCei4uZalM&#10;Kf/LOjNXT1L+z9QO6RMyrYXRlQO6oF1ntWSOy87FuzTr/SaObJ/+QumlZwSw/283oE99en6aE1Ns&#10;wlrM1akz4Eu6N6oqM2e5GjO1FoHAmsb4EsQr+sjDWp2963XVfl3vXiYSURIlIahYptb0pDE29czI&#10;IgDY346Migi74cVLdSScXDtdgepQCWXSlletKwB46aHoipi6I2nqThC61mD7fd9+79TA1BNjDwwP&#10;lh9ct3an45fvcuSHVj25euUzq8J6WKpXbcmG1ZLhABaG1DBIIR1xHddqttaPjj/5wFMrH3m29XSE&#10;Buo8QDExDATEyG/XlYIoH4RMe50OU7bHExJNgsCKi6glpbB60d9c9uqvvXrbY7ZfMfrENodscfBH&#10;D77+B9djABjByZ97TbB5qeEmFpZGxh+cPvsrv+S1qCYVTTQILAkpQZyACaLEDBDyNC0z9agbYKN0&#10;jtNxVFXfMQMGlFPAG2MaDzzw+D7H7Piyfbadv9fQ6K0TGMGur9xp0dL51OabL7m7jKpX4fu4jDRt&#10;pXdaYRAZ5yKEcX2R7HvojpK0ySDk+h9+eSGSUEktGc9ZqiDO1eza29IN9Or5FgCl1hgWSUwpQFmO&#10;OeGIjjYp9GxMRAwVIWFWFQFZVajGACcu2eugnUeWXjb5KESFlJFHtFNaLe+F0Gz5MB3/XJeuCXg6&#10;vO6yO/Y6afm6znNGo133Xl4eVqxTF4vhNMJaU/EoW8tzjYqmjKhMDPHeTYxeHTF5BlZlZlGBMYCS&#10;oyDRugStW55a/cjKNfvtOP+QvQdftnzrnd64+qZ7mhffiFXNSkttrMyUWrkUoG50Qq+Hll8gWWjC&#10;BoZs00YyH/I5D58hDhWb0HuSZhY6331Ks/urgSWWaX3qmtGn7hitbzsQlVvHvHb/uy5+uPlgo4wq&#10;OWYiXycbaZA/0sDi7JFYCElCzrGZfUMLihjKftaupEvF5mpPsFHKdd2Uut3rdCOYKGtMt7bI7KHZ&#10;8FDn1+xTn/7iqC8A9OkvhTRFi5lWTVNnlQwTQOE3unTTzlM5UlocijJ4UdzOutfONlwCAFFrgqmx&#10;yRpMuVpqTU5G000jqcEtv4jH7yKOmVk4mmwOBGVrjBXjJiK0SRMCSVbESmfGQmoX8whrjOTEN5+0&#10;cOvFa1evDsvaaI/W66UWr5o3sGj3BTvtvPvO41OTLYliF4ENQAkcqRjAgCVAeSRU0PZ77LD/Ufu2&#10;2vGzjzxz33UP3Hf5o3aCq1rThIxYn63TRwanJWNT6FPQvXfHJx05w8Y5ZRNQnAQdUxkcvvAfLzyx&#10;/Podjt5h1fhzh7z1kIadbLeax7/phGejtWxlO7vsnK//9pnfrqqUShqRocCGNhEFaxcuUwpgkE6W&#10;n6v85nlYaE6UaS297EcApKu0ZwgxCIpIYq4ZRLjr3ju22KuyzRY7nPaZt1x+0TX1gcHDjj103vDA&#10;+Wf8MVrnqgmTgojFx3Zn+mBvpxEVEGJEB7x8l/pQONGcMlSdWNu5/tJ7SjxgFFmCnrmxyQa13Bs4&#10;tMsHnqOJGOwDSBLt7LrXwqXbLJjAWlUqBVYSjRMJSkEkEUiNDTqOS7WyuLaLEiEq1/mwE/b/3bdu&#10;5tgwhIjRg/43sXU0J7rKNLxpaT0DBiSU0kW/uOKwkz8zGq1NGFzV3Q/a+dY/PFaiipcSNM3EVYCY&#10;OWLsxXnFW1K6ZLQYdQsgxbK+/pkoGxajBMOJDjibPKeNP9277tYHxg972XbHH77D0UeMbrXdysuu&#10;b932cGmcwygGmI2VNHMUzWUfmaPjGxq1IkTf2O+KLgPnqv0Z4pjSTHND73Agj/7IpChSGGKBVGsD&#10;533/Tx/6t5Nb/JxWO+/6m1O/9aGzqVI2LeOSBMyWbeISJoIP4XZgnyRAlZhVHIiZSNQzjJeHMWvB&#10;kqowG3FCzKmun4hA4kUyH45PfnoycA9VBTNnMrMysxPHRJql7k2X9SzFzFxTMHsq+jJAn/4SqZ8F&#10;qE8veSo+3DegLev9Ntdh58dkGq3evXTu6xeWC0GInAozWAiinCKoXDnOgChg1DiKJ4P4ZW8+bmS/&#10;rdetG3vw91eWHh4NW5a9BbxHuZWjgHxfBVQjau391n2O/PjR947dWSo1W0mjrPWwU680hy/49iXP&#10;3rICFgi4EMQrmaYSEJABB9hsi3nLd9lyy923HlhWKw+WOmOty3925eOXPTdIQ+gYEgAK7rFDzNLx&#10;Ui6YkMdZCgKxURaQxGwoCqJJ03nvGe8IdjHro+mQ6hAkEg8Nzn/urlV//NJ5yaOuaobceKdcLUHS&#10;Yl6Su8igu5PnI7+RZ1QOjklJIUXkpKQMJsAo1GmCtlZNI5l693feM7ITP/3kQ5svWbLFwl2bUada&#10;qYZB+Puf/Omy0y8tu7rtMKtRVYHA57X07VAlAwU5cc1g8mvnvn/HnUsxJVaHLz37zm9/6aIy6gGZ&#10;bAKpyBFzNXyTqMh2PuxUiRRJAtMsj33+G2/c84jlTbQMU6lUXv3k2OrV6/Y6eLfxqXUlIjaln/7P&#10;H48/4ZWVqiMTkyjHpfZE/RNv/IauLbELAjapn0WqhsembAhFdp1DCEgvpEogB7I0WR7/6rmfDJZO&#10;O9suJeGzt3T+/WM/q7SHAmLMdf6GhueF4LjiUiWFkjIDlKiSi402gxhbVOYfefAORx4ex3ju9jtX&#10;Xn49HltTiywnxEzqfMVAnywLPdC6oCvY9NZsUnu7Mu/Ma1NRhT6n/JE9yLr6dK8RcYjVtepTX77g&#10;r5qL1yfUwXj1yZvWXvTzK6fvjiCol4bYsQqxkkqa4jZVdXQZI9fYdx+fM9XweSo1ha+zjtzCkRsU&#10;8q7kkl5BzM9EwSzNsSgRiWZX/1+ilVlyUp/6tAF6aaQD8g/QvgWgTy952tTHuua+NAXYn56b4ZUN&#10;X2fG/pHufgZkiCGab3h5EiHvhOsV6CLCxtRh7zv3Ur62Ls0Wj8dB2/j8nZnuL90Lc3u3vyTI53Lh&#10;kMrXnXHD4u2XbHXY5s+NPc0lQ8nAPJ7/33/343DVYDVaSE1JJCEDIfF+HRDv0yweFytkzXON5266&#10;84bhO7c8cOHhp+w/vGT4pL867rqtbr3x7LsrrhZEFVJVlVTX3eMRlYELIIcgaaAkCROrCBEbspK0&#10;mWEC/Ojv/+edZ51cmmdEOpKA4uTP51x0338/zI1SuV03zgZlqypeGZhnrOzV8WnWDp3xW+/cZIk6&#10;ve9DIb19Kg8pRJIEsZnHk52pD/zovYv3XmqqCJ8bO/v0i459JW+2dMF9T913/s8vbD7WKUuFO8x5&#10;7n4w8ollELGKE8CRG1iIbXZamsgawwi5csG5V5ZNhX1eKc3mNLdVzMFZm4RF8rPz8fCQzDlxIS3d&#10;trbH/jtFMhHYMLSwncrZ3/9ZZaCy/2EHiCMNFBT86fwH2xP44IdPaHTGlAmcLFhaPuSoXa459wFy&#10;Ngvq0BeE/gsdmNWLHL179S5DRUJXueFPt5/0gUPWRM9EkmyxyxIeBNqpBr+AJTeG/jd1yNLzuwyl&#10;vvwDRJldIEY4SGQ4CZNH3ejKK2646Z6tX3fMzocdsv1uL7vhrF80Hn4MU01EpboNIYxYDHM3OL/g&#10;p/SCoGhXrV9AvL2pdrOHR89TpJCUK+tN977Fy2m3u92D0icTGcNw5vpL7tr37Tu3bVJe6HY8fPGu&#10;B733vpsev+7C25ujndb6ZrsRQwTEcJJG3YAg2XRI1m/p7YwPNeymFMpkd28Z6NYWyJUsXakMqYmF&#10;kOk5QApRAquoAQdkQmZNiL18wLli4HklgRkH5CP1UoB3ferTptDzCwD91dCnFy3NCdmLSLHnp4LT&#10;SEHVnmFuf4jOvSBm7DQ+8XfqMJsWBfPX7yYVz/Tj/gRLEOVYBmLjnmoShMQyAFLRbiKe1BU3dbpV&#10;ShV9xAATuYQWDI78+vO/2e/9e534zhNH3eRzj6z54ffOotWkDQdxzGyZABjhXHmmokwmk0S8pFOL&#10;xjpPX7b2rNv/eNR79t163+33P2n/4W3mX/wfV2LM2shAiQsRkFp4Sbff3GkJSH1dxAUMp50Ejmoy&#10;EUW8Y+mYTxz3xLNrFoXzSiVN3LROxrssX35f/WGMCouAhUBOHIG8/ND1t0jb2p2X4nQVKR1e6lVF&#10;Kvl0p5n2UZwIBVE0EMWl5GPnfJjmxVHYqMnItefdsfY3k2f94RcAKOBQS9WkrrFaJlXSXM/phZ3M&#10;tx0EgRNOdthpszDQOHJMpeeennjq/nbNDmaeX10ovQHMOsd3xSPnQDdZQlQDdhpTYDo8cdIbXlOu&#10;hQ6GlGtUf/Du564/f+UeB2+OxCB14QjLSe2q3z/4jrcehxIpx2So7caOe8OBN11yX7xG8xiATLM7&#10;271q462fe8n4gnfiBbhEgji46bI73vz+Y1QRG6kP2cXbLBxd11ZR4nSMVTPppiBW5BO76VtVJrZl&#10;DJwuTiKCqBDYGWUycGKFBtq2+eC6J75/7hPBL3d+zdHv+fxH7nro7oqNVt35+MOX3xk9OjEYDksk&#10;WZR8N69UBs+LeHxThqvbrSz9bm8/Ubhit0AEspt2V2VR4947OBmmRuZZxaTiSkl40RnXvvUzp97+&#10;5PWT3CoPdkan14zsb4/f7eBFg4sDMe3p9nSzEUmi4pIkUacq1GknICYyUeIkEvg6gKoqUGjsJBGV&#10;BPBppgSsLMqJSJIoxMSRS4SckDgF2CkpwAoCiRIJMZiUnXhfIuM1FS52SdTuTDQn1oxOPrXajrua&#10;hhpnj8Su3LSRoS8+7fta/z79JdILswD876xrferT/xs0J+7Pv9feL3uO62qvus6r2ovWdK4zivtz&#10;N6wzDSDOrlhQY+faWhLxzrlEUCNgmFTbKuoV35JeCmn4qgoHRn2dACZH7BhQxC0dqc67/5wH7/7d&#10;3WbAdiY7pbhqG0EIBoPU76ZA3jxJi5Z5NKykRGDVElnr6m5cL/2vW5ce+viJ7z5+q52XHvvpQy/5&#10;5rW0tmxaVWJS9tGAWXqiFFKnIERTIYhU1SgYpC4xTFKliSBadsrW2x+zh46UFoZLV97yyE67LTdl&#10;wyVDm9FnvvXen372t+sfGq+agaiTWMuadjkb5DTXSA8KLU524TGVSV4ZRFd4qwcIKbaQxCkc13Sy&#10;2px/6NBffe0DazprrAWB7r/krqeufsqYat1VxCkl5DQGYJi7KuyCopcVIIWINyskSA48fDfn2iBY&#10;DW666k5iiKolQ5lSew7O2ygOmZPtuv1PjUKkJCKOOBzevHLQEXvG6KgzpVLJSO3XP74Ua9CcBPks&#10;m0ShhEFkWs/iit/ddtyb92u4sdjG5KIly0f2OnTHm85/3MUlzopIUPfGz78bbOzn1KKQuqQTM6mu&#10;eXxqYkUjXFRqUNSwnR322fraW+8JnOmN6MiBfyYEzvzhee5aaFhW0yPtDkRTwxw5UlIE1mlixNRb&#10;RmOWknngR+d1OpMf+sYnxtuj8086av5nw3971789ftX9IQVZVev8Vn4hkM9ltAFnoG6TM2k0t6nl&#10;M6qayzvpERnI7Z6Vu2Z1he8emVhn3xBdAV6hCsNMgs64/egxf3v02w5Zvu+WcdIIAh7HRFSZbESj&#10;QcJMVgeREKmyKqyaxKHVSoKwBEaUqFFDCiY4n9lKYYgScSpQJRFVIOmoYWuVSUlismrBYZxAHDmH&#10;hOCcQqA+httBHakjZnaJSlq0BEbVgkNHNYBa8ehNj66/4d46QorUB36rAsSq8nzC6owHe5/69DxU&#10;qJX5oqfeNKCb8PjsU59eJDSnZnCG/nTuPXnDR8ypfs13Ds3+untJJivkYDHPXoH0G/JZgdKzSMn4&#10;vCvpcZpFGnoPWwVEgk6nFE+Y1qSJ1DpOXWOF2ZIJtKOmUSqvG8ATpdL6GqYsq4VPCU8+7x8pIf1j&#10;UoJy+jGDQgawgZaCTjjYGnr2ivW//Oqv1j06utVOyw573z6t4baGIgAJ+c3eI4guJMncWxik6ggK&#10;lURbHOi0mZ4caO32V/ssO2a7VtBE2z1x2SPXf/b2s//mN/WJ+XEroEFejVVv/5c3Ljx4aBLjQZ1E&#10;HHXzCQFpbvhckupOLs0xnYXRTmfCOwClec2TuM2UaK05iYkD37P/+/71tDWdZ8MKyjRw0/m3/Pwf&#10;f1VpVMpJQOqYnIEzfiKUVCSNbEhd7n0LFApmqyogVev2PWhHiZsMY1H588W3hVylAjfk7U410JsG&#10;YOd4TwU0l4bMOrBpmbETTj5gZGlJjINSyJUnHnzu2ksfhWJizaRRhJbYsFPVdoIOfnPWNSGPaGQJ&#10;lCARah33xkO0GolJRIQyTOsHNtN3b7BhhWCNufYNPwSpVKYKqGiQBPfe9QibKrFpt6Z3328Hx21l&#10;Fc1vlwfnYIPWuI2Rzh65mW/Ju4V5fhYGgwwbyw7ckDrPe/zsS376hf/YrDzcbCdT8fQzq58xgWHD&#10;BOMROKcCuxIJkcy4US+X9nQg71teOyA3AHRHXtOvi53KVRXpjbTnJhsoH0eZN5eSt2bBkFK1XW3e&#10;xef8zRX/dvhPvnHSOe7B+o7z9l1c22agtBhcZzsUS9Xa+WyGAjMc8jyjg0kzQFyNm7ZEA64dcFLR&#10;TshJ2SblIKmYjq1JpaKlMoIySkFsK1S2kQ2jIGhxxYW2A9uUUkS2JWFHg7YLIwk6YtoJNzvcimyU&#10;cKdDzVYQRUHcCeKOjTthO0Gz046mJ9BaPxCPvHLHLU/cd7rUpEAojcpB+lCaNf0bpg1uCn3q00uS&#10;ei0Az8f5fQtAn15UNPuBT71crIUvN3L+HFqiTCs34y4065qZdrH3Y1FoyO+mgJKkeYooU1irpFKF&#10;gqGOZbpClZdtO7TF/Pa6yckb76u0JKRA00wnTggAKwkTg1hBBj495Qy00dOMbu69FJySQAxYExnE&#10;YOOh9m//++J3fu6kPQ7cfey59ff84sny5KBx1jArKYhUJLVY+EyaHgqpMAypOEpQ03U6veyYZTue&#10;uM9aGo+tG4kHH/7t3U+e8/BwONC4tfOdj/zso1/7wLro2dKwHeusOelTx1139q13XfDQYHlI2gxf&#10;bIvhJSaiTLE6xwOJstFSyiNs05Ekhg+PZUAjF5fqMobpwd3tZ778V535NOnGKlSpjQ/84ceX3Xnm&#10;3WWqcZMNqU8LqwqFMLNzPgJUM0U0snxIUIKPrkjU1ebzgs0HIkxAqd2Sxx8cJwxy18U5tQd1na82&#10;xokzGHLGt0SsJClcBKk61ZKtLwmOOP6AFrdUUSqXS3bg9+f8RptgtpPr24jBDFFha1zcQUzNZ/Sq&#10;P9z68ldvP9Fu2pA7Or3FjsO7H7zsnsufpYR9+lCAcq1qsbFzSMZzsNtc/UmzMJFCrQR33XTfrq/Z&#10;xnXGSXX5Dku0pNJOrLUikiLWXByc64K9384+pmdVondhI0szyiDy2WwEvmmJimE2Co1clQfuO+Pq&#10;bzw5fsKpr/npub+bemZdzZVEOJtLJVKVGCUDUJIoE6kScTfuROduUv4hfckkHcoCC7quPNQ9rtuZ&#10;ubbmLmP1aC39mZpfxs8qGMaQmLa1WtcAzWdap7/rp8GyoLyZHV5ST1SYgsmxBnMYx645OR3AxOMd&#10;ALABOnE4VIumOzYIkk4CQ3ACBeIEofGVFxAwnMIwImUbSCsBGyhBFGHohSaQl6QIBMQJfAYqUXit&#10;fiJw3g5CsMCgnbfHFvXdtm+Wndl58+HWHhOX3TkYl1mN5C6ShTibuYdojo99a0CfNkYvGSPAC3MB&#10;6qP/Pr3IaRbqnvmResGMdvfIXktCL6bXwpU3ohWdwyCPLuSeeVYKWjNfAkABSQyCLTfjbRdOlB1K&#10;A4P77NK+6XEXe5zhwzQZvlAWCD0W8DwQAbN3uNy/Js3grwCxsBJZVWdbJbci+uW///bNf/+GY97y&#10;ytFV5z976WilOUyipKQqQFqvibPU+D4Bu6ok1GkGTR3G/u8+SLeoPceNOldKY3zdz65u3TFWt9V4&#10;SiulWuuxqf9+z3dO+/e30BZRJ5yKMXHouw4a3Gzkz/9zY70y6FoQUUMMBRP7xKnSHc6ZY575IyGH&#10;dR7hMcEhIYGaKB7oNEP3yg/sd+ip+3QosoaHw0Vr7xn9xdd/uvrO9TVX1aZaQ2Q4cQ5ECgGxiKaB&#10;hh5SpIkKM27JZlSNLtt2oWUkRBqHTz2+rj2FCnHqzJWfrwXuoVn8MYtm9LbnWygxWI1qLBYdM/2q&#10;Y/aev2y4ReuNhlUtPfPIuisvvK0SVl0zSZoRwYKUiFyMwDDA6MQ//o/fHXj4Z8qVcuyahmysk68/&#10;7fB7bjwbCWWu7ZI6oaW9n8nVs6ck5/FZPaNsqlQJKsTKD93zNCdBaDjRxAzwvM2H2q1EYrHGZoUI&#10;8hMz9/cNSrazx3FGGwvNgPp0kkRG1SEz7KRlPbzTFxnDTC6pNSsrL3rw9IvvCkyp7qpwBGbPcqKi&#10;VjuVKKoxwfIUlR1zzKlgNkebesTwLEknCRwxqwjg423ylZuOQtpNQopzi4+i/Enij8jEeipWLss6&#10;nS0Yr3YgEiJLECHBAKrSFnmUOo8nK3XCl/a2ZEkdgSpcARCgxH5WREVdDRUQSgipm9onK59IafSu&#10;d5WDgFBKtR7pUy5lEqgq+TgnTkN7yX+Ggr3TAoMULhlrrH/q7tbqiQVH7D9eD+cdtGt77cTUzSuG&#10;hOBgjFHkvoObqL2c8TB5KYC8PvVpQ/TCKgH3V0OfXuT0vHvATPSPrvndw8hu2Gn2tyH5Yc7L9igg&#10;uz9Q91u/IxY3aoXX/xOYW0lneNEi1IDAIUQ4WI2S2O/xzN2EQQCo4DiRN50Kdy1udLleOk+PCRUV&#10;UqglE6gJW/XkaXvet85HU177vqNqu5jYdsAkTtlvynliGyIVsLIKQJpUVLcOj/zsa7HTiFlQmu8q&#10;qy59/M9fvLB1x2RV6ohMuVZSF1eSSnXSnPGxnz973ZohOw9lOxWu3+YVm7/tC6+frk7SYESBiDo2&#10;pBBiduJSjXTqH9Ud0tQtx2cMT8ePSGCYk8QpEFWTqZHmwGEDnzz3/fu9eZ9J2whCMxjV/vzD67/z&#10;gR+vv7NRaZWpzdYEIIgTAtRHq2rqHpKVJk0Llkrq8wFVUQhIlZKd9tyhA1E2gvCeWx8r25LPoJLN&#10;QorLigywAYw8BxvNOMSHlpMySBRCJuDB+DWnvqql05GD4dDy4O9+eWU0AQtbshYOLnZk2IbGY6rA&#10;2FJYa4/i2gtvR6tCSSlhTRBttfP8PV++vMNtVRVxHoemA581qQg7aRava7eRc/QIACkRiJkM2YnR&#10;RmuyRU7CgBOWzbfbIkoiQlbvVXMO1YzPZw7JHCI+zfy12Cr/I4MpgUlzVZGQzyeT8rSIU5FERBMF&#10;mJ2txKWaDoTtQBMwe6cyEiYNzGTodn7dYe/9zhff9LWPl3ZZ2mSnDBUVmQv/e7bJWNh7lzlNuKyJ&#10;bbvQaZgkGvsMXUq9WvsueJ+zszNy4vvK3GnagMxNKJ0XpYyFmKFk2FpYVhMgDNSUXFCVck0rNaqU&#10;EJQpCMlasAVbYgYxgZmssWyYmY0hNmBDbGAsW8vWWms4sDZgG5CxMIExhtmS8RcxRCZ9hWGyBP+G&#10;GMYQMxkmw2yYiRmGYIjZWinVebB1y7Nrr7lrJOJGEm951AG81aKIYiZVP+C0gaU1N9FGP/apTy8p&#10;emECQH819OlFTpsuw3bBRUGHpMAsy9/Mz7MxW46Rcni+AShQuEjxKuRPEKhImUvrnlqJqQ46ahKd&#10;WLUmKJX8iaJpREHabMovqznWTP+o+w1m/OS/SOGBgMgBZEzAQdCuTt7VuerXN1Vr1cPeuG882IrR&#10;BpOKlwFSXw6oWmYVj5u102lt+7IdhxbMl4Y+fvkjf/7SBU//+rGByZHKdM24EMbGIiYIJYFtD1Sb&#10;Axf/4zW3n3PPQlnUbsRmIDbL9V1feoPZxrUqU1zixIlPJmKNUXFp7LJK3uls+FIlcRq9qkKEOG6Z&#10;EI1wnHaJT/7nE979z2+MF3YaaLMbWPt4+7t/d/YV372uPFYzU4GVkMkQkXNOUnOKD3boCmaZp5bP&#10;uK+Aqgql0F4F8RZbLYiTDoEsKrdee69BaHxJVU0DO4sCGDSTJCkd/JkHoOcb5FOcB0iQP1kczBQm&#10;Xnn8ngu3qMcSSSxWy089tPrCX1xbxbBVowQE6DgnTHHiAGJrhEUUJR488/uXtSYqFJVJiJniuHHy&#10;O16p1SThTi71IHVR6TJs3rDZ5hiadcxs8oznnEumsOLxNfVSLTBoufb2u2+rxokoUSp4ZDiOMnGW&#10;NnTpWUJ2+mWXw6EgCKmodNDUimtpQwInlCgcJJOqAB8TQOznmkFGidgZJpOG+6dhMARSVM3L33pC&#10;ezNb3nL+or23VhOnynXfhxmtSW0VClKBOLi41GgNT7U3m9jqVQsWHFxvjEzFtWkyTlX9mgIyuTPl&#10;gSzCeKazf77+uxqMbOiKQhsRyK/etK+G2cAZwDIMg5nYsLHk4bqxagyMUTZgo2AlBhmw8RIB2KZD&#10;BP/HSgb+GBgiIhhDhmGMvzqYwQQmv8rIEDHIEAwRExmkP3mPRmZlA0NqFGQohOO6q7dvfqpxx6NB&#10;O15vZOvjD2oMmYQVJFBSmaMowiZQLt72qU9zENFGnmcvGtpUF6AZap4+9emlTpTZxTFja525BNIg&#10;UO9zWlwixZNe8EaSnaC5ky6UADaq+uRo26K+cN70ujG3YrQSh7lWME3Ik2XA07wHL+C2PTtfFmCo&#10;DJJEa8HALb+7f79D9tppp23u3PvxNdeOUrNkmUUyzxZVInbqmElEhBQarH94/IYzrn7uoccwgUpn&#10;kNtEyoHltKKwIhFltpokVuxgafjG7977zIPr3vw3b1gXPVNdSHE5esffnPKr0y9ce+90DcNxKw6t&#10;ERXyruEgYsoicvNGd8GVV37GScx1mZDxrU7Y7PWffn0UdKapKRFX4voVv7zuzt/eQetMNalTTNaw&#10;n8xC4tHck2oOVJmrUolYVJRUScISttt+c0jEQipY8fg6QzXxGFbVywx5g31ztXCLFJghyz5VcHSh&#10;/B/NdeEAvPeIOidascGge82pRzekw1QuWWs75V+f8SszXTIIVWIw2JJzbTJkDMdTkXQSSyU4lbYm&#10;43ze//zpfR87fjruaOiSIN5ql812O2jz+y5byShl3hp5xae5VaYbYDqaQ37u/kAMlDh87N4nt91v&#10;/xityMXLtl0iJGnF2dT1aLY+v5txq3jNDS25TGLQLPO/cEhScbUtB3fadbuHH35y9cMrK0ng2iEU&#10;ho2IyxZ4KjazMkiMsiOkmUNTAV9VBXEnSZwoWDG5eg2cg3RzARcYE+jKF6TiiLQVTmMLd9IHjnrF&#10;sbusm5ygoFSKzLnf++Pt5zw1YIaTWMmqDyco8KRmJaW72a4K6L+wc6tnk4ybMmHCQ3BxAqgtGyei&#10;LoEaskZd6pivmS0tZ8bcnyh/+CALIyL2yUe1y8w5J/u4F1FigkunQJnUF5yeKR2l05i7PKW1/NKi&#10;DeRIDDFcUkN59PLbtxyp8rbLm/N42bH7rLjgloEmKCE21C2+8gIgjGbLui8D9OklS5tqAejj/j79&#10;hVFXo0wFk3n3l9y0nCnjetE/ChrbDa6eTdhbUicEAhGDmK3yACr28fH2zY+ZxyYr7cAIiDhVCmru&#10;JJ2pkV8YFXXNlMNKEIHJskWLadScc/rv5s/bbO9jdsFw4tjrgylTiiOVFlSJicE1VKbuW7vuypW1&#10;VYOVyZptMYHJkBJUBD6tIZMQwQTKig7VZXjlZeu+8/EfDLZHmlPiaq41OHXKp0/a6aQdps06GXQR&#10;IiUlqKr6CkDkHWqyGgHINOlQJ87F3OwMtabmN0/65nFv/uIJ0+H6OG7XdHjy3sa33/vtu358Z3Vt&#10;tdQIbcKGSARCKuL9r31G8m4SmsLUpomUCipWeNcjyyYo0bwFQ0EAZsQdjK51EPLASAtDTdpFT7N4&#10;I4WbnsGotwHZe82crZXAok4NddB81av3W7b10kSExARR9a7rH/rzhbeXqQanikQBiFoDGxAYxrCK&#10;iioRBYwgqVxz8V1rV06yBEpKpaRlxl73rsNQhaQ5jNLKAJlfTg/3zGDp2Rw+N0tm2SvJmScefCbg&#10;MqBgN29xna3Hf7mjV8FY5dXe6SDONEdQz6dZY+uzayoQaIOnTvnQ0T+64F/e+7kTvvfbL/7LTz45&#10;TQ1hAZETl8rS+T0oDbdOSDzmT3/1QqgwOuZ//u37D197503nXzZ63T0lqhMMERVFn66cneJbhRIC&#10;J/Pcx//jrdscsuSRyfvGglVrdMVq+/Q7//6kXY/bxoUx+ZBZ74uV3hupCSJf+p4fc1PNrCeQdt9o&#10;Dutd7Mh02jQ1Orl2vDEa8ZSiI5L48B6lbNZ7RNFZI+1vmDJGfre0bqC3VhG8C5+KJEKJciKUiDhi&#10;0tTrKjM/dtdV1xyWLgJ/KQKDlUBkA8f1tnn6/Ksr66aa1NGdl4X7Lp8KRZl84e/CIt1EQN+HPH16&#10;HnoJGAE2NQ2o9gXhPv0FUXFhF7xl0v8JxLkyLwfcNMNS0F00/2dLJ702RDRRByISKTlbiW3FkXFE&#10;YIhkycC7DX0hVGxq8c9/5QEKmDkgU+P6ursbqx5eu2ybJZVF1plEU/0eREWJFPBRwE5Sq0WFSmVX&#10;opgshcScxu96na5kWU/SdKdGSdhhQOryBP/3O89IVodWa1oxjcroga/f8Q3/ciwWteJqByFiSZhJ&#10;VYSUiHOFpIJY2YIpUXIJ1V1zpLPgVYs+9MsPLTx0wZiMzw+HzJrwrL8595efOK/0TLXSqnDHBDZQ&#10;gkJ9BhFk6T6zYIJ8VAkZHAUYeW4cwDlhZiYjQLlSqQzUyDKBR8enXQJBCnPzWdWu7n+O+UCuPqVc&#10;UYxcusmO8fEIYGWFOjgKg2A+jj3liDY1YydMpea4nHvmRdwpi1MolJkNQeA0gYGxxjlyifh4VwZR&#10;Ajdlfn/O5TUz4hKWUCNqb7Prkq12G0GQiKRFoIuJ7XNn/KIErHO82SBrKkFFmdgIr3xitUkMESsk&#10;rFlTgTeuSbfEVq+YqjlazKXQXiA540ZI1eVQJRI2JlxUOfZtR1374KWPTtz52OjtOx6wbI+DdnCs&#10;5D3OmbIcRLkVokfv3QWXosahHoXNm5+59Z9/ce/3Li0367ZFeS6erg+Vj3tGN8c/jLaD9ps/eZzd&#10;0oyFz2mdEo0TaXMlWjP15Bs/emwnbIDFJ8Uxxgf65wU4UgNYStT72MlF46IpAF6oZFIW51BKxtF4&#10;2WuXfePST//1GW8f3rfWLDUEIlAfVYK0enZB4stkixlK+yxLb4+sqhn+J1ImTlysocTlzqRMTtGU&#10;K8dCiWduohlKya7WJXskZQ9kn1lI/KywdVxtBo9eeHU9kgmhLQ7dC0trLlCopPXO52K8DVN++Ise&#10;5PWpTxui3sXWZ/U+vdRpNi7Z6FGAh7RpYn5hFSPOaByqGnEkGTArpCcpLKPnWVGbsOB8S3xacRBx&#10;WhJLiJRY/G6p6GYlK+qq5+4izXw/Y0h6hJ/sWioQ8ag4Bjq4944Hy4PBVvsudUHiK0rBJyDq5hUB&#10;cQbIlKHMsKSUVfXSVIVLuZVB1Jc9hiVrWCloVmrJ0NkfPvfRPz0RTA21InGV9tAOpbd9+dRFBw9N&#10;8YQdZCexipgUUHldsGNWVRe5NhmJ61NTg9OH//Vhx3/qmOnqeAdRqPPuv3LFd9995th1k7Xpupmy&#10;rFl+f1Uf0pBDGMpd/CkbXK9yTkGIr8+mABgIjFFRcQJDpQqVK8xMHJRWPTcG8akM04SkXQDba1Ta&#10;MG90jQwZw2WCg4KZ4CE9m7YdP+7k/ZftMOK4TYCV8JYrb7/rqicoCSAQJaekQipInJKxopSoOCUC&#10;MxsQM9gkpasueuDZJ6ZLqIuoksRonfyuo+Og47i3JkBvjsVZrDWjIxvkd0rr0ak6dQ1VDdWZgLlc&#10;w8BImciJONI0Cyn5xah57QotXD5dqBtS93qxgJGq3VnhkvbWO29uB40ON3h4cipe4Xh6ujmVauxV&#10;VYX9uiNS6uarQZYjKC97TQwmaxwPucpAe3gwGrBttmyQZeHtFq5O259haAEBGibb77NFI1prKhJH&#10;gtjYKIwa0qEomM/leawkAJh8ZmBQaovRPMpf50S5mcRaVEdoNhaioEAneeoD/3byR/71PdG81Zvv&#10;b/7j3E/v/8btWnaC2KgQgSQVewj+Lqn0kpqAMhFMM9ELTL6Aoa88SKQgZQAQJBpHpekpnsJOvMtb&#10;d1x87IL2YKvhpk0JQipOKZsf+JXWY3PoMT8ofAopElbA2CjE4xNrrrxjRGgybu583CHNUqIcswgJ&#10;cpekORljo9QHRn16adILCALuL4I+vQRoLlyyYVIUiniKUWWJHcftcjJpY2cT1TiFgTRnTvrn2WY2&#10;YRcqKjsBQDWzaRcP6LoXZGrWFAXNcQfteb8h7fOsYzyMhwIaUPnJe57hQDbbeUTDGKREjDQ1TjFB&#10;arElyJwUtKAKTpXr3b75SzgoiSWgKYM0cuVXb/79ty9fRMs6bRNX1Q1NnPihw4/75EGT8bhWHQWc&#10;qIudMwxADRhOHJwOyVhlPDhi8F1nvG3hyxc1ShPUcQtbi//4r1ec/8mLqs2qbRmjzJYzha6C1IcM&#10;cuZRkospeeAkZRlbKENVlCVBAogMJ6xt1x6YVwFiExhLZmzdBNT4QezisJm4uAtbi1LZbJaiHhb2&#10;emUQ4EQ1pIElfOzrX95BG8BgqSKTcuGvrqqaiiYgZVHHhgHjEkoSMWQMWQjyJIs+ENQ4cIt/9v3z&#10;B8ywtlnYRDS924FbbL5DFTZRhS/pWkCb2v1n1gLbRFWqx8cMtJpRlCSOlKxqkCzfc6kMdIQlch0l&#10;hWFhkswqkjFRfvWu6pkK0nBhBtO7ERggiDEwq596tqrz5pUW1N28xbWtOqvaT97znFVLAnhHtlTa&#10;0YxRCp3KEvT7q4o6YpJsJn30gkByXx/f1bQYRba0vAAHAztoOpyICIutUq2aVErOSAKhpDwYJM5l&#10;qaPSBeQ7lbshwQuo6BqL5uKf7E/TtSiQBTuM7H7snreuume8NDnFE7c+duPbPvE6HgaxYbKSCpmc&#10;19PQ7qL1HvZ5Y5RI2ScHU0MC55wKkkSgHJiyk2iqNBltgQ+c9f4PffsDB71xv9d98qh//N3H937n&#10;9hNjYzFDDAuUmNkn283DGzbAQaSAiiqEQWoGEHbueSy566kKVdYP1RYcsfek7Sin3lJ50MomOEfS&#10;Rj/2qU9AV6R/sVI/BqBPL33S3tfiG511WM9Hyl+VAHXqyphcXu6cuB+fevDEogChyWOAZ1xmdtjo&#10;/wPdUAUk3YIB78XbmzK02ASde8tMX7WAkJ6XUr03CExkYdatnDLGLNhigGoqvg4Yuir/NCSgewfk&#10;yrw8L7e/c8EzId+YVSDK1jGYAulQrTRv7bVj3/rg9wenhipUpxJH9fGlB8877dsn13cPJ3Wca5aY&#10;VJwFVBwHLq61p4PGkZ879JTPvrpRnoC2a1oNV/K333364795vCY1ndDQGCWIuAylqa8Bm7r0UOZf&#10;n1kAcrNANrj+dyYFp3kxxUnsbAe1ZLvdN1ckIBCFY6PTvQG72vM2uy5lspNmwZS9/Endc3unhmBE&#10;hAPbCRqvPfWIzTYfijUi5ZLUrrjghqfuX2M0ZLKijnyYsIg6UkcGxqhhJScpfhNVwwYKTiq3Xf30&#10;w3evDLQiSRzYRILmSe96pZRinw8nnV7MamJB9Ott9PP5YBC86YUTJEns4FwSd9B4x6dOqW5nGuUp&#10;W9XEdURcmiPeg/g0n1IBIWqB6VIxoXtzL6YRMRExszEmYDv20NRvfvinLct7L6sc0Fwz/MWPn27j&#10;kkn9VTIrB+U3Sf/1gmBRHPAVMMSvLGLPJL3iHeWZm1LRMhWRRSFxC9PTkQnLCcRBFM5aDqy1JujE&#10;nQRiS0YgBGLmNB6iG4/hB2HuJY98WChvbspsRCpxUhusxByZWtKOpsemxhC6p1Y/fPybD+lgOpGY&#10;mZx4LQf7CPYC7skTNPlwCCUikYQoEWkbG9vQiWkCrU6zaY2tz7ew+OJPPzOhkw89+Bja1k5WHrz/&#10;6VM+8qbdP7B3Cw0wEbMvtJ01U3sWzsxuUSqEkFVWUlOZMs9dcVM4OtVUGdxrW7P90gYnxKqSHY08&#10;p+ym2wE2PLB96tOLll6ABaC/Avr0IqUZSLyoVKdZh3nKcSngkzYSAAlossZbvvf1iz906pannThy&#10;1P6TLmZkOsh0Ly964NL/I+uGCv+Q10dq8ccXoGstDAVtyhaY7ZOpnOFz/bAgacWqCAbK5ZGyIMl0&#10;0amw1IMEFWly0hyfFO9ZAG5EyAv3pNYEFsNkkqTWDGrrBn743rPv+NVDdbNY7AAGYiyaeNtnjjr6&#10;g/u2ahNJTSJyMQmqtD6YtPsEn/r1h7Y7fGlLpkqqy3jBqsuf+NEHfxk/RtW4yjGHYZgpc0l9HvpM&#10;dNEu3MvKKxEj07ZmzSZf0Eg5gyAKh0TKYuYbHpY3ve9E4o5zIATjo9MzRK2uUQQek2XxvqkkRJl0&#10;kQ3NbL06sqO92YJVLc1bxse+/tCONFQtJ+HKR0d///MrSlpVISjIABAmZRiNmRJYZaNkyUK6Ab2q&#10;sLDkYKLgrO+cH8oCTkKy1Ion9j9yx0XbDSJQFRVxNLNFc+KzTSZNMySJ0yQR56CEtrbalcZXzvji&#10;/qfuPhU2UXfCSSJJIqKAePeP1BUGlAWSAMjfZLEBnAZr+Cpuqf+KqojEGA6Gz/yXM99y8AfeftBH&#10;PvG6Lz5z+7h1FVDGAOl18+kn74yUxdqmd0pjlHMBV9N14FExp5n2vcVClSCsRQ8XAkqJuf/PDw3b&#10;eYGWhSNnOrYsFBoJuNlubbPbshZPOnIi2o08hmY3zwc7X2PpiuxVeWQ8RdlSVYTGrnj42Wi0U3PV&#10;4dJIzdTCiIk7+xyydWLabKyIWGtExK8MzeqxeaFD0idDWroLAstWKY5tYwKTY6XJ6aDVNJ1WqKuT&#10;9c82xv7mrI9MRWPsgqnHkjP/9o/f++RvplbivocfPe4dR2AwVnaiSswZ41Mmw22MddJwHTIqUuJS&#10;aQorrrl5fsKrpxtbvfpgt6DiWFJ/JYLPejqDd/vUp79A2pgAMEM5Si/oad6nPr2YqYjcqajyYuZF&#10;Q+uoubKzfpymEZKwUPHYmXLF/2rd6JyffPb1rmbV69BnHZr59eiM7W22IaSLSTe0H2YaXAUgWeZE&#10;Ark4UedsaAaX1Jx1CmVkHvKUuQb75qWuJcgyA86+jWb+vl18rRCnooCwkAnYsGnboXjkpq/ddsHX&#10;L5onm3emK6hRZ2Rir9dt+4kfvnto76A50Ji0E+MYP+kLJ/7Vv5w2reug8YLSkq0q219++jV//Py1&#10;5bFy2KwYCYwxAMQJp2paSR1CIF6FmUMO8hnI0fU2JyVDVhWcoS4HF0nbUUTVqBU3dj5k85/87quV&#10;gcShDUNxrNMTTe8DMhvF52xGmehImRhZEBMoi1ydOWychiMIKGzw5CmnHV1dwEJRoERR+LuzLhp7&#10;ukHOGDCIxBcpU6gokXWxGLUGAZwiM2VTFuuqSqGWH7h59P6bVpWl7lxCoUbaeNP7ju2YaeEYmU9F&#10;gUM2CU5t6KBcuy6iscQKuCRWQ1Gp80z0+Os/efTf/eK9g/uiEU7TQGzLKuog4i1TBDBRKpOIjxDw&#10;yasKVaBzzgLgBT6GMkFZOjSCBQOT84OxwYHpEW5XWdkndZ0t5Ph6Wtml0hxEWaC8j0sQII1UUGgh&#10;agH5GyALY6AscZUijEoXnXHtMC8yUitXqijzlIsjoqDMVO284tR9sRRxteEoyS/ClEnNPdK/5l2l&#10;GU8ILRQF6AotRidwya+unhduEU+FIQ9UKgPWVlAOeIBjRMQkToz3herGAhCnARWeZdIVkahrcmtq&#10;qNncUt7+7dO+cMU/fv7Sv37bV0/FcsjYFHbmoa3rq9es0vXxNadfpE9K8kDyx8/+dv14ozKvjgGo&#10;EfUGOeRPsG6wxFyMo2k6I4JITMY4lUBt+/HRxoOPg7GmGi48dt+psjBlgQt5Tq2N0Yzl1hcV+vQS&#10;pI0JADOUo33036cXKW3QfrxR6loAoFCIQpxD062//cEFK6eHn5rSu1YYteKLw2awe667vPDNY4Yx&#10;wr96B5quXtp/v4GLzxGSUNQl50LK87eNMlzI5H1p1ZFDAEnUxfH8rYYT0850m8iSEaVJ7tPgx1RV&#10;vWHsR0Dq3uR1ikJgXwcI4EQEzECCyA0NjDx58XNff/vpQ61FI8HSttpxXo/Nxj7/vdNO+cfDd/vA&#10;8r+74MM7H7Gs6dYsHBjZenCHx69a9ZVjvnnP2Y+VtUKdIACD4NiJqhKc+rw8nLonpbHEWaAuAT7+&#10;GmkiVCWAyYlLbRTiFEnCkdaiVqmpi6N//vkn/v5fP8zVppQiBNJudxi2Pd3OMgVpcUqLs5J9nc+t&#10;9jISzTFTaTEBQDUuuUXblo953eGNJA5stazVJ+9e8edLbiuhrI4VgIpPXSVpwKlIQoZKhoIk8ZEY&#10;fr584hdiIkokkPLPvvObigxSh9UELWrtcdDy7XZf6DhW9YIH5bP7vIyU66Q3+Fv6TsUlqmA2wm46&#10;bqPqpniNWdj5zDc+/P5/P9lsn0yaiY5tSMk5K4nGPgidDCmUWMHETCDtFbuKEn1mXSEQGcOWlKya&#10;kKyFtSYkkIgAKiLoirPoGm56XynLek8AKeU5gzNgnskRyqnEkpvDNOcKZoR4Fr/+yu92qOxYa45U&#10;dNH8eZsvGFzKriQBOoPR2754XDxPZCBS9lX/MsNj94nQs1GnXNQj/2SthTdreOmF6jp82XdvuuqX&#10;N21mtkqmKu1OaMrDjtS5xIAYhoml6G7olwmlQT+knregKmykU22Wd7Mf+NG7Vy9dc1vrhrXlx/c+&#10;fuuzLvvXea8dPPG0Vzzy1L2LN19w/hnnIy4PJ/Wl85ZgM0iLEQc2MFEnIqj3NUpdHAsLZwOU6hf8&#10;WQaGgLorrb3x7nmxkwQD221Z22lZK4gNp/HTxdW0oQfoJn/Zpz69WOkFWAD61Ke/KMr1Z6mul8hw&#10;UE1Kk+dc8ew///jZr/+MHx0rx4a7jsg952b/FjVz/xvKHOrhNWGZ8jGrINS15xdvQjPydXevNrON&#10;PdBmg8s8S5nipQ9hVxksEwXNjttsl8WwqYiQ6tiAHNZkodEzdd9zjUWuqvUhxVAlUXXi2LJTZVNW&#10;YxChHg+F62qnn/yDm869a8fN9lm2+Q4SysNT9295+GYnfujw6cHV6/VpW3LPPLbiH978b3/4zB/s&#10;eN1GZW6TIV9vSFWgvhgBSEVzr38GUT7I2V8eAQrvpKQiiJQTtZEG7Y6ZjmzLzU/e+IljfnbBf+6w&#10;68J2/AzxdBx32u1IQUkiSeSQZkIvAvt0/H0UxFwMk/l49PwVflQFWJ2YgCJMvfWdx5crZShZZ0y7&#10;dNZ3fhuPkkTEZESdZh77GUhVOLEgQ4Yc8ugMbwkQVRATE2Kz4sGpu25+DFJKRE1IiZ046b2H0UAs&#10;qYSXZVnvhcnFHvZO8UaINDN2iAIudf5g0iRJYsRSwxpdufl+Q3/7nQ999Adv3fJVCxu1qYYZ11pC&#10;oQMcOZBLPeodkq5dA96Z34Nv4jQpjS8rS5yaMRhg9U4uacqmXG5Nve0LqnxkOD5TsafMngdSUxos&#10;XkwOUBT1CnXf0iB0ZnWoxsO3/Ozh33/9ssXxtmtuaXzjQz/97LHflScHomY5Kke8PDn5n45sLWg3&#10;S1NqwFlCrTRJ0cwpSDlLM60/ZYJ52jPv48QEYnZ2iOZf+K0rf/zlX5QmB+eVtixjxCUoV8klkThl&#10;kC/ewZTJEKnLHHx2AAKYYIgEHRi849PvGKtP6rJWe2T6kc4TDzUfmBpcd8x7DgkXoyGN2Lj6/EE0&#10;2jxQ4SX17Q/cq1qpNSdaySpXLpcU0i2qnQoaz/PwzJmaiISEyLBjWps8c8nNC5yMTY9vccS+nYXl&#10;yPqsyVwoxa2zuHQj1MdBfZpJL+o44E2tBNynPr24KPeiKGJPLfz0vJT7JCBPcCcUxDS4PtB1UwgM&#10;YiZOc/MBuckdXezQxY4zmvACLGqFqFnfEupRLBaQI3V3M+3t/FzvZo3BXC3LrqJKDBXHBAck7OZv&#10;sagjkjhdvO181CBNCSSQVHXua92mykkgjR8uWgB6PUay9+m9c0UmMRkCJBYOUnBmDJsYPB1UyvOv&#10;++ad1/34zr3ft/0Bb9jFDqvSdIx2UAZEdH2Lptx2y5fc//RzMjldrpbYZ08UpwLDtssJnEpSmZ93&#10;6n+vCmJAiUFOHVgdKRlWcmzQdFOiCJZiv0N32O8V++6y566lwK6JVoVhDG6qJAwLMpGLaoadkywE&#10;OEsi2Z2nFP3PYIjZzKGZSztS04o/RZSEDC/ZfuTQ4/ZtJJNCxiTl66646/6bnipTlZTgK5ApHFyq&#10;KgUpGVGGGlY13jko1QalAgkIpMaq0075f751/lfP+FgUjVPNJdH0DnsuXrrjyMrbmpIY8vnoN7Ce&#10;NpnLPX8UZFalzPmKSxRGGjsXdyJXKZXExZ14bGRr++6/f/36ta1rLr75rsvua61qlalipYJYWcAA&#10;CXNaoLqr7S/wYIEVVUhZSdI8PbmPnXhvNn8MuvEAKfv6sAPyNS80zYyT9aU4HnkNhx5JL+d6n1+U&#10;nKZh4BWuX3XGnVf99Ba0YUw10MGvnvT9T/z6AzTclnKDluG1nzr695+7hOCkRT4QWsQxGdHcsyVl&#10;qBRC59ySGw/zjvvcq1CourYOlRY8cvmzX7jqvxZsW9vn0F232XabZlMHBi03xYnPNjpnXk5SSnlM&#10;VcGMFgZNJTKtFmKVaHBgZPwJ9+japx+99YmlOy/YZovlz65edfSbD7iIr1m34qkFS5ftsNc+++6x&#10;z8+/fQaUXeQCsn4408VYtGBsgDQL9fArSgEG1zWYfnpd465HS3ssX21ou1e/6tGzzx/mknYS8hld&#10;Fd76tyk8mrFNXwbo00uH+gJAn16aRIVXT7NFgk0jv60TkLq7kjBY1SkYylmon0e4OVifcXr3TQG+&#10;b3JPMuSXon9l8dEABIMCsu7iDMzo50bs3ZRpCmmW20neZiUiFbXESgJWB7fDbjs2pmNJdHDRwNA2&#10;A9OjnVBNATcjhUcZGPLQodCEHojUvVs6PKlDitfqZXGbABEZQwKiRCiBxfw9lux/+EHWtqXjnDGq&#10;ErU6JQ4rI+VqwKd94UR0SqseG735yrvvvvG+iaeFgGpoSEnVQMGZPCXqXYSViJmg6nxGIwACB5aY&#10;Oh2KVIASBpdXDz9kv8OO3GvJ1vNF22qprescrDGdyEQhxCKoBrWWROpiY0icy7FJ5iqWZo/JR38T&#10;uKArUnaj0iHMtm0a7/nAiTwYdaRlkkrUxrk/vaAkZXEIyANbEl+WIdN8qiqphWPOFMe5iJJznBAR&#10;KJBg1cNTN1/60L4n7tJMVpkgEm695m2vOP2+39A0G2ctW806obNW3Fzs9Dwkkoo4BgQEZVsuke0Q&#10;J804bgtxaErsTDzZWZfM50Pftt8Rbz7skesfuuuGh566cyUmUEsqJi4FEoo4VoAEmQM+pcJTlh8z&#10;E/QEqdd+Wq+XFNL1WMsCXwoyW/ZM0DkYO53mLCcmvHt66i2VHdi1+1Dh0mxU1UhYi4LU1NZ2LAY0&#10;/J/v+P77fvLWRnU6GKCh7auHfHDP606/sxrUuG3hiJnVu6qBM6enosyvqWHFazI0N4ukKnOFEpMB&#10;ayQlqoeqrYeiP915U7j45k9+9tNn/uDH61eMV1zZUuBiMBkD76SX+dMDBANRhTKMRkEA+do7T3/T&#10;V163/+H7TZvG+lXrfvjWX2MdUAYc3n3WVsu237lTit74sTe1YleqD84f2PyC/znvvl/dU68OEzGc&#10;psKJzniabox/NA0V0Gx61aiptmj0z/cOV8vhjsun69jiyAOfueyWedZKkqsg9IXsCS9YfdOnvwSi&#10;bh2eFxn1BYA+vfRpNtj8X4gBHkMolJjFx18Sqwql5gHyJWnmunbxni/8MaHI0C8D0mEnZUNhCXFi&#10;IphEObtkwQKwwU7qrNYU9fDo2eKy1qYJ/gBSkcQFigA77r7zs+ueaU1FwQjtfMCON95yq0PJwBL5&#10;qmBd7wt0ZaKNj32u6cs88D20YjAbOCEFEzR2CZwZkolk8oRPH7nfa/caT0aJaxUZ4SlVcUPzw7Gx&#10;deub6wbrAw0eA5t525WO3/qQE9595OS66Kn7V9x7y/1PPPjM5LomIqAF2BQ4pa/IYLZJ/ypDlWDQ&#10;Lt962RbbLt1mp20WLttMOeJy25Q6Y7KiVimHthIYG1iXRNNlZpuUJSo7F1JJlDkRTRLJugcCxEO/&#10;YthvPslFQ8jcM+mtCCmEB9Bh2Wz7efu9aremjoNRMuGfr7n7iQfX12RAPfil1OHBCx/kuRhCnkTV&#10;aRFopddOnS8YLiknlZ//4I+HHXegmrGYYwnjPQ7YavmuI0/fOmUS6zKw/MLXVLF/hfsLxCXevUU6&#10;2um0BwZqMWsYaLvV5DCAgm0YKrjqOpNrOrFuve/AdvsernHw9L3P3Xb13U/etgqTsDDoKFtDsEaJ&#10;wQwDJQOGQpU5DVZXYiikoGlWIQVS5Ti6qTNTW0A3xN076GWVIggMyftkmEgkrVFNWSr6rpmrGMqj&#10;SiBRTXle2U+zCa1RglNpV3/4obP/6sfvbETjLoh2PGL5+hVjD5z3VC2oU2LTJK7MKkLdFDf59Sl7&#10;QiFzU8qYiqAqqTKBhAw5p8aRQTBQGY4ajfPPOe/0H3/xT1dfcckFVz1710QYWoMyYrYwCiIGKztN&#10;M4SyKqmWOOTY1FvlX37qd/Xl/IXvff7my+5EgqGRQWqXmqb9k4//3Gxn9jl076223jZOkjXrHrjr&#10;irsaD0zWqwNoIzW8oNdssVHeyh8vqYicGyI0MY7LDZ287u4tagNu4ULaYkltuy1bDz0T+qgGKObS&#10;2WyY+tC/Ty8p6gsAffpLobl0zptMXomW6osVBCnk0c8UT5kpeoP3/1/JAOkdSFSdFTdYnrfDNnag&#10;gunO6vueLDU6lGVx6dVBbLpOq6dJhQ/pTwXPBgUhMfHwTpsNDs57bMUTd1xx185b77zzPjveOHwr&#10;pqEtXxAMWSxApmpNr9xNYDRrFLIR1CJ4yTTTTpiglDinFLiJZBrD+MS/n2aX8prJpwcrI5tVNz/v&#10;v3993c/uAmHLHasnv/O4vV6x7zPrnlo3NWHqJjBGE0QRgvmVJYcMbX34EQFbjbU92Zgea05ONdav&#10;m+q0onY7IWYyJhyo1wdq1cHS0IKBar0algMuqzGJRFFCyXT8rCUJQq6UrGUbtZ2aRhBYxDowUOYm&#10;hTqvPrTw2suv3uXArcGOjMQu8emGeiYm1yTn4KZgCJlzojKXDi8NAoCqSyh+5VH7lkudlostlzpN&#10;/dE3zq2gKgmxSachH3cGC5yfTkNEAiajEmfGoy4+BUHUe3wbSWjqWb3swhsPO2U751qlMACiU99z&#10;3L/c+XMTa2CyPDRdLWzvvG6Q92ZS6m/jQEIADIetRvzrn17x4b96e2glQnNoOIhbnZUrp5dsttWW&#10;87Z7+tEHtVRHrdnWyXY05jgY2bd+7D6Hl7Q+vbrz3JMrx1aOrl2zbmJ0ujXWSZpR3EkkBiIggc8K&#10;P4dRigEGTPZKBbGQszHK7GWkcAmQAFF6WRCswGgpkECdAXwdYZOyP2X2hVwljxy1psYdH6KcWmWU&#10;iMk4LTfCWJPTP3zmX3/3vWuD9a2w8fK37dOcaj118ZpaUKMosGxUheBrdSmyesiUpQnNZjhbX5q1&#10;KA1hUDCJKFujqiADJ4HUHrv5yV///Jyj33bwTvtXVzw2+qsfX7b6oelaOJBMJwaWiUWEyTiXWGOJ&#10;GQoVWDA1zDw7b/316y/6/uX7v3a/K/kmo9aw1NUm7YHkYbnjgdtv1pvRBELUgnotqamyryggWSxD&#10;12Fpow+zWQsIBBI4ayyJlMBY3Xnqj39edtyR7Xm1JQfs+ujqtbQ+CTQ3hhRtO8/PpJt0VJ/+wuhF&#10;agToCwB96tMmUGHvRG46zpR5lLoPd/chnXFmz/uifu75Kc29rVCDiGjBtltVli/uaMdYU1sw3Gms&#10;NLCpV8iM84BZeGwjd8nfELrKN68mJFE1xFBBSLGJ9jlsL2PN43c8Pvrr9srDVu500G61rYc79zTL&#10;ZBispF48SjFqzxB0vZUKo1RQH6c3J19TiQBSYibnEmKVupt203u+dec3fuykNdNrO9qZV1v6xE1P&#10;f/VL38coBs2Ai2TNLfE3b/41LcPLT9zlFa8/3Jal0ZxuuxZZcdRREzfclBIZY23IgwtqQzywtd2K&#10;2RJbHwUwmTiBE8QxOg2MT7OwSQwnNqCAqEwBRSibsnS0YhaWAm7zJCNasGBI2ijbebXy0ve95W/X&#10;rlnzu6u/+dzYRNyOXCLFfvqh7WZ/yQch8+ufMWUFy4wWBlS9VCro7LbHckXHKYUS3Hvno+OPNWu2&#10;TobSVCr5ZVNAlcJYNpaUSZhyFXeKQHMDEKnCwBCpxpUzv33h4Sd8ligQw47bO++1dWUEaKvIxphs&#10;tpg311EZHAagBCE4IYhKvGBowd0XP/31Z3/yma+/H2HU7EwNDg8+uXL0y6d8e5+DdzjqFccu3nbJ&#10;quDpJOTQRh1tNzujbIMpN2q2CJduMbh5Mki8jbJlDTTmJFZJFAmSyMVJ4hLx4c5OHRtWVpCoj2ll&#10;tWzYEBMZZvJmF4IxnAZxAFD1loI4dtqRuCnNyfbYs+vXPz266uFV06umMQYIQpQDDTQxPsocDCIW&#10;ka5vfgb/Cwl+07AZZTgCMQJY6lSSZ/GNj/7oI//9vukKtaqdIz946BXJdU9esrpm6j7YIYP93rUt&#10;XVBdITO/Sy5xFEVulcydyQcWQ0C1yuB5P7hhyfbDLztgQXu5+cTX33rDRY+e//0bB2p1aSNJEmsD&#10;FbHWinNMxt+RiQkMZ2rV8oqnntm9tScIypwQAOZErUNo6k4VIUAiERMpkwFBnTJlOv98jcwIX5iL&#10;zWYsGlY/yCyaBBrQNK+89uZtjz9iUtwOrzrk4d9fOxglSMTLcy8EuhXFjRcf4OtTn4rUFwD61KcX&#10;Roru9gqkHgLp5pqD5sJu20sv2FfCZ6rxBggRVy5X/MbDAXXidpbJfgNXpLl/ydAk5b/mu1lejxaZ&#10;rQOqxifKhEtMghFsv/f2q1c8d9/F96OCK865fOcDXrb7q152wwPXBSQMXzMr9alBmlcmywlEM9qQ&#10;I36kKUy8H4YIM6sKE5FoHLVtOZzAOMp421dev2y3xU+PrygHVYxVf/nN8x/50+M1DLs4UTEBsRGE&#10;thw9G1/z3Qeu+cH9C3erHfjK/Xbcd4ehJdWONlvRlNg44gTWGVZLHSKQtuBIEgFBmRg8pY5JxQgg&#10;TlzJGnVOCRxzxVYW1BfapK5aueXKe2648Yq3vP+YvffbgtsUxUEpWPjJ0/750RvWbLnrvKnJpiYJ&#10;1DUbbV9YLO9o6mpeQB5dVtkIa2SYLftIAgWjVCs5gZB1neDmK+5ma5CAASeuWxCLClYqAETs9a1K&#10;xme/oR44o9mZQkpKVoPpNa3LL7zlVSfu0EwmI0chu3I9nJKEDWdVFGa2vlfS3SS0pCCnCkqEEhE7&#10;NT4dliuPXP3ct//hp6d96S1CaKvbZdvlux+7+LbvPnzH7x8eWjyw/MDN93n1HkuXbz4Zj8XQqWgi&#10;NtKhaFpbykmWuVWpZCWApplzKI19RV4EIs0OpQRRKMAAKRnAwK+xNHcoIY0N9tG7YCLAqDHG1KW0&#10;YO+twmTrMkLXxPS61lMPPn3f9Q+OPzSFKdRMTWODCAxr0pnwHJCbITLRN8fu5ATsyxYbF9TisPHM&#10;1Lc//sP3fO0d04OtuD555AcO+cWq3zQemK5FAxz7VFzsfZeKblmUVZjL7QC5oIHe6sEKgfdlYrBA&#10;Yh2oD3zrHy/6zH+/trQ4mIxW7XPs1ku3mfe9z19YciUrNU08TwsTgQTwabZ8OiDV0DRbcW2wDgvn&#10;vA8fQZmM6fo7kTEm1RX4B53/qdc48zzMM1P5kQZ3kECIDCBBrO0V46N33h/ssNX0YGlwr+2bt91T&#10;TZiQunHO4P/nu1XxMd+nPr1YqS8A9KlPL5TyrHSpswvRDM+fFENnGr0ZW8UL3jyyaj9qCWsefWJB&#10;wAOD9eaasWR8quRzc2BDF5ttFujupVkj/dkz1NGUxQ5mr6pgalFr20O3DwfCWy67FutgQh5/TNY/&#10;OrH3vi+7YeQ67Sji3kpDxSqeRUNA/pKPFOUOMWk6UQbDSSKxrdPE9Ng2J2/x1r8+dX1rLNJ4kEfu&#10;vfzhP377IjSDihvUNkIbMkjFEQeauBCBJYOEp++I/3j7ny+wV9EQtt596dKdF2+9+7KhxYPloZK1&#10;zKoQYaiSgOGjq1lRJpqQSGMlKCmX1HIC41ALqjRtbrn1oev/dO/j9zyDSbzxXw47YL/dx8efLbmR&#10;IB76zAe+cudVT5VtldqkzrKttiZiFztOawlnI6+Z/tePTx7AuCHhcSauVgZJJt11YnVCwsw2ePzh&#10;p40LjLHq8lIMmrmBpDdSIItk99reNJvlDB5K5TevURYBl++987Gjjn+ZOHXEzSQqV4NpJN2axRmD&#10;Yc4PG6bsxrmHDCCJoSRO4lplCEkc6OBd5z31A/vLj3713eumHi7XBt/+3lN/07n4hrMejkeje857&#10;8M5fP2hrGFxa23qfrYa2GKgurocDgROUq2UmBBWjgKhyyCnEF4EpeH4kxMQqkq9bEqgvCufUKKl4&#10;OYKzPE4EIidOoCZgYg5MIEZsOYiSTiLRNFpxEGEptlmyaNcjd4jHceeVd99+8b14DkG5FEakMYxh&#10;YsoqgfmB6CaEyq1EKZD1wduqlajSeFp+/Jn/+eC339kMxqNadOrnTjr3n//YeXAqSKoBh2l2WCaV&#10;zIbWY0SaMfSZTJpNImVr0BfuDplbk1qtD/77J3//pe+9c3DhlFSbi3cO3/qpI87+8lU2qGgUMBRZ&#10;LgQRUQOGioqSQJIoaZEVEAzDeccmkLoU/bNPnuRNT5qtjSIrZiLMxp+WRWGh8K0SQbxlQ5KyyNhd&#10;jyzaetn4kA233yJ5/JF4XRwmCp9PdRMYtcDRffTfp5n0YvQC6gsAferTC6Mc/Bc9FwqqdsrCO7s7&#10;2VxRbBt7UtBcrjOsXOVSa+3kqtYDsIx2FHSUHc3aiIrbZ2ZJn0NBWwRtabMLskFBhEmLY6kEDkPY&#10;7ZDdWkly2+W3VKolaaoiuvQPV77t79+2zT5brrh0jSTMmikdJbchFOBnFh6QhjvmcMdnZ4cXqFQ0&#10;EVEK4k4YN8rJm/71jUt2mj/aGB8qzWusap/99XNW37KqRgPSYUNkDCupiMKwqBBZX42JFEZtSEYT&#10;0vV49urxp69dcx3fjgCmStWhSnW4PG/R0PD8+sBIrT5SC8sBWV8ugCBaXjC/M90Jyaydnph4bvyp&#10;h55e+cTqiZUtJAwOMIK/+t4bX37E8snRNay1TjP81Lv/8Yk7xkxSpkSjVoNhExEVxLHnlR4ByOti&#10;tRsvMUNTrjPnJxMQUt5C5vFBJlHj2MDEcNSc7CCBWsnz0HTF1Ywv0nBkJtK0VhYK/FHgpSw3EDNE&#10;WILp8cjYUhIjBoi9GEM97ezl8U20c/VyrxIh6USiYkuUOJfECbdluDb//nOe+I5++wNfOG3Fs0+V&#10;w+Atn3jt4q1u/+0/XV6t2wrVk/UunqQ77nuYAlESNhCCLac56k2JYWBKNpEYlonJUeIcJAETxMFH&#10;RkABAVxa/i396P+QfZM3V7JQAQICIER1s7A8v7x8l2ULtpy3+faLNIxilbXJWhm227x++11eu8cz&#10;tz939W//HN87UbJljgNxZDgAVHOJsAhFNZcFfBE3YgMkqHQqrSeS733wzL/63nvHzLpooH3y5048&#10;6/PnJc80OSZy1rBREQAEEvVhwb1zU3hYYSZvEtIw2tSYaYnRMAO1ef/wwTO/9MM3C08m5dZ2B252&#10;5Ht3vfz0e4fK86WtLH7hpvfSdOmrssKi1Z5GCW4qAVnv2pc+Vny0btcXLs2I6rmgyxo9WotN4qWU&#10;8QF4sc0nhSUTqUump93SgUYdZptlramnjBNT0NPMHqDss78eFe+wiU3qU5/+P0t9AaBPffpfUYaY&#10;uvA5w2gzVLk6M5PF82uPcvSf5aigdD92UiabTMbKZASkXnc1Q33fu0XlaS5mugNp6s6Qoc8C8Mz2&#10;XSZV9enhwRoH8WYvW7hsp63uuuqeaJXWlS2zDeyj1zyZfCza5fBdHr9hJbds6AI2LKn6Deh6/lA2&#10;VF7jl5kAfKrKtHwqE+CcA4vUkpZtbfmqbU76yOun4+mYsKiy7OKzrrzh3GtKbqBOQ+ggNEZ80hTx&#10;qcO1W00KBCbVrFCDaiBspQQKJQKaiEalTY1RTCrUqSOTVn+yIXw6FFWYwBjYpB0ZZcvldoygMhLL&#10;+Mhu5hs/+lJ9iFqtscHS/MfuWPX3H/tnWW/qGHBOggCtqaZLnIJVKe4kRDYTxbzuM5PxULADzJYT&#10;iyxTkAPSs/2cEcNYR6LkCJCkEJICH0rhncQy535SFQKRMqv6xC3sf5vpBOENSwRxysQGrtWIRQ1g&#10;lAjgOHLIE1/NcX6xN5uCltJkNJrmfkIUt2oMExADGum88vx7z1/9hcf/7W//4+NT0fgz0cq9T9pl&#10;+4O2Pv0TPxp9bHxBaThpyvxgOO7Ehg0IQqptFVUwnHMAVCWgwA8OUxhSlhLUJ/3PhXpRUkbXfkW9&#10;/chWR2GuhASk7tl4Qpu3X34/CCgDm2HzfRfveNBOC3ca6tj2qmh1eefSG/c4aeXtT934s5s7T7ar&#10;dsB1RAFj0M2vr13zD6WJh6GiWWZ8hLAaDXRWtk7/+I8+8t8fmuT1ulDf8uXX/uYrf2w/0ii7OoSh&#10;ICYRZ9g6laLDYk9yzTn5LecUIlVYBpzEU1IdqH35U7/48hnvbLrVHV7/8lN2ci2+6n/uHrAj6ggq&#10;ZNIgYOJsZRsKylYp8WJSlh6MfOBIOufomgILEUJZftFNFCJnUDEPgYr/AgqKnE5MBrJ5K6D6FptP&#10;3LfSccckmQhCG7kZFS6MAj/3JYE+vYhpY5WA+9SnPm2EitpA7X2lrmjQdYnJ38x6zTRcs7aSrOZO&#10;5qNBDCUrbBNiSQuRbmADKiiUu8VIe9ub4UQt/NTdkbMU5t4hAqyRjfY6cp/Ede659u5SQJIgMBWN&#10;gCncd9N9O+21k9myhLIgK6+rhQ08VZ6mzVXSfLMnQJmIVJgAkSRpkU2mg6nWQOtVnznmqPces3pq&#10;LbOZerrznx/77xt/duNAZ4QnYGJm610yIJIVpIUvGpBlu4cKQcEKBhlwAA4IgaHAIgi1VJZSxVWr&#10;rjYgQ/VkaDAZGHKDtc5guTFQadfr0VClUS9NhvW4Ti3LiTGBxO2xEz9w8C9/+9WBSlOjRtlsdtMV&#10;j3363d+i8ZptVpCgZIyKtluaKLuEpENxJ6G0onDBrpJTivZSxOfrywKzJ9d7QqTWFZ/DE1CIphlr&#10;lCG+XFqalz/zV0lnuGC5ykQ/eJ/xtCgBZiL47CxOY0OtIYE6OIKoEwJRmt1oA3Wni50swuiZv2n3&#10;nSopOp1EHSDamW6SaoKYySYtqSdD0cOlz77mPyefiimoPLzuoWTR5Cd//L69Tt12HcZRd7FECkDZ&#10;a+2dKJSQqFFmYaPGqLFqrVor1jprhI1jTsgKG2EjRI5ZOc3vKWnJbe/yT1roix9/PxMgCxNIUE5K&#10;g64+JCNDMq8+PVx7fGD1ueuv+PRV57zjvId+evfi5ogVWjm5amTfkTf95yn7f2Tf5tBUq9LiEEni&#10;SNSkPvJeh65ddvGInJUIzIESWzHVdh2Pmh996gw7PdToqG7Gr/vMiW4LdMqthBJSkFPLRsVRGvrh&#10;X0XnmOTuG03nI010BpAokSELttNVs77yTx8/M3ALOjG1afIVb9lj9+OXTQeTYhLPsVD1NgBfylct&#10;hQOlBDECz5IEQES6N9fizTP4T71fo/AQ3SgVu6JdniJAiZiIAtHWc2uqHamSqVZLqFU0tRV2H1Rz&#10;3olmvsn5uY/++9SlF11V4BcgALzIetanPv1fphzRzIY2OutvAxfITN35hYqH5qr87HOeAYbzZ43O&#10;OHou0g38SoW2dzfPQiNyaEaUwFUXl5btvOXUZGP80TUmCQMTOog1QTko33/zvWGtuvU+28Sm49G9&#10;ApwXRlMQiH0WlOwmoqoMhTKIFawMJ7FEqCdTwfSWxy1/93ffP7DTZuNxcwCDD1/y8Jmf+HHj4Xal&#10;U9I2wtCC0pzrIuJv4RMoag400vt2A1Th0QAxwQDGv4KzP2KYQNkKjICJLMAgdkQtiUyVpt3kot1q&#10;Xz//797+0ROnGuuSZhLGgz/4p3P/9WM/qbRq3AjIwRCDyFqKmnj0gcdJaHx0QhIUG5Zi82zss1Sp&#10;M0W0GZi5GGbifSc0lQQ0sKTiNBXX8rpxxRnP96WiZ5F6tbNq9zY9WVtzxlABUiFVnCgg4iDqEsl8&#10;XovFsHpFlt43c5J2b0TMrAKoAQfGlsNStVSxzCaOOzawcKKTQZ3q3/rw2Vf+4totF27Z6nSmefwN&#10;nz3hvd88ub1Zo1WeROhiicQ5EmJmAMTWh/IS2XTeyRDYcwL5VzDABMtghmU1rJZhGcb/mcJ7X1KA&#10;YVgNZ4ykSqBAwKqkokYpdFxPykNJvTpafeDnT//s/b+69aw7F/B8a4LRZHSrIxe/+8dvre9vpnnM&#10;loyCnfNYlIgJ7Is1iAI+t646URFftJkMjFIlqXYelV985Zz5GDFc4gU45bPHJYucq7QTOCUS71rk&#10;lf5p6MKsHb93wtPV6uV+VahTwAkISi7GdNh5svT1T/9ycWl7E5d5oH3SR16+bM+BxDSFoYBhw8RQ&#10;gmoiLlEtDZUj14bCJz7KEsZSWnI55/qMpbuiQK770FxB8sJJFQCDxDlVZYfWU+ta9zxZXz3VfOgJ&#10;M91mH2dRUOBs3I27oCvZ8HO9T316kdALEAD6zN6nPs0mmvUx30kpDb4sbGdz+xPMulx2NBX2mgKw&#10;JaECeJslKGysfem+NcPwD6DohlI4W8m76IiNl26/FBU0JicwCqOWoMzsnJLQikdXaMnsfMCOjh0Z&#10;JvZ6eC8DpEJLusVnWk0GkSp7e4EkIkli2q1qozHcedXnTzj47a+YRGcgGKh3ar/+13Ov/vallahm&#10;GsbAGCYlEnUKiE+pg6wik+ZjR3nfZwBS75+gHlD7fIXEXhee1nICeRyjJMKSBIkOabPWfvPnj/za&#10;Tz+2bNswiaetq48+E3z45K9e8Yt7au1hNJkVTEYUTrUTOREEJgypksQeKKdBlppq+dPs6wSISoa6&#10;kKaaobRcUx4XUZgtTaeK0jGFkrUW6g0dxIY1zcKajnP670y2UBJAKS9f18sM6ME32b1IlGFIwQok&#10;Ko6IOMPvc6D9XH87U6HbSxlTK3xmTa+5h0kSJw6ipKomMIkkKmyZtWGrycjN337ozE/+YmG0OGry&#10;Y+ser+xjPvrT03Z/507jg9NT4aSUXaKREwGRwPk8P+rHNbN8pN5PBGXSVJ2P9JWzv+wbzRf2jG+8&#10;OA6AWQlKDGKQUeaYTRKwsjUaDNJwbXJg9W+f/d27f/vIOfct4c1hzHO06pQvv/aQTx8xVR2fNi0T&#10;sDgHSSNxmZiz+FgAWWIcH1/LCJhhS41y647Js/7ujOHOkLFhsDR47d8e1R6Oo1pHjFOFIUNFp3tk&#10;8taczwzNftaCdoBUScUQB2QcylO16bvtNz9xxrDZvBVHcX381E8eTYvjyEbEXjIEMzERg+Kks2DR&#10;/OmpKTgwG3HC/smQpVUtmh16uMHr8CnnrBeofswvQqRQB5BhAgcU1iM7deP9z13w5/btj1UbsXGa&#10;lYNL9RQbv1PWoD4a6tNLgfoWgD716f+IehStXe1QV3lV1O9TAVj1Cgm9GuAiYsrhehZckEXSFvfM&#10;3tM21kqaawOjPJlpj9et354FzNx28Za7bBVrEjcjKEgCAov3D4A2xlxzur1o6XzUEGsiKj4/oqYX&#10;LPz5L71vs8AQ4IREXSlp1ttDhy0+9T8/MLjbUmeCYZ2/4s9Pnfme70zeOVVLhkwnKAUhgZV9UKbP&#10;YJLlZAFBUwSXbeKZiwZycIcsyJiKx2UohLx7hCEDgbiEKElMu2Ob2x2y+MyLvvKatx+a0LQFcaf8&#10;h7Ov//g7vzr2JEpJGTEMsSE2GXSyJiRQa6pjOUw6qo4YPMfMEkTBxB7q+EZ6ZyaFCMT3JuMl0hzV&#10;598CAHMQCJMQ1KSSF+WgqiACFaacoOzrTGV1hYvs0fuszxWxpKQp3CdRhmpW4Ti3Z8wgmvHvHMIy&#10;CtrdbDYETmJ1CYjIMkQYECdEbIyFEIsEbRk2wyuvaX7pxO8/dcPaRYObx3Brsfqwtx/00e+/42Wv&#10;2XGyNB2XYg6hkqhL62ERKzGpqqgAyp4ZUgkyG6M5/jRPoJpB58JvpAoVSt8oiUJ8dCszMYwIEZgE&#10;VmgI9cp07d7vP/6TD541evv04pGl66OJJQcMn/btt2558MJJrKOqCiWJxESkviiBj/Xw7czkDjBE&#10;FaoBbCUabN+nZ//TOUOywNpaaXnlmL99eTwSte20kqrzwgTyOGPqyuRFztDUDSxT0RceO/4zC8gy&#10;l5Qq7dLa+9qnf+mcwfJSIQ0XtD/61VPD+e3EtNSSpElToawwGFgwmDhFgsQJW+MSl1kA8iigHtZM&#10;0XjPrYutmU1zfa+Z5JbOL3nXJ1VY4XoktWkptUBODOWrJNdT9IzNhm/aB0R9etHTxgQAKryiL/P2&#10;qU8bplmAuoi+qDfNC7pYftYlZu4qPfk5NNsa/ZseRJdv5j1oq/thI+s4Vcn5t8VA1BxHO01gUVtY&#10;d9xO4jhtuqhhBmmCCCVEUbsUBOWhslOnDFGXOiAg29WzLqciiDomda5NLG071Rps7n7aga/6wLEt&#10;29FEzHr60/f/eMV3LqpFQ2EjCMQaY9JyCJJ5RVMKRzPQokA3JhVFJTZlo0t53R+vcAbS9I4gqCVW&#10;STRJgFiCzpQ0Fu0a/vMZH/6X//podSDuRNMSDdx5+9q/Pu0/z/z6RcHUALXIaKqyd84rb73BRIg0&#10;sMxgF0shraEWADm81l88nick6hJEruzisBWZTmI6gkSgKoLUP180TaSYyTAKqBr2Yc5ExMT5YM+c&#10;6h4Pf83Hgn2WoIw/ij7QlDXS524kFRCIhY2oEajz85iemCtzCzcpvtUZv3b9y7qvBCVN0J5ugLzg&#10;aRQEMpIrsJlUGWwl0Wo8ONgc/OMXr/ivd36v9aAOVhY9Mz46Njix7wf3fst/nbLZqxZMlCam7RSX&#10;iUBwxM6QeFsPAx4Tc9b+zA28x4CRrrjUHpOKAt1e5DEtgKp6RxkoVCBKKqxCSoZh2BGrsaDAajDE&#10;w+Wna1d87vI//OMFCzsLoljWhauP+MRh+314v+nKZFJvkVEVkIDVO81pnk1XVBQq6kBKxpIxDFtu&#10;18euG//tN35nWpUmx5UdK0f89UHJkHTCjrJAlMRLhoI8xKdoAciWu6bPjJw/8yWiSiIENaxGGCi3&#10;B5+8Zv0ZX/31kF0UuWYwv/2WvzuhMdiMgghMUCZiChgW85YMja2fgDCIXZIYy8hS0fYwmnbfd+Wx&#10;ruJjJmvNzWUzvsklZdJ0tTCr95/M0zqlknkagI7U6vC8RoeZzNynPr0Y6fktAIWF2ac+9WkOKiqN&#10;5tRH9Saz0NwpiHrBzxyhwLMT/Mzw5kgTefdgwvySG6ae9nR34NQRRYu/KVL3Aw4sVGpDFQRIVJUY&#10;IsygwFQX1JgIoHKtqqyZz3EG2rJYyW7CeVEDil2koRsvTZUPXviaf3/X5oft0jRiIzt577pf/t33&#10;V1z7ZC2uocNBYDRNaNOFwNkOXGgrUTd+kDJElx1ZiD/I0uIrQOSTsbPCQEXioIQ4bE/y5GZ7Dv7z&#10;Lz52+nlf2XKXzTraClBrPBP822fP+vL7T1/3UKsUVzlmy97Zgbyoo0q+eQqA2IkD2yRSSJcvZkp5&#10;ilQalISMxqVWNG96z+O2P/SNew7vWm+GUwhS7TKIiDj1Y0mBoNfIi7KSx3YKYt7Q3Gvxey9HgZSQ&#10;JK5rA6CZ+nikGnCIR0aZpts5EeSWlfz4HFtS4f1MqDTLMoACqygIUScm76+uTID3zlKoiPNwTUVV&#10;EYCpjUE3kDxQPvODvzn/q1cNucUmqE5iUpZ2Xvu3x5z23VN3PGmbier4JE+AxbBBYthZSpjUElvV&#10;1C6QGlgyy5AfmSyVau+0zcCuyuzhJfkmE4F8YAE8VhenLvXyciI+3r3szJAOrr2i8cN3nokVwbz5&#10;CydK67c9bsvXfPnVnaG4FbRAEMekzP6SSJNcMTN8+lfxdbOUSIxSBQMrL1lxzdnXjAQjLuD5O8/f&#10;7317xrVWEsTOy3Cp5Jh2aJanSw79CcU+5082kcywQVC1ItWk/tD5a87/4fULB7eMNVq2a/3tnz26&#10;U55KqAViSSCs4RamXDOT41NwJCJkWCUt6tvTgOIDtPfpl2lOqMhg2ZsN2wRy1UVq7kvjpXyeUVW1&#10;qQcSRJ33AWQmn8GIfFGDPt7p018APX8aUJr9/O5Tn1669L979j+frVrT7aigagVSMNpNA0M9aDyl&#10;ou6+FzqlWfW6scF5jED2mpbUnLGCZ7VRu0kQs7o83d/Ie1ED46PTFS0v2nIhNuN4RctGYezEVLkT&#10;x8e/5sh23KzYMhIHcZkXQHefz9yaSdQRoE5ijjo1l4TxHm87YMeX79ayVCZjW7jh7CtXXPJQhevU&#10;ZkPMTKKqkhCziBCIvYK0YB3RvDQrdesvoDCQfnDSiEBi8d5CPl+JqCJhS5FrNLUjin1fseydHzx5&#10;l722G2tNjE0+N1BasH6s/YP//tWV599sO9Wq1KSjbNM6XEqq4rx1hjgDTwRVZTJMlMRJrvIk5czd&#10;OBOzCAxy6mAkMdGy3ar/dPrHh4aMNaGh6oW/vuZbX/xtmesqyArEehNHCtdUkWbxSZP9K3EuR/ZQ&#10;j4CaymaOyddtnTXn/lLIokK89KZClGpOPfAXJ9kO0nM2AVkSR2TyX8pm2dTkayFn2DT+1H+bJAmD&#10;iZiJxa+NrNd+IQmUyDhWqGHVkjNBVHryghU/uO4Hu5y4zZFvPWIMk4+NrrAjvPt799ztpH0fu+7R&#10;ey++Z2LFeNmUQwmhBgooZ1lASeCooPumjH97F09xfXaV/5kTX8Gpxdsq8plQzyBgYwWqysYwRAZ0&#10;QCbk/E/+eufTtt731INWJWtKW5fe+I03/Oo//tC4Y32VR1xM7LNqEqk4Ivb5tfK0wAIFGyZVMUFS&#10;f/wXj4Yjdr+37DvWXrvlgctbDbr3x3dUuI4OGMzEabHjdJkXHkWk2ZzMYB7KGcB32kHYGoKwc+V2&#10;/YZvPTJQrb/yDXutHXtmx/0Xnfihw3/3n1drS4XQQXPXvbeqDZeffvhZOGvAJEpEIqmZLreMFXUO&#10;M6Ssbkw7en/YRFRSqMkCKIhVocRJrmshIlIKbSeOACJRwEeEYEMjUhiWPvXpxU2bWgegLw736aVK&#10;M+Dw/4LVi0CzVxKgwuVzlI0edXsXdHho5F0MSHtSU8zR5qytBZfdbLfLf/CpOAvpzGd3N791LpDM&#10;lDQozSPOT9z3xLYv36rt3Ns+/faffezMaYqrw+XJZLq6e23P4/d9ePRxq5WpNc2ASnkaUI9SCZS6&#10;7acBxQmXaLLUxo71oz7xVhoOJpJkSOurb3nq6jMvwbpkgAelhSAI1MNeJTAU6kNOxeex7xGbfBGB&#10;HNbkbh1QBQwgUBViZuUU7QBKjo0iQKTNZtQZ2aFy6uuPfv0bXzF/XjjVmGx01lRN3epmP/jaeRf9&#10;+jqaDmo8lHTEMBuTZjj1rSNizQJp84JBCgUxwIlzms8IZf4j2Xh7swQbVtakEn/oc++TgekJ7tRL&#10;pWg6fv07Dr/yohsfuHqM2UCIfV0Ff+E0nz/In45UZ110YNACX3YFobRMACVeZGHWXPsOZMJULwfk&#10;3EMKgrJ6849LXK8FOedmyiB7l10zwWOmgJvis0ym8f+KKIEtkQFIBVA/sMQkWYFbVSUhqJKxioSd&#10;DlElGQvvP+vx+3//+G6v3W3/kw+cCibXt9ZLVbc6astdjtxx9JG1d11998o712A9DFmblIySxmzJ&#10;+FVQiLT3mD1NnpNzcS5nFRdSLn6nA0CpkSk7J1+w6jNgsjGiClYW4Y4MhIMP/OiJJx5afernXr9W&#10;x9bw+lP/4aRLv3vx6BXrazwQd8jCKhSGnHNMRvLUPp6lWH0RgzKFjIEHf/JguTq08zE7TOrEzkfv&#10;SHH7nrMeKEsliEpp+xhIl2fWYs/OvRr/wvx0P6ZVdUEAM0ngmO3gJf91RxDYQ1636/rG+t1fsfPk&#10;dHTFD28AEYzufNQesZPn7loXulr+0JlpfMhFLNLUrzFnvbkLFnSXUCbvI5XFN5AsyKcaTuUMypah&#10;KhOpIla1pXDbA/dYPT42/uxzyUQjjKgkxicR7lOfXsK0qQJA3yTWp5cq/Z8zdhddFa42S3FV1GF6&#10;wOgdq7vfaw69tIv/exqaKVQ1P4wUxAJhH3QrKYLRvEITzQAqvQ0sNi+rT1WUAbyhnJXKrvr0tY/p&#10;G17JI6a+felVnz/+ivOubIw3dz1mzzd/8k0Prnh0aqwxUh52a+OKVFlVCUzsRNKNV5WZkrgD0iRs&#10;tC3mHbHFoe88doJjuNiu71x67mVj1z9TSwa1HRCzteyhXpousNjkolGDcuEK5HWl4mOBSVVVlJl9&#10;/GiqRlWIJGxJ4BKOWq6FEDsevPnbTjv+ZXtvH0WtTrJuzbgM1hZPjMcXnXvteT/5QzwRVLWetIUM&#10;AjYAiKEiRQGvW+os7WsGg1MHm9zDOENdmd5YVJlYxam6oGx23mentdHjCbfHpRFWaGx65cEv3+Oe&#10;yy62HJhMF+675q/vYxmYCCyAT+hTUKH2gu1sqJCHE/gqCphhI9I81rWrIvYOJAoiTt1jRFVEMktP&#10;d3/IR0S8uwt53y2fnzS1mmSnZIUK0JXn0ngZ9WIVCFlR3rQZ3XRPafp2JucjzpnZIRAeoWEZlQd/&#10;fP+9v79nu1cse/kbDm/V47XT4+N2tLRD8PLdD+UWr3lw7QO3PbTy1lWYQEmYkqpErLEQmFP9OjzH&#10;qoAJqmBGXnqtOJ5pqYzC8kxXvmYSKVLRIrUYEQkERKwGBixGYxk0I42bJv7n3T874bPHD+0w75mJ&#10;FSd84qgbNrv94XMeqXHddZxVVsCS8Vp/IlZAJQ1PIAIoIJXAhegM3/mfN9UHhuftt2AKEzsds+N0&#10;q/3Er58gNTYmBkG856/6/ygryZ2KjVroQ4GJuv1KH2TEHDILnJRp4I//eosD7fuaXUbHVx9y4j6d&#10;RK67/uaXv+7Q2qLBFfetxhpwxBakqtLjD9nrzlgMXyoGumcCVqFhxcHusnUmYvZeFamxIZUYkCb+&#10;zBJYEQPTk+NrJtYv3GV5ddt5q+57pPnk+qBNLAQFGUqVDj1hVDRDju1Tn16M1LcA9On/Is1Ukr0U&#10;aRP65ffRVLfFACcAhAyLapKB7lRbSOmu7DflmTYF/2+GhwhgBcQRK0yGB1M0X6wDtfGWZntqHglc&#10;iFlWFSZWZeMomCjdeuEth7/zyKgUb3/cjgt22cyGBsx3PH1/HLnddtjzl5//aYXLmggMg8iJmrQU&#10;EQwocgkC1wzbsgR7vfO44V2WjlIy6MprbnvitrP+hPVUi6uI2FrvJi0AVKTQwgxodhXSxU75nJqS&#10;ujuTEhEzqfrAWBZxbCQhZyrSlHYSJlvtsvDVp5x46FEHlqtW40azPVULq8Ol5U8/s/ab//izmy+7&#10;B9NctXXbUYBL1nr4zkTOiW+Leq2jn7/MXSBzz0lV/OpclgEdlCGUfFbYA2VryFKz1Zxc27AjNiZS&#10;FdXQJbCBQQxT5hyTF5eSx8dEYIKogMTXYKWuFaB36Wk33ZOmvjU9hZm6AZeZcSqDTtA0/WdaHMuJ&#10;ky5k54xBM9cK762eTguJiJKwgarzMQ3s01PmemdVsA/XUCjgwGAD7pGmpCs2IEN+KunwQyiBGGJV&#10;MeABrbhR9+RvVz5y4dmLDl20/+sPqmw1FGt7fWe9MW5kr9or9zyo9t7K07c/fdtVd66+axrTCMIw&#10;6JTgGI4IIMNKgCGRTAgAfJmr7npMBfdsqHMRPedWL1d3E1oy0gpf4lPgOnWWjLi45gbdaPyHz/9x&#10;/48esN1RWz879tz+p+5VHyjd/pN7axhwDTbGgCAQAvsxYWZVhSgR+9yghMTGhnj42q/96aC/O3rJ&#10;/gvaprnXCXslzfiZP66o6YBGATMRQyTLK1S0eWQT3l3/vU8Nf2ufZlYAA2Z1YWRNefDi/7x5/tL5&#10;m+1UW9t+crfXbLXdq5fAhjVTv+rs31TdIKsFQUkMrBPXLRVMmSSCHu+9gjYCnmNzWXRO5N3r90bF&#10;w1IJt/BYTU/IRMmQGBKse+jBcGHZbj6/tteOk/bJ5kPPVTuGYXxUDzGrSGZeK4p6fRmgTy9i2lQB&#10;oE99+l/QnNrmlxg9r2xTwAtQwKmA1Zl2h8klCKkSqBBsrmEjKuoV5yLKsvURRCU2ElcTUx/oTDTr&#10;SUiSqk692322G2rvHllseLqZaapazbZN/y1IoMTGAOWofM/5d+5wwPZDuy9cE42WltmxRiOOk3g8&#10;2W7Ll0VPTz7zh6eGggHRGM6C1BoWOFWHWETF1GkiaFX2GD7gXcckgzVxZsDxjWdePHb9k0FcCjqG&#10;ybIhzWp7pZ4z1PWoQK7lK/Six67h/aOBrl6aFApBzCG3ZDJmF87Hq47b54RTjlq+9ZIo6kTa4qRU&#10;4iFI7cbL7zjn++c/+cA6g7CGIRGhDgfcvSYAl7mggPLMSZm1pDDXxF7FqOIkA4WUaTbzeYQq2BgV&#10;J7EiwZ//eN0p7zv6qfUNZ6gDM1AduvHaO4JKIOIYJkeh2RAQQShNDKNE6u0S3dZkd+llwPRLUfXV&#10;GJwTKsx3N51Pt1Ppt5zdVQGf9qY49j2sRRARNj5xFTRsdkxcHixVSjy9vm3jska+8JZndo+w83uB&#10;QIbYSZpVp2jnSSM7szWQwUUfnsoOSjCOlTWEuqoLXVtGL19/wZ9/hy2x36t33+cVe9khGuuMTnYm&#10;xs26kQOGX/vyE6RDD13/xO2X3dm4bwpNVLXCCYszBsanq80NbtxFq+gR/NIl1DMGBQhaXFSZJtrH&#10;5TLHJKwBoBSVahrc/JWbJlasPubDxz701KM7HbtTdXjo2q9fF1ZqlJQgRMxECvHjoJRZY4hJVNgE&#10;1oAcgtbADV+55OC/f8UWB23ZCMf2PXm/uJ2sumRVlQY5MZKATcqcxOQDkXRGZ+YmHz+QTkgCNUFA&#10;zklHS1Q5+28uevs3jw+3oVa4GmGQTIV3X35v45GpWjTIyqQghpOY2ea2lDRWJJfskEU3ZNxH/p6e&#10;CYoxGppLLzPZPGfbQldSSZXQjZNSUfUZwFQCUDiN5+66f/H8fXVocOF+O493ouZj62vCqV1R00Xf&#10;sza6t+2LAX1KiXK734uBXoAA8KLpU5/69P9Hel70n+mj0g2bmMfqMXZctOCQPafGppuX3lVfG5uI&#10;lU0anDn70r2aJu0q79QF3BrC9q89lhcOjT745LpL76m11GRQKoX2BMxE/xu6erpF5jq31JNBlJSY&#10;qdyq/vpzv3r1P75+2UHLV06vVVsK2G65+dKBNfjG+745EJbajQ4bY2tmKp6GEUCZrE0Sa9EsY993&#10;v3KLl++53k0PcTh+3zMXf+d8THBNBhCTDYx4OJCi/xTrF3BJDgl0djd6FINEXjkq4sgIWQh3pm17&#10;h/03P/p1h7/8lfuFJYo6rVgb9aDupHTztfdefsF1115+uzRRolqNhtSBAcsWykqSWhd8gsIiDOmB&#10;GETUnTtVGA4Mm0R8yDED3S4h83khgkucYWKiGqrf++c/tNvJW971uohb063mBT+/+barn62h6mO5&#10;xUccZDySKjOFIEzqBEIkXTzeIxjlI0U5hiEiwDvpFNvdM6zZpTJNauoQDwKl0QizztF0JDL9NGsS&#10;xKX58Sc++46999tzamzqD7+6+sJfXWMlkEQzKY0z6cRHAICZ4XMMUSZmZZzcDXhHatAg5KErmoYT&#10;KAmE2EDFKNVcSV1JHnW3fPPuW/7rbmyHlx2+y8HHH2AG3VRrYk17PQLZ/OULdj7s5NZzzYdvfOy2&#10;K+5OnobpBKGUOLZQZWYfAC2pl7qmamVkcLWXF1Pn9IJeuzhAqQiQHkWpjA2ycBphyAw99PMnJ1b9&#10;7nV//brV8ZpF+y465ktH/ukrl2M6CZIqqQEAhooQ5zHBfsGwQKAMkVJiLYau/+qVh3/u2Pl7LWiE&#10;UweceuCNyY2rr1hVlZrVkgrAysaX8mD1zv2Kwkrqumr19i/TTagSsQiI2QLaNqUKn/X3f3zbt97k&#10;lnTEJCELxQ3EqWuaUwdVY2ziHPtcValrTtefrxuuS4XxysRtzXC/5Cdwb/u6re+Nt0qHKPewJM+Z&#10;CgichYUkVa6MP9cYve2hhYfu27K68MCXPdu+p/3ceDk2pOxLMhemrOd53NOCvlmgTy8eegECQJ+v&#10;+/S/o15Q8aKnTVH5z4FKVRlMioRiLKoufsPh8fbzBpu8drKVXHx7GBshTnPWdbfYXoNzdvl0w1dS&#10;okjateVb6bYL10pjcIcl6257XJ6bsmIVqXcEnlepB3RVrLmWmIo/KIiIiRyXOiXL4YWf+80ub93j&#10;wJOPoFqgzXjFVQ9f/G/nDzpKJmINtVUR1FqbvWIXzCuVS6WV9z4R3bY6GsRx7zlx4T47jjoXjOPW&#10;Cy5f/acHwii0sbXWqCFxwobFFXIVUsH23x3xuXrTdbFIU38mToQcldBwk7B68LG7vvW9r1my1bAi&#10;SdwUkkrNDD320DOXnPuHP/3++mQCAUpVMwSwL1bqg3OV0mSZfvpy34hckV+c31SFii5oIsAwqZMe&#10;5+H8bRoVoMYwVNURUWmAzM+/fvlvfnR1ZV61MTk+vcqVuari87doCqnzCSKQkqg6H+RAPld+lqi+&#10;qJossmPORWT8Vbjg3Vzo00zlqpc6M6YgSBH5dmeoq3pVAquYJCk1vvudT81fNgSeWriZefcHTyyH&#10;we9+chWhkg2FINXFpuHIbNijwRTMdS0rKUrMxj0ThDLfjm7mnrzaAxkmQ9DA2WEJoYgeSu5/5IH7&#10;fnR/uBUOOG7PHQ/d2S4xo8n6NZ214Qi2PXaLPU542aqHVt/6p3uevWMtxqmuVWkzqWGw5OrpNAPX&#10;HJl7QTN5I0W6xTHu/usZjJREYUCAkwGMrLp01S+mfnHi3560Mnp2YLvSa75w9AVfucRNoZzU2BFp&#10;msIqFylElaFgKDkiy0wUu5AGrv6Xiw//h9eUd65PVcf2f8v+VyfXTv55fbUVBGoh3qUtHX8UNQW5&#10;CN77+Ck8ydNYDV+SjNkQnLZNydZ+9ulfvvn0N1gTJUlr9wN2f+K2sYnbpupqJfZJwMSwSS2YOZDu&#10;MmBmvss867zMxz7Tbhq+65gYJEAa/lDMaJQbBTLPvPyhRgD8mBUiscQYdiKWrYoOm4Hxh0fHhx+t&#10;7rblZKhLDt5l5SU32AkNRUkIpMQsKsgl37m3gj5K+kunF5ERoO8C1Kf/6+S3zNlBrS9Sel4xhma9&#10;AQAiEWVWIYeyGdlyyaM6Na8yDBdEsVaIc61iQZNduFBXMZeFBwBeKy2qlk0YW243MdVUkMD7hBQU&#10;js/TZO3JEV7Ejd1APCiEiagpg+HAg2ffe/+v7kIHiEER5oWVaKKlIaKaDhw49MqPnPyccZEkw0Ht&#10;ZUcevO7xVUGIgcXLLJXW3nT3zb+4GGs7YRRYF9rAMBlRIcMucWSMihIV6pXOsckWsK0/gIE04SmJ&#10;imgCg9i0XTk+9o0vf/M7ThwcKqs0meKQamvWTF125c2//+Vlax4bQ2IrdjBA6lgBgrUGAnifip5I&#10;3wILZ9ClOFBFqSmFygSR3FGFCselh6T/Zk5MDHIRV7jm1rnJ1S1QUKaKdpQMp4pPke6kqrIhAYg4&#10;iqIaBZSGroJ6q7v0gquuOEXEgI+KLsLTbp+K1gx/V85dtn1tg+5cdBmpoD8mURXoTntst8eeW60Y&#10;e1IDYzlAxK8+8ZXnnXGpRSUXNIjYqVAeBqMgMHklbVrgufcWRY+27vvC0vFxy/ApbNWAY3HGMImU&#10;YUoykKi4J5I/f+euP3/vTmyN3Y7ffc/Ddw2qSaytiWT18M504i6HRqNy5a9ufOKa1UioSoPUQurY&#10;RUhDTZBp+zMhKW9FHtWcT3KhD0Vm8EOqeTUJYrDDsJk3ftvEz/7hp2/70lsmzaTZsnzUZ1956deu&#10;iMc5SCpMRqGaBlWjKxwqQOS89UMkiAIy9av//YLD/+615Z3qzcHO4e884k8TF7fubplmPTWweFBc&#10;CAPptqpHiEwXQq5i9x32yWlVlYmhrjxtmcq/+NyvPvq1943KmoaNT/n4a//wjT+suX2yLgNJIsba&#10;9JlC2WUKDx1K84V142pEhVNnJwBw5FDhTiyBCgsxTJ49CqD8wFSQUUJW+VhTY6IQoKQMXw3AiBMl&#10;OBYGq0tqptK4+ZHqUKWy5ZJ2WZYcssdzl9812BYmw8Sizvv1dRdxn/r0YqbnLwTWpz5tMlHvM9F/&#10;7Ppkv7hoDt3eRr9/vqupMqkP4Fsz2XpszbbhMJ5YgbsfCLkilPr/pM7MxTt5KmiR052bQGCj9v/H&#10;3nsHWHIU9+NV1T0zL+3u7eWgnLOEIsoB5QiInHMymCSySSYZY2ySjQ3+2QKRJJERAhQQCISQEEI5&#10;Z510SXe36YWZ6a76/dHdM/Pe7t6dMP4iWVs6vX1hQqfp/tSnK3TveaR9/f3x/evvv+RqSlmzQiEf&#10;BqfCnm6y/QuUiH1/APzNEARFiARBgcYeDnWawxtbw1P14W5j2NZtF0DrPAFYAqe846wNUYdNPtLB&#10;+npp9mrLdt52YlH0mDLnf/5r1/7rj2prsdlrxBxrpQCQ2QqItYykUNDF5iu43AGT/9AuAZlDsEsh&#10;ABDDmSi2SbdL44eevv03fvCRt771WUN1o4yJceSem6b+/pz/fMXJH/zqhy6cuDNr2vk1qVOOSqFC&#10;cuYwDiWIi9hYhioPiL4CoAHCfkOAcwU97o8QBAG2LopNMf6luiWDxaURBUGRYhFi1KgVa2UxUqrI&#10;+wSBqkcMBjaF8TeCs6kXD5kLRnTgeSxLSd52hGbIAVCWDSBYTSME3wdEZxXtNVavIAa1oYjUA0JA&#10;YjG3bRvlWOsIjmcy2cvHkoYyKbsEzK4d/b6FBBXXsgs2xNbHW8KyQFhOKr6gEn7ztw7dQ26IuHj8&#10;RMoKWFA5kgECUhHEQzLUkuHk3sbNX7zpvJd/69vvvWDjn8aW1pYSNh7jjZOLJo56y6HP/ueTVjxz&#10;RWdovN2asrHNxRatgsHZBiu92u9D4QfsTKO4T19kESGwKBYQNImFZjoEd8B5b/1Ws93qGFPbsXni&#10;+07OhrtpvcvKiDABeYIcQJiDQ4UAiAEjSpNCyhSNN3796R+ZVQxJbaqZnvSWU2RnmKxPWsUCIBZQ&#10;/MgRb+wlhZ1LxToHpET/ABDyR4e2tsigIwahKRU9qL/2oW/Ok2VM8WS84ax3nrjo8NFxNYYRCUg/&#10;OSoAApU9qzJIEAKAKHDjX1gkpSxfFLW3Gho6ZFdZ0PDe1d6XF0IBoSADAIJaBZ5O8N1lxSnJzP6Z&#10;QkAmRqRIZEQ1111xQ/TIRgHbXlBbcOQeE4k1LlNcmE29V3Fldp2TOXkyypwCMCd/WSkWYyymSPRL&#10;SjlflvP9E1gGWMfidYAm37SUVLo7gyVmXd+gH/jCT+947zfWfPoHyWoTpUrQh0yRsA8AACWSgcrN&#10;PCvnMDlEopuTeuWFv1v57d807u02egpdbFB/exwo/Ix1rEBSgf6DpVhXw4tFBqUYgZRGHZPSSiei&#10;I6rXDMgerzxmYkk9ocad517967PP/dmLvvzdN35xaD03dRPzvH3NQ608UpmOMCHUDqc6gOx4PhH2&#10;wderSLssa1jKAcSHs/e+pAxi2apE8mRs+4NGPn/B29/7968ZWRCbvNPSI1f+/IY3PvfD5zz3U3+4&#10;+J5GPtJUI4q1AkhUpEgR+mmQhcHjbCzs3ftAdB/okfLHQDsWB4mzaWFg5sJux4GVAVW4wCwiBCIk&#10;SoBACFzmJgYfpFGweH5cTyASiwgJxVoECSiEgaqArJn23XzxSQEqCpsf5W+Fl2SpZhWsKgJpKyAC&#10;UaTJHVxRKyBEWnH5AlBIk77j5lXj46BwOKZhTa2F85dfdenVRBFbb5zhVF4kCsoEMrsWAWCfa6G8&#10;0wxSRdrTwGV4z8IkgC6RrgiBElCoiETqgPO4MTTVkmtrF73rN59/5reu/O+b691FGlsTZlKWpIe/&#10;dK/TPnFMtH/WaYxzPc8lZ3a+Bi44EgpwMe0FF3Fn3x4I6tkmCz8vet8S1xNWRIgjpEZvJFnT/NY5&#10;3xlNFxirkh0aJ3/0RDPazeO2gHEe+0KO8qcQZ8ylDiZBFiQUqPU0bahf/vHvJ6uimIYmkt6z33sm&#10;7WjSekfIpQkmKYtdQOpiU7DY7sJqIIHqrOSi/ooA6QiBat3WxI2db33yOwvsIou4Phk/400nDu+V&#10;pLoNzvPcVRxD5aHav36gFUZ3CkCxWG3M0iTfedHOzzpmv9OOzq0lUCgMEjxzEC0AO9VFUAuRQTQc&#10;KUQ0BIbAOpdupSMDhkgjEQkSA1sLPiQzSWpatrnyl3+oT/QwinGr+bX9tpuKrICh8CRIpaj9r3My&#10;JwCBK3niy5wCMCd/KZkOiYuZsTQnrSCqJzp3Mlv5CvS/hY94dX0QIsKolmNzDddubw+tU3HPsddc&#10;rrdQgMRp6lLRxp7uFBJUFochamWRykV5F17xOwWeE910HX2kloEKVsvvMZ7LZkoEgIgKhBBcyE4g&#10;UkYEIli82w4dyB7+4+2Tl969tKEWC+KqqalHV0cS3XzdbUCAPaVRCQgiWW9jE6x4K/hp+iZ7cHz1&#10;Tp8gQKhQgMEaayyatu7ycOdvPvyCz3/lPTvuOM+YNqnWH69Z9ZKz3vNP7z133Z1TdRxKbIIGFCpU&#10;njeUwH2CAAH5m0CfJrZJ67XBnxwKc+w/EhpjPIgvQSCWGwrokDKiiE+z6/1YQRAshKim3iUWwHlA&#10;encDwEiJcK2ZIIsYUaRIUV8HDqobRZ8Dkm9tRWq22nhf1tLRVcDt0RAhISoQGWibYA0jTMgKRQNR&#10;Gz7xoXMXjx7UiHZtDe98951r/+Ufv1ePW0RE3scXwWVkRmRhAKcAuJYqDZsCwN1MF0gRyapUrsKl&#10;XEh3BCRiECFgAUAtFAHECnRD6iN2dGTj6EPnPXLeCy/85ccuHVrTSHqttm3LcvO8j5x+8Dv36S3v&#10;dOuTUrOWrVggcPmfESx7Bc+Z1EtwqMFg54L9xcRq4dzbwK0jACogjFDH3Vq8unH++89Tk/H67iRs&#10;Tad+4JRsfpYnPcYcGdCCIrcjw25ssbDLGCdoFUWRjup5jVbXL/7Y+dH6Oqj6WK1z1nvOMlul3foU&#10;EIgFZL+V4QeXd3b3JE4fPRCmpqKRsVSJ0aIoFaPAPJw/9sex7332At2pdSVfA6ueec6psAt2a21w&#10;YZ98uxVtI0ViO9fphCTMKGzZ5LrXnQ+wx4qdzjgCW9Evv/tD7PRA2HtCELgtO0Qgt9+D1tpcVApN&#10;Wm/Gx+1UR6esjVKWxBIzCYjJ/faH174YkJgESJOlWho/cuWN9baZMmlrn+3UbsumVO5HoEu+4nSk&#10;snlmXBCeHChwTp6yMqcAzMn/VGTgb5+UZGkF0j45HGRmI3YeF+EzTSuSHJ0awAoESQmBEAozlqRt&#10;gdtmuknBzyIAICMDkQUJJkYuxRMH/nYzrhehLjjwZXWLo6oZoAsbjx4VMohFsASMkkQIXVg2PE9P&#10;tidXPQQWkEVibG41Pxqdt2B0wdob7kGJkWIRT2eT47ABEJHdt4HAnr6gOvgrAEDOZh8EJLeW2UjN&#10;dPXEgads/42LP3Pa6Yd32+3hxoK7bl3/sjM+8JFXfmniIajJMLHWqDUpRQQ+9I1rqNL8eabsa32N&#10;XjbEJlu0TP/EYp0JUEmkBn4YEZnRWEIQYACLXETVYQiWYOKzkRYGXUye7hS2xoJJFtUaQxGwBeEQ&#10;r6Za3Omj1XvXluOIBl0AMOiirhqEKIIgTISOLRYAURLXtFNDnT2alIoqOtt7YZaMWzjyy+/dfNbR&#10;r/36F3/+gdd9/jXP/eRw3DKpLbrVW2GAU+oQEdh4D2nhQt/dtBQDpv/IqlONH15YnbHcboWIc6xV&#10;BgEJFPMIN0Y7Qxt/LV9/5U+u/Mp1I70Fjbg1ZjZue8j8F/3zKctOGWmrcZPkgGAsiwu8q1TQZKk0&#10;RKrw+n0dUpSs+KoSEgdZwpiwCjjJo2hD/aKPX7BMzWdEWIGnffCkfEFmk1wYSBQIMSCSSxQghAQo&#10;wEKCzM5In6N2jA9GF/3DBc2xhopbE6P5ie842Sw0WaPHKA7/V0eC302YPn5wsJ199E4QYQYGy4xE&#10;JstaZmT91eO/+MKli/MlGvVYtOE555wY75Sn9S4psC4pslbuWRBAJAJEQWFmQoLgV5CrrD2fYNfl&#10;K444gEituvpmuGt13AP0URVELCOAcldhiwJsrMQ0PmTHtk6OeOeLD3zL2bXDdpyqTU3qDsfA1ioi&#10;1CSIwb4M0bpmRwQhkZgxGstX//aGUUvtLFu4zy5mxbw0QhB21lYQbCMBiw3U6dPCk2Khm5P/FXlS&#10;bAJsXgEYBAFzMif9gn1/pw16LOnPAUz3JBpUA8V+XCUvkBaExZIBEIjEBez3bqD9sQLLwPMzS9WA&#10;GDx0DoyjD07ijQrCQdjfQ5WPAZECQJ/VUXmAVJQEx54603NBQHJb56gAoA6Tj0wAYHPFPBiF1cIb&#10;hnn4kG3taL2zeh384cEaR+gJX2+m4i3RK3boDokUTYahHFIEowRAYADMTYqR5Ekb5k+9/x+f++nP&#10;vLYRtYXTfKrxobd99V0v/sLk/aYZDUOKmlATAUGID8PhjlXDg2rI+S3q0pl+CMAJnLIEbDiQ0h7R&#10;O6zHwqB6mWpP2o1TvDGTttLAbK21hCr4gVBh8tRvmOMDIVKNt9ttcRSLmNxR21FEUqByf/xMewB+&#10;78OVmQaV1HLLTqC6cwHsHDYEQYh3edrWonMRFmdUE+4oHtYTE6DWkmHTzttwpz33sz+6+qd31LJm&#10;3sYQxSYQyWH0OQssm7MCQkGwbkRDdYTMLn2PpkA/31AEf6kMco/h3OYDCCBZwoxUrpWwTmx9xIyu&#10;+sm6b732h3deeMfWegVIbTKePPFtRx7/scPS7dtT8UauiRGLAMCAQACM4nZtKvf2OlylQ7CiZxel&#10;CaqXgDODYkElmlBU0kmSR9T33nX+knw0F8mX4KkfOLU3r5vWOqCssLhE4MA+SqlDp8KCBDlaoKgW&#10;xY28RveZiz/9nXiDxiiWJXDa+07ojbazZteKFUEShYAk5CegEISr/5nAaW/8HSG4iFgU1BEhDul5&#10;G64av/xfL1motuYo6o2MPeecE2k726YJv7VlPVWBwCjijPQVEooLdyo2ys1Cgh2X7XTMYUNYX3fF&#10;zRO/va3RQWJCRMsWXMrzYLakiEBEtdQEtfc9+4zXfPzvlmy33e4HH3DmG15yxsfelo/E45JiTVt2&#10;cxg65wdEcMPNWdYhkQKq5QT3b1j1q5sWmqQHdvkRB/aWNLIoaDs+Rd2gf/cs7TMnc/JElC3dAZgb&#10;y3OySRlgjStS+GkFKNlPfD2ZZGBqf3wKDBZeg1Kh0bB8lcHLzmb0XFDhATwgeJsRgKBOYLhS3/b9&#10;tIrMVg/pew1/A3h3lhtI5L07UFjYsCWGO6/8477b7LPr7ocsPvUAOawx/6y993jl0VNNvPu3N4GN&#10;MFNIyuNOH1WkDM4NZaFL3tfXwbm9AgMhAjFCbo3E0sGxpx2/3ZfPe98Rx+3N3Imp8euLb37+Se+6&#10;8kd3tdQ8shGBqsURgXKJzoo7eAbPteWWof7NS6GsACAAISGgMRaKbkL0AWRAjJas2Tv2pQf9yw8/&#10;+uH/etcRzzkwb05BDVlLzkYo+INX2GpEACSn2llhBs4hf8YZhzFmSMLWEmKklPhECgW6nK6xoif+&#10;AUBQURG0DotalJgfQs8IEmpjVMrKKLJDvP+xu6WUsss57WzQRZwNurAIszAYY7WKiIly3dLzYmlA&#10;pgm1gpBTqyxUST5bIwQuyL3foZkFg262O8KbimvpDHsK3vrMG1u54W3cA5WZYWgOd5o3f+WBf3/p&#10;BeuvS5e3tjVoFz9t6CV/f8aKExd0m2NSzwwYQWaxSCRovWI/Wzn7nq6g6Yv4TRS/1eX2EcCyAHEE&#10;lHRbtdX1897+raWyNNYNWarO+OjpsIx7asq1JTCAooKP9/USJCBBYStgbdLRdB/+9B/PH+61VL0x&#10;Od+e9IGT0/mdvJEKQG6ESAkWYVWD0jnzTDc4owQ9XQAIAAnJpnnTjjx4+WNXnHfl0mSFqtc68zpn&#10;v+XkeIUxcddt+yE6R3QSEAanySAAiZWceKpBZvsVOx9/VJPiDb+7ef0V1zfaRNYn+iDwG14Cwsio&#10;UERQYS/mZN9tj3n+KXfdcdu1v7j8xkt/PbHysWhk+KR3vwpq0IVUKQwkShlXC0BAGJgRBYFjpCFM&#10;1OqptdfcMkxxO4m2O/GIToMxViQuAfP0HcNiBawuhU+6hW5OnioyZwI0J38RmYb+K1DLfcRykdjk&#10;6viEl9mZ1U1LVfcJ+SirPH8J4T2lHw4vwc+AhhBWLS6Iw0BHBWOScl+hesEZK1QpZIWUxOpNfWmr&#10;4flRQBRpBUSG6lly93//6ZJ/+N4BO+39zDc/Z8/XHLf18/a/N1/3yOrVD1x8rcojZB9Y39Nn3jAb&#10;B3SVGUvk9xsIrLVG0jzqpmrq1e85/j0ffN7ipQlBvGFMv/0Nn/vEO75WT0cTqUkGsVJIyMDg2WYB&#10;QA/OPNwrSOjHpc3NcHDogAqIRgRAa1zV3E0cTc5MnCqz97Er3vKh567YU+9/4rKP/OurPvRvb0rj&#10;SQuWFAELClY7HgFZUMTbTbEYJrGRedrhu/byDjvvW8PgMjoVA2Dmerkvg0+jVwWgOhz7hpwHgCwC&#10;YoVAiShj0gOP2kViMJC76Pjkt54keMQigKBCAxY1oVIsrIK1DwuEqJVUGWXg7mYy69Qntzux2QcN&#10;p72vPASFaXuoYiWGS9EW4nMWM5AIOn6YhIgpElFoomEcbawa+uWHrrjw/d+P1jSH66O9Zvfo1xz8&#10;9Dfv313a7gxNmTgXYWREcQ1aDQwUylSpZfimdPn334sAAvtHxCIJgBJEBIq6tdrq+nl/d54eTyay&#10;vLvYnvjuk7JlWTdue3deW+z/eV7dihVmRBayiFqRjnsx3Gt+8A/fambDqtHMlshZHzkz3ymdrG/Q&#10;w2TAgjagDIAh4nJ7ZpYhX62Pd3pAAGFEMChaJwpoWC24+/v3/O6Ca3U23yS1zsL2M991crpVtxN3&#10;kCKwSOJ5EIUIbJEFGUTZvEG047a7HXt0JNEDv/rTqiv+1MhjzFABgACze64RQpwtYUYEZuzl7ef/&#10;7YvXPvrglV/6z/Grb7jlvIt/8okv33zFVa2li7Y6+XCuEYOAIFsWFhRAdkyG+EhgwkRKgBVy3XB6&#10;9yNjN9092mhMQrrnWc8Yo4yVEPtqV3iLoln+R0zRnMzJ/zPZvAIwfW6dkzmZSaQfOYRv+/5AZU6U&#10;6Yc9KWbKGRjEx3+6x53YF2AHAzqpthFOI+Cm3ToEIfSRr6tH4qwnzSyDi3r1S/eH0BsXgQiKECAw&#10;E4BiFWWqbuDWc6/96GvffuVVl8Gixvpeb0GtcdsFl8KESfIoQu14d2eG76xH+mHQtJJQACBIAGSM&#10;zcHYxOiF2T9//c0vfPERcc3W4uFLf3b78499/41XrxlqjCJDrEkpVYmI44PJB5fDamCeoqmkr8G2&#10;uJXKtqruLzhtV8gYWzlemK3b67GUP+PsIzfimrFozYResza9/9AT93nakXtmnDOIM4b2Iy0oiwiA&#10;BC5mOzPkyqzYbSQajnIyQIICmijt5f6UooLFyWXxy2gu3pKhQvT7lnCRh9zYRBIQTWpy/VQCSlsS&#10;S6RheH60+9MXYsIuYUJFJUaPvr0LLzAwgA3JA7y1hotlG3oi8OEIgJBnNpixUWUXpGzGWQZq+d71&#10;QvlaPUz6LgTFlpzrN4+cGVjAejMPK4Io2vIwDG34bXbua7976w8fWdTaGoeiHY5c+swPHdvcHbtq&#10;SmKwLChKKtG3+m42wzRYleATC1KGZmLw7r0kiqGW1pL79Q8/+u0VOAqg8sVw4rtPtkttGnUZ2KFP&#10;Doq1N24Bp0yS0xJJOJ6qy5/sZV+6fGvYenh4JNpKv+KjL4j2orH62sl4/YSemEgm0laWYWolBwCX&#10;p22gNpWKVLo9fHa5wwUEETntDdvh2869/a6L7pyXjeoGmkXtF777RFyWWd2LkcQZepG4vABsckaT&#10;om0uXnjYM47mjRtu+8Gl49ffVcsUZqAUCaEwKFLAbkwhCSIDAZBBrQCaqjXcnFo/BpM2nrBbRwsX&#10;dFt3//CKbHLqqJOOyTtT7Arqdc/KfpcbBuLjGiGAtjBs1eQt907+6c4hFU/UaIczjx2v5zbxm1Nh&#10;swWn9XR1N2BO5uSJKFvqAzAnc7JZKQAEhGkRvTF7iALql8XNsUlPbPkfFrXYA3GumFj6hXryv4LZ&#10;ZfoaUv0Gy6t5FF3YEc1Ep2/2UR6sGVaIPYebIWgr6FEuAQARMUAOwjXdRYAhWPC0PZrLl9dxZCEn&#10;N3zt5/CHldEUaVbALs5nQboHa+xBRFcU2HHSggiIbK0xlKXR5KLt9Ve/9aE99ljMzGQXfurvzv3s&#10;O77WsPNqJoYeaxcciNytCkCLQZkKre1HamFdX4Qfws118qYGMAaXDCICxDwz/hyf5smbx4BKR5e0&#10;8rjXgw1jZvWkHhs3j63YbrGwCaUJZZRg1gEAAoRkhSESSfKjTzmQKQUNAqhJIUN3qktQmPTMjEE8&#10;9izo6RBVqF9XD4jGReZBFAtrV21AiEUIhFHxRG/di954Wq5S0lTUkZCK7FDgyy0FO1CqFRju7Mly&#10;d2N/0yxLUUA5kykO00YZI75Km2PxClB+KBpvcANhgK4NH6qtVNGGBBHYO+sTUCSWhmCoPj78m4//&#10;5hf/ctlQPoKRirbDMz946ugzhtt6nOvGiEFAQnJhlsoCVPdAfd+Uw7BPpEynIACAIigMSiIUxqRb&#10;ix6kC9717QXpUC83+WI84Z0n5Yu6vXqHlRFgcvcpUkIjCbBli4gMqDCOJIq7w+O/fPiK/7xksSxU&#10;EfF88/KPv+hln3/pi7/4/Od+5pnHvv3YeYeOdBtditCyEDpNkXFw6Fdt6lz4ovBAu5ohshKkCFkN&#10;63nX/9sNt//s9la8tFdX+ZLu2e8+sTu/k+pJAIPMKAY4Z8kN5RnljUWt5csX3n35lXedf0ly96r6&#10;xq7KckKLzkqHRMQx/xbYAOfAOVhrbddKN2omqfD8rRdCQ6NGtiaJEDpsxzq1JAYlXUi7tpvaXo+z&#10;Dnc7kHUk7UrakbQLaVuySe60pTdh0ynJU2Jod9bfcONj995rtUwMw/anHjsZA6vqTFxd17BvKM3J&#10;U1We+H7Am88EPO2Zn5M5mVECjqqu6cU8WERVLJY9gLD2lnxk8e0T+bn5ixUvOJ1WWwVxkO8vbjrb&#10;3bH6ZRVelIfLFoBat3+A4FNolvR4CSKlRKM+ZKYwAbA1oIRHoknd3v11J+520kGP8VR9pBWt6/zq&#10;vy83v3+oltUjGykEdojSB7rEInOPu0dwWg5ksJtARZzbgOXcapPWOgccsfyDn3xTq4EAUXeKXv38&#10;j669Z3IomWdTjFSklGK2gCBcwquBnZCqplppW5HAv/a13Awyww+VxT+gPkQRMYYDaEVhARRCZCIA&#10;vP/2lSv22rPRGBYC6VKtUZ9aP4aObxdwll2VTQABEARXOxHFapSeftLTU9uNtdZIiimdMt127olN&#10;9BDbd11IjoQu5QRzD3lD3o5TBTGFNvGAUaobBgG/aqWmNtp1j7ST5c0cDeicjdlmp612OWjxQ9dM&#10;2Z4iQCS0wkopY9lF3Eevyjis36ecSgDoUKQTc5tKgGlmWZidfYeEQvQFaSq0mHAx78xb9kShKxRd&#10;6Y+ofDO9JwcALhRKOKMAKKXE5hFDHM+776JH/v3a85754ZMX7bdwo5k88Q1H37Di5ju//UBNGtCL&#10;iInI6UL+UZJq2Qd3JUJtiuCboaxltVAMACmrWSW9oegxPv/t337ep166niZ4qRz/3lMv+6fL0tXt&#10;OKsLO68MZMNESkKwXef3wsIIKhImM/TwBfdcGmcnvfH4CdnY1V2YDwlFTU5oyYL9jnnRZV/56e0/&#10;fLAZjRhrXNhXZnY54KolLtq4r9kBfDAvQWcUZdJsWI9c86WbN7S7R7/40PX5o7itPvaNR1z+pSvi&#10;MdAcoTI5sCGWWGFEOfYm7rrVTPXIiGXGus5JSUShgZxe6ZI6CIAlQRRG5B5k0IE71j287R47N4/b&#10;Z93Prh2K0DTUdoccOLx40W0P3Albz2Nbr1HMCIxARIhKaUKllCYAUJoUEYqgJgYQJRirDKwZ0pOd&#10;MVVvypKhoT13yW+8NTYgqCp+JU/wtWtO5qRPNq8AzMmcbIFg39sQ0164ALhhcvRLdHWWHCSrq/Po&#10;wJsnwvz6FyxAiXYLMDp7DTfNKU1vscovW1gY7C9LCEUZ8KcUW9vi4TsCW7YU8xh2oUUH/+2LzOL6&#10;3eNrhodqK6+/67ZvXw73TtXTumatAC1wwSEi9Nn8uGv5EOQe9gqRD2MCYE0uJupmlJ149h5vfufz&#10;te5RNHLHjeve/aZ/7Kyt19UIpxJpEkRrLQY7KKkoFiUMk/BlHwBEXw4oNNLHR30UFXN3IuXD5DNz&#10;CHQULi2AlpM0uejrv37GqccbPWVU3qyN3HXb2isu+WMtbrFhl2DB2XS4iJgsoEmLMCNb4jzKjjvz&#10;4NElral8oxhAVHXb+t0Vt62+d6KOLZeVyWc27gtTWA4NnzIJScBCXyt4gFUS1sFWR5noykuuO/Fl&#10;B8dRz3IPxE6217z1gy/+27P/JWFtuhgpRYTMTH7AeBJbAKAkwwJeDGplSFbhxxcidjopowih5TBa&#10;AFymJj9SAEMi2Mp4mq7nogfV7q5FHKbqa1Wk7y1WLwM+8pUgaUIEI8M0z6w3P/zbnx/2lr32Omn/&#10;1bJ2/2ftPTScXPffdyrSca+pmaivrgLB3ETKig/cOKg63noHXCVdfF9CBFGsUENk29zg5gUfPu+0&#10;j7xwTTzWWIonvO3ESz/3U1ndreUNNCgGlCJmRgAkFBF2EYoQkQBZo9gFQwsf+MlD+XN6PM8wMiqy&#10;YCznajhe1V6129N3v/Xi+/OpXJGLEyXO9bbC32Cln6FCHBSBCFwiNLIgWsVgZFjPu/ub92Rj7YNe&#10;cPhks53s1zjpI8f/6ZKH24+ktajeaOp4SEMS5ZbJChqMUStRmTEpiigwwELesgjZDUwkcj4XEoGg&#10;MDViu6i20oyvW337Nmftg/ssVhupNX/J8NKld7Y33rNyVbz/HkP1Ic4lB0YRtgyADITkomthD0SA&#10;yRmwIbtc0qSUjiNJmGo0lvfU4uEpMBHq0BqzrU5V6mGOSn3Kic9k8kSVOQVgTv4iUpn7JLhZlvx2&#10;wF8YVgQoluvqDn1JPfYRtpU3f3X0/78kM9R8msgsvw8sO5u8wJa0H5Z/ikxY4qJnivMwRAAUMGwV&#10;sm3iRNRbfMwBez7z2HXcsaaziBq3fO/KDb+6CSZVPWtEQkgUTEAqpiABrHmA6NEiArhUoQQiRIpZ&#10;WGwaGdvMXvrm4577suMiMCIjF33/+n9+77frUasmmoRIIyAAMzqwjAHQCw4qVQiVj+JRZQWflwXa&#10;zLw944oeqoGoagQExhjPczs/XWcGLxKhWnNb+4Ov+uzr3vbaaLh21R9+/62v/EB1E8lFkfJN7/cS&#10;vMU8s2W0FiWP072P2/ot57xoyqxfUI8xtw1sDjUWnfdvH6/HTcoVON9aDqx7MCUp+zfg0iJeZX/v&#10;F8g0HCoggprrP/7Gz089++goiblOOSBG2UjDPPO1h37vP66u8ZA1gKJIkQvNHrRGHGiqsC3h5wYp&#10;AmT6TpNepycABtgni3ZTB0N4SjzaRAyvUFZysJMq6h72X+eZnAABAABJREFUzzeb7N6izBVFkcUp&#10;vyIgyFoQMhyKR3/3z7fcffPqF7zn2RvU2t2P37HWiH/7pZtz6WKviVYhiaDLbIzlXbG/jYtvQjt4&#10;8Fx0mys5e3stRqNAQarrGxs//fS3n/XRF46pKVkiJ7ztxMs/f3m6qpvYBgqyACNQ2AxyOzFef0LU&#10;qNLJLtSgho2pfAy1KACyQoTGWtJ6aLTFIoh9oL+vVfrGjC81VhQz72sPAAAsohRylg/T8CMXr3r0&#10;zh+e/tbTzNZ5tgPu8rxd0ttT2BBPSZqaNDemhkgMCJFizSwRgJBhtsoF3wEEAAVEpESBEBAgIBJL&#10;hBhTkkT1IYxWrXosWTJ/3t67DXeadcE1D69du3IljE0tHlk43psCDdZYEUYkdBb/1j8rgIKkbJqR&#10;ImHQJCqHmGzUxTxiXBxniDYiUmEbor8dZpEnLgqck6eszCkAc/IXkSr7XCGDxACiS+oCIMJILgqL&#10;QBlDTcpl+f8qvt+EYN+fzR88HcVvwamPT3sKnecBS+gvF0iTURBQctPDmh6nLsyL93jZc1u7bL3W&#10;9CTL4ZHxK394ETy4PjENnWFEkef1S7P0MoRpgfwD+vFfEJIwIAGLZQYTpZa6b3jPyaeffWieZnF9&#10;4Zc/ff6P/+OqemNIuqiVy3skIecRVBzyArIvScrgaS3iLY4wkJXgkKiHZmV40pkX7gouLL8q4iMJ&#10;EUVad0x37WNjGGxBQ3IvJNLMmMjoQ3+Y+MArPms4zTNT1w3bI40EPu2Xby0AIFJCNje5jZWpdXfc&#10;d/Sj//DW3E5hBCAQUVyn4d9desPKO3utZMSVhFn62PBq54eoPuA0dC4UhaI+5dFeYUNAILIC7ca/&#10;f+a8t378BY/x+g7bRMfr09WnvuDwRx8Zu/pHtw9F89KuiSF2dyFShu0sMWQqTRl0ADfwCLA91bVW&#10;AIUtu0Cz09WIoFZVu2O2G/T3GJSV3FQPDwLcsOfgvAJQWRI0SjIYiRas+9VjX3rwK2/83MuzkfYu&#10;R27fGmr8/FPXiCCmTSUugq3TtaR0+Cm2BrBatkCgB+24UBrC6HJJ/hRoJKPUBNby3g/e/+2X/dMr&#10;HuJ1tJiOf8sJl3zxEvPI5BC3OEcE8NlykVyWZQBxxTAAFGGyMKo1a8hKWVaiNAMKg1ICoHQUJxF0&#10;2O0ZWPZgt9xLGSBwfOGhqs2UMxyRRcYoAsv17pC5O//Be3902j+fkOzbvH/lI/de+Ac9NYRRgpES&#10;kdwYAiIit1KwiGXjDb6c4y8LMAMCKGeMGNyRkDSjTbs2srDDvKPf8pLbbrhj3dcvgTZoahjLkNrJ&#10;0SEAA4qAFBgLSoOxvryOOxBGEDGWdMRWCAAyVgAibGqy4rinxQsXTFkDxmJp17Zp2dwzMCdz8teQ&#10;OQVgTv4i0rf7Th7bsdSg1yIaabGlfKIddzFJc78rj9Wwl9VLPcnmSumHFo/rRHictZ3xXgNfTivJ&#10;bGdsQkqM4oXAWRWTEIjkYqBBUzi58Jh99zzl6A3adsHUpvL7f3PThkv/oLkZ9xqaVQgWBI6eE7aI&#10;VOLxkggufEMBUPyeKREIsNhe3ONG+tYPnnnC6fug5IrnffwdX/3tT24eHhrN25zEWrgwDi+gJg5g&#10;Eb+xEEKiAASicrApqr1RYZQ31Um+1SuHMgIgIinFyNZYRC1FNRkQwFqrkNgK2cj0jKK6AhZDGgmR&#10;XNhSl3DBpSsSsTkbjMHE3f2P3vX9H3mlqBRVnpCKQA+poXSMPvm+Lw/VWmwhwCa/8zEQ2KgopzOu&#10;8gY1oRlmcUARIBJhJQhZfM0lt1175A07HrpIt8goqxKzrvPA2z/ysmbjh1f+6A8RDWedTKNCUsYa&#10;RcqGZMZlEQojq8LBvPgVEQU7U10UtABKK+CSEx8oVqVfqg/B5jQBf5/+C8x6SlnEAMKLMUOMrJAk&#10;zYfVSPpI9m+v/tobv/QStShZtgc++0PHf//jl+VjAFkiVpFC5/7hot+WnHr1oZ15Kqluj3jtFBAM&#10;M6JoIWy3aK35+jvOfemnXrOOxvLFvRPfecpv/+3X7bsm6mqIJGKxiGCtVUoxCwCQ380jhZjoSBGB&#10;MBISEzEAIAkCSBwhg3HFYR9Hq9htKRtlpvaVge+c2gGgBJiUQkKdQS21625ZvWz33VrShLXQfIwy&#10;YIsGSCIEEYsEzOyslhSIAkIA52ANwi4yEYq42Fhu4kCwhKgQMoIp6gzl2Nw4ue6xrJk2oJtGkWYk&#10;M9kWYRBEASKFkAUjvRDI1NMQCGD9fjYjkrBYo7p6KuclilGUUgQ+9FJlOi9aYMZJek6ecvJEtgKa&#10;ywMwJ5uRLR65JYcnIoCSJTi1rLnkWc9Y9rxTt3/p2du/4MxsmwWmRn4tAAgR2Mu17fHf9IkiA4Tz&#10;4zoFZlhKB44a/EqmHYH9Hysi095skvQs/5fgFcvO/RfFsjUWs17dtoeyPV91+g4nPX2DzXTPdm+9&#10;749fOH/DL26q94aSKdKinXkue0dAYLaECgLu8R3uV84QWEi8pYcjvpmlR20bpa9/z4knnrFfnuYC&#10;ox9+x7/99gc3N6N5ps1xpMWyYzR9sH9/2SpmKjSOvgZDkPL+nlosA7eXRkEw7exZmtdfKjhKEwFF&#10;wGB6WYZEBdaVkI3YukjzgIoUCRFEhM5WigU5uIwiKRQyKWY2ElPrHnfafud84DX1YUUNjhToTFo0&#10;xFPxW1/18d5jmq27euFQ7np6oPRF0FnfQNZyaIZpbKa7BAKIkCIkYAtNHvncR7+P6XzMaixiCE3E&#10;9zx28wvfctJpr3l62hyLW5CZjC0rpQTEJ3vuG35ly7nuwgJ4iRDRxIYpAFJEiKhU/3kDw33LOmlQ&#10;+oqwSenfRynGFgNbZkBkYlQRioratfpk88uv+cbUXVmjPjy689Cz339sNi9N40kmEUYfY7SYJEqH&#10;cwn+8KFF+mpYLWsRM5URBZGEkFDTZFRfV//Wx86rd+ody7359ojXHQ3bq47uCFpiACPeH8Dd0oVt&#10;ZcnzTFCYwCaYRyZTliOWGICAiFlbSEQwQxHlLIl8IYsNihnaa9a+QXA+YYwCpIgUZfHqex9tqjr2&#10;RDNojGPSdaVrqGug6qhrohsYNzCqg25IlIhOQEdCWlCL0qIUowKlmLRQJBQBKdAIiEIKNLDhCOYN&#10;xcAUG0p0EouKLTVBN0A3MWpSXBddAxUzxUwJUyKUMCWgI1GRaM0qAh1JpFFpiCKMSCKNSMq5aXCl&#10;ewZq/XjpoDmZk7+CzCkAc7IZ2fKZrIzIQZhHkm7d3Obs48a3GnmsZTckvXRpa69nntgdUqJQkRIJ&#10;7gB9N6gyYE+aOVTKVd1/HHid/rEQnOX7yq9YBQWbUxhmvIZv1WlBVGa6XZWOpeChKQJWwLJNYLIl&#10;tO/WB7/zVbTzthOWk3Z270W/vee/L41XmVY3jnKMlfJZd9ndzysSDvgWEfhD5dDFgwf0IVAIFQqx&#10;lQ71bMu8/JxTTn3u4UqT2JG3vPiTf/rlfUP1BWAgTiIHRHyY/ypOqjY69lUOygZHKIEMBtv/YjhW&#10;ueKZWsudVBGptBuiRBEhIQibNKMCa7vG8J2KLAw+Hj4CiHNCdK3BhEgEKMwmF6MSMkn3xW8887Vv&#10;fxHVDGurWCWmMRzNT3qtf/jAl++5bnWimyKoSLvqVXZaSv49KEgACC4hGyAw21lGVaUpxONzQuGU&#10;R7H5rpd9alQWqSwGUtRMoJGvnrz5rBce8aK3nDSpJ2qjKpM8t1a8uh+6pOj8ShcJhIiVoS+mJrqK&#10;yVqLsai4f9xK0dxlvfqv9zhkhhlo86cgAJCP1yUAZMUSIllWE1GrM3zuOy6cvDMbHhpZvNfCM959&#10;tGmI0SmDAJOA16n8ICxHBZbDrI8srOzOFFQ6Fq3mHi1WQlG7ph+kH376m9tGCyKMzHw66vXHy3LK&#10;dMoAiIrZKZ+AhBZAgEFEq2hyvDu1toOArBhjK8ogslKgYjTDggsi0ZaZMeTucC1QqNhFwSotOksX&#10;FKcIsAgQgEh7vJvnOWkABQasKPYbaI4OKE8J+jkzioBLiSchASIKEzCJVWCUMCGTZlAg0ultjIYj&#10;iGLSEQGioEJCAQIqPMvBb24EXRQQQAiKMM1I4robCBUAgBKMQCyTJzfmZE6erDKnAMzJoPx5M1q5&#10;wiMyYFrDrQ/duzMSZzUxaHMyU1E+MYwju26bklhgD/oGo97MTCD92aV64sgArpTKgrgJkfJAf/Cf&#10;qxVhH0ouyxA2YwIZXxZVnC0sIIDlHBT06ll7JN3+mUce+JxTUoqwa+zda6/7jx9MXnNfYzKKu6IB&#10;kYCFAUHYZfkCh/GlwJEOQ2DRBM6tsbwvgLCVHHusu6c9b/+zX3wkGMzS4fe96Uv3/2FDU41IzpFW&#10;bKyIDGagGqxycUmE/pYM3VES/5UNAQj5KyotNXDdigbjC1BNI4CoIhVFsTBkmS3DX4bgRAAgrpUg&#10;QAhyuyUsKIKogJQCQJNhynVQI903vfuFZzz/qNYoJUOiECMTDUWjNNV4z+s//cvv39TUwyYTjdr6&#10;Fgm7athXjyqQFGYXJshaO3MThlIXewkCIIRKUWcjqMnm+9/wma2H9sCppkmNhUw1o4c3PHDgSbu/&#10;+RPPmUgmohFhdCmknMGftxyfIVRneUffrDwBExt7kY4xMqpBVjhEEZW+Iwf6ZsvniMqRVb1wdrW4&#10;TFVQXgARQKy1Qpgjg9KAIF0dd5tff+f5K2/fAE291UHLTnz3IWnctUluhAGIsBwNwUM2xMspNm4K&#10;b2AYeOOL46xdBEVQBAk0gqBuR+pB/M77zltoh3PLdiEe/abjsoXdtJ6xMuBMaBDZsCYFAIrQimAb&#10;/vDT65aorUZx0TDMWxAvXlBfMn9okdGq27DHvebYnqQSI4N1Y4qKuKSlUvt4xGcIIGFBYJPaSEeK&#10;lIvj48PGgfgIsuCzGfjpo1CYsJyvxLWj6xl2zkAiDCQKchBjoqEh0BGDWAiAvapo+Rc/KMtobE7h&#10;RXDPo7P7EhYhEo2owcXZAu9vhDDzIzQncwIAgPgEHRtbqgA82eHXnGy5/M+GqkukLtzQja0WpxrB&#10;ojLCeQ4AmeStRQvzkBMg2G0ODK6ZlvYnqgww6tj//ewYspTNtfYgAnj8jVLhgsP7grmjAE4DoMKC&#10;W3RRF1GA2UBMk40UDt7+gHe+rLXvTh2waqy97rI/3v3NX9TXc71LkSEXuwZLkNdXC6yuryXi9pg5&#10;LOeIQMySqTStdY45e9fXveMshbnp1N73+n+58+pHm/F8tBjFWjhE+NzE3Fq14J8hPoyUGL5IstXX&#10;ZBUs0H+HwlSocgMBclDER/yMawkpBYLdnvHKlHcALa5Vbgv4mIYB2CESohibZ5Crpm4s4nM+9vqj&#10;Tt6b4x7rrhJRnNTUUDqh3vm6j197+V2taMhmqEkLCIEP0hqK50BMn4rjbum5eQTLFvo3CgYbEhAQ&#10;rLXAgKAQSEUqH1cT9/DLTnjnSL6s1h1VPGQkMXVpw6o9D1r+4S+9Nhtq6xZbEON2OlBcMEqvmZTa&#10;lmsKcg7AIkCkwOJDd69BG1Gd5q0YYXJ7FJWomeXb6cB8CwQHT5klFd2sjLbXsgA9oBe0YhUpAhOl&#10;qmabF77/x5P39hD0zoftcNTf7t9Vk6KMsLCVqn5ZCY4qRTRc/xQOTip9VQzhkUBAjIiQ1aLidrO+&#10;vnn++76x1CyIpI7LksPffpyZ3zVxCihiQUAoUsYyIhlrBbEhQ9d/64Z/e+1Xr/38H//4rzf96EMX&#10;f+PdF/70c5c07UjOav7OSw58/f5TMG4xF/fUYdAHoaLJb6EghO0PRiQENKkBwDhJsByw4VksN44q&#10;T2e11wrVze0VsIAI+s0BYMvAYHKDrQTqNRYULkKRlUxEcZ9yGSoDFCMUCesAvGewCIsoQiKUShds&#10;auujr9/mZE6eQDK3AzAng/I/mKgQ/EImIGCtBckJmRCAgIFNbtM8J4Us1tuW9JluQEAGMlCSJ6xO&#10;sAnEX5VNsEObq9FA1Svwse/jJmSQnSrC+1SvVKHHGf3ayCDMkGaxmWr2tj716TuecuRGBWzyiTvu&#10;v/68i9ZdfUerG+muaFAACEjMDEDi1AfH/FYINugH2lXi3y3FilCYU+xm8dSuTx9543ue10snAVof&#10;e++/3/rrh+tqBAxrpYzJAUAEWBhLunT21hts4gJ1lmWp6ixYjGMIOEcq31cKHFCQY21DtEURQG4O&#10;x1GsTGqMAYckgIIFuP9fvKE/gjiGmwAAiIiIBU2uchtDbbT3ng+9ZveDljXmk9QzAatYa6yvun/i&#10;Vc979+3XPlrXw9agInKA3rqsva6YWNagwFehBSR0ClproVAKS1a32qoCwkROT7GMqJWOEGAiqU0M&#10;ve6kv691Fi2u7Zh1MKolKdlxfmzRLo2/+9dX82ib6mwsixUsFJ7C86dCuKInhgUJmUVJ8ttLr2/G&#10;wxLZnfZakXFHkP0orirC0q/aYX+pZxCc4W3/M4wDh09X/yqjynHPbiQToQWrVKxR6W4Ut+vfPOcH&#10;kw+ZHOmAM/fd9wXbduKJPEoFABmpUg+XJc1ljy4t0QZrMoMGWxSRUBCUEGpQNKlrjzUu/Ph5LTs8&#10;kaV26+TgvzkmHU5tlCMJMIAFRQDMRICgkbEFw7V7k3u+/8Bt37lr9ZUTk9eZ2y+49+t//y0zwavS&#10;tVsdu/OyZ+84FU9aZUUYWNxuV2DltzAMzmDbOjsgMaCQKESLLnugL02I5wjKf+C1V0ER5yQuVZce&#10;AHCWQgxgsRFBM3JZAyDMRU4h9xtlFX+g0K/uqSyjmVac1lxcVYsk0jf4NjHHT6/9nMzJE0K2VAGY&#10;G7xPHfnz+tqv3275YoFOPnHfykaGyoooMYRsJLI0dv8jZCAwlFLAkAF+0r3i4PU3T7P8vxec5bV4&#10;M+PKgNMO3vJ7QWnNvyWNIQMlqlzEoxlBv99dHGOZgcVqmWxBuuuCPV7/3Po+u6RCrUlz/0W/vf+8&#10;i+PHeklPkSVyQesRQMQlgnW95KN/lnC7j2AOfLND2QiAhGQt98Bkcbpkv9b7P/umpCG1xrJPvvcr&#10;f7r0vmY8ShbjSLtzmS2AEBIHONnXQgPwaRqAm6nhqhGEBg92rVby6MUJBUAsyHYkEcg5W7JilEhM&#10;btOu9TCfi/YIWR8EAICQJATOcjY5xuQZWN3QrSX84X966077L+U4zzGNJKmr4Vo0cu/Nj5zzho+t&#10;uWsSuWYNKVI+Jr4nxqc78/aVXFyiAmEBK8DWmpmapJrvyW1eIAu7jQO2TIpQJFuPC/T8N5/1iduv&#10;fGD70R3tJOm4lsZ526xetFX0vn96fd6aiIeJCSyLIAIhERWdXnK4nkQlEFSAEag7f72SxxCEd3/6&#10;DgDA4mLgV8FxRbvb/FNUfRbDXDVQ0aArlVb6le2F6n5SeXQxmFCYGYUsW+fAHrWTeKxx3oe/k61i&#10;VPq4lx215KiRrpqywOLzpJT7GZXYoDMqMX1fVioPXpFkECsAIMQaSXV1vDH58We+tl1jEYvUdmzt&#10;/+qn9RpdjiyhQnbxNREErDCSEhCyStlIqxowQWZjFU3+cfKGi2+Z31ywnicOfM4B849Z0E7GhVwu&#10;PyzD5iAEFD2j6tjftNVvEAnRGOse/vIS/mGD0AlVYF4q7IEiKvF7Oc9IUK4FQGOaAIw2M86DuaMb&#10;eDM8IdL/MfRsWaXimVUIyM4DuDq1PtGWpjmZk83I5hWALQcac/J/SR4XwIQKEEJEhVTv4prf30YP&#10;rB/poepI3ah5XbXhT3eah1cnoAjJryI+NmM/N1S5+XTu/wmoiw5A+ellnt6Y0v/lFlSqWH2q3/Sv&#10;vJsq3cy/lKmHBL29K4C1GSjoJll7VJadcND+zz9dhkYig3zPqpvO/WnnD/c17VDUgQgVEAkDIjKL&#10;AHGAMgXcL5nCCloGKONAIYBPEsHMkOdRr7YCPvDpN2uSRmurr3z2J1edf2ddD0MOWiu2lsWKpx0L&#10;n91gDuJaaMvGB870toB7A4NNfBOFu7qmg7Ki4f4uAS7nkO2297YaYXLdRDaVERI6vANYnoA+AYG1&#10;7DqCkJBYIDPK5Ampkfb7PvK6HfdZrOo5qEyDaqmhyI5cc8lNb37xRzbc3yWToCjlo3mKFS6UrRn0&#10;m+ob71LJINY3fBFns6KhFYio0G7IGTKJAKIV0HFECrob8nm44DOv/do1F926w/zdsjFDmiTWk3Zi&#10;/g7JB//1b9KRMWzkNlCuwi4aJle1EgfKvAuKIsUKNsIt192V5b3t91sOC0CUS/NQbl4FY+4So1fU&#10;zS0QrAYf65uDBII+7K3Ag/rnbyWVSxRld44uDAg5WCRFhFEvhkfUNz95fmd93kvM8959ZrQjpFHP&#10;kjB7rcoT0p5Nrqpp0F+ZQRqh7FBnqKKAhQUUKCSgaCrSD8D3P3retvHi1KYLD1i2/XN2bseTrAQJ&#10;rffOQSJiFgAFSIBKgABjpJjyGCbju7520wNXPthKmhvgsSNfccTI4Ysn43EmQEEXzRarI61v+Aw0&#10;degf6f8WUAwAQ0h7XMHl/VoO9j/cOPDPn+RJB+9UDwwaDXIaIYzWjK6qtIWqj+XdBopeKoDl3CIg&#10;zhdarKWiOoOFnqUJ5mROnniyeQVgANzMyVNKtqTfsf9VBMBCYqi2Nl/1k6vHf3Xz8H0TeOPDj37v&#10;4vQ319XbQNZ7BbpAJJVlzgOt4mIz4uYnrFSXwoE2gf431WOmnzv9xMohrokKZlJmRz1b0HVVGg3B&#10;W/xbKxraSY/22XrPVz5raL/dOgTx2NTqn19z/7cvbaw1zSxSlrRSnsqGkPm5CG9TKYPfXgilxGIR&#10;D3qCACASIxjkTBkZzj78j29avqQ+3Fh2wVd/8dOv/KrVHMUc41iF7SICACysXEqMgFUyfhNtUFC5&#10;lb8z9EwZQ7RywepQnena4lh8VnLQ0fugsfffuRJYAYsTCKDBRX0kIstMVKh2wtZYZKrFMjz1ro++&#10;Zud9F3bySWN7kURNPQ+z2kXfuewj7/xS0quTqSMqAhL0lhAV7WKGig+qjkKA6ByGSQVtra/dSkzt&#10;9+uccROiADAzAVlrFRARZhPpguEF//aeC3741V/tsmAfnkhyVnkiWbR+yQ70wc+9gUfalLCP9UPI&#10;Pn5LaF1Xedd4gCgkVlRUu/ibl0WmHjX1Hkdu1+M2hA1GqOY1hv7unJmHnd5X0x1tS1uy4LLsgb+f&#10;08JzFkrui1BBqv50QgVIJEhiG2k9v0su/MKPkrwhiX7ph86283tGdZ2vNzMT+fFcgbJbmFm2Upfw&#10;XCGAS9elLdXTIXpE/exzP9x+ZKuprLvvKfssfPqSXtQFtMBC5PZyoBL/RgCRiIi0EmpBLUnr13/5&#10;yg1/eqyRDK2nzjNecVy0Y2SSngXr7DfLhq8+iFBtmL5nqeLw4CcxNoAsszoSVNiEqq+Hd8wtNuUq&#10;TSbOFQAQgIBAJbEhhCUjOacgLlJwv9NZEQahuuEcRkQol5S/i5AKj+zgRtsmVqcn8sI1J09d2dId&#10;gDmZk9lkBpCkABiSDFsT2Pv9PQ9fePn6n1wV3bux2SadIxEKCzg+D4PBeT8PV8y9s4HpJ6DMRCEB&#10;TGMnN01WyrTX/uuVi+7m6M5BynC2n11mXwQWaxnyNLadEV5x8iE7nnJEp5VYw5P3Pnzjd342fv29&#10;zSxWKSvSiOht/V1SHqiSd+Xy2r+pXiK98iOLIkIQKzYnk2P3lW85c7sdRlv1BVf/8s7//OAPmvE8&#10;TjmOtDXWIeiAHQuQGt5XfPg2LYX76LQD+1BL8W+Go6c3rYuqDyAiHEtzabTNjsvY2t9dcQNBhFQ0&#10;jaBHlY64FZebSQC1VkjWkMkJ89rEG9/8rN0OWBINscVOrJMhNa87Rud+4buf+9A3dKfBWUxKExIC&#10;iIi1duA5GdAn+yshwd8ARYTFIpUHVTRvxGqLhIv6LwmcGw8rJK0UUW+iN5KMXvipS777lUt3HN1N&#10;egixSpXt6slFO8d/87Hnd+uTEFtmEStEhQ2841g9GY8OCiMS6sjo1Td07r95ZW7MoWfuxzG4bAWl&#10;KZlUB3EfEp9F+pVunOk01zvF+2DmXeDyEFSpsP8qXVYdImQQYQZgRiGKSFQtb63/1cYrvvPbLOPG&#10;VkPHv+WwXr1rtRVgQnLBoLx1U6khVlp81ir1DUHxYZWZUBAJFYJgrV2funbil//f5dvN32asO3bM&#10;K46xS6xJUkQQ9lm1BLia3UwArACpCABjm6jJ+jVf/NXEXe1E1cdk7PQ3ntwbanOtx2CBg0s/9j0R&#10;IaJpqaP1W//54gIAizCDIoXsJgeepX7hUqWhkA8r1j/qMQxRYmHQAhHGUayMgOVKLo7gulusNBVF&#10;ZkCkMhzEB/AVACBCRVQJpjBDj/TLE3nhmpP/F/LEDAS0pTsAczInm5LKZO38IS1aBKDcNgwMWdWy&#10;OrFIDIgg7HN7llNuJdNnWPSkmsbpSSEDq0EhfWhyJjw526847deC6nIk5fSFdVqJZv3VAS9Pe7KI&#10;ZY5xcghlz2W7vvJZtX13aSNE452Vl1z9yHd/Fa3rJbkiJkXkY/yDZ7XZW54UMTtKbNZfv/6WcOGC&#10;EAHACFvgXHeOevZepz3r6bV6/aG71n3yrf82VJ8nqSRxJFIiL0KScl12DYB9Nymq7iCZ9H107/vg&#10;3sxNVBYYKwNxhmBCxVUEEIGJu5AecfJhcStpt7t33bwyEg0MTk3CEDseQzlEBBUSoTXGMOsozpPO&#10;i19zzOEn7ZZiJ5M0gkZDz+e0/s2vfv/8/7qkgU2wESpyyVwdmYneCgjK10oz4OAXriBAzghcDFH1&#10;USuhlEAZgLFymbAnIECIwMzCAIiAeTsbbo18/1+u+Nm5v9pp3s44FVNUT8l0YePeh2z7vDcc09Pj&#10;ogCI2PtfFuqW372pxsVUQhHEV//ieu7CLvtvmywCQzYgroouMqAH9/XnJvp34EQsvyz6XgAqa7bX&#10;3KTwDxjwPobqz671GEAhoeHYNm/82p0PXbsGctrv+L12Pm1pN55gZJeCDUODezeQspuml7h6u75j&#10;EIPRlrjZEwlBWd2yI2svefDBS+9ZPrxifZQd8upjOqrHqgg4WqiuPqyQMAuzCCiI0NpaGsXtxjVf&#10;uEw/pLQ0pobsUW88qq27onmwhQplXKBv3FVnrn6uyAUJQBb0DvCVU6S4aN9FylViprhegOA8VQSg&#10;ZzlSjeEJlV+7Em54OLaaQVWiY22pVItbZaSQSiLiSbRIzcmcVGVTCsDAgjI3yp9S8ucqfiggIoxY&#10;JJVHYYcjCF3GlRALsDKtl3vslfn0STbiNgEkq1I8VgWwmv7NwOmVld8bok9TN2brLqn8q34Dfs8f&#10;0LJhBb0on2qZJUfuvftpR9uhFhnBh9bf/f1fpTc+UG9HcYbaBRFnlzpKWACRxKFP79BZMW8vVZRq&#10;5MtKNiz2+a+YGQBy3W3sEL/kzac1h5SZqp/z8n+oc8t0Xbx/h0jYjZrCz3XmKpbDqIIRA8aq4E2Q&#10;Wc6UyisUUcYxYOKBZpbiBQBdVCIQyU4/+9j2xqlVD09017ESRYiummUMTIGAe0WhIhIDuUFIk84R&#10;J+96xguOUY3MRj0RVYNWbyL52he//50vXUZpLCYircO87QIb9pWp2ImZEfyWfUQuI5IAW60orAMF&#10;kEUYGI3iz/XJT51XsAgBgQgDoI5UpPLUNqJ53/jYJb/45u+3Gd5BOgIaOYrW9x477SVH7/uM7biW&#10;CoEIeALVNaBTY7wJma8UAcac/PGSe/KOSJQfdNKeqUwxcUik1t/41alCpn87OJMUyuN0zbSvsbyq&#10;6s4pMkMNKBzFm0J78E+tgDCBAh3lFJvhn3/m5xsfbj/WXn/ya4/VO2GatBkFfYZdj0wlqKd9Gsng&#10;vWabGL0hnqAwCLjAvAaTdOiq/7iq83CaNGoL9liw7OlLuyplYmcMQ/2ZIgDBkeUGWVBrpXRPq7XJ&#10;pf/6U9WJuzGM7Ltw1zN3nIomjUrFp3MJjR5K33fBKjEw2A3ovVGkX5vapGJW/b46CxQN6DxuItK4&#10;jn/2kW/f8YVLk7vHdRaT1+H6+3mTi0z/iAgPOiIhKqSCT/hz18o5mZO/sjyOMKBzmu5TRB5vL08D&#10;GQUT5Cmx0tAnRH0ZoG+KwJTYt6xXwNKTVqYXfoAym1ETKL6sQBipnCJQ0n0wSyNVocl0KOjRP1hW&#10;RJ2Yzc4Ld3zRKY0Dd52IhKa647+/7YHv/jJ5ZKqZqogVoQqRStDZsQSj/wG+soA+ZUUqygcW8MAR&#10;lo7azzFNFppzPviKFduOQB59+Z+/O7nKUKbiKAJ2lu3oCUof7mNA+anY4xeWAU7xqKhWgfL0BsX9&#10;YUfKf1h5DZcMgcahQjuGTqrkFUIAEJLR5bWtthtFhReedzHpGASdUQYUm17hFAIkIAC21iCQjWTr&#10;XUZe9IrTuZYa6EqKETYVjvz8R7+58LzLa1QjSUgpAkFh5tAPg/26KcqmAMZEipQSFgHRUQSqEjmo&#10;HC9FEyI4Rch1HBfNTowhY4QICBERpnZea97XPnHRH39xT90syLqYAkODNnQeOufjLxveFrGei4C1&#10;giH5U+E4Lq4vyQUpQgSRdXDntfeDxf2fsRc0JWfjtSj04wwLc/2ihthXh/6h0v+5+rUfqTMiQx/y&#10;xgctAIRyI276Vas9gCKIRIq16lno0k/+4+IGjTzGnee959kmsaAMMztl2D0V4TLYf/EtmQKlVGsE&#10;AMCyiBAB6xyTLP7h589fkI0I4j5nHSDDbMGIMBFySE8hxYPid3UAiEQIWeJ2DR6UK79x6QgPTXK6&#10;6xn7JLsM57onwj43QGEaVTx7UOiaM2D/6vMKLMpbgYJXg6Z3QsWPyH1fTJJuzAiQBQAiAHI6qhKq&#10;ZVBbA8MbWnFXESoJZZFihtp8m87wFRICIlDQ1f7cK83JnPzVhTYxiKfrtXOa7lNB/me9XIA/Kaby&#10;sCiV6LAM49aHg/tSNxXL6ZN61M1W+GJZHIQu4UuZedGQSg6kTaO9AaxaXUCDB5/kQjIVZcN7bbP9&#10;CYf1RutdyXtr1917yVVrf3dLo6vi3AeYREQRZ6jr6VrwfnhFL0vlpn1Lfz+O8R7DAoJCIJxJ19R6&#10;h526/74H7TI1Ab/7/V2//NpVDT2MAXMLiGUulcr+dvV/OLx3NG1hIIDg4aUUjVqctiVLcrDHCMN4&#10;gCv1R3gYKiwmx2zfQ3aMInls3eTVl94aQY3EZw8qTirSIyACKgC0AoI10sPZ2S86ccV2wxlM6Vg3&#10;dIvs0A2/v+8/PvMtlSZgI60ix5YX7SjTyoozDa2ywMU+BhFpEmAjVtcIFTDbSi85PBg2Pzzf7/wW&#10;LBCTclEvAQWQ3NYQi4AipRSYrmlF8z53zrlxurBhh1GQiSWyXdrwtk+8tBtNYiRA3nHZpQL08Vtc&#10;Ad0MoQhYxap2+Y9+B5aW7jC6Yu/FEhsbkHJ5cDEA+2q+xRAPK+c64C0oITCraw4Go2IUsoAM4rKt&#10;lW0JAOWAk+q13bAjVKhFJ736xHWTV37/Wl1PmjvW9n/hTh3VNpSziDCHisNAYIRpZZ1N0GN4DKE5&#10;UQSYSGuixDbgYbrnyls1sV4eD+25mGtGRLwXsgSl2g9L8uGJCBlBYRSRauTN9rXrH/zNfZzhWjV1&#10;8MsOzVrGKuu2LyT4A1Svs4keCLO/iHUGbOhrPfsp/ZNJ4YNRXE8QSYQRhRBdQF0CJCZXneJMqSj6&#10;/rqz3K6/wJXpFIFo4Nc5mZMnpdAm55RS5ob4nGyhDKDYgq2REMfb/VigUZx5vRjkaGTzy8qTW3Da&#10;Rxz8xaObajNuTk2aEQoiAKNYQZ4YlmUnH7Lg8P2zJFa9vHPrvWsuvILvWtXItGICz8N6s4zgBgcC&#10;DvmE7EUz3GgG9sCvuQQsQkSCkoOR2I5sU3/JG59tTLrxMfuJt/973GqyEaWJS3g3gL2rDCEWhG85&#10;YgZQsAyUrvpDpVHDj30QDjD8V5CyVXrTH+KTEyFlNj3hrMMkS2+54S7ogXKGTkTl2R5WogBYFhRg&#10;y0Jgk/zpx+1zyBF7tdONYCCSVqSHN65Kv/Dpr+pOjKwVaXRPBUtlC2gzjT5dnPOxjklHxMxWjE4o&#10;bir24VMCrC7xNTtvYUCxbJUySL2J7kSmc4O5yS2AQoWE6Oy0ADWgcNcMJcNvPPt9S2ibela3BjjG&#10;FLtb77rgrJcfkapxFmYO2Y/LyPtlM4kAIcQQrb5hcmplG7L8hGcdlpoeg/V1rQDwgvuerv5sZroo&#10;rNWgyg6L6zACZGsZjbTyMdowkYz34syQGBFRCA65ertyrMxnVaXeOcogIcSiE67fcv4t7Xs6wnzo&#10;2QfGO2Gqe2wZwQ2SqqJZ9TCtXnB2qbaFTzWBzIKAxhqd1q758dXDUXNCejsfv1emUkFAUi5BNQIV&#10;T40AoCAyiGWn76Og5KaWt24571q9hol1fbvmtsdu1Y16ueQgQEThAcGZZyMsW7v8zbEQ7A3OqllD&#10;plUttGa/El+1MERxGQzRWQG5vBEAxOKSBEMJ4zd1p5kbenCrDQtuoHrg47rknMzJX19oE+Ny5iV3&#10;TuZkU4LTPpSm4SUKDFG2YYs5/ll5zf9zgn3vEbwJenXBK18rJxXWGlWZQWkSEARmwKkGbvOMg/RO&#10;W+dK6w29x668eeLSG6INUEuVtuSoWQfswrLeR8PhtGVxRhncoxAgJBCxYjiWLM7e+nevjoTrat4X&#10;//5cmdDKKo0uJ0FYxAuMH8Bh9Z9DiiBABGV60ur9y3bCfkUyKA0CZQOX/ujlIg8ApdI17RY+NxYw&#10;RLa2CHbbb2sk/NkFv0ZIgAUBmbkCEAF8qBtUWjOwVSIxLdkmftnLz1RJd2SkWaN6BMPYHv7av12w&#10;5tZxkkRTRBW7f5Rp6Gez3VAoLAJAGNU1oojYnI2KcGi0KeCNikCCP6grKpB7bFmYYtvF7kGn7vSq&#10;j55V36veUe2kJSy5NRYQFCkQYRGlY1JgJziaSD7/wa+uqG8PPRKQHnfH88ee8+pTVuw1X+ppMBwp&#10;I+CUGNo7BBNYgjZd9dM/xqq58wFbx4uAgcVpDhL2UvqG4eByRkUL+a2Doov7FI5KpzuzeAtoDWfQ&#10;SKeSyRVHLHn9V1773E88N1/OeZKBItehFaA+YyegA8+MLEoBAmYIY/CL/+9SyKN2vXfa25/BdcMR&#10;sG+FEGYGAXy8KDdnTlctZutirwpjYctEwCiaqAYa1pnxRzdQE5OtY5hHDC4slTPFC8q833+QYPGH&#10;gGiVAJDKKUqTX375Z0tgpJuPPe2M/WCelZo4hB0iA3CpWk+fH4pnqFwVwmRSqn4zV22AHup7isHr&#10;YAgADCTBcb9ykP+HlUttASCfaVx5e8RCA9n8VaZfbE7m5IkhW+oD8H+bfJ2Tv5yUU3yxP1t6uFV+&#10;Lti7QgY+Dcz5T8mxV6A7v8hViav+PE1Q5bhm5bcQBIQQgLmnbX2fHWHHbWyk4aE1Ky/+TXbDg7Wu&#10;jllrVIUtPAfHVRxYoje1nBUFqzCz4DJIBZjNwgCZap/5yqfvuvdWOhq6+Nu/ufVX9zZkSAkppaAv&#10;+gz21bvSMIIAhAE4oYCIFlFS8NlSKU8YihV7fucYSOg81AEFCYGEkVmMQ4xCUJpdlSoQVoomQCiA&#10;OWX7Hr77yPyRdas33HndozVKnI0UEQWkUklkBcjWArBWkUkmX/6q04fmkyADI5ga95Ibr737ip9c&#10;F8U1BVqBKoAZlLsVoRYzJP4a7PfKAAAGaY7UVASWDYNhzfOXzrdgIahC0v+cOsSMitqYPu3knV7+&#10;0edtf9yKd3/1b05//+FjyZRtZOxs40kQga0wA4oChCirXfvTuy+/8Nplte17Xck1dTEbN2vf9Hcv&#10;SqMuKhEMGQzKPkUAAHYaHZHBZtS66uc36l6tOVLf87AdUkg5qGMyWEnfKVXAxxg0QCQ/XHzcU8cW&#10;e88GRgGFgEhIRKhAsWVs0lQzPfjVBx3zuqPXt1arHcxrP/7SLOoKWkRAoFCMvoehqhBIsJljARSK&#10;gOpZq/379MZLb9WkF++9YOdnbtVTEwYNWy4CyzjWPbyTfr//anfOKH22YcIggESKGMHW0okOWzO0&#10;KInnKQEOJvvF/BxuFXYWRdi6DGxaEVKUaXhA7r7sztFoZCxK93nRIV2YAmAixWwFnD1PQenMbtLj&#10;EoC4dgFQpPo3fGeAG9j3czVFjI/VWqr5EtK3FQUotA2plO7xkBd9pUAQFCKsPCUwbRRswcXmZE7+&#10;2kKbfQrKx+p/tyRz8n9JymHVz/IP0sH+Qx+TJuG7Ocpk03p3aUblPlbP6dcWChAOiMSCjJjVsLHL&#10;dlmiuo88+tCvronWd2tGa6sUIiK65TxkrarwkrAlC2eFAgSQophl+EthkVSn9e2SU553BGL+8P1j&#10;//7xbzfUPLCiQFlrfW4rCIs3FhUqEXTBzTOyQcsJtHXHzOdO0+SJsHKZpYoQmU79kEAV+ooJsIXc&#10;ouE4S3VnnNdP4oZeNMFxlyk3NkeGghCv5BDyCYWc/sDMAmIxP+G0w/Ne+qff3wUpgAECFOGSFg34&#10;AUCQAJTkKKnOnvb0bQ84dNeolrPOGSI0tQ1r0y985j+hRyQRITn7Zm8r32/3sCkwg6HRy3GAIIDK&#10;Llw2bCRjsBYyUelOu20FZAq0ipWzCRzSBcsCFLXF3Lvu0XWy7sH0jt1OWvGafzm5F/cwtohgrRVB&#10;pVBAGIBQEctIPPQfn74wW6+VqWWZtVratHHF7guPPmPfjNqM1t2RsErMek8OAUEiMJithIcfWIWR&#10;PfTEfSAyTBw8gaswb5DYxRAzS8ACMEAOikVbJitkQQwCk7ASIQElCJYJgJg5z8RarNspmjjmtUft&#10;dfoea6JVuNR2m1PpaC9eGjOxBeFidFWLXsYyBYHSuAURhABAkWDCQ3/4r+tkg944ue6YlxwMKyCL&#10;u4VCE6j0sl+xRLJbQMT5XREPkl2IHXZjx/Dk+olmksRahue3GKwENQPD3kiYi0W84uTMs1gQQREK&#10;RqZ2y0V/suvZaLX8gOW17Wu5NlYM+XxyfVC8Dz1Uw+9ImLzc9l3IvNw/X2HfFfpE+qh39NsxImKV&#10;TbVNyaZi2a8ihdJdGdyblIp+P9Ot0b9WZiIoBuOMp2z+lnMyJ38NoU3sYg1Atjk4NidbLIOLccGA&#10;9sG4cEQ/uYx9f8L7p97wKxtEZvx29jbBwQPKhdU5j7II1JJodAi7vanb7lEbOpSjAvLh6gUA0aUo&#10;QsDp69qWraHFYh8QK7k45ygCuc6lnr78jS8cXTCkjDr3i9+mPEIrWitwQUVc1s5gy+xpUOlrDAFA&#10;CX7IEXVq6cFnH/nKj7/htZ9+09Bui1KVMYqPZ1IpsQQcT4DCwCCguRN39DZ08huO+eS33vn3577t&#10;lR953pKnDbX1pG4Sg2VhQMGSvvfQCgEc9EcERm60YJ99d9Iq/umFv9S6TkCAhER9MWPE2XsTCggz&#10;RVoPmZPPPI4ayDoDq4CTSA3/4qLfbHioW9c1hUoQAZgQXezVktbcfC8U6pN7LwIswIxm211W5JIb&#10;MBZMDp19DtrFSpGGqQ8mCSADCyCKhhRvvfqB9Y+MkWBczzs0Ud9m6OwPnNRRU6pJAAqRgEDYRfkn&#10;MZL3bJIl//iBL+6yeM/YtCyKiWB9b+0L33C6GrGMliX4HlSk0F2FnY0XXX/lTZFS2+25KF4AFowD&#10;rYOjITSLMyAityVkGMVIlNlau9ucnBwZn5w3MVEfS1tpTsbdHcn5RSsCNLmQwm4tndDtY9/2jB2O&#10;3mG9eUzVol5HYhkerS+yqVjD5FzgC66+DGyG0j+V+WXURacnUkiYW9iIvzr3qhXztptUvSNff5hV&#10;xpIFcVZRLjhWiD4LCI8r0KT0nREWcUSkROup8TaxBoXxcI2LqAtYMTDEkKau2BMISF0YEFFzBI/h&#10;7ZffPCTDqhntdfwevdjlBuZCSymZf6kUqdqtlXm/LGZ/hq7p1apIfxg5f122KGmN9IoF9V2W6xXz&#10;8whCaFLp22Xagiacmft3b7zDzxYC+zn0PydPXKlkkJlFnnrAa07+MoJeuazyKdOgS0gbA8U6UwCs&#10;yqWeepNo31I4qBsBQNkmBTgo1Crsa8eq+IDrAChRPUGFZE2+ZqxmFQl5rCGFdUVhMD2ArrZcBAJH&#10;CwDAQi6FLORWm+323ubQww/sbtR/uHrlrZfclWDDAVQX4RJKD4OQf0cCu1lpHm8RQ4AE9cXDx7zw&#10;RFqeJMuHTnnZGQZzn6MgGAOVJXG+zciMViJJo6njX3LgP379fWe8/MjRHXDZnvXDT9v9X77xgfd/&#10;4fUT3bGkGQk4c4l+uxMBAfGG72xRy1bbLWq26mMbevfeMBZBhAg+TmJfdzp0RwJikUXJTrsv2XOf&#10;nXrQBg0kikz9nltXX/jfP42wBkYp0q5F2KtA8vh7YUDQYLrfwbt10ragWDS57e60x4qoBYIMAggE&#10;UCGxw06MAmlSrT6V/Ov7Llh3z2RvbZbldsKOb73/sqPfctS43aBqICjWukBVBAKkCQRjqd195cpf&#10;fu/3S4aWspUM8h71ooXqGc87PIs7TEw4rTY+1RiAQgIVc/z7K25ki43ReJf9lkvkVSHvf1vtktDZ&#10;BMhgLRiqoR2ZGtkHn//Bwz/1/Vd9/sev/9h5L3rVJ05Su6VtPYkawCoBEWJmm9tMJWojj6eLuy/8&#10;52fvftjWNu01bSNfCXptUx6Kf3ve7+w6E2HkdmOCXVwlJG5/XcIziFJQ8oQRqFpWv/enDz96y1od&#10;027HbD20b5RSyl7pBm+Xj4UVW6lIbL7fixI51R3dEyKCbHK77tENRNoAx826AIBT+APvD35y8Ho1&#10;VtgZBAESIUWAiWncd9k9NIaZSVccugMsi6QhLNIXbWdg7qly+8EHo3geQyCnGc+cUQT6lMaggxGY&#10;hOorFsDoULRkno0puJdj3zDZYhkoVNkFxUZG31r2uK8/J3Py15XN+wA89bDXnGxGBvahpf+1/5/0&#10;HzigCUhlwZy+wJVD7yk+tcq0N1C2yQxx8QtCb+A6gcMGAYjrdSJkK5JZAgREAQ5rc7knI2Hp+zO6&#10;IATkdNb/ogAB0Lp4MlH6une+kKRnusnnP/zVJGkigCLNIBRY6yK+oy9HEXIUi5U3bP0jW2OSKG4t&#10;GjEJQqLrrQaIAeSQtkkEgUHY8ZuAVlhEUHEnmTrxVUc98zVnTtDEVLweh3OJu1a3N7RX7n/4dv/w&#10;3+8ZtxtAecMOt5MRolkJALo8uCKSSbbvIbsI8e23Pwg5uECEwUSkaNfQqsyCVhH1aOK4Uw7J1VQO&#10;ubUgoNMufue8H1MnRquViopIPH/+RBweQgQSYVDcHEmWb7dMgNkYAGshH15c327X5RZzCTxuwKBQ&#10;JGFAEcwYu1G9k3zzQz/TqxvxZCuKahvM2iOevf9uJy5N6x1WYkFQkaAEi6AILLcaQ//+me/gVL1m&#10;GxaV1dzJN5763KPr8wCIrYgghLzGZaH9NyIxRd1HYGzVpEnzg4/ZO+MeVAAgVgaq1zjRhZACquv2&#10;go1n/N3x7/7a3+551tNoG7YL2sM74X7HLvnit845+Dk7p0mmGzVjDAlECqhhN9JjR731gLf+12vr&#10;KwiVHcUFd1/0wE/e9NMfvPG73/3b79z0nRuHsmGyWBgp+dKWBQ9Av6/HPc5l8PhaMUUc/+BfL5rP&#10;8/K8c+xLD5V6ZsBCsDcr/Jurw/1xPYVBNyoeX4xJ5+0UAZnzZrMOzCReoybyc0NJJ/TfqtBkEEgB&#10;wEZ48I/3xxB3I975uH3bPOkChwrwpmPs93Wxe6EShggEsL4Flatexe0rCoIYFrYmS9NuW6wtBpX4&#10;pWZLn6JZGtrPja61ZPbj5mROnhTyOBKBzcmcOMGZPhavA5z/NMQvlW+xutwMTP3/M5rz/5Rsoh1c&#10;u2HZ/lVOVMJeeaDSQ9szAEWxuBgvBdDu48iwXDSDbBkzV7wpoxKCCCEKgjALQI86+xy504od5xtR&#10;3/vWpem6TInSzsQFgIWDMYBPjxTW7lCWwLsVLozEpAQ3PPTouvvWNqg1VB+55tdXA8XCCC4kCvrg&#10;mxBwpUttllO+aJvm8156KstYEhsEMSkaA2kvJwXdfO3uBy474OjdOXK7EuIdmV0hHDQmctqFFbPX&#10;wdupCH5z6TUQxc7PgZmDDVVoem9tjWwBIlyybW3fQ3bGem4wz1iA44fuX3vtL2+KpBahRvEhmAQ4&#10;RGUZoJi3tEPIO0CKKN525yWt4ZpwDgDMwmBTaR918gGGsrKNxd+RmQHY7YBorWLUaqLWaDe/cs73&#10;8kewt0F0I75/3W0vPufMbDTlZgroMoUJEYkIEiEqyInH4NIf/roVj3CuECGTydai2pGnHZJRl9GC&#10;CCFVpgOfq8DZEokByOHma++MVbLTXltBDXw+4nKAARbsNYKIFRBSahI2vOqc4485de8UNkDSZWVz&#10;BQZZR90sf+TdH3rJij1bHRrjyNgoXS8bsmXp2/7r1buetNU6u9YgSa/+nc/+5A/fvqFuhmpjzVZ7&#10;KOnV2IBPAjuD4VJRFggxVasznkONDKgRUGdxdivc87t7IM8W7TFvaL+mqafiHk6HW/3EGcZtZehP&#10;n2xnFAQXn8cXwGSmM95rxA2lqFZLBPLCsK2aXxm9y0IYCF4hdE4BCIRoMML6LZffmJhEFG974DY0&#10;qq1ydE7VX3mGCSPo9v3t1mfJ1U+rz3yRchEp21qABLFrJ1euS9eOpWs3altq4NXW2xKZea5z0wkh&#10;kE9jN8ePzsmTWjavAMyBsDnZtEhlvh/YDahINVJJVQdwbzCcXYnl0H/MnMCgTjXDrwJQ+KdJsOd1&#10;P2LBXwkAgooUUDCOHdDhoBpU//F2gR8FEvAYBDrZoW+rDY7yc15zZs698TUbf/7tX9RwCMXl7fFD&#10;IPii+hf0FhYl5VtRNNBrj6ySLPnG3//H6t/c//tvXnbjj39bM0lIc+jujuhfwfk+5WDTyB59wuFp&#10;1kFkQo5Zaauhq1QXwbJSZjJ95PkvP7GbTaJyYEJCBECUQkAELQzBDnttnfc6N//+Hi0xAhEQEYlY&#10;lAqd6iwzkIEgo/SIZxwUDamUbG6FMBKILvnpryAHDZpEOU7T1fnPsWAIj5OzBxGxqLDLnWPPPDy1&#10;HVBMABo0EXV6k4ccs5dugqBzmUBCdKm+yKsOIgBsgUUiIJiiet747098f6g7z45xY17j4XTlS95z&#10;Vi/rUiRAIABAKCzWui0fqdPw9//zF42s2YIhQJAIxs3aU154mNSFCUTEAks5h7gUseKSAhNiM67f&#10;dPVtkmJrQX1oARoxLn68U+0qMwmIdW4WMEm9nQ8ZOfyU/bq2TZGwZMCGDMQ2iqUWi0nNo+//9N90&#10;oqlOozset098zxHv/Pob8mWTtm4XNhd37zb/9oKvrLtuTTNvSAaRjhEUCJTtEfSPQslyAyNY3jiV&#10;F4uOcAy5+5VAIViyyeVf+/0oLB6bnDz+1YfmUQraKzEhMs+mDeOrd5/pVwQk8iMUUZMyPaNBoVFJ&#10;vQHBnsx1OUOFKyiN3TwzI2FLBgSUoog1PJKO37tOG9VcnCzYcX5G1qWFlj4NZYYCQzERFd9MO7yf&#10;iSjKUX7Zd2nvvIBKsMEaH+vA6snahES5y2E4Y3zkzchMR1fy91HFE2BO5uRJK1u6AzA3zudkRqnC&#10;9OlIMuAtgcKquxKIsYzTWF5Gius8xYZcFcPMvPpUZOZFP+yGA0Bp7QOBwCsvQgAISivwJjrI03MI&#10;FJsKjw94YuWdlJsKAgQkLAwmjbuHnLTP1rusYNO48NxLYIoQiMCnkg03x7AjFDjDAeuHoAOEHFJI&#10;gEmme/dOnv/R/7riv37aSBvKkDcBFp8W1fGaPgykMJISMNvvuq1SqIA5N0ogEhWxqkexWGusYc5G&#10;FjSBvG8Cenq01Ez8FEq8aOtWs1nrdXtrHpjQGJPLndy3iSIuJxgAWmEinbTkqOMO4cjqWhypRFFt&#10;Yn125c+viVXDmYJUrWK28ImoPoMVRQlRSERAmWgE9jt0z9R2QECscy1gUdnQ4tqu+21lVW7BOL1G&#10;kXJ9B64vSJgYtGKFBIiTmtYk5/3DBfNhUS8zU3E2usuCnZ6xoodtdsmXrCUiInQR/clAbx1c/r3f&#10;LmgstgYtWwvdxsLo4ON3M7rHCIr6fAHc4HMTBzOgpXv+tApZQ8wrdlxkXcyivtEZRprPYMEWu6ee&#10;tb+BSYyslR5yri1HSMBgMkGKDPaGt6flR26l99PvOO9lh5yy89oN90mv10wXXfLlay989/fraSOa&#10;0JRihAqtkAT9zc1SiFKJ1t9fDodx/Vs374VcWX5AE6jYqvROuP5Xd0e1pLlTtPSw4SndMWREBFxa&#10;KykCT5XsdXUYYOWOMwwG8RsIrmlRlEpjlapIYpMK6AiAXOTbPg3K2331x9/yeolTGAiB0NRuu/L2&#10;+XoUKN/t0F1z53Nf7bxZdwCKQjsDN5Zp0W1nrJPM9BQU+3qOOFAMOofYgHIhjrzeJX6amLEkmyjk&#10;jL8GO8p+tWW6K/uczMkTXR6fCdBTDJPNyawywPHPRvwHjqSIby2eXK6aY/qD/NIzsBA8ZebUTVYU&#10;oZ/lHPjnL4AAWNioeL0L/Dru7XE8r8iMpCN3jE//VFyietPKbbegIwYOqW4oAKAIWFACdXnx35zB&#10;tjP2WPeq7/++EbUIgJAqGou/lhsXUrm4VC4aiiwAAOzHjTLUkFrD1ikHAgwEOgq7tySIznoEkVAA&#10;GCbHpmpRHEdaoXBmLFuqRTkwEEVRgoSIoryZjydxmYNSJcJiRcBCvvu+20GEa1etlw4QkIhPswoh&#10;+DgAicv+CyIilsz2Oy9ctHx+DsyiGGKwya033NtdnytQKAjAg/PtFsy/JSVcxKVBcEGKUImB9MgT&#10;DtANBGXiKIKUuKeQNGvoUeeYMw/JVS+EtkcfQMnnMBNnviWILIBAEVAti6fuTP/wk+uH1FDG2JaJ&#10;45//dKlbC8Y7yCIIu74XstDC5AfnXlrLGyqPATEXm0v7lGcdZVUuKMzsqxjoZ2fVDSIKEQHzVdDe&#10;0BPkrXddbG0WAH84uPB9F5e8QoHAttuvsCwsQoLEoEQRIwBCFBlEG8na7L5jX7zvuz/7ysaibnvj&#10;qu2Hl49sHPnia//7jm/d3LRD0COtFQL4MEgAWLSq+CFRjkTHZyC4ccchw0EY1uFBYEHwRlLKUqxq&#10;v77g9w073ObuPmfvKbXUgkHx5k/F49unzVXGQhUTh9cKxkYQAYVF8FtJ2+26jZqQpL3UNTChQiTB&#10;QlWvxLqtGPEVlfQDiiFhter6h6I2Isui3ZfAkDJgXM1cn2zWY8HNRShCqiQgfC1mMnQrvqqWqPB3&#10;8q7nrkEYvK1OGYm1bL5Na02z/1TRMEPwlKqOvenKzsmcPAGFAB7H0H3KoLE52ZTMOAxmUgnQvxEf&#10;1MObYjv0X7GMLkMbQjgtvH3qTaszta5AEV0wIBAJi1r/AoQF4BQAl+KqwIEQdq3RrY5ltE1x5r0z&#10;LbqPb32Tvj9l0R2njB1oH/nMA1qjdYv0g2/9DDgSAwrJpfwt+NIqq9uflqr8PvBvRSYsFEJAAiEQ&#10;RCAEH1TF07VArtbK7UVIJjYDkE7aMyxAGGlFSlCLxdyQhUilwlrXVj6w2ma+LdBZE3kTq4IqBSbe&#10;cY+tMFJ33fYgAIJ3ZrBIboJ1OYoZAYmcWT+m3D70iL11wqwhN1ZTHEPzVxddFUHi2py5ks4UAzqr&#10;dk3lzaBGiEE1Au+cKWIF0Ub2mS89uWPHMYGINHH06INrY2oBUppPPO3QnevzQbS1LOjHjtcRAYPC&#10;A8zIqAgI0WIDm7/9/p/yVbqF87K8M7Q02fHpy03UkwDjXRB5IiWCZKP2arjxD3cn1OQcSEnK7e13&#10;W754mxFG628kYfNKhBxr7tRHRiB45ME1gLzNzosg5uCWHTYVfVP4VrHWgiaK4twNcbd7w8LMFjkn&#10;sQp6lGfY2Wr7UaVVM1qxaP7e3/7CVZ96yXlqVTO2Q9yTOI4QUIAFwQpbYQHhPrBafQAlqKnVoSkh&#10;CXSxfYTOlQQBCUDnBPfB/devNJaHd2/S3vW81rMuCA+gCl0QPAGmPWnTvpH+h08hOtd3YTaYghbb&#10;69QZ5s2PgIxEmTEZoBAgYbBhChdzFkuDtI44BwxSQjAGGx5Zj0rUAt3afr7EVT/ugI1LVqFvgweL&#10;opJLqjVrvaZLQU0UTVOpfan4Vt3EB9SkP0uCyoGABN5icQ4SzcmTWTYfBnRO5mQTMo1/qkqYlBHA&#10;reUsSoCIAUOwEQlLacn+VJeczQ/NJ/ngnUa5z7JClcSYp1adBQrOtLgWp7gVCj3P5hhLl/yUQBQ6&#10;m11gv28/s163pQtmH0ApV3dEACFAEDE6hxE47QUnpyY3bXv1D69OoKGIqlgBHK4u1vQKezq9Ocq7&#10;OBzGUEmM5dIOY4irCCJWkVdAGcGicA2BYarXs2QiTZwZx7unWUfIoCiAej1efNlPro0xdhBOJIRn&#10;cWSwMABYEUuw7U7LdaLuvPkBgihEOQwpoNxjIigiwgLAgCI1u/che/egwwha6UTX0im+88aHNCgU&#10;ZKe6eGdQr0TN+HTN2D/hkUJAEfI26QbsrnsvG10xxKoXK2zo5m9+/ofPfezrS4dXqCwWhKSpDzth&#10;f6YcAp/tYwEV+IzQhXQKDYBaIjUJ1/zo9yN2lFGNpxuOPGN/VizOS9JHtRfngyHMdaz96Os/G00W&#10;KKlbEVHYhvEjTz3AUC4ur5YDd44yQAi+1x5z333T/YmKlmw9CpEfKGHMBM0zvFNIkNrxsZ6Kauws&#10;wS0goCICEAbMBXrCvZx322r3HUf3ueS///i+4z5z049va7ZGtKGEMNKRi2njOG0s7NL69O6QSSs0&#10;CAIQMLqyoaDLNS0OyLNX4d0WgQgAIVuC6NofXr84Xjaedg97/v4GLVAlGG+4+4w7ANVhUJk+/I/O&#10;1A0ArRhDKQ9ZqNlkSBFk2+y6vL53o12fsPNNKplhi9WLuhGE5fNf8gMIjjgQZmB17w3311WSkV22&#10;+/Icu9A3SjEoEtNL7a8EAMDTdrr6zpl1gu8n4IupQgon7MrroGx6VhvcIuibpH1LUMVKasuuOidz&#10;8oQTcvTYJuRJDrDm5C8mg1RQ+CjTfu0/0i2OYoFNxL0kTVvSq3GmWIgrR5dBaAr8tCXs88BvFUau&#10;ig1nKPYTQ6T/ff8K7N94W1wHo4uTKtC/DEmHJd1VeOT5OJIIguJ1BpehylP/BWMJM7WLDPzdwroE&#10;lS5471q0RtndD9px0YqFWVtd8fMbYByUkLdyLvlbxGJZLZf3adCnUuYS8RTUJaCrMIgAeW9UIu+R&#10;mUvOmqVl1FJ59cdfetTph1htUpupGiU1QsgbDYyUiJUazHvw1seuuuyWiOrOKdWB8rJMXqGApEXz&#10;F7QI1IP3rFMQUQj147leERAhdzgiM5OS+QvjbXZYwmSALSHUKbnv1pWdDRlYRCAALsBX0aGbb/Sy&#10;gQDAe266bMRAYnT3tOcczaYbK9RGNeMFF/x/l01cB7deew+yBqRePnnac4+mBpOigMM9Y81BXUcA&#10;BAUgDGIBxUojb9z8s7tlPZBAl9LW1q2RnRsGXe4CFhEiciy9iNZG3331Q92NPQUaiAxzJtlBR+0D&#10;cS6KWdjbq6EvvB+xhAKoMb7ntoc16JGFLd1SzqmhGDaV6ovzfCWEu29fCRwjEAAxoBGxLH5DBhVh&#10;0mrO/9pnL3jFLm/87bm/G43m1/M6tjlR5BRmruTEkLCN6ZvWvbpNIQRneVeQ9U73dj9asRaN0ZmJ&#10;0lxS8GmMvbkjYRTlun1978HrVtbjZMk+I8kumJHhQhFyHivTqOYB9a866VW20IQQgZnjvFPrqe30&#10;6/7x1Y9ueICjtL6M3vL5V73ycy/hvaVXn8AaepN5h5iliDsbQvT07Su47SHSoh+6/SEyyEqW7bpM&#10;IuY+TXVw16IyPCsA3zmJVxUXmG0y6rtMYfwzcCqEybAoAPa3z/TlYOYbTL9ecePwr+9Cm6Ju5mRO&#10;nohCmx2ec+N3TqoSUKZ/X/0Spn0PboJmAAGJqD0kI4futtWpB291yoHZ0kZOXNlEHaRdIGgCMykV&#10;M2oafTLwJW7y419DcNOlKAJ4C4Dz2xUZiGo3cKx/V5DiFOCqEIgGi8LIgABEQkRKgcDgBXFaY+LA&#10;3y2vXdmxDAwAhtJnveb0NO+yRD/4r4vieAgBCUtP01B+KBPe4iwr9SylKWxygkqA4OKKEiCQCLCw&#10;iiFr5XuetOenv/bx3Z++k9RySyCkEWsbHpvUTNQTatPCeJvVd0+e8/pPNrAlRhAJyZuxQdgOcIoI&#10;A8d1XW/EzDi2tqtRFSFHQzHZb7yIWBQgyCXfba9tVR0ZgQiJOaH4V7+4OsIERJHTgTioRiLTBv7s&#10;LYHFQ+FzU7mTUcHI0voeh+xgqEOkEmz98sfXdO8UaNA3/v2Hi5vbmAwkkkXbzdtuz2U6cudgGE4e&#10;8ASLIHYAkRySZoApuOuau+pYTwGndGfPI3dhlbkO8OkXXCVQNCJ06Y7r79MSWxGjMFPpkh2GRxbX&#10;xWX9DQEwCzKA2e9dRajXPLgemOqNZGi0adlCZQYoAbF4n5Aa1n7+3SvrUotyJdYaEKuiLkBm0Qga&#10;RT1DMTdWPbASNCRZYiegFjWIdPB9cFjaRyel0vbOq2NB1QQBRCGAYK4EBEIkCpGEASPIGrlaZvZ4&#10;xk6wlFPqCoIFQOU1cM0UUXzl+VctxPkUwa7H7ZTHPSsszKTIJZoIOHZQqhC7eF8MEQIlLBhTL06X&#10;HLjgbz71+o3m0fq8Rtfkbdtelz1c39a+8x9fu9eLdmnbjaCVc3MP+SvCXD7NDYjCsxZjMrluCnIx&#10;lhdttxAaThsqzHuKbiwtcMJlKpwDV1eBLZcZqaeBn7FoEJx+xOO+HQAAIBAhIKDqJ09nnR+fMFzT&#10;nMzJNKG54Tknm5UBmlqmTbqbmIwdiYVAOafxwuGhnZZkCxQsqI9svdCC9da+UmTPgemXxABBwk/l&#10;alLVN2Tgt/43m9Ui/l/JlgNpb/zskBcRKxLhPPD9xRa3VDnpik8kZyYzOkvjbILSycRMQW6RBVgk&#10;FzAu/odIsFQOrpcDkLv6cZaiy0xUX2mzLAIibKJs/k5D2+291UQnven3d5v7sliIkNl7IVQ30/2m&#10;wJ/h/xEGTYEe/VuFxNYwGI5gUo0fevbTXvfBl7VhbTScYWR6ademamojLhzZRctWTb2tmRj56me/&#10;/66Xf7LWrduOKDeEAo51KpkgiadmudZSUUJ5bsbXd8kZyvRlAEZH/Pv2EDJi9zt4dwtdBFbAkRAa&#10;de2vblCoEdBBXgAg53OK/ZULFeynS6H6yeuOUFiBSaomTzj74GgYrTIKI5LaN798QTLcjG3jTxff&#10;+/A9GxU0DBig7Pgzj7TUY2RrmZAIqE8vAxcDEQHAOnQsVJfaLX+4VeWxojiz6Q57bgW1nMmygFOb&#10;HCJEJJNzHeu//cV1rXiYmawAKLE622Gfbay27ELfFMb9CMKsCLw7ssWJ9dydylDRomUti3n/dFFt&#10;FgFgbaON98LF37xsUWMZW1KJNhFCFHGkDEAGBjWuXb/yNW87Y3RbsKqntLKGWRgIXeplVwaWkvIH&#10;/1aCdufeuD0AEHaeKEDOAYABNWHLtrai71/57x/98uvf9elXpyplyACA2Vhgp07oPMpugg23rSPp&#10;7XTUVjCPbWxZkI3PxhAe682Pf/8GAXxKDeGY7Qi89u9e8tjkynqSQDtq2JEFjWUJjkYqfnD1nc96&#10;7Qk7nb7TJE0AKQAfNjQwCSFCAIJPfOZDLzEAghHYkPbG8yRKooRUQzs3iSLkW2XszjAruysRglOt&#10;g2awhZh6Mxtifgelf0J4XFP9zAcLIwEp7Nuj+B+rF3MyJ38V0Zs9Ym5gz0lVphNOUPlmphNQWJiY&#10;gROiZr02wVkkituZJ6g9TnTJHKs8VmngPkARVS07B+beKtkzvYQDhw3U6P+VzLDXMctxohitzaCO&#10;U5DmGdfjWmQsMSAQVz0gxW0WCBChiDAzp6pVm4zSeIft99x9j2ajdteNN45dd2edIoXkjKsRlFQM&#10;cKuU9eOv0bTqBBiHIkySYvqc55+eIzfq9R98/Ye6XhcLRFRYbUt5HU9bi8AW6gAz3BsEXCwQFOdk&#10;jECiuZO0D3r2gc96/ZkPbrx/ZCRCFOnIstHtHrpjzbte86lYJUONoY0bxjg1yiZ1bHHm1nqSEKLG&#10;Eesi4iMrIls2QyNDWlGWpmnH1gEBkLyHADrEjwBESoABmEks5TvuuWPX9IhAwMZEGzZMjq2ZalAL&#10;AAiJ+0zAi40gryjNwHZOr784630StKCxNk8dffrTe5gqjdokd9340KrbJkcaCzXRhl7vgq/95A0f&#10;ff76/N42j+1/+E7fmQ+91ULi6GdwOY88pxuMoHx6NRZFGpHWP7g+YjKWSdG8xS3QwCCaqNCDkHwu&#10;NgK86ff31DmJRGdoRIGRdK+n7Xjjz+/UqBnEaaTOZzcY85AAaqJuClOT6VArnr+4dTc8WqC74JyN&#10;lYRWCCwN1Tr/09dq0zrr1Set7ay01BZKwZqI0JhsbKpju3nKvb//6ts+8KLP5WunVJoAAIsgkTBb&#10;Zp+eTCB4YvQBWyxbxDtauM5Cb1vLPeqqIfvef3zH7avu08rsf9h+CxbP7z2aISOKFmQEZLbCBnL6&#10;409uOHnvY9cNbVh+5LJHf7y6KSOkyLkPcKF9hB6eba/Oz4oCEDyGJmD8JW9/5sr2w8kwzW9sddH5&#10;V97y0z8BQLx186hnH7z30dutXrvyzFce98+XfQWMQPFU+ueXyihhFU8EQhIQBQBI4+snakuHopoe&#10;Gm1NcRdQY0iVUKB57C+n+B5yCiorApc7ImwdbEaq68IMI7/vo1RcxP8SQD3EEx20nfD6wIwT1px+&#10;MCdPUNmUE7DM8n5OnmpSndVkk3z/bOcTKBLorBsza9rDNuL1E5OPrNEQg7MAAQj5XktfswFaE/v3&#10;kWeUgZJU592BFWigRv+bUoEKg3sVMFOFvM04oBCAZcvNdKw5sfDkXXZ+1WHprslEPBXVGKWnQJSw&#10;skZbE5lc56m2aSSpwpwiq0fUJE/t/IxjDjjqyM7E+NiaNXsfsF+8fJHEERABghgGIW9+HyxuZoOW&#10;s3P/A28q1RYXiBNYLCiO5+FBR+3XG8tX3bdx/S0bNEdEKGXo/9BAFYPeLVRGBq/g37tqiUISEGuN&#10;EEsj3euEXZ/7mtOmuuvqQ1qMNWPZ8pFtL/36b9912scbvfnxhnrvvrwxMdzsDteyWHpIQICaS19j&#10;DOCquDUKcKuVKEW9dsqpS2Ib3F5BAEM8RygSSHGrActWLGJrgI1CIFb33vGoGOfhXcbfhL74Nr4I&#10;wTYswA3s/1e2hgv+LgJswex/6O7zFiUWeqRUrFvf/soPdFS3OUBODaz/5ufX2UmMOWbMohE48IS9&#10;OMlZgBQ69O8MUSqkpwB4T2UrAizpOEPKEaKQlVha82tAIMw+YWrAzILIFu0GO75xikghAhJnnG6/&#10;29agpJgCCgTrJxsEQGQLaNXY+kml9fDCuoRWKdI8+6CriIIEilBryOMhHv3WZ65463M/8cgNk/N4&#10;6UK1dJ5dELdjmKDJsclUwYZs6p7J+97zlTfbZd0smhQoCWkiEu+WAM4Mr+psUI1A6hsckABIgCFj&#10;ZXPd48Sk69PWgmGIGpFeYDI1MdELfjHe4IkUKdDaJA9fNT6xOoUId33GjtByyo+rYhnxZmDUVx+U&#10;6es1iwhxNAJb77I4rkM6lV9z8R9v+fEtw+my4e7i7NbeZR+8YnxVHjfiaIHUt6llkDNan7/CR2vr&#10;S2PtX3yCamRhyHFqQzvWNUFImnXwni7lMzgoMyPkfsu9/jrOLjLwoeCPqs/Bnz3Vz1RSgWBlWHhF&#10;z9D6czInTxLRAH8FCnROnowyQJlPx9YlKClBbojFxlJXNRqzd/3sOmpGdqpbTxWZktkUqCKrCufm&#10;Azx7FOSZtnCTGfH9QGGkLMzMxf5fFulvmKJoxa8zn4GAYq00YGLE7Paqk6Ot5oM1R+633dgfH77x&#10;/F/WSVk2ooAjQBZiBsVGCScKIg2Jrm+71TbbbLdsu53u/c2f1l5741AzHjnkwCVLV6zZeDc4ghMc&#10;HQ0IBH1RBvt0paqON/OKOEudHQvtSFlLdo9Ddm2MNrpdc/kFlyMTFjHSy2ROjvktcc7mA4n3t6ZU&#10;vhIBF3YTUMQKKUyb+cI9mi9924smzbqhkVhS24TGtou3/eTbP3/1RTcvW7h844ZJrRUisWUiBCFn&#10;1+1ienrgU7kLO2ZUQBBqrYQUTY11AMkZg7idDwTnuuGsKtjV2IKdN5q0hmvj+UZSQCwK4puuu5NQ&#10;oTc3J7Zc2EBJSb6HZhEfB2rwketrLwb0kU9T6pzxomMybgsB9OSxNRN3XPtIA+cpUtaYOIq6KV76&#10;gytOf8XBj7YfwHj8mLMO+cX3/tBSiVgR8nmYASucrnNnRhRhReRsIkhQrKWIlKYoVikzOo9nv7XH&#10;VPibiLrnlvu3PXpJansinLNZumJpVAfoWBAtg5XxcFwBIePEY1MKlzWHY98hWOpaPmYRegMWdI1g&#10;pKWGxm+1n3rxud56vQY0H9756ZfvvO9+N6+6SdWwm218pD31wS++8ZN/82W7potpDQBJEzMrpazl&#10;IkdZ6H2vn3D4qABRCEUAJZdMNU2HOsywYMX84dHRH3/9kt332GP+cOvvPvMplSun94owEqIL+Ck2&#10;EW2m4L5rHlj+jGXL9pkfb6PS9bYpEVvr9J+Z5pDq9FYpnnhNhQlykNHlCyG2YszSBUvO/+mP62ae&#10;6sYRcVJfuC5fc/eN9x1wwnZJEi1YOrzytvGaagC7OE8h1C4W04NXRzxlwEKoANTUhklkiCIVJTEz&#10;B6+iUgsYdOSp7l44Na7MUzgbib5FUp0KQtP0zSJ/LhUv1bdIKBiqWZR3DkTNyZNQ9JY/EnMq7lNW&#10;pmPY2RFh+at/W5iCMMZAehK4k8WgkAvWp5+4hOoHCRROQXdOBzsz74YPIFeZYQDjwNr5F53DZ0T5&#10;05eLAY0pqECCAKgUtind/YwjZav6+mgdUzbWlWV7LV62alcaV/NWLJchvTHt2Jy10kkc6UZLNZNm&#10;LeFET071tMZ777ttzZ23z7eGH+vc/Jvf7/b0Q9aSBjAoGhlRQNhHCKWyvH0tgZvq601NHg4hsjAT&#10;ZJgec9ZR3TTvbEiv/dmfatJQgMBSWhxVsxUU1Pnj7JJqDQIcBGYmIq6bbLjzpvf/DdNUvakhNQuS&#10;+YtGtvqX93z56u/dPG/+gonH2rUkZsuCiAqD+ZGUVGhBSxe3Q/IJnURqiY4i1Z7sFONMSszkQvG4&#10;0100HVi4aFjHSnIABkSKVO3uW+6LSLtfWRgJgze3YH9LYNVOa/qT6T6H50YYjOL5K6Id9lq0vvcY&#10;gJEMf33R7zTUiBWiAKHNuaFbF1/46+e8/AQGmrSTi3baatH2rclb8ggjD6Gw2HjwNw48q9+vMAaM&#10;YWGIiciKjjVgBiyEKMwAiMqbYwggiL7l+rt3Pno7lEkQtiK6EY8samxcz/52parltQcixQZQVHui&#10;R4hxTUF1XvBkfODiwaktQkQAjKIww3k0Yq0Iok1J1tnPvOBrr/jMqbs+Y79bVl9fH5FMdx7s3fWm&#10;zzzvH998QX1KSzsCI6SQuQ/9V0Z8kclEFBKIgFhmyVQna2bSkme96pjjTzpp/cPtD73xHx648ZEr&#10;5FrBXOWsbd1peogk7NNwAClgiPPmjZfesfuJu0/lE3sfv+sfb7rHcmFsMuPDMJgdIDw5DrMLAFiB&#10;DKHTtUmjqRg5BcwNKtax7mAHBBaMjuaZ5VRICFBYBEMW6j4f2jA/FYQ3EjEbMJhOZTVdY8tJLXau&#10;8VVmfHB4ChSqvUf9Lsys68C+zKSbxibS/8T3HV256cwxJLZEZGYKIoSm8u+rtZtxtvpzlY45mZP/&#10;fdlUJuAZWdU5eQrKdI6jCmBl2pv+c/1kacF5A4NipMJSV4oclJtWLqZ/HNQNNlvmsjx9N/pfkupi&#10;NL04VaKq+sZBivJnrtHyXXcEJSpiiEDqMFU38fZLYP6IbdRgpFlbMNxaMNJottio8TXj6+9c+dAf&#10;b3/4T7euv+u+hlUAYNpjme0ZRVSPmsNN5pzZhsCgiq2PDVrxsai22f8k0Y0ACAOz4nhpbdcDdsk6&#10;2Z3X3QHjVrFCICyAFTg86fBU1c7kzxfnSaoQFeo8tjzfvuSdL2xs3dD1NGYZUiNDtPCfzvniL8//&#10;/YIFC/JuHieRWLecs7BLS8YuaasvYCVMLQCCy24GzkWda/WIEDuTbQwzahEzxx1c8SAAA7xkqwUW&#10;cneYMGuKHnlwDYa0bU7zcAjbxxvse/bCAMFpqAdC26GPkc+EXeKDj9/HRobREpLm5LIf/lZzLYo0&#10;sAgLCSqk9fdPPXrn+kQ1eiBZLdvnsN1ySEHE5zvqj0MpguITSDhPWREGYx1wJAFSWgVlxiVOc+7n&#10;HjHFqO+/4yFFEQBZAYNkFC/dahGLDU9/2XQCiEQhDTF22j1EUBEVaxeGZHAQnh3vRwzCYgHAgAFF&#10;FhmVKJKYbdTj0eH5555z8eX/9av9RvfJJwwkZOJsI69+3UfO6NqOritAEkaiEPOmfEQR0WcoI5EI&#10;SAmCIAunOsvmp7Xd5ZPfe8tpLz1x7apHv/jRz8V5XOvUGt0k6dZ0npCgy0QgzCG+AQISAGjB7Dbp&#10;3N+OBbbZbwkMGys5ud2CEuj2D/Pqh/IAcSMNRCJSY4+sj7mmLFjbPfqUQ9JsKmukptVL65N6F73N&#10;TtsonVAvGXt4XIsGACTyW059fd4/lSIwu3x72J3skiACRLEWYSwHpcxwZoH8MShtJc0zG4CeUaZd&#10;NTwQlW+w0FT/DOgymzuy94QIi0/1sZtJ/tLM0pzMyV9ONu8EvEkKcE6eojKdyh4cHgIhoZOLel0Q&#10;mY6hLBj9QX4oRNsufhEorYBKQr9YoCrL3qZKW5Sxwsa76/QxNAMr3p878vuKOqMaEvbXobJY+hYt&#10;jjaWMZfe+kmBjFBijU3VHIbk3tvvS69fB5YALIhAbhCUFkRAJSAouWab29pYd+uDDhzb/ZHs3vst&#10;1EZ22mEsy1z+X1QAzD62vfRRuw58BouD0uV0pmrMTv/7C4GImCjf//CnCSlS8W8v/p3CBIQRiZnD&#10;sl9l6SRg2/+REiAiCshai5FIk/c8bKdDTjxgLHskAa6Z2rza6MVfv+w337ludHRebyrTOrLWeq65&#10;qqQhQvB8rGLwwmYp+GCDUoiKcmPE2AFbcafalHHiBUR40ZJhQkM+MzNZAxMbpgjrwZqlAj4EBBhI&#10;ud2GUnMOD4bPRVBpNAEX+98KAoAC6h51wn7d3gQlWlJ87JHx9SuzFgybLFfkAt4jG0rixlW/ue7I&#10;HfcTbrfz9n6H7XP5f14nKMDYr3+Aaw2/xwLgYt+ABoyRUUCRtTi+cYooAnZQ3BlROfcGICRkWr96&#10;UlhZYUUkAoK8ePmim+DhMH6wom753SQBARGTWx+aqJw/ADAEFPBalhTgT9g7K3uflNCT2ZSdNzT/&#10;sn++McbkgGftsrJzHyUqi2yyRM5879E//vtft+JhznwYUGZ/WqD9/ayjnCGIMDCYus10e4/Tl7/2&#10;nc+dHG/fecf9//TWrzbaLdVTykcGVexHRokg0bmqCxARiUBOd11371477BgvpaE9FsgNHTvJSikg&#10;qOgAM09IMvAehQiRATbKyrtWz9u9yXH3gJP2Hh/nm/5w11o7vnz74ee8+uzGMKVZ/PC9qyce7dbV&#10;CFiRwgWluKtv5r5nIKRoBttjjdrYPEriGfmOmUvsw5uVlxqszOaQdbjFpnYJqnEECq5lS0SChjLD&#10;LWZVKWbrmrkdgDl5gsqmdgCczKH/OalKMbVvat4NSyRgdcUTAK8JwLR5GcKi5b4LcQcLPaGkeEr7&#10;hpLmGbjSYHmLwB3TCLPqLN9Xu4HDZrzsJh4LCbWoNpWEl6DPDKgHFT0FAQSJlE7pqnN/0ljL25hl&#10;25jtRtbU7//RrflN64bz5kgvmdeuj3Zb8/LRYTvUsM2GadRto24aLdMYUo1V197aGzfbPv3w5MAD&#10;Fp149DZHHXjXPXeQMIko8oiJB9E/TFOT/hwR3/NCCqy2R516RM/a7mTv3pseTChyCV+JqNrl/aX4&#10;c8IRheuIABCiBQYCqikapee98Tkb26tZqThujTQXPXz7mq999sKFowvTto3jOKg40l/d6aNAqp9D&#10;kgUAREESEGYB9f+z997xtl1V2fAzxlxr7Xba7bnJTW+kkAAhoRfpIB0FRAH1VSxgeUVB0VfFV1AU&#10;BFFRUATEDoIFUCD0UEMSEtJ7uze59dzTdllrzjG+P+aca61dzslN4dN83x6/e/fZe5XZyzPGHIXV&#10;u8/XgM99h3PQmgcAUd28bZOoDbNDURQuH1iq5VmyZdHpSKwaq0C8s0UKcn7EeREbk7yNJoPZAmjy&#10;SacdnWtRQImzS752ZUpG1RljlJjARAylRMy3vnxZy8w5q4Xkx56807S97W/0B1lJOwkjwEoVBtyA&#10;aaVCmS1M73CuAoKU9QlOvghQSYi7a7k/QBBVHyVw0/bNQhKHX8jAOxEW1ciVkpJCnSl1MKoZRb69&#10;Ss4hTrFy9SgdWKoyjIHrDuY3L3zqT7515YU3HUXHF0UinUaeLT7ksZvOf9Upq8mylp5/ghJYcJAv&#10;FG2iiaEk4opGr99eec4bL/jxX31Gt3u4tw/v+qUPJktNWUsSNobCgQFHrxvlwuVnQOQjJNPGlV+6&#10;sYOFQSGnP/b0VbsWbkX+caOltzZ+Q80dSNHB7Cff/6kZme/1ZDVZefyrzv/ZP/qRX33vz73qDT+k&#10;jX53ealdND/yZ//W0BY5MLGvbHlyW1s468eEfo0nAorcQkBMSWbiI1ofIaPsY5VCuFDGWKjoSOf/&#10;PaxPde3QI1vKyo1rg0R1gj+KKUKa0oOQ7vkEYEpTqtO47H/iA+WnRoRAUXRWGjUGipuLv09xa4mJ&#10;jabtcUF1vw6zqXxVg1SwlkotLUJ1a7Ikp160kYp74ZAO7y6TEtAa31IyLcOIZGg7D/cDlGMlpabN&#10;zCJf9p7PNXbMcWryg2u6rA3bIJi4AxMYGkXDDmAwRMg5trjiS1/YcsYpm3cdvby48u1//TfsWcwK&#10;YmIN/vcpsgC1g5AhveINZFrriiEpVEJUhYiam7JjTz+6tza45rIbtQc4VAGN6+bHVb40UogjyTwO&#10;IgXBEJQgTinFIF16xc+8DK1B2oC1kiQpDRpv+OHfXWhv6a0VqUmdldCRHjRP7tNYrXpe4ZYAsIVj&#10;YxQCEUApKDV79QMFQFKeqigUs/NtQKBEwqyc96wUPvxtpTcUA2gAkIEUWTvt5osq6gq0skbKDVuo&#10;YUPepauq99iIaEbsfB8Tzy00spnUrZGyydLORZ/7ttHMEIlzCjCTQo1J0oR237ZP+qZlWq7odeay&#10;haNm1m4Wdt5OrHYyh1APAhQk6pgFGbQBS5ogO3znElZgNFhRwE9FcX7Ys4GIywfiiiD7JYLTYn7r&#10;LILHG4pWod7WVNifHwqUJEmgEOccStURrToFGliE6AEpeLIpzbWD73lmMJgSybF5ftPH/+jrP7tz&#10;V7qr02sO0kayZA88+WWPuP7yW/rXOBkkEBjy7oDIhyxh4uAH1ok4LRq9vg6e9ppHPOWF5y7u29tb&#10;nP3TN35Y7srSPE2MYSWBgCAqoTCxvFEw4Zc8BXGilN+OxTtWkqPMrrO3fGcT3N7oYFRGhn05Y0ea&#10;AFXKTOo0GWR2t/3zX3/vT/zuK3O1d/fvtkXOfW463rVwtOuZ9/z6B1ZvGczIDIFJ4bwaT0iVhpMt&#10;J0Tk0xRiJTGJK3KTmGqKrLc4VmsewZvEkHoHTiVX9AAKzCcuIxtmUfc5MbSxoGxur/lUXZjSlI6I&#10;gmnN/yS65xOAKWc7pTqNAPPx4TyRPSgNdUtojBoGD7LxuNwGlFSRxj9x1ymv1rxGVk6DRtftIRgf&#10;F+4oMJwkbKbhTWKDyo6UspTB1fay2oUJ+ZS5xQxjiv4knhWmy5t7c+amPm7oNQ6gkRsSEnVRoToo&#10;+zLgXRY6sYAa5dmkmdy5fPDLl9z075/d/19fTncvzQyM0VSJnUY4ImV+kwq4EW2wh1Lk5Kiv+akP&#10;O0UzTRvmGxd+0yAlMiD2+CRs+0O9dAQAYBL6r4k+oSoqSoalRcedc/Q5TzzbGpsm6VyjsTXb+oe/&#10;9i4DLvo2MQk0+nyMxV4/y6Fb9a5iwOaOVA0T2EMfrW57uTU8p+U5Au3MtMR7/YQC1O8WUhrZluYY&#10;FN3ZAGk7W14+9IQXPuHVb3r1r773lx76pNNW7YpXK/LhIKL71DAgQigmZucG27fOkiFLIiJOaPFQ&#10;lzgFETER+5he7ERc4Xorsry82uCEwQS34+gtThygXtuHas3gj/VUQWACC2urnbFtZm5ms5v/+ke/&#10;mvlDpiEVLy8FJxFlJlK1g4LBXmgvsDPznWG85tvY183bpKpCmp2GqthBwYgoOn6UxkTMJCLQCrCr&#10;gGBIEYO3qQqUyIAGK0Unm3vPb35kR39b51DTJUnexpIcfMUvPG/QXEMqqiIqZAzIn5aAlVJOVCAk&#10;/VbRbw2e/2tPfObLH9lb6bqDC+95/T/mt3OaNxIyxlcOqjJRtOyXuiAvJyJWRpHc8u3bmtpqb0vn&#10;j2sV5AJo4LrUoPwSp01tkYqLKESECezU9Nvujua7fuKDl//XdQvFtqOax29Ods7l2z/x3i/+3iv/&#10;pHuj7bgFsszEGmK3IQ7h6uBnxJ1OGKPEzgpEmWCMKW/5eThh1RubZJ7FrfPWRwY5jmTBGvHddI9v&#10;am2DKBtaR7uMwgRQ1NsdU6w0pQcd3TMDMKUpjRONfanTGBSuvgx9Uv03RZlduFD5Xo+JegEpaX17&#10;Uni/0xov6dA2OSa9qvzNxb037sDDQH847/BOBFn1z9oeHJmK+HjVAKUSxdjeM8wD+R8eGDKEYBmU&#10;Jta6lJJUDanJKDEgOKWypqQgCLzrGGFiJqMKOGQD11x2sys66xqt3CTCgFElJxqCF4l/m+rVqLXb&#10;BE2tdS/Uauv9/yhJkRTnPP7s3NpirbjpOzenSIPytgTvjTQpoerikbElVWeF4yNWVWRSdNZ++HU/&#10;aNEjo4liwWz60r9/84r/vKnNs4AHgnBS8kAbMGnll5FnlUCk1FsbOOvaM61YgNgQHj4jgPTYOmg0&#10;EgomxETKtpCyDhTmgfqQboFJTe32h25787tev+uUzsKOwV//yx+cdd6pTtSf40j4UjWDlhwl2fmF&#10;Zp7nyg4q4mTQdyIQCSNfoKJq2KiAgNXlVSJKDKuzmzbNinfgQzQ0dP0UqlkjuEJSaWyl7Y0DC597&#10;35fv+MaB1DVIWKU+BbwdMAWVHgGrMcqRCddmq4EwfagaAhR4VPaHKqyd2ZY6N1izFBz0R1m0d1Gq&#10;nvvzjlxFxJEhEStwChfNORjRIllYiQ31eV5n3/76v9ppdumqtVy4pNfaYR73knPXaIkMJyYpveNz&#10;cH9qVaXIugWv/MAvP/qJzzrdLa1m+Zb3/ebH8ttMs2gaJUPGidNoKDI+wBReE95bSpCCVChz2dUX&#10;XTebzGmSn3z+8Tn3heNIGhrvowOyLkgIOTELAMNwmqw2FvoLX3/vpX/5k3/1N6/7wAd+9oN//lPv&#10;u+rjN86vLZjVjB2VZjmBfSwTremA1UpQymwAFyJ+MPMEHmG8zvVn6ut4xNTD1VyPjkBSMLwLrA/P&#10;h5ffkoeKGQ1l4+NrRM52glhgSlN68NCUAZjSfSQd+yxpIqobfzd8o9pmMvpaufh6+V/lfdCrWkcT&#10;g5grJmj7U5kCUBfw0Mj94fKXX2oIva6tXpfDlUXV4c/xJMeFzOXeRPWSkoLEy40BUWYmGBZK2Igo&#10;E7P3OV5yTd5pjPe0AnXilGHARjlR4/VMSAwo8UI7AwMnZQSlAJyHu6X8e+RyrVgZrXxGtvS0C07L&#10;i/6d19+Ow87AEBExl2Z/WgGbqkN0JMWJNGm3VYCIBaosLivOf/ojtp40b7VrVJvaXtrT//Nf/vBM&#10;u+McEja+5jXMUjqR3CDL4dEEAsBkessDsXZuvkMJlR5zapasFEWiABgCSlINqg8ekXLU/KEYe5ed&#10;E06YCJpId7D6zOc+ad/S7psPfrexqb/v4M1nnHNKnveZDVSZyIPaqgoKCFihwkiahRonCidZys3Z&#10;Joxq8K5DIiAiJ5YNOYCMSZWp0ASGg6vzMNKqZiCowpEqk1NHSoay7p78nT/7x+//2b+64RPXtgYN&#10;FROMoRVlc/jJGuIneBQVU67Z9GjZvF7wz8zhEpGQzMy1AOquFqQmwNLQclF30BD54GsGkrgBDfrG&#10;ukQFTtRSYsi7oAIIEAWYGJBVwWH8859/7KjGMdw3JkuWin1PeMlDW8eAmsaJErECxMzGiFNh9JNB&#10;vzV44a89+ikvObMoFlu6+U9e/+HD1xcN1zFqksREngQ1m4mh0RWOSLQcfkRKKUzvJusO5QR39Dk7&#10;0HSiDiEe75iu/CTGvCZyUBA5FbAA4tZkpt9p7G+7G9ncljVW5jLbcLkmhgPsRzkb6wsAyrV1RJ7i&#10;uV8RIS8W55pfhqrKYzScA5Eaw4GFO/K15sioMl8ZE0jVCjG26wyteyPeGvwKGh2njfTnlKb0oKIp&#10;AzCl+0h1Qfd6stPx66NS9ppq0CSRTs0PIzRGzxSCKOWUiJIF1IOm6EFSR5IZQe0lGIlfMNEomYa+&#10;eEF1uVGXha2XWmn0s16OcbiqtX9DVJUkmE1ExyVMUCSJ8aiKGb4WXpEDCoUSk0CUVUmtKoEZ3geJ&#10;bxsfpTakrhUEGdrkah1HZSygSeXf4BKpqBq3+fj5bHPDga761pVw4ahfRESVuK5qO5xGvRHXo9Ft&#10;GQjeb1RVhMnNFs/4oe9bc0sm1UwM9ZM/+a2/ajSbLkdKrAKFOu8jhupprSfGq3d6xeoAYE0W962w&#10;6NxCK8moihAUmlep9lbAgwKQEU0URlSTxAQFmeAzE1A1RHCqqkwsfbdl8wJy7Ni13RZSWDm4f59J&#10;U1UXer7EzQpAKbgU1dRk+/atKlqshqWAy89/3BlC3WDe6h10kQCFUpE0sXl7J8/7KWcJp4f3Lxoi&#10;JcFwzIaSVScRrwtNRC3Xtndya7mT9jvqUsNG49DxI4whpI4gHvaLaJIkCDJ1EKNwRTXHgh21+qMk&#10;L9onIsowv2lGFYsHekRmTArh5zU51YJckaluzXY+6fTWebv6CzRILJhURFQEoqSiAgUxkSEQN9z8&#10;tZ/dc/3X9i/QVoHTmeKA3f2S1z51FYeQilgknKoqnJJIod0C3cf84K4nv/icvQf3pO1N73/nf9z5&#10;7cWm7bBQQokEKwWteSeaOKiiNzKEoz9YoIs7briLU5o5vkU7EklFNY6NOr9afQ6ttUPoFaqk6h0v&#10;cyLKRAZIQQYwzAmxUWIJxxth2I55wNTIqo8s2wBUJIR0qSLXYejv+qSInGDIa6MJOP7uPQPuuJAE&#10;zn5stR0X9cRibVAOP66Dyc6RFXZKU/ofSVMGYEr3keqL6ZEvg5Mk3hUAX3dFj4qt3uTVkfTatLQ1&#10;Xd7RWGqqGueVfBVYR6mknnn9x4QNZ6JkeQzKj3vkoOFtYySMVSVbrgTdQ+WpRG3lKYcG+1x14gAh&#10;FXWOXEEkJgGpc1KASJWUQ7im+LYqIN7Hp3qYAy8fFR+7KuiAkLjKIJtGiuS5j3vTuaEmUexpjT3j&#10;/NNzowBdffE1KTeCzSfVBZ81vFE10hCztU42Y+0YDjQURH2TP/z7zu7sbNtEE04aaH7nS9+94Su3&#10;J3krobSMreSVhUaPINavWVW8ErIAhpO15Z4d5O12szmTOXG1F7Q2MEqsxnZgDTHADiyQJDUmiQAv&#10;6LuzB+ZCXFgF08UXXb65ccwjjn3C0c0zU7f5sm9e3UwzlAyvVsNPAfEsBjQ12L/nAHomdQ1S6q+t&#10;vuBl31eIY1YRhSBJE4UquTzJH/+ccxvtpBDHSEWSA3uWDCfe01C0yg34UAkI7oMABQmLCCmxGiY2&#10;bES0zop7RX/jbaxViSTJKM1Sbw3CRAzK+3mtQ6uNiTk4o3RacEozsx0SWtq/ZrT0t1qOJg0cABNn&#10;pt903//aHz7p6Q9/1Muf/rxf+FEzn4mPx8DMHEQAXqQgCiIDoZnGzL/+wWebB+dSl2rKeWNwwiO3&#10;bj6j4VLLJlFHJkmEtc9FL+uf+dzjX/a65yyu3tVu7fzsP3z7iv+8rZ1uIdEkYc/WhDlWgeUJ3P4Q&#10;Kxm/kWY3XnxLK2kVmd1+xtacutAQcm5sKE4YtKNzVkrNSWHvNMA3AmLANW+5XjEOWpt21eqgtSWi&#10;mjFEqt7XKpfcnr9XW+jWIwJAGn261p+vMzHr0hGuTDRU3nWTumd2onx2YgzLKU3pQUdTBmBK951o&#10;7Mv9SWQ98gouiuBJ0BG6nQYeevqWFzzt6Bc/Hw85dWAqj+xD722YfilqLsVWVPs5UrraZkvxxICG&#10;74zZipWFrzb+MdGS1rYkD2FKWVu9EBy06iV1h9zyolk+JMuHk4FL4Q/3SbzJaNDeDdHVvKiVFCCJ&#10;beijfhGpkIqqBJH5+Fbqd+CJjbfRvuvbRVRAVBh7zmMfmueDoif7blk0wlR/zjs+CY00nHAtB8I6&#10;GY4XrfTTQk5b/We9+IlqrdHEuCzJO3/+O3+fpQ0VMFic1F3Fx+SOBASUYN6LbL3rHu2tyMrhbrPZ&#10;2Ly1zV5dHOpx7Sh7oSDm1dUeEQtDWJTVNDhpmODDpxyDIdiqMqfzzc1f+89Lf+ZVb3j7r7//bW96&#10;/7Me98P9VSAaUYy0R2VZQSRO+/sHt127l9EUwsCt7jhu85NfevaqLFJmlfNcutwQTQY6l//cr/+v&#10;5dV9zUbKziztXb3r1mWjSZA6h4FVHmmQUmAsiT0/EGdENNEJzmuiKbASizcnBgGUNDhtpqBgXmzI&#10;9NcGtYmiZSP4cGwEMKPR4bSV9XvFoX1dUkN1DlGjaxYoqbgi78y3B1mxKIeX8+Xl/vLADrxOfBjv&#10;AcwSQOJNLlilr41e9qm/vaiJ7Y7IzOKQ3v2cn318N1vWhFIyKoWmOkjXTn7Cwqt/6flLB/fNpZu/&#10;+ambPv2uyxo8p4UaJnFOvelC4MlL11LDEvzhARXQOCmBMpfcesVudmwTHHPu0ZKJAqDSmVE5XEdS&#10;qYjKf0HI7q/GKHUERLdrMbVhZI/68lYbwFQfzKFSWvKgQQVohIvYEKb7JVWjS9GhxtngxXslcarx&#10;7UMp1P9hqJrrsR8UZlfwYlBnKKZHAVM6ApoQ8uK/laYMwJTuI1FcOwlHstLfR4o7tdddUWIIAXPN&#10;bY84q791pjfbbu/cnqsFURm/JmLusL+tVyoa/bmxpIpqy/0Img8NoFVph/7VxGbldlrbeDyOCvcq&#10;90iVkx9SAkNVmFYbyTHPfOL5b/ipc9/0v5Knn92b0xV2ZNgDBxgWIqHSOWjU4R6SPSoQ41KFM+yS&#10;mdEICOq9WnX0kZCUbh8hSZuPPW0XILtvuBOrMGRqLeeL4b9W1rEl7Cg7YwNRYMkrae0lUUWmx525&#10;c+cpRykXDko2ufDjn8cKEm2YsIVTdHNYBx0bLs2VDjeVy7hXBCbmfID9dy8lZHadsD13A3/Pec8v&#10;0Ubdj05mArCy2GUyouoAS5Jk1FloSekz0we+9UwtsVqX92zHzN1y6Z2Xf/66a79+WzNf0DVD3tfl&#10;MLbxo8j/FxFDnHHjnz/w0TmzxaCdNNv7V/f8zK+84qzH7lp1h/tmxbaKw/2lLQ/b/N6Pvn3/8u3a&#10;GBAw39z27x/+TNO0EAZWcFFandMRIpSP8M/3Y6kBp5U5tC+Xkvfow94qutVpqBHvxpSJjJrlxVWA&#10;hw4OQsW8e1YoyabtM2mW2kIX962BWKEcXMlqadASJr9gbe+ha79x+bHtrY3l/Ov/8ZnEMvzcYJJw&#10;gOc1jSTMBxhj2Ej23QtvvfvKPF1taGp7tHTMOQuzJ2eaOCXR1PazXvsh2U//7it62KPUufU7qx97&#10;x5c7zS004CwLPAVpfYyVUeR81WMbhhFUjqTSEEdTSoq9zq7YPLfHn30MEj9Sy9DHGGNWJw/dyEZV&#10;gYS1viTWBP0T3tc4qCZCXKqgjF9wwwnA0JNHhHUU8PYV5ZsPqGJNadA8tKiNrPbxzLL6hTF5UvUw&#10;ERMToybZOcK6TmlK/7NoygBM6b4THckudL9Jw/6IIH0Up4NC1/ptJbt0oHv1VZlJBTARAdDQ+r5u&#10;ocY2mYm7TolYS0G+RgRPY3siooCuwrmj7aNa1whRiBKEnLA6stZIzkVhxDEEGpEDCZQMa5Kg3Tjx&#10;+x53sJMe3JIc/YzzFn7wcdrh3IkX6XvFD686EuEZogw26iOXWjLMAgqmhRGOUHm8AaBmyjwqm1uf&#10;fEwfEYXR+R0zyUxiRK/51rWkpmoPgu/SECgr+JipvF4CFZK8ByqBEAGAiBJjkKw99xVP6UpXMwUS&#10;0uQ//+7TraStTgyzc6IKRRnuFLUv94g8qi0/ZEskTsTi9lv3ubw4++EnOBT+CcNcU6HyVVVVTQzv&#10;2XMAmoJY4UBOE7ewfc7BlmOImNSbzxIIJuVUrTa00aZOQzPpIjFJZV9QG/CVTazHxILEZZdfdMvV&#10;l95mZNYqJW0cXLvzl//gJ3/kTc8897mnPeT7jn/TX//8m9/zv9d4n22sKlmxdNfN+7/4H99OkJEG&#10;mW7wYhkhY+RXUcptQ5ciDKfa1diPgaPxyuwyu7kJcsTeFJkT4oN3HTLKsYHLdhbDRsQpBAY7j9uk&#10;rN2VvqyC1DCRhJBclSoXE7OaBnVaduaGz1zxyXd+7Csf+GR+44E0bxgkwbA42EzXRjrBsQiRgZmx&#10;mz76x5/aYXYa69Bwh4vFp77ycavJ4TVatWlRtLpvfu9rD3avy6V34BD+5Ff+peG22q4kgFhvhq/+&#10;BAzl4C6tJspFowS8FbPvVXOUiOGAHu668UA7azfnU94MC6+lD6BU1Rnmkiqioa9KQ30xzFhXq9vo&#10;0Nfq6TrE1bLvqypUHqhUa4+va/dQzoh4+hBVAqP98YaymHtLlQZWvQGqylbFRWDWoZPeKJ+PHr2C&#10;qQ4w4aEpTenBQVMGYEr3l3Ts83tBEcKCwbwyuPvLly1+8dKVC7+B/cucE1ESd5W4ow5pst4jVQu/&#10;jt8YwvvlrjAkhIu3SlH20OvDouoA7LyPloKRp1hr6Nqc6W1JcOx8duzmdMesNhKvyMMgEJwTFYvC&#10;3nHT9XnvoF1bPtxd3nL8Mdgxaxn+MZLg00ahQuJVSrQGqyk4HBRVhSEAxEwqQ9EAtF6Zjfe1sbvV&#10;Zku5FrtO2+XINpP0xstubFDD21qiwgnBCjlybbUTgAgzRiSKE0pQQswg1FVJtLOjefoFp/aQC2tK&#10;2eUXXbOyR1mSxBgrjivfR/UqTNrsR2s5zgcRRA2x4ebN1+/Pe+6U04/1ptjsuaCI7eLLDKaEkj23&#10;70+5Ad/sJFYHx550NFiqJwPE8OrvKqIGpZN1ZuYAVmLH1lrIg3YtNcDIpWl39g/e+Ge9/Wi6mUKo&#10;vcXY9sEnvvDsH3v9c3/+zT+0/SQ+0L0ZnV5unenPzclRf/Qb700GGSz5AgdvpTXwGIAhBdm7z7Hq&#10;tti8gWsP6DZofCnUwh5z/I7CDTg1xESglJL9dxxIYGITk1cuJ2LnxBijSquD1VPPOVbV7d2zCGO8&#10;J1tmz1hq6WbVeYm+k9SZdr+R7MkbB7hdtI0NGmgMLnulFD+H0HjMqqR5UezJr/nirTN2S2EbOfoP&#10;fcwusynv02BNur//dz+5pjdxSjOY/9BbP5p0m9QrMsPMBuw5JV94j2615qlsCLUTatcCLFUODoM0&#10;S7JbvntbWjRMgzftmsnJlvi4zkDUqbY6VU/oeOihEtWTjq5iIw8N5zLCdwyBZA2+YsNEDgVdb94O&#10;sSgE5QpRHwndq01mdJX2rVdN+xHGOXCygC//pKzIewIdaZzv3c43pSl9z2jKAEzpflEdSdXlSfeH&#10;aPiz3Iu8KCvhpF1odvt+veSmxq2H2l0xyqqiCBsQeT33qoBHklcQXI7vQuUDsaZKQ3WtsigFWmGv&#10;pHIvCT77vXhJSZRhqeiz7TXFbWo0Tzpqx3kPOfbRD9v1mIdtfuip2844edsJx2pivIMMYvJxXjNw&#10;oy+3/ftn9vzr53qXXtdaddwT5PC6EAQ1RKTCKgZgVSYlDfrTpOLl/+GwXsFMZFiVGFFYWYr3Rp2C&#10;rteMYxeDV0cVdZbtyQ89uRBLOQ7etM8gCToDpcRaq0ar9k8d2q1R35AnZVw+Y4hBcLBq3FnnP8Rl&#10;haUczK20/a/v/0RmmhBAwqnDsP3GhjWqYzaq/SmNNzznYs1N1+x2Yrbu2sQt+DBtzMzjmIbIgG+/&#10;eX8CY5iIlFScy88+53TRoqbRHnXevFCS4skR11purNWEgvaPhKwAA1Y00TLL82/80f+778ZDC+mW&#10;5W7XZl2e6+rcyjLu5Lk1zorV1aWFzrbtc8f+3q/8yf7rusY2IADIudLefbyZop6Sln5dyYNeih1X&#10;flZxEEgt2RNO2ekkN2QSNkzEMPvvXPQelDwL751CqoKZnToyQIITz9ipKtdffhusYRABIlJbINQr&#10;88ME/oiB1FEqzOJZ3/BQvXvDGlYemKUA0Ladj//lV2dkFw2MSQSN7rlPPgmrgzd96MelsZ9kLelt&#10;/tt3fmnluwMaZAae2wuza2iwDKFPjQ00QULguzEo+yuMS+648q4mmoXkW0/coqlo0DkhovFxWjV2&#10;Nc7KBW3iEQDFGY+JVOcoqxSHsiyhvz/UQSn8oKEE1mNVRopK1XC+J8HNEfIJE7KrtXxcqzV+Ugn5&#10;YxTqsdf9Oz5QWlzl16/WlKb0P56S/+4CTOnBTXUsPLIY3tt1uk7jr5M3FVNyEFJuCDIBKUdDSCWN&#10;4YoqeeiErXKk5Dq00E8ospZZD38CUAyJ0IJKdBT4efSGyJaIKhE5RkFapGgszG3asWVuYVM20xIi&#10;QKDaH+R2kB84sNK764DJcxVSkLMuYYYqOWpDit0rWOujtSnZVjS3JcgtIMrRj7fHIF4PuV43YtVo&#10;hKtKRAZsDLEBlKHegrLUl61VcTJWLuutI5dFhcgDVnfSQ0+y4voHezgsROzjNqwjVYtZ0NBuPbwT&#10;r0sBEIsa4j53H//sR/XdAA1GD3ffunf/NYc7PEOggC9lHa6iyioi3jL78SJHmEcghmaE3TfvW1vN&#10;25s7W4/tLF3voIkEo5R6IYmUmMy+3YfEGQiTUSUMpHfWw052ZCMKpXLYVS9TvSQeptQUjEhJqQzO&#10;RcQa3GcCrOoK7UKL5pte/RfPfuUjX/bTz8vdysD2CZIRJ0pNai9s2nnxRde967fealZN083BwTuH&#10;Z2YNILvCeBR8yJaQVgGqyhYi7442VoDZCmE9/aEnWZtzipQbXCDvu8P71wgZwujxp1Us4n3aQiFm&#10;HsecfJQt8usvvT2jDFAQlzi2NFLwbC6xt02meIoS1ogoSAhdq+VpRuCoVIVSw6LKy/jsP3z5yT/6&#10;sEXa75ru6LPmT3zH47eflC0ur3Qw+8VP33j1J/a00gViYqV4qEBxVAz128jYojioSmGBxlL58hNx&#10;Aqzc1jVrrC27+aTNwB2QJnFZ4I2JyhrFGVWa2frlqOT4KxX5e0mVlzMCvEuoukH2WFlGiofqyWhR&#10;GxRw7pnuA9CuTRuflUbLdqo1KRGV7m4JtdW9djrgOcyQ3EhJ7uemN6X/XxDR+KncfxtNGYAp3S+q&#10;L5AP4HI46UWFBzqgaB8ZVm9iH9ZWg+R6gnitjiSVRmU8qNdgpNh1SRnVrgxJ0gJkq/su8Wr3GgWP&#10;jpgGyPOGaW3fsu3Yo5KZVpKZVFhym6/2FvceWFs8XPR6sJqQScUkygQoqTFGRQ0YCudsc2GmW/Q7&#10;2442lO275lasDRKv1uO5D2YAErBWfZlRZlInZALONqAEhsFeCB2kYEH4WqvWUBPVgQ3GOtxjQ1YI&#10;oGjRpp2b+zS4/dpbgWADG+2zgbqBQQgfFOXasZXHOYxJPEdIyytdqJHmVjrp7KP3Fgc0MZm2PveJ&#10;r0BJHRIiCSJa8u6k1hmhEzKp46mRB72ujVjpHcK+fYtHn37Uyecc+60bbk7UUDiO0qFsCCKS97Dn&#10;jv2NbVmPSCEi+a7jd3bmWFYsiSnF0fBsJELt/HlBLHUEjqEFyrEd3yL2gFKgJmG1xtjUSPM//+rb&#10;X/7Utx/37Ic/+mmP2rxlNjG0Z8++m66+4VP/8r5DN9i5bNb2QCAmElUCaTk2osk4tNLmCWUg5VDm&#10;4IgJoYkpNlXQhFEVJMAc7zxxR4GeUUqQJJwcvPvwYM1m2ihtGgAVccYE166a2h0nzCZN9A/bPTcv&#10;kZuJymOV0LZqNVKFBJuDWilKNoWq0VYfgERGoXBgVUnyzrc+cuMLXvn0NSx1B2vHnNM5afvJhwZ7&#10;SVqDtU2f+uN/bTe2yFqecSpQ9SGTmUub6ImOyTA64GrDKqj2kHfbq4ViFXbNSiPfeuws2tCViNZ1&#10;fNxqHZHXuYx660cDDnjekAgT18qJtEFF1LsZYq7adGgwjk+zkQnhh2o547HOLL8/ROVc0XB4RwrH&#10;iRHnKqZAXDkWhsF9jU9TEDQEAy7X+ge0rFOa0veaysE9ZQCmdL9ogwWbHujFsSZCK/d7b9RX7p41&#10;aEr1N6ri1OWq9UdHcinvIewW1RarEWrEulNMhcqQT6Cg9qOiSiIGeYLO0UftOG4ntRowlAiKQ6v7&#10;7tq3sucQBq4hJgM3qaEiMGAJ3IMCqsLMIqqZWWY6/vyH7jzz1AHr8vKB27/4Ne6CJIueBgNMrIBQ&#10;vYJediWk6pQZDSYmk6aF0ZSggtKPCkVcO8YKjXfIKChWQEkF0tk+Y2Zb7NytV94CziAVIKgD3KEe&#10;qLXvxKGz3mDzbKGS2kxOO+9kaYPXmJVnqHXxhZdl1GYYiagMFYuzztgcE0RWv+t5E9SrL4syMXLc&#10;8N3bjj5z+5mPOvHr/3KtoGnUe7UJFQsOLxUEGEquvOTaxz733J5AmEHSnKXjT9t5y6WH43PxqCnk&#10;pCWzMdREk9qnahUiEQ3HSxBS4gIztODuyj/zwSs+84HLYAAHGMBRxjNtIrfGSaIKUgngupSeR+AU&#10;zSrV116IiAQ+yJfJpBAos7NgJSaDoJ6G0ixHUj3qtJ3ZfDPPVxPmVCmRxs1X3wBhVWLfRgIwsSF/&#10;oKSkfdd7+pMfbxI+cOeh/iG0KUHpKKlqiWGbTA0cTI1PqHOuWj0X+13FC7KJwAlLfhjfvfC6h7zg&#10;mL3d2zfvbPVk30xntqE7fuGlf9FuLRSHbTM1Cs/clm1UMmfrDqLxXwhMXhjJpCBm5FjcfaixLTFb&#10;E3QSXZaoiDh53NauVqeU9StRdlGGDBkB4usy2KhPx3EmI8DikQWDgiDinrYAv8pN0v9fryz3gT2I&#10;fR0kMmLZDjpSkCNH6YBSCwaT4Xg8iMgDDBeLUBoVU+3ahK9TmtKDgaY2AFO6v6T3uGc8oERxOS/F&#10;yZXMqfxSyZ7qMBMeglTOU44grxLlx7w0bnn+31AWUZgXdlqBOuP6qeim1q5zT99+8gmNZisrdLDn&#10;0O3fuur2b17Vv2X/zIBmbdLUxCiMgAkUhOUgEEQB9ucbeermzzxu6xmnrHZXr7/o4ps+8eW0bxqF&#10;Md7tvyi8e5OAYGta6hoLpSRiNaV+prq1PcgszVE/gzCxF35W6KLOO2H9Hp50VaFGthyzRQ2l1Ljj&#10;2t2JmtFnN2h+D8qoekqH/40nELZ2wCWD87/vEWv5mmmk7JK9N+xfuaObkPEC2vWzHM6+ZOLGC1bP&#10;tdRoYgLAYi755nUwfMYjT0AzuFyvOefx7eJRsBpqXPSFS+Y6cwCEwBm6dumxT3m4mLz0/VS6VAlg&#10;Lg76Wu6T205j2Ui9vjKLKEBgEKdQY1yzY2daxXxnsKk1mO8MNreLubTPxhnDpGpKi+ows6ITqWh3&#10;rLWeAQiijlKbJ6u9rNs6gXVb3sdq1iRRIeEQOMBjXCYxgyc+4xG5XTIJGWKj3DIzV3zjWpaEY/uX&#10;8wgISm2W9VGPP8tYuuriW1GQl++XQL6ue0Mo/ctWD5QrxRigq3dpUCPydjJsaYY6//SXn0eXt7ab&#10;TSoaTbJ59uG/+ByvtGVJ2llCMCoSbY+i7t+EkCD3wKsFH6BACNNH3qbA3H3HPiZOOgZbW8r+MGZM&#10;gjGeXNUgURjhGdBwcuO1rPwICXEDy1Q2ZltQtmFp2q5gJUjULNLRNh2nEcQc1Z/GH1gvlXuL/st3&#10;PBctLnGrm5E9/uQzfvGFC888J++QRkGoP36p5aIY7U1UHM9oae5LwaY0pf9GmjIAU/oe0nq8wf2k&#10;cnMrV+JKqLxufhVEiOjuHopWR/k1LaBw0F23Gx5NjgN34pj6zaRz0q4dZz8E87POSW/Pgdu/+d0D&#10;l9+QLvbmXNoUwxLUdrwnz7DBk5fmCxGxl+kb6mEwu2vH4e7ilf/xX/bmfY3VJOtyogmDVbwZJnmn&#10;5uVZfGBRPPZTOHXSotUO4bRjsrNPXjIFtmadR56xvNDoZWrF15Nq0ckmyLmGoN/wrSge1oLkqBOO&#10;EhISPnDHoQSVNex4L03GHOt3jo7mGrvFAC19yCNOK8QpUzNpfeXTXzUmU6fMBiPPT6QR9mfMWHio&#10;FaIo0Jt9NEzjmktuLlbdMcdtWTi6YWFVIUHlyLux9xiRiYhhLv3W9cZlqRpCoqSDweoFjztXk0I5&#10;hqmi4K6+ZjhRB6s19jSWrAIm5EO/BTUcClr0cHBsSAEDk5BhIEsSBhI2hpgD5yhjSSsQlXpiw0TO&#10;hlQUGblZOebRO//qi+9672f+8MOfe8cvv/3HDuuySyBM4k8IlEVJUtK2PPKJ5ww0V1axBQvBmhuu&#10;uMWQAQxq/a8iwc0/y/w22rFrsxS49KKrU2r4rP3Mq3VZKQ7w3O6w/LnGUtZfiAeJ0WBCFCBWMswQ&#10;6BLytW5GNjE6KJyz/O3P3tDIW1maEgiesaw7SBoaJjp5tI6XI5RFA6MWrHSSfXccTCjVhGe3z1kU&#10;RKqjYukJ82Qk7RCajTRO7dibsSfLXq0LAMYnd1mV0MLxWjS/qLUw1ezXx4o4hJgjNzm6IEyeoPdl&#10;P6nmjgJKytRPkJ6+/bxXP09P3XbiUx9Jx+3I4QLHziwh6PIIm1t9C94dJpxZTE8ApvQgoykDMKX7&#10;Rfrfv+wFKSmgURUYiDsZ1b5UUKbaFTaiOsSqy8lirlqTLUZ3jAhKOwIIi7bMtpNOmN+5zapb23/g&#10;jiuuvevqm8xa0ZYkcSAJ1ggatmfPNUTLUQ1e+rx3EUtFMpN2OjM3XXplRxvJmmtqmlLCRE6USr/m&#10;YAyjEPL8iIqDy5vobubjXvR9x//AM3dr3yZ5n3tzF5x99s/80OCUzd2GqlEtzeBG9r3RtsHw/hha&#10;SFSYSIw76vjt1hV5364t5rUwP3681Nzw1e9MygO1Xhhu/6HvCgHJzJZGZ3NWSKHKs9nM1z99cYOa&#10;DCrNcXXdNPyF6Gxn0ugYLXf0fBK0/IVW9srN1+1upY3zHnsaUhvRQoi1TICKqjglQHlt0d56612G&#10;M4ZhgnXdncct7Dh2C0hFnR/LzL43a55Eq9wD2K93Vm3EKivYw+8AVkLxxev0EytIiSTYQUIJUno+&#10;DNWnIC2ObqKoBNyqFAPMEkEJvaz/q2//md3dG244+K07l77+uO8//fQLjlMOHExijJIKW2W3Y1d7&#10;x3EzzjhJwJkxkt1924GDu7tkOVjH+eAUUGYG1KnkyE8++6gk0/17D995fc9QFiCn1lpmBINGNr1a&#10;oSb3KUXMq4CqCoXDGwWLJMXccdi0fW6t5/qS5poVzjUbAApSdeJQ8Waho0e5jPVG2si92nrku1tF&#10;WGj/nUtGEwds2rXZUiETTHYn1G38EY3OvQjxeIQssyosoi3yMIAfBb8VKxWLG++oaMlgx8YMNiCT&#10;7ZUnMEMTOOyJdK+3mpKliR2tULVOFrbtzJvpgDEwqpq7xNstwVu9Y5S/rvMsSlAex03/3bvglKZ0&#10;H2jKAEzpftERrnv3Wm6zYVJa29aH8yh1flFDa5UmdU2kuz7QG8srfhnZpsIeQSUELuWiSgWrme/s&#10;PPXUzsK8dovlO+7ed+VNenitqcaEUKAeZgRvj1rHAOqVttUXPSheOJVCUie4exkrroGUBEpS+u+p&#10;vTzaNCoKVs20mNXTf+gF3eO27dHVpMnc7xsqVhp0V5qf/oKn4djthfG15FiZdeSXVTtUG6VXAmBv&#10;BKy68/id4uzywRX0ETVYAJBiSBtH64kNt24FiY6AXSNQgfy4045xxmmi7HRl33L37oKVQVH7fpgP&#10;nFAvD2aH70T4MHxZIx8Z/dUQyKi55MvXuIE+7hmPzJGXpWfioB3BRCacGjFaX/3sN+eaC6QGJJpo&#10;D8tPed4FOfpVON14AoAR4BfBbnUyFW8EjleEyIFFoQIXYxdRafipEIUjQMl5p6Wez2RG8P1f5jRe&#10;ZwSxsRPxA55T12qBmiia3X666DprXd1/7qNPH6ytQEDCTpw3Se/q2uOe9nCrXU0MMYipkbS//eUr&#10;2PrpwARi5lKXTlSJuHD5E575cJt3b75uD/re6yhHVl5rn6N9hwm85tgDnscO/U9MahiColDbbeSv&#10;/JXniSk4aw2UVosBmnT0qZst9yLzL+ViUk5BGsppPY39iuLQCouJFwkwsUHSXRwkYmwhm49aACT4&#10;nxkRRIxXaWIeiuAEV8VSPkiLJeoWqRRkRb0bI99WcW0cHvEVW1grrifvRzj48sfQW5N+jV7RmrFL&#10;nQ3asDJHSrVxrIhHHInj/VfeRLcsHpPP9K6+E3sPGWd8xATPKkutL0dzDPwN6k0Sbz2Au9yU/r9M&#10;k46P/ntoygBM6QGgYXnJKNVX9fu9Ro46taZSJEk+5BDFk4AJ71Y7/T3FmxxJoLbx+o0yWpOWCSrg&#10;vZIDzkgy1z7qpBObnVZ/8fCBG25fvXVvxyWpJaOV1pDXD9EoWR3Kt6yhxqoxGeJudw0mM+p9o4io&#10;KJw/NKAhbKBVY5MSkyh1uVh4+EPW5mjNdJmc6duGInEotOil+f60f9KTz+9nVoMJQt2t4XhTlA1S&#10;b5PwGjFxizdv3yyiB+9ehAV7kW4JHyelNfRlJO17lAuSiqok7qSzju8NepwYQnLbNXcgjyFsRzOb&#10;gFCqEbXhyKjxAxRReNDaz9D6+oWXiTXHn72ruQXC4pPz0WpjSUJMiEwa//HRL7WS+RRpwomqOuk9&#10;5TkXmLajJJj7MjNR8MNTivFDMcL5Qmghz/cqqXrNsdSt0PJKc7mbrRUm11JhQ8S7XPFfJPiLioMw&#10;mD9U/FY5m6rGUcQrAamzqvSLYg0omMnA0MCRcMqUenMGhTIbKw4Z0HGPevLD+v1VkyRQTtHIqPPN&#10;z15mXIM821GxPQjWEKliBqefs0vy4mufvpQpozA4o41CZe1SAddy+kRNlwkDKar2KfmNUBUQUohz&#10;oq5o9don4cxHnjTodxtmFspM0stXH/W0hxUoCviA0hS5y3JNGM4B1Zw8AqrOcRRg4WJZXE+gtLBt&#10;Duy5zYn2suOpVF/CESUpAFG1qevO9BsX7Dz5pY+yJ3X6qcAvJ0G7cWyRDqtI/SeViZeakNU5ytBq&#10;Od4Ao7hZQwyXQOMszjDRvWrQMs84ZQmgGWokty19++1/d/Hvf+jmv/nPdJka1jAxE3mLjtjGtaFV&#10;L0AZ4eV/Coqb0pTuI00ZgCk9wLSxxO1+r5njq7+HAVRu51U2o+LloaicG4iVdWyfKQWhlaf8ERwb&#10;Z5JAaaa1/cQTTLt58O69B265UxbXmsKsSLz+dUBZWvoDjheH2SgNqZIXhCqL5e6gQEJCEFKBUND7&#10;H98WK5jrZZPKigSzx+9cY7FGyblMNbVIxVCuEFg2yfZNaLEGg74SHmHE3bXWPkevR9FYkqXt+Q4R&#10;H7jrYGjzyo7VFzZiIxptbhpN9Ah2fAUTCrEnnXHSwOWimlHjpstvZk4RrB7vWURaHRiN12v4ybF7&#10;pKKGDIH23tS944Z9swvtsx99wkAHIqqixjCgbMj/BIiUjPDu6xdvu+buNredCBnOXb71mNlHP/ns&#10;XPtCop5FjNxFFOHGnCtb5SDZrCJtsWJG/tebn/eTb33us1/72EGnlyP37AExe083vsWHZdUsBAGE&#10;WAhec0gRXRJpxHwln+CVykGiIDGDQ7j24tuOSh7SyU9ouBNO3Hn+NRfflKVt8pF31RWaO+NOPve4&#10;haMWrFoSNJJGA+3dN+677bo97BhgHwi3xrmqgxtwfsLDd8xunTt0aPXa7+zL0GBwzYdlrX+GZ2zo&#10;VgDRg1HFAwQ0GIZGsJohj2UZgG1o0cRrf+PlhesXPdx+3SFIMxc7QO+Y07ahDY2Cei35lXpphvTq&#10;J3Od65KG6FQGjL7ka7kq5jZ1kHruaPI7mDRuqZpAseYJBhmOecZ5j/zx5x73zDOf+VMv1Fkj5BDN&#10;C4ap4ozXm4IeLnPZnnURxLqvjM4hiv0+zL09cFRPVqHOdYo0vbPPNy7NrGRZzkwKCQY7NV5kHTES&#10;UzlkJmYzpSk9GEgxZQCm9IDQRJw2JogKnzXp9P2kEg9p5aOcKplmLfv1chtSBCr36kmy4gAoqEwu&#10;arjGXQWqACu3ku3HH5fMtPbtuevw7r3UyxMl48V3HtLVtlUPjTVILocahlB67/AatcyOikIbmxfI&#10;CFQ48jBMDB1S1vZORSjCKI9xkLJpZuJs0AIWgVpVZ4hIIUa76CPlEprXzAEJJWQPMr+6skVVYMRm&#10;aXQaJjPMvLjvMGuMPzaE8seEaPHucHI10snjTINUWkwDO47bMchzVcNIbrnq1ozSMgzScEI1GuGd&#10;qv6vXRh7U4cHRxgWQlTgS5//ZpaaJzztXM36yhbeFycAJQpRhIgYBG3qzD/89Sfn2tsIKYFMA8v9&#10;/T/4Y8+ULAeVwbAIFRQZdtteL416Ps1HspJeY3DsBXPNUw+f/f07T3ziTpvmXsrqVf5FJAYz9T3r&#10;B4gCrP68gr04WJREIEgtUnGwPtRe9JQS/jMncNl8Mv+Hv/iXV399d2NtZ753/jd/9l3f+eJ1CaVQ&#10;gERJYNg11p75wsdbUzSbDQNONWtI59//7kLXNVAm70yGCKocSiTGGEuDpz/3MYOuvemGg3YR5KKJ&#10;fb1/6mhMo1AaNbZaa4g4vh14A18nBVQTsIqzVPST3jlP37ztxE2HD/f7K52/+bMLO2ZTYfOuW2kf&#10;lSbbYMmqele9NXl4zTY6FomqYk5YhCYPriASUEVheisDw6Y920Aao+xNSGFs1A4/422p/by3bnD8&#10;uWesZHYp7a82LOabEo51MJZUVeLhxEeYrrB8lQzASEXHROjDD1QnWzX3Txth6fuHsxkgA3DCJnXM&#10;QiZKJ+KSDKraYKKgQynipqH5OKUpPdhoygBM6QGgEQkXDf/D2E+styHeO9KaoI0SwDhNRBMmBKvP&#10;8jh3XARXx5nDAqIazqxt435f0NpRQPnXgwcIqUtp/uid6fzMoQN7l/bczf3CaGkryZCwr49sklHd&#10;fmxjo6hiREpAojpYWp2b22RTcqokhpQRnXp4D/xUVqusTJDtCZQoL1Ilo/DtI/AmooABFM5aFAKN&#10;zBMNAeeatLgs/lAHlhDIqXRmO0owTKuHVrhuXjhWxYr3KhVrI/cyeZ+fMGhEAWWd2dLO5tuaUOEc&#10;I9t3x8GgfF8pTUySxI4LJCcWdPj9MfEfEVhVG6b59U9flh8ePPyCM9tbM4VoCI3MoBAiV0PwME1N&#10;8ul/+ebqPtcx804SYRLJjzt163lPODlHD2DPVwYwGwblcFVKkEkl7oWqOCcH7aFi0+Bwa9+5zzhF&#10;NBdDBIYhAMysUurJeSWd0OasmhCRE0AIKlL0eW3FLK+YJVlwLnUOzrsyAuCxs4hj4nxN5sz8H/7M&#10;O1/3lDe88Xlv/sI/fLND81DxBugiopkeffL8mQ8/KaeCkyRRziRbOzD49hcuT9GAGGIGQ62C2ddX&#10;QAVsaz45+7zTOMm++pnLmBKGgTLqktqyWcZZ9hEUN8R9V3yCPwlgYoEKnLcxfsVrn7fU27uw+ai/&#10;etvHisuRcavo962RHvWOP/NoZ/Jy4qM2wmI2pVq7jg7++go4mfUM44tAEPRWukyUthiNunhgaDIG&#10;AcSwzKOeeozppiKKXO+86sbGspvpN92+Hha7LJXjVJ3Au1QNXBV1qOAUMx/RTyqXytGFgmqdA3D0&#10;fEuxhY7QS/O9o1K0oSoIkhEQyHOelceFoVKPrwNlRLwpTelBTYQpAzClB5bqG+7I55B8ewOQdcSM&#10;gdZ2WiW1cHnq1prFctOuGusSD5pkuAhl8kMl1erKEL6viaQ0PldBX68CoQIoqTphSudmtx579OGD&#10;i4du22v61oANGY2i2VKzNG52qnUvIgHIlVtoBP9QgiYKM5DV229vZc2i1ZQsEQQX2j5wFw1tmzUM&#10;rz46AKFbrN2xt+1SY9kkRgnCpEySgJnTnPp3HUbPMVUmmFpLKrqHqTNOk3tFCe35GSFhNquLq6Wb&#10;FRpBFFRmElB/9FFYOSefkMvkS6SkC0ctWDg1EIUtsLLUY5jQgvc4qGqMTvV7/XcqdFe9qMyGLO+/&#10;eXDp167ZtnXbuY89nZs2al8EPCEUhNyUsCpxnv37R77YMvMGGSkLy2p++NW/8AOW+0isUzVUeRxR&#10;Ldm9emkpsk9eX59YGYdx280HBBm4OOWhOzEHJMHixHMIHM8sqgoQGFBRAEyAiIPFnHObixe+4Wmv&#10;eNuLL3jpOX27Qkk0D6nO30gJaZINlt0Mz7bz+Y7OZ67hIMaQkHVaSCrS6T/x2eens9AmCjgCZ9T5&#10;0ie/sXhXF8LeAZAKNMQvNgJRWMpw0kOP6czPHNo/+O7X92TaZN/2ovUGGO3EcRqWRowhZeVQJaeE&#10;VVl7zi9dkHMPWfPyb96yeOEKHG787s3NVkYJVmXltEecJOz87Pe21TJBNaccQsNOXIfynoQvq78E&#10;x72VPhMlDU6aiGOpzuLUU/JLShhvQ8KXoM3FBqbF7dv/85IrPvz57/zd5y96/7+na0rORFaoPNkK&#10;XOFIbYYatNYDqiqqbOqSlOqdEdnByA/f7+FC4JU2nq/3EXxXK74/XYp6PFKq2VFt+aU6hzaSo1Bw&#10;3lbntOqnUlOa0oODpgzAlB54mogOxy9OXFzXe33s3dJXisdhKqnpbsvMMx6x8yeeO/ecR611SNnf&#10;mSAbQ9iWRnYsjDMm5WMl1Ajy0hgriaCqVo1KykedeNzhxeXlO+9q9GwK461TiSk+G520RBEYje6O&#10;I9+D8jwJIJqqaazZfbde+dBHn1202GYWsFCn6kpPjkqj0kgCQZRh2trc943LBzft3aStxBk1Sd7g&#10;QdMgYVfojJXFr307K5iCJwxF1G4IVd4AawVmI5w/OGhztiWsRLS21GWYsijxT2SJ6kLPWmtPUK8d&#10;YRy1fkNJVSAzW+aEhJjEubzXt30hreoweVDVUVLt2ti3Ce+NXPADgYlbpvmfH/+K2tbTn//UAQ2c&#10;OgXAYMNOHAAVASkrkZWOaf3jez9aLFOLOwLjDPd4bdfpm576kkfmvAZ14vsh2LlEH+y+wcujrfiF&#10;yQBkyCRpcsknrtgmRyeDrNmyF3z/qQNd9nYFIGJjnPpIWhzgIZH4EBJsRAQgNoRM+1nxk2/5sWMf&#10;d9ymh8895uWP2vXYYwuyREZFVAVRH0gV1tk0y1QMExuwYZOQl9MLSCih+aPaj3zCOQPqWXXMho3p&#10;L7v/+tevpNSCcjQABgECWHHMzIYH6D3puec5Z6+/ag9WkCBh4tKJBtVPYibyizo2q1DizApshmkm&#10;Kiq2YTefifOffXaXJcPC3/z+P6edBpaw+9qD7WQLEfe1d+zpO0Fg5qj+U9rzaOwOTBhYR0xaFlKo&#10;u9YHwWQwzUrjsZxyVaWGvpZFqV1UUoCEkoJmlpK1i25f/cJt7T3I+onxwRai7F9rfP5QokPfh5yi&#10;BUEMx8W4vFE+XLtSKzoACKg6ubwn8cL9pvp6oCVDMrTgjCw1Y3ybBiP0GjNTDd4pTenBRFMGYEr/&#10;L9FE8ci6orF7orj3e99tTGR6XDTOOfmoZz+WH3bCzsedg/mWkvLoslz9KEXv62RX37286LUuySMA&#10;Aiekzqg0jLSy9pYFTnj/rbelvX6iQhJ0uL1roLJqGkWoY2wJ1XbP+D1kTkSJCpo2s3ctX/6Nb518&#10;7pn5bNZtqE1UGELO+yFBDPgDUg3GBd5FOUzBzVWz93Nf71923cwaEs1c1hBjKHfbqHHHhV/D3pW0&#10;8KgtCptL6X1kWYZEc6E1qhMNjwid2NZ8Sxki2l8dEDhWO4L3AOCISrZCq214hCmY3IHDWy1Bnbr2&#10;bMuJgwLCq4e74iqTvqoecdRUL4+zMhNyGKWR56IOPkGYCnPVt+7Yv3/5zIeffMrZRwlZrzSvIoYZ&#10;PmSbV2MnIvDaIfzXv17UTufFnw4YPdzd8+qffx7PFpwEO2AmQ5ENCMBEy6qFchDImzEaNdmgsftr&#10;gwPX2gSdIu9+/yse4zKr7EQEquokYQOJ7KhCRQ2xgYFqyhkpqYURo313zIm7zJzReddP12RWhRVM&#10;pQ50GGkqxFA4YlKoE6fqmAhkha1kppesveiHnjq7vZF1KE2NoTSTzlcvvPSO6w4ZJOSjlFFwyMlA&#10;Yow4S5ntbNXTzt0Jla999jKgQeEpb0kdYVc1Y+qqI5EropFRW/Zg8AxZyhFUIVk+SPs/8WvPQdY1&#10;jU0f/+vPu91IXYORXfutW+cam0DsWOd2zKAJ0XB+4r00jQ2OSfKN+mieMMKo9hgBCuX+2iAxRIkm&#10;TQ4KKjQ8J2pLWhAD1ApCiO7/fSsYJGwMkg61ZqSduMQQKal49B8s5stEhxgBqteMymM1BVAxPxvV&#10;ChPnV50dq936HoHpspxak27E1W29Io4nEp1NH8HDU8ZgSv9zacoATOl7SEcC5UvaaGeclHJAdMyi&#10;askJbHtuttlqSm5ZFat9KXcXlKh9fMUe9f4yfGBfilgD2vIoNpiWMooGD2ZSHLVp81knzxy/Y/e+&#10;uwe9rhSFj+KkPqKTxyalMUIlhhyp6EhrVTuHKqxXJXfaKdqNFVx31ZXHn3/2wgVnDk7asjaX5CnU&#10;wMvw4t5NlaFtVK/PpNE+bA9++Tv7vnhJs2uJO6l0Ni0u3fa+D+Oa29tdcGAiakgignaNLFANgceP&#10;EMwAICYiB2l2moBYa/NeHs7Vy912CEf4PCS06Di4nyjTxWg3KiBEzZmmqAMgoqtLa5AY03ZC29Za&#10;d5S9OKIxO7HnvD6xguwyrrr42tmZ9EnPOd9lA29VIR58MILuAUOZ1MlMc/Z97/pn7jXn0zkFIRVF&#10;nnXsT7z+B1btksA5EZGg7TU8hlDTOtDyTEydqBAXzQv/4ZJZPkrFdHYkT3vVOV132EfmIkNKSsSi&#10;IbQUBTcoQkQCCyLDLA5YwyVfumyu6DSXGpvdbP/uFaPK3pyUI0en0QsMyIlVVlFlYhXnxFmVPq+e&#10;9ahjzn/CWTYRYwxryi7tHrAf++tPtbgt1nveZ7jgiJ0Z6sQZ7SXd855xVrIp6a6tXHfJTU1uAsPu&#10;V2rcj+dlKvYRpWwfpX+ker/VVW0YBkqOXb9pT3rKjhPPO0by7tJt8p0PX5vJDBU0m3ZuvfpAQ2ZY&#10;SAyoQ2YeAudT4Xh8ERP1GU9axiZKmutg2P/WEOLBgLsrfSKQkbSZiMroo/WQvErBl+eI88pYdSUV&#10;VQcBBYGBMIk3EdLKNKnU7BoZ5nHJpVqupTAE6lWAhhbxYbF+raZRv17BUJUoErhX28V9oA0QffU5&#10;9NSkEpXKmkec/JSm9D+UpgzAlL5XVF8nN1gbyz3zyM8BtAYjVdWbN8Lq4etvc9fvbuw5eN0nv4Bc&#10;IEwRm2DCrjaK9oK4fCSvkGEoYowp5ZRhG9Q5dsdpj3nUSQ9/xNyOY9qzW7P5TdJqappIcPjDWt+g&#10;gSjz9rvfRlUc/ccQBPXxtDBuebBn8YDdMTv/sFO3Pfoc2TxjiUpZO2ltP1V4HSI2RsQlYporml95&#10;S37b3QvprFmyuz/55c6itFYoBQyxOh9VIKJ/VLUu5ZLxltbb1mfpVbKa7aZA1YrtW4qLTA2Kx7MF&#10;qjzTR7NlqkAF1fi8stkodn+9oQggarSaXjRJTGsrXZVKZ2ZyAw+3PwU54JFu41V1tFZkw3CcIvvq&#10;Fy6B2sc/49y5HYnjQgHDhmIgJ3GiEpwBuYG4leQjf/vpueZ2LRISdc72iuXnvORJD3/aiYVZVfGw&#10;mANQE6HykCZ20xDcS9jAJP3sxovuuuXSRcPzy+7wE1748IWzG2tmSdSpeN5ImRjBhKWUE0c4J2LA&#10;Gbf/452f+Ni7PnPJv17z93/w8UNXLaXaDOG/pLRuJw3W7V4SrszEDIG16kzbzB5NP/Ajz57Z0kja&#10;xJS0uZXk7U/83ef2XnuYC2PIaPAFH9zahnmSEHfwhO9/WD+3q0tSHFCyYObIZg6xAZPk1JXltEYv&#10;+LHHtBwA7LWgVAFHDZGWvOoXn7+ycnjHluM+/if/QUVqck4MnC2wiH5XiFMhdokubG8K1FdZA3qu&#10;ZY31NcInX54MJ0kp7xYJGZBLGkZrpxrVKjbEk8dLtdxipDN/UQBSKqebhtlUWkOvW8LRwpZ6WN68&#10;WEtL3o2qWWHsctJIOMWtP6QbFuI+A+1106wacEQqMzmrKhDYEaR9D/emNKX/RpoyAFP6XlGFPzdG&#10;8/HLyGK7Ec8QkRr5FVvBDnPaMVcfvP7dH7vpjz+Gi29rrWkCrrtyiPtKWa4RtFeT3k0sHwCKvrKZ&#10;8kS2nnrSlhNOMGljsLhsFxdTxdEnnrLj5FO6xNaQlDGJa1K72nGDlp9j2Uwir2ACAYFUUqIEpjHT&#10;tM1UZltzR29zPrXo0qVqVQoblop4h6GpclqQ7FvJLGd95kN5suYMGwLIq6UIhuBLPSYAaricyJvy&#10;0lCcHUAlazWstdbaYlAE+4TQckEFRxQIfnEIzhn1skgHleATaVjUOcTF0XhkXFVF1mgSexsGkw8K&#10;DCle1Tux9jnSxkfSEag6b6iJ4rBiUILs6ktusLmb2ZY8+QWPHJg1gYj4ULscELyqqhpODagpnb/8&#10;w4+t3plvTjcXBeeErgwOrtz1f37/F9JNjprioM46MsZ7wA9qb0AVMwugaNIrSqTc0iTtmQv/4Ytp&#10;fyG3Wb/Ze/X/filtVpcVMOQUokIMIoYSCZMyKyspGEqOGeQ0tabTn7vyY9d/6U+/evOFd7ZkTgsQ&#10;REhDDeDjTHvkTgDApIBT51RdqjQ3eOEPP3vXmTu46RJwI2ml2tp97YFP/sOXZnjOs+gcFIkAImUi&#10;ZVH0jD3jMZt3nLw5abevvfwmP9JENDgI1SowQdWZFbykIMoOQzT8i4OUQVD27DRBGQplXU3XXvWm&#10;J6Vb+mln/rtfv333l/fNmoUMDTZJahIMcPdt+1UMGdJUZje1RZ3XhVIoM1fTOwDJI8Sp9dWxzuwG&#10;s/6inzOUyKWZiaEDh4aed0ZajspQ8bjaabC2JwazEoFVpRyr4dBEgtTgyApcCkXqC3y9+OPouAL8&#10;ozVViEJqHThBDD+B7jMPMEr17WlEAjWe4xCLNeKHaiN6wEo7pSk9sDRlAKb0vSKqLa8bofn4ZQSb&#10;b8Qz6NC26XcxI9QuMLdGnWVu9ilVjxO8bLLMqA4VRhgTjVmP5RzlenFzImFtbZ2fPeooq7L7mmtu&#10;v/g7t3z1ktsv+87K/oM7jz8uW5i1I5WrK9ZGvoXG5E0bk5cEq4LAiRq31pPcOrW5DJaXF0OK3uVP&#10;KT8M+alWiIkISFSlEGtVlY14HQzy3jiilg/F+GQeZEUdHS9wD0GXY0fVNn7/vzXTLJzN81ydRBOB&#10;cMrv1d85iA2daKGJ65rVw25pxfTQBMGqOPK2pVHYH0oVxseo2rBHfN7dEcMwOB9YaF0SOt6dGB56&#10;5e8j6JFxFiJ6eFJVgNnR4bt7d+87UHDvqS95ZLoVQo6IiFicY8NQgYIJDkKghEwbM2/6+d/btrCL&#10;KOMsoYZZKQ4XOPzW9/zKGlYoy0sXhd5g1vcVlY1Tm2VeFkvQJhp3X3bguxffsrKGNRrg6MFr/+CV&#10;OCFfkUNJWzkVQa5kwYXwQDl33CvS/gofWpGlFbekLAknVPAszc4WC428TTkHa1f1TAgRgTmaJpOG&#10;kBQMBykyca3iyd//8Cc+8xHpvEvblCWNlDJdpQ/98T/R4UwKMpR43/Yh9DGIiZ06NBXz/cc//9Gm&#10;nbSa7e9845osaVIIpyDQcAZSh5oVogxjUqvvCHLwyndLfIQAqDoSm/ZbJ+PUp5zYzfLFbvaXf/jv&#10;jWwelg2Rc04gxLx494rhjIiFpT3flsjVUuD/yiIcKSM5Ng7rCQTHvi4Xo0QQTsYG7igCL8dlad8U&#10;J42qhHi7seliE3kVKKBsnUkiiUk+ecd8+1DkQhRhwasrCg3PFp9CYCSgWlorlSlvPA1HGfD7RiOI&#10;f8MsqxwJwehlgvhoSlN6UNGUAZjSA0/1jWk9scrEBXP84sRVftTPDaAERwomgSMomKNLCx0qRwUX&#10;RiMBa23/rC6NMggAyBH6cO2tWyyjt7jYv+tgo190CpKDK3uuuj41vGn7DhfxeI1vqBL3bIaObiDr&#10;i6ZDrSkGLFJ1rr93sbk0aC3285v3uLsPp05VlZhFpUozmu6G1CN0g6qqtVIoMdQFzKCVroQXHYI0&#10;qjxJ1eo07MCnrFDkCUDgxDgRax1cTQ5fMWMewSoRa5NW2t3jfuRJT33nz5z2umcvn9xcbueSivNO&#10;RbgeUrVKH/WeISiBDBtjxFpAmCjP7XrG3SO4PwiFJ+Ke9anGO2psE6iCiJnIwJClu/btzWE37Wo9&#10;9aXn2UbXQUXAxsDHboMPDAwyiThHaq6+bM+/fPjCnbPHSb8JpaSdLhZ7Tj93+6te/9xVXVW2Tly0&#10;JAjF9lzR0HTw3RecfErTtT7+zv9src7YHqTZ1U37XvfbP3j+i05fpqWV3vKqrq7a5RVdWZWVFays&#10;zqz1t3Y3PbL9iJefefrTHyINJ6RMibdaABkmH3Db/ydRVjAA5ujKkYhIrctzY2lWT3vUMc98+feZ&#10;eacMuMRQmhStb1142XUX3ZIhQ/DoD+cEDCVhgopKCtfC3ImdUx95UoF+M0vvuvkuViYyRFzx8nXM&#10;739TdCSLuq4dlTJ5RJ6bQEYNaQIxjtQ2bT5X/PLv/bg2crK45ms3yS1I84QBUWVmgmExd958V5o0&#10;KEkHaltzLRXrC0Gj6nw0VKwjJhr6ErrVFqI+0IWpWTvXXyi5IKqvu+UkieZLIVY6ouFGWBor890J&#10;QpeyZWvfJtwL8VGIa04DRlugzqbUIo0ACnU1x8NHDKSP9IRloySGR9I9dlh4rHTmNvLCuu/ff1Zl&#10;SlP6nlDy312AKf1/kGqSqKHPOk0EXCO76IjgaGIudXaDAKMc5UooXctQbfepK5jewwJOk0pJYCIB&#10;0lYTzvWXVslaEuWEHDQvBrntN2dbIHhtnUocWArmhvbQcRZpo22E4CX11OSUFgd3feESMaBC2y5h&#10;JY+fgn5U3NPqVqO1rZeU2AHWwHuHVxBHCbhvLr/PqaiQV8tRhY8SIAqOXsPJA/vgOlSVGCDiJLGq&#10;ZHWIAQhALHSIITiS1XTtET/1vKOffM5aw+44pfX45z7xs+/429s/f00nycQqV/t8aKtYulozectH&#10;RT7IVVFYYTZiZd12HG7wcrTc43gbp1IKXUtaAVInSZYcPrRkpa00eNbLHvtff3sJtMCgAVVvHhK1&#10;2EkFJk1sYTvJpne+4QOP/r53z7e3rLhFR/1kLrll8aaX/cSzbr311i//y5VzOu8KTcgoqahjEFQ8&#10;UAw9BoK3z4WCCcKZy2SxeP9vf/A1b/3hvb297Vm7ktz9qJc+9LEvPO+2G+7av39xdW0tMVjYND87&#10;N5NtbmzeNVuYLrtsoXf0O7/23hY3VB2pj9FQ+t7XmmW7P/MQMuxZNqvOZkIzvPmk9DW/9EMz27g1&#10;mzgiQ42kaOy+6dD73/H3HTTVghVCvp8IQJKk6kSp4EZStA+//Mefh6QP08iUl/f1E8wY39zed9SQ&#10;lD3okFdzdIQHCH3lL3LkJZmUnYgjYYOjj+uccfrJt/Xu6DRnPvvhf0NhGKrOihIpqTrD3F/JSdlq&#10;YXWQtVNQNRprGPK+49IS35f8HQG2cEQQWE65fCjK9YdHbT08NdVEDxTaSEseoULPWr0X5+dwi9Xb&#10;OT40Ou5jWZjjAje+5A/9pEqLE05VypKO7xP30Fr3liZkcK94AESWL741bJI++f17UaspTen/TZqe&#10;AEzpgaSaJKqSRwETpLH3uE9uvJfWEqzYDQWimwwqNzm/qZUypo0zHUGWI5lQQB7KTGotMQmhgDgQ&#10;ZYlmprFp1iVJkmbqbDgRJwxtqcNVCnhx4zINVTocaKhoKtTu80yXOzZli4jFEJWHY1Zha9WYnUdu&#10;qgbKqsO6ykH3IEJUgSpJQpxAFYV20G3ZognHECeqEPKKBVG3gqJpakIi6gpXxmmotS1p5BxcJti1&#10;cPLTzjvU7q22enaz7nYHn/Xj369NFbLwtgfRALtsr9GeCX4sRUFOPSJmcQEo6T0IFYfYz43H5Hg3&#10;xdYKxQCCdNwwi9q1ta4D58hbC/ojr3tal5YFlsD+lEB8yRRRG5/Z0lw2+9qXvH5787jEtZymq86l&#10;M42b7rz81978049+9unddImMc3AKMBsJ4JskOnwKgklRL1UlNurUDFqLl9v3/5+Pbufj8n6jaHGx&#10;5XB/Yf+OR7TOeubxF/zAQx/xorN2PX5H66zEHdPbn9290lxZTfs333GbOJYQMlWk8mdV4R+m4GdL&#10;1YgwE1nNXSpmPm0ea37xd35q/pgETRWI0cxIq3vQvfftH84PAjYxSAWioobIgKEQcSCooSItTnzI&#10;wrmPOLFQNsqDpdwNfERlf7IRRlTtHyH4xyzHRO0zyALiAhCcUrFC1Fg0baE9cbKpsyPvpQvprk/8&#10;9UWHr+63krYSwYAYwS5FuLuSK8ygKKCaZAmA0ho7Dof7L5UeqgIBzvmRomQCi1cKMGor1dgaolQy&#10;hYrSVoRCqBAAvjGJdF1Juk4a8iMZR7mGlAMw8nM6PlOHkihviAbOkjBcpaoZxqkaA/El2ji/SUU/&#10;shvjeXtvXCPtNkX4U3oQUiVUmNKU7j95FFR+xn9D0GrdTXJsHG4wMEfEUyUyrJ/LapRvlfIoHcEG&#10;6xVJJ96mUkRmLNYOLqcmbW+aS+ZniqbpMdxcZ/bYo0Bm9dDBNDWBGdG42U2qTOmp896KniO8BSlI&#10;dAiHTE6uxg4QwKSGxYfDBFda/FGaTEReOduwgRVhu9zKV86anXnRuf2HbVtrG5MaQH00JIJqZXKr&#10;IKLECLRwNsjnqUqdAAITDERUZOHo7aaTEltOXI6ilxY030Yrc14DmoJjmMrjyMRqERSw1oHJqii8&#10;pkzMc0QyPErV7Xto9IkvDXMNPjenjpTEenc7orT2+Gee3d4GbsBFBS0iHyQrcAEmzYiZXGNlj/nD&#10;33zvUZtPkqKZpK1u3m8utK+788pf//1fOPv7Tuxmy5Q4cTbYAxCTKquqSAm5vJN+75sySdMENO/m&#10;Fy/p/tUvfii5q5302iuDQa8x6Le7q+nimjm0TAe76XLRyNEEOB10uaOzX/74RSk1oD7GqwbHO6rl&#10;rGJAnYCcMaxiiEwBW2TOtrV1NH7rD35+yy7TXkipoQI2Ytya+fiH/uu7X7gxsx1yDIbXSheowBIT&#10;wQg7tNW2Vp/3g081iTGcGk3WFrtqy94PulZh4oSgTBq/IzLJfsYF75al5pxAFeLUDVw3T/pFe7WX&#10;LbtOrqa49pI73/Cyt735R979jQ9/t2nbJk/YEXwBvZdP5X43F6cEFIN+o5kghMwuB+U9LCpHSHVJ&#10;hXrjb2KFGMPx1CU8UEoYJmam1foHUq4soUsdIPEMwVAdaqW4h/KXbI8/TxHvBYjiLRov19B335dQ&#10;OLWuXD0iE1BbGNclQr3uExmG+9IF91TtyqgckzSjpjSlBxFNTwCm9IDTZEFcBH8TxOCj79Uu3CNz&#10;Oixdrkmjqx0KqLnfGb63frmHRMNDf0iRwvQPHSoOr3Xm5jefenLzpF2zZ5647YyHzG/aKt3B4h27&#10;Exc3w7iRjW2xPpNSvH2vuPBQVy55gHChwmejada/qhIkgHEGIFQvYelJCEQgZy1S9GcJ5x13wo+/&#10;uPWsh5/x48/EQmbZAlBx0f8/By1wL2dkFoW48BtAhI9lEZTYwNLanoNu99JCnmYDaQh10L77utuR&#10;AxLNFfwhgMbaxaYb/8uG4xPkrJu0KW986Yi7QEtvpUNvVeOH2IqwYRJjrYW6tGl/4vUv6NKiciE+&#10;Mhz5SBH+3AoiDoAVMTL36Q9/7TMf/eoJm09MJOE0XS26M9taN+/7zlv/6PWPefbZq2aZUhROxKMe&#10;ZoCIOKhlkXdQQupUFVbU+w/tyGz3Wv2Ln/3oN//m6vaBzWZtzvYSdimssNW00Kbl5mq2pbt1Zs/m&#10;j/zWJw5+ZynJUwITE4ijDycAwepXVcmAQGKREDuXu4bIDGZOyH7r3W9Y2GUkLSwGLGkqjdQ2v/WZ&#10;b//bhy+ckRlYYkrIwbAhJe8ZicGONE8kT+zRJ28547yHOMBolnHWW+r51oIqxDMkIiqizkEdJPhG&#10;VREVHaawHEic0UIqYtnZWdvf1D/lGac87TVPmj9nNu9Yl9LK7YOVa/Lm4U7azwwHNSoJ4m0i1WJg&#10;rXXOqrWSNZLSzrgmKp+watzzYBqmsGCExcN7xlIAIfhajb3Xsc+hdIJFLQEgJlJiYXIwYAgADU6j&#10;wllfzDi01JEsveXCRp7rJ/ZFrNbauAGMXAjffQaicNbVdoEjX/UnXBpD5Pcamq+ft8bVZzi+ePlt&#10;Kkid0oONpjYAU3pgiWoordpIaiB/FDdRNFSduFavt35rTQJUf5JG9gAafmFUYlvdrBdBgaE9tv4Y&#10;AUDCpne4f/eNN2x7yAmtuYW5LdsUNkFjsLZyzeVXpv088a5aSmFkZUBbto6uU+MjpOrcozRAjGHA&#10;hgs9KhkjgAiM4L3TBCngqFc7JWZVlyapiOtL77inP+7AtkbO3Warg2M22/2rLWanqqocFKMqBs/7&#10;a1cBXAWN6miAmESQmUbv+sX/+KMPPefnf6DdAVqmVQz+5Z0fnrUNJ867mffeZmJX1Io4htwNJQjK&#10;4eRc1AVTnXBuMNyOR9QL5fgZ5w/jZY1DXiGG4AYFKZFSUTjI2mOecvaFj/r6rRcva7dpYJSg4piM&#10;RN9L4iNSkc61Nv/x6//6uJ1H7XrEUfu7tzez1kp/bWZL86a7rvq133vtn86//7/+5tvz7S391SLh&#10;1CSsJAyICBEpBMog9UF5CQAlMA5OM22lRfOqf77tik/etOWhc6c/5uTjjj+mPTOXJnC57a50F/es&#10;fePbV956yd2NbtouZgkAkzgh9gA4NLuIMJESkXjs58TZtKP9Rv+Ec7b+6ltem8z2uOG4QQpNHDXN&#10;zLUX3/Tnb/lQutKA5YRZrVNGVFwRaAIWNRaZca2lF7zsOSZ1zbQhcA1JBr1VKKwZECO6HQXgqFLB&#10;L8XOIALHkezHmSoYEDgisqpZk6kltp3/5rveNL+z0R10n/jiR+29bf/f/NnHFy8/uKW91R4uUk4L&#10;saQQpx53qwoRFblAyIp1YrNmWg7mdYDf0AK4PtHIGFQEJ5MgeJ7HXzY8JHPW+tsTk1QEiwcK7BCR&#10;o5QL27ekbBggYxK1ICTewxgIkElO7jcsfWztMa2YI3kXUBGp21DrerUapZFtZkSqpPXGuqd0joxd&#10;oHi2QdFV2pSm9OCmKQMwpQeWajJaCig3OJQpbUZR4dQK+tOEDXNY3jtE9ceOaKfdmJMYSZnKXW0o&#10;5RJTaqFN07AH1u64+Ips0+bOzByxW9q36HqrTUkoDy7xCMHtZWm4qrGaum7+G9MIfzV8r94iEyo4&#10;LDEk7yup2rTLWitAxM45Y9jZAiwohG0xY5JFS3PtDla6cCH8U3QXqiAKoaCYKWXnPVVKrSw1byk+&#10;/pdaWcjmV69a+vjvfvin3vaGbl784x/+ZbqvkFVKkwxe+OqPDiIPUIHw6lSnqoJhVqsAySQb4A3A&#10;0pF0gR/KY7CiSqDOfIoAaiBGJAErDK/19v7cm172My/+k07a9OruZFisMJE/EgCYSMnBWp1NN7/+&#10;R976wU+/ffvOXQf1bqTp4dXe1oX5m2+/4qde+/KHnHLGu37nw7MLC27VFdZmaSoixKwi3pbbB3MI&#10;IQMgKgwIg2FdG21ZkeWv9r7+9cu+RpfBAGmclgWa0mijo5aYDJhElJlEfNwB70bGHykEOa2IKoNm&#10;qNtafsLzz/tfv/ADzhzWJDcJEjSNSxra2n313j99ywf1kGHJ2BsOMHvNEYEyJVASFMRacPchZ219&#10;2AVnCmwKqLgUZvPWmbOecjRpy5iGJFw4GQz65GS23VxdWSusc4UrclsUhQeSIZKdghSiIk6EFImK&#10;c/2BM1ubeSv/sw+89fobbuitZIWzJuF0R/aGv/jFiz769U+++1NzjS1uoD66GRkjImXMLGtFRMSJ&#10;iHJqEKxu/JjQehTuMbZ748WJRn+UcU6IxCmBBD7sWmh3rebdOiM1JEUgkMCppQb3k27RkGNOOba9&#10;qXP40OKh/Yv9pRXum4brkCQqwoaUyrBcE8o8PFOig7UYAoyJq1cqIco9kCgiezmy8G9MlcSiWhoq&#10;b7yoVWGkUzZKfMOlIGY36vRpSlN6sNKUAZjS94Yo+N2OBgCVkL1mxuafDI9PEl8PQfDJsLb22H0q&#10;Z5XWyHYd+ZeawVpZEWbAJUI84GLv4uG7DylcRmmm8CaDYXes+BugtmVRvTnu3VHAhnvkUCvU4H5U&#10;mY5VIYCIiUBgUnWIrnm0LK6qYaNOiCjVlAfZrf/86TO2v2LL0XO3Xvgt7DmYIiMmVlcGQSWFtxwA&#10;qTIAuBEUrlrqHBKTKtgYLqRZJKu3r+7+7u2Smfy7e2byTmJSEUTcr0NhX2uVrQPu8iozwwPT2p04&#10;BCckc29EnRNfiH1I5RgKXII4EBK1LOSESRuus7X9g6959Ef++BsztKCOmUPNmNmJJP5UhsHOkDML&#10;zc0/+txf/ocL/6gxO9ez+0wjObi21N7cum3x6oc9+eS3nfqG3//1dxd32YabybsDg8QwS2nCodH6&#10;OpqGE7MC0IRUEmUDAysApCDte/EwC8CEECcLBBFvrMxExImzBQwlJrHWkipInSsobQwauTR7P/sb&#10;L3n8U88pzKFGgwtyRIZyO9/cuveGxbf9ynsOXd9PXFN9ID0mESENeu0KAomwSFPQsq/6iReTsVmT&#10;jQFTZgwdferW333f65w4tYUVtmocGQarFEXuoGRgjEmsc7awqmCQaDwb8+J7iLA0swzMh1Z7+1f2&#10;X3vL5UzJ3OyO3nK/2Wp3i8GqXX7+a5973aXX3fK5PR00PUdGKp7/9AHybGGhgJI6SRLjTxYACuLz&#10;CXLkdXn19YbYKAvvrfS9EKEGXysuYENSKFREbdEc5M6e96LzH/XsC7rFapJQmujhlaW1pf63P3/5&#10;ni/d1dD5xJGI+HUhMrsTSjjyK64ySsBQG9xjlRWloqKUgocJLTHefNXKVltbh7cUqrfOveAr7uEE&#10;wCuVkZbHklOa0oORyukyZQCm9IBTDXMNXR2RxMSHSrFNfLm+Tq+3Zt+X1XeEkxhjLIZ21AjqVKun&#10;NJSWNIYiYtUseIX2MtcQhCsKtEpl0ZDB+K5xf0VJUSZdVWKcW/LMWF14DiXAEBGIo0lbrHfEFqqG&#10;WZ2oYFbbK7cU1/zO36JpsVK0uzOcixoq0X/0C+lN5EK7BQ2KEqQTRclldCQvykDCBtYs3b1vYddR&#10;6CuDyKttRLOBUpg40nglFvIFJiIRJTbqMRliD9QaYmJ7H9FY2ghujXOjQmA4sqJqDFOirIZT5bXn&#10;v/Lx3/jy1Xu/u5roLIHYGBFREcPGiXj3ImABZLAmMzNbXvHcX/rwf/7Jlg4O0V22KUuDlfnNrdW1&#10;O7Zsm3/nX/3qu97y/iu+ekdrZtatFdbaNE2pbHCP6b1jVs8PEQuUicR7kw1+X5WiEldCjCpOAwAS&#10;EfFPieWEFSrWGcOitpAimU3W8sVjH7n1137/1+a3YWAXTaqANJEam8xnmw/cvPzWN75n37XdFE0V&#10;JiJwPNUR4ZRDWCqWPHG20XvVT3//MaceLVnfEBmGQiWxmtnl1YO5HYh1Aig3xCSsLLADykHsRIxL&#10;FAqjIiBAVMWJqBNnAefEGobJtZnOaiPd3MzMwcaW9skf+ctPf+uT35Hl7rbHHvXTb/mRpdVDJz7s&#10;6Bs/fRObdgh2JlIOZgVEotNKUFSLCrF/10GE926VGhuaRESC6N1rdCSvk3q5TgXVfvSzgVuwL/vV&#10;H8JmvkNuanRSEpainy0kzU7ypJc+7sZj7rj4Q99OaMYHRY6L1hGsTCX6jiZDcfH392RSGevl8w68&#10;IKhFE9+gTsM0NOt0+Go8MqzvKbUz5vGUJqW5zmPlOhd+TGlKD1qaGgFP6QGnUkJTMgFU2ytqj0Xx&#10;dLmflQt9HY8e4UpL6z4zLCamsV+TPGmEAo1A9kra69VAyYeqIoCESuVjBVBC45Ei3otiHxkRKmhQ&#10;4t2hdhxveS8jDpWWaMVYY9lCglZFiJCYBDQz0JkDrr0Hs4cTM7BgFRWNpzk10TNKa1TfWEQjmVe8&#10;UWA9lEjM0oHFjDJosEmIuCfiivLNWjL1sRGipJXeXoMI94ia8P7yYHV8ogH9+JAITiEORlOWTJiS&#10;NuXJ4df99o/kDYvMgUicEJjIiDpCiI8MMJiZEumiI/M/8pSfk8XWHHYwuNHMDndXbBN5utajg7/8&#10;5h//3299RW9upZesmo6xYovCqfP4xKgoK4cQzhGlAYBS9M3EpEwwABGZSiYrEI3W3UQMrx+upKoo&#10;RAok1nbsWmfltX/wQ3/4Z7+Uza0NzCKlzrAkjKbjbemOu68+9MYfe9vuy5aMbUDYM6DiVAQKIUMI&#10;LIiTzEnHnv7w457wzMelTTMz02k2m62skaUMQKwzrqG91A2yQtLCMTRhbqiyyRpIM84ayFKkCTca&#10;ptlI2q3GTKcxN5fMdLKFuXTTXLJpnuZn0/ktrR1b2guzvTUrq8kNl173jX/72vzqXKM3s/8rd991&#10;6147GLSbTSictVCBSIxerYASQRyg7C2N2TAAH5gsyhMmYtSNB9fo3eEB6z3FktdsqjEY1XRfP1n1&#10;ixIa4mbti1//PGzLe7SYZQl6aEljU3szXItb6SBbPeWxx530tDP6ae6PG4ASOW+QRW1dpOD9lnhY&#10;jLBBlbVU34NzItafAURPPutKSYbac3hBqz5rBwTVqVy8Vi/YvZAF1JdGf1BaP5CZ0pQepDQ9AZjS&#10;94Ki6CVK0KGkpFTqemoEdnXtbkVpSDksuQFqi/f4cr7BblMvUgVTh5+nsaTG861JkKJ3jSArJ5Sl&#10;9nGY/Ovjais1zkbHLmP9vWfDCtXSqAp6D4Ks2NDGw4TgNnJSEZhYoIUKSAwnUAchVM8HPyjeo2UI&#10;jcnwXkaUg2sRrde81rxeeipQUSXS3uHVFOz9rnshG1G9ej4JGkmq3hriPVYOeWWJGdYbZ+O23IBq&#10;b9NoFrUbfiQQyKjTnIkhpM70Cph5ZC23eTv9/G89/09+899n0nloIk6JidiIFVYKwW6VyDgScsuY&#10;a83/2NPe+Gf/+ps7Tzhm32Bv0ux0XTFweQuyOth/whmb3/dPv/P3f/lvX/jUJexaLTMv/VydM4bA&#10;QYEHMKSq3iOuBu7VN3IYxYB3BqUE8U4/1Yf7Yo4eGpWcI5s20ZXVoqPnv+Dcn3/9K3WwtpLvNzNw&#10;g14jSzLKUtea4U3XXXrnb/zCHw/2cKotVSYlGH9EBh+v2oc+UFhKFS3adOzMa37l1aZpCcYMzP59&#10;+485YYfVwpLd1Jm7+uvXzm/avnxoVZpq7WDQX4JQkfdzZ/PCEvOgXzhrmdha56wX/qOf98mYrJk2&#10;Wi1mcn27tjK46PMXPfFZj3/qs55x9RVfAKNnl4rUYidaM7MNTvPDfRRIWsbmUu/l4OjGx8XwHpDC&#10;SUswRC7VX4ZHGCGEyV1vdI1eLln4eFsr7z/lMrThaheXIQIgRvtZ/1EvPT87Pj1cLDZsq93r7L56&#10;9xU3XkUsO87Y9ZALzlgy+/O095gXnXvzt66UxYyV6yvsMBYfYuOrm6WxPghE9fm2LpXaiApnFYaC&#10;JUBk5MebSWt1H1qi69HYENZin0ElxakaTaPQKRha3xtt/qhYROUMH2FWjmgVmdKU/ufQlAGY0veC&#10;CKreMyQTAZZhvGhTVSrNGi3X6HpExVL3fmhBHYJ+Y1fG4fvog0p1cdDQsk2jSVUP1CDARFKvzzIi&#10;uMM6fMYDI2yOyWyw9YzyLv5n9O8R/WoCChUiHd8F426p0SEoiYBg2EN3aNDnDoLkGr/n0zQEqDgJ&#10;W3c4bhjiV7xLciJiosSQG+TsnZUrFMpsRGWsbUfHRYkIvHdIVXXeCKECERQLtm6DHsm+rbXPsgpD&#10;SdSuECACYmJG7rSZtlcP53/zgX9742/8ZG9wh5ruI5980g+85kkf+bMvzSRzrCnicQwzOYl2mEyc&#10;gmyGAc81zGuf8ztv/sBPnfWEh9x88BbOYNq2NyhEFA1Zdrf+wGse//QXn/+Zj178hU9dmiJrmTZZ&#10;cQUA8gbHALg0Wo0wU70HWCLyZtOVGWtUbhEHIiUBk+XBgHtdxmNfePaLfvR5C0fN5bwfScEpWeRp&#10;IyFiFm5gy1c//d23vPEDaT9FkRCUGSCIcx4oM5MKmEnEInWaoWiv/Pr//fXNW7N2K2nzzN9+6F8u&#10;++bFb3/Pb3IimWlktPBbP/ph9AGH4LnS1EY4l0WmqFKixjAUJEJgp1YKgJClxJz21/LrG3c+/wVb&#10;jj3j5NOedsb1X75h/qitT3vFU7OUZ5L2xZ+/uNVu5oMBU0qAqCBorikAJ058lDVRrwLkuzoA9Zpc&#10;oDZMJ9iNrye2qMNbjYhXEFxsOuc1ZUbnff39wOUBYe4yihl71vedubt7a9JotLH54v+4/NqPXYGs&#10;BZXr/vXWb5131Y/+1stXGns5lWMeetxdFx00wnVfAnXVphFYH/kRjbXGCHCfxKbHCyUa90IIoeqG&#10;jrRQlK14fTZif7wVcg5dM9qiWmOYyt9xtQq1iL7P6Ih5gFBoKuMAlEmHzyn6n9KDjKYMwJS+F6Re&#10;79xAWZwzzqawUHJIrAMZ8XohVN8Eq40TRwzI6kCXhm4NQe+aDV398lBqk4FgFBPRhJfirzLwQJnS&#10;RB90Y3zCBjVah+rsSAnrY+V17HMUOo9mJ0PhU6m29caECaRVJymEwPG2RpZGhxL17leIBCF4bNBe&#10;8IxSNEXwreadrZOCnRbdvvE5gIjJOgk6QuNc1PgPCvBPVJXUidRjDgxzkZNZnftFkyCOV72x4sSo&#10;tXawplf8xZ2/dMMfv/09Pz7QQ0L9F77ysQcO7fvCP18zm87LIGFiNkbE+ahTXmdfhVQtEduezLd3&#10;/NYPv/eZP/XE177p5TcdutomBWfSH3RTJJxoT/a2Z80PvfpxL/jBZ3z+M9/4yue/sXhHD5q2JCNO&#10;SAkSo2R7QMtehGtK1MZEAKnAENnCMpNjxxkJnE2KAeedYxpPesYFL3nls1rN5hpWBnw4kwEyR0bS&#10;BMaaVGYyXvjguz/+T3/+ldlkpigkgWE23k0/McGBDJEyKTnnKFHOqNdZ+cXf/V/bT2wq5fkaff3z&#10;X/+nP/vi9mOyjBtWl7QAeqaZcHtmu6yoYwcR9Q6mCFCBK1W7Sw9TSj4AhXpBr/hgF3BEQp2F9nWX&#10;Xre0b+nYE499xkue8vTnPgVImzMzRy90Lvz7zx24vt92bWOMs96qlf2Bkl88RKCiTp0GjzdDfT8R&#10;05dgvnYYGn6vN/AqtpJUADYmSK21DGcwcdDFq14pSYlIB8i3nLCjl/QkldQ1Dtyw/9pPXdFubmVr&#10;2KhrFmtXLu6+YV96tGu1sfP0Y3Z/5W6gUWNEUNM7Glkey/IHVjIyjyULsy5fXTHtXrFMojLfRC/G&#10;VWX9MqIEgmilqRQW6Jp4RxGPXyn+L7mUkdVgtFCjuY6uN9Gq/r6g/clVm9KU/htpygBM6YGk4YNa&#10;FUhhXH8TbzrjJIBXrrh1dqA0oFIer+OLdUhndIFdFwYOswGxFEGbmuCxTtweVCoZ0LDQbjzZKul7&#10;WOuHN5Kw2cc7I8JAVJ5A10tifdKhukYhWEishtOHnq0yKIESgKAlH+LHBn4sqt2Xb1Qo2ksCK2nZ&#10;sGun8k7gPLRiDJR8q9feKstXqqU02hkTVg8voWGwpirKHHTOq/OgCbWqJRZlkKoqpCoxDsDQ8xM3&#10;4CHOcz0alTGO3x75pT5eEDtxVk0+ADpm76XdX/uxd7/tfW/o8oG+3PnKn3tW2mx+5n2XzaRb4UhV&#10;mQygqtZQIiICJWYwGaSuJ3OzWz/zt9+49JvfePv73+QSu3fljlYnzYu823PNzFjNe3JQZtae9rJz&#10;nvlD5y0f6n7tc9+99Cvf3X3TYeRIXJLYjDUhMrWxWMaVlcDmJuTUcaoWg35iNcWWY5vnPvrsC57w&#10;8F2nHoOW0+TwmrNZIxNRp3nbJEXuUGBzc+fSPvzG6//g+m8cmE07xRqSNGFhLzAXJY46IwxYFJxA&#10;UrUzK7/4Oz/+6Cef3B30TZHecvXuv/+zj2V50k4Xet2BNnI1SdHNYVXyAiAfmxfBY21NLd4P7xAg&#10;O6Js9oolDMAbMxCjKICCfu11b/r5333dWWef0V1cK6Ary/1PfPATX/jQVxuSwbITIU4IiLb+YVKr&#10;C2HFvK35UMdPHD3+mNOryPmkosMgrDOWqHozfhMlIqkuVIvVKLOhQfEw+H1SVbad7XN9yZOGyXrp&#10;t758caYzDcmSlInQszlyDBYHMyd0csnbm1owoqIkE4o2tmhF3adwC4jTfkxxb7yKQ+uVuChACfbn&#10;Q97IyrnpPQcQVEUQLEoM+7gFRFrZG5enyhMoLsCIy1t5+nvk0DwuF3FcHDFN0f+U/sdRMh2VU3oA&#10;Kfr797IoguHuHB/zzAt01yYt0JmbX/vcN2eoGVX9AYxHahrF4uVWMALChtH1cDEIQddZgmCboDJZ&#10;Deh7KZipFbeOMcfzq2/v6xNVW9iIANHvSKTrtshYtsH9BpUStPq2PIFDobi11pq/znGFaxo3R1GE&#10;yKBashbDdalkhrrUW3v0BWf1dQBVsS4xiSiV6urrKfAM1VJVJBw1gHyMAr9F190i3fe+vofXImMV&#10;QYgCyuR1a2ALybgB55LB/J1XHvqNX3jPr/7eawZZF62ll/3kMwcr9ssfuWou3ZL3hYmYoZSIExP8&#10;+nuc4kAkA9tJOqs3D179xN9++S8+//tf9Zi7D98kTZt1tOjnRqAJOXL9YpEKpJ30yS945FOe97h8&#10;4G669vbrr7719qv37N9zqLvSdbnCSZganjUlZSYYRUrNuWx+x9zxp59+wlnHnXnOqVu3z/cH3SQt&#10;Cl0ypAmKxIjrL7caadpMBot5J+vMN3d8/INf+at3fSLtN2eSOZsjy4yKCnslIwN4WwRmZecKGKIm&#10;ufn+T/36Kx/zlNP7g2WWtL9f/v4v/uPwnTZFkx2rMQUVRglQO1A/pJhCYF+K6K3GXMcu0iCO1hHQ&#10;LOq96nS4U9xWvOOl7zC7cOzxx+7bd3d3f4FVtNOm5MQgMqxShitBRLWiKkTGq5cRc31Q+GJobaRI&#10;FEsrVEiRWqeOoJCEHBkyMUrIhDE2hkqjH6J7HLxU8Q4EddYxJU5IyKQG+eFVLlya+UEmWSNFH4CK&#10;UzacGfZmziPVWm9FKTl+VC6AwkK04WHnaB1UgCqG9yhH5YUL3hIiWA2l3G8CnaZqov1e2qdMHESD&#10;qqKWTTe5CLUNIHpHXr85J5c8sHNhQZwiqCk9eCmZjuApPYAUNmN/UKtk7WBm647OScfcag9x2tCZ&#10;VBJFLsGEqrYY11bsakgOAfUxZDoOmuMG7GX/Ql4JJSFxCZwjGK8pIkEaFyBiLZkHYirQ8PcSsY8V&#10;eyJtBODLy0HeiQqTU0x4pMkmJkKAioowEYPccAyekdKvkxKViCcWKGyGAfJ4O9J4Vq5lUKoAlAkA&#10;KQmpqKUmA+6Yx51x1fXXInPaMFoIyBAAHUH/w8UJGC2erBBEBX7kBYAy5OBpUgeXY+4eer+G8Gp5&#10;r/8KEYmIMYYKhVM1AJBx2km23nLRgd/433/8lvf9ytLgVkN7Xv7ap8/ML3zyvV+ZbW2SPlQpMcYJ&#10;fGuqigrIMBKQpqqaFh1jmv/4+//++U9c+Jvv/rn2vB5YvtMwJw3u9gdOLTeQaDJwzslhYtUUxzx8&#10;7tjzL2hQkwV5zy4tLndXBnm3GOSF5wGTJEmaWXumNTvfaXYaaSspZJA04FAsDu7KGokgNwwhl1tr&#10;EjSaqTruHZSdCyfedduh33rj266//FAnnZe+wiA1HPQ6QjAHGGInwqzW5pRaNFjner/81p85/YId&#10;3XwtQ2uwmrz37R+44Zu7s3xGFMZSapK+Q9Yw4tR6dXwi1cBmha6ttO18RygpKXvmQMIoU29TAR/T&#10;wBAnYsyAMkqLO4rdt+81TG1qiyoKkwRPpUOjI45sOFGCgXKpylMbCUMjRYF4dKCOnDZVZlZPPOOE&#10;vG9vveKuGdfWQimE9qrk0CVXUx9lokJMTCY6Aw3JT44DIB4ph+Ug4ezgnsMpd/JB1+bFKQ899huX&#10;XjPfyAcDoYSsGWArtu7a1MNaapPVg0swhmwoifjToei3YdI64J+MXqv89J60nI4UtLrqK6+gyq/A&#10;mP0vAB9WRATMgwS9Tc2t5z7EzHcMNWnQO3jdzfltdyW5QrnWK9Ve4v9OaNvxnWdC/YZ+x9MnnfzS&#10;FEtN6cFGUxWgKT3A5AXu6n1lCPqrXazm8+2W6ctd19ySOla/8wHeWfuYHEbr3yYs2GMrbV22rsG1&#10;rbCKpm6lk8p8gpzT5aLRE0ampASu9AfWXf7vH0U5VBVe995ktN52O+GiF7iXkGC9BwNVQiyoQAUl&#10;Sqba1jksOdW6XDFmMLrT0bAnDvVpVycLI9iZY8LKWMvcQ3/g+XdSjpN2bHveE/Z//OtzyhpMRqET&#10;ttWh3d3vykoEJucckjgEh2o18rpOqOcRbOA03IITn4lO20kEEFWgEKfKMDAwpJhtbtv/3f2/+tPv&#10;eMf7fuVwcUePFl/0k0/cddzm9/7ff5tpzGmR5NamZIQ0eldSqBBYxLExYi1ynWsuHL528Lrvf9tj&#10;vv+M1/zSSy0vHerelTXBjIGPWMvkyBBBRSTpK+cFltkQOjwzm86jQTBgr0tBIAZTURRMrqDVvhRp&#10;0wiUQY2sURR9blhLg4S40WnYnhSrvNDcvrxS/Omffvxz//7NpDfTxqz2kCREwahcVTzoZq+Hn1Ji&#10;bY4M2qF0p/0/b//FY0/ZvOpWMrSLbvbnb/nQtz9z3YybUWccu3yQGzbGMUB5YRHcyZazPPZ+GJpa&#10;OwEoBdgU3Hei4kuhcBBDRkEsmoHJQBRwyhxO0IKtylAHV7g2QGLwyHwY1lIL40ABJaGE+o3+G972&#10;S5t2zbcbnc/+7Vc/8Zf/2qG50sA2GAoHZmbYzJcUBCaS8OAG64gC0SdB+AsmrNx2MFlOmtwWlTOe&#10;cNaNl+0+eNOBpJH1xWZzyfNe/YJsU9IDpUV2x5V3GElUR5bHDWZEVLapwhQcEZAODRvFC6JAdKo0&#10;iQ/XwMUx91MUO2d3nP/Q5SYxw7jcZOaoh5+1r7uqd68kLljOrNM4REPTfIhTWa9+lbylfINC4PNx&#10;m7IpTelBR1MGYEoPJEVMBiUwmJN0bf/KHV+4NN05u7Z7H246kBQp4FU3S8X8MenqMNVF/jR8pfxe&#10;l4epggkOWJ2j5rMv2PSM78Nyf8/7/5muvqtRIGy1Er1fDu1bRwoEj5TqvE2UQT3AVFrZYr2CV1cr&#10;hymAinIpQcU6sv4x2V+dTcAQrxbQQEANGn2nQ8oMKlYF/pAgpCEkpz3xvANzXWtbT375869e1as+&#10;9rVZannp4HBxRmR4sUjBKwd5J/OVk8F7oDKpwD9t0DlB8DzEnK6TaDATJB8IWVQdHEHBsFIkYli1&#10;iblD31l5w6vf+tb3/sZKsntF7zrvmSe+fser3/HGD2HRzCYLxaBIOAURqGAYhYhIjHSWwKiqJJol&#10;aHzrE7d+6/NvftlrnvKMFz9a0tVDvf1ZmlBKXVeoFShUreEEAMhAhQys9B3BeKFyiGZFpOCESMAE&#10;0zQ2HxhmKOd2jRISQZJlXMAumu2do9f69h/e9+nPfOQbupplmNGc2ZDnJqSGwsj7jCUwi7U2aepa&#10;Mthx6uwb3vbTO3ap6Nqsabh+851v/sA3P3FNJ+lIQaTKpIUrsrRhbKrEpcuq9Zj1qHY47s6Fqrc8&#10;uiRCMLBm9e4mlaCO2CiCzyktWY1KVzz+UBB7LzQ+2HCtWFRxu/VRyqBCBo1OtvmY7Ss47HrUnG8C&#10;3hGqUmyqiqUuY4xU2db/VdzG2Fyv1i4CwETKBin2ue/8+7ce//LH7lvdj5ni5b/98q//57cPHDh0&#10;7CnHnfmIU3um19euGZi1fb09V93dxKy3IRhv5omyhcCUxMW7PFatTdLxJWn4CkFEOehpjnZgqdFI&#10;RA46aGLn2Sf3O0RGUTgwW8PLlG859bh9+64iG891dRSzB+6otgCW6Q/7EB0raaz70Gu1yk9pSg9q&#10;mgYCm9L3gPxeKKpCC7ZRfGf38mevSq46NNPPEudX+7DyeuE4gJHVdOJOTsM/h7/X9j8CQC5VnU9P&#10;e8UzF0/YjDOO2fSI03KJongiZpZq/9aSA9EJOdxfKlM/EvS//iPrI85682yUBVV/yMveylN7qn3W&#10;Hl4HB6DGsYWdu9pSAWKn6lQobOy1t6JDE4AgCE7S8+LAXXex04Wsg8Xlq751aSNJoq/RiZWPHUf1&#10;8kQLyOpLfHYyC1NPlcY+J9GRcYXlU07EAUJkodEBjzrnUjKJRcfOHb5eXvfyN+vBBecavSzfedbc&#10;u/7+l8987DEretB0qNDcSs4mEUgAggoV1XAoQESMXBtI0v7M37/ryz/69Ld+6A+/NNM/dgZHoZ82&#10;KGmkDCgZcrAKp+JIhZwYVQOCOlWrYgFLJKrOuhwsTpzLhTUhB2/ATFlBonbFzvHWwd7kA+/4zM++&#10;6P9+5m8uaXTnU9six4lhAimpOqUo0Gbj3fAwQE6FOtybLc551kN+689fv2knK3NKTem2/ug3/vKb&#10;/3XNQjYDS5ywSShNSeAMU2LIsAGR11MKccxq/TNsbF9Nr2E7VP+W+kMJ8dr9EIoScz+MyB8hgZh4&#10;CIhqbYHwLgQILvpTRcnQ1oZZTYytCiXlwb7V3dfs3t7ckQ6ST/7TJ1vNjjqNr5eeWcPLWjtw8E5O&#10;KTAv9SOQCaiVYnEI8AcwJDxnOtd94urrPnvdjpmjB6A9bv+pzz3lsa965IlP2rXSOpybVeOQrtAX&#10;/vELppeSDUHfxod6bPhqVgGh8ULMuMnsl2etxyZIpbUFpzEiXNXSsd0R4i1CVVhhuLUwpwQ4sCpE&#10;SBVGudVxxBq6YWiduyeauKVs+GA5qqZHAFN68NMRnQBMR/qU7hVR1AwFWEU7lKozKMEigKCbixog&#10;K4U06wrhx4Hb8Hcv/WIAqoVahU1lMEizZGXvoZWrr+KEVcBgr6HAxMMi7qGSPIA0cfrUN/D7nN9I&#10;cwWd6HExXT2jIBVVkCp7Ra1Ju30AVDUZ6lhJy6yDmg5F6aMqFKLqRMCV+K16KTodgsKoadrGlz74&#10;b0977YsOHbj9cx/6lDnkjEuB4IRxWHA3jOW1xgMEZXn/dV2/rcODq94D5eHEEdKEBqmS8jBRROBB&#10;uxAUCVAomHJrDaVEYDtX7M1f/0Nve9tH3qBZL8eaS9d+5v/8yKc/9oVP/OPXZ7njVo04JWIGifpD&#10;MyJSJw6ASVNVhTpTCJtZ16cv/cMNX/qXyx/2zJN/5Geft2lbdqC7P2moqHNWQImKMBuIEpM6VSgZ&#10;7yGL1SoRGU5UkXKi4v21KicwCQ96bjab04I/+EefuugTV9BKs0ULUqiqZmz8KQMROfGuWNib6RIZ&#10;QEQtFEmHlmjpGS9+9Cte89xkdjVJU+2zYu4dv/Xeb33ihk7ScjmlbASqLAIxiXJCSmxM0isKKKQu&#10;Ji/bWuPHZMZuRKOkNJvRciESSHxe44AacikZvwT1m6ASzygnGlWjpxo/hGD+DOWEqAF671s+cMI5&#10;x9192x29Pd02OsyM6M3Uz5ua2JpQObVR4sC9jNQkAOgJC2VAwextuwvM88JFH/rKnjt2n//S85ez&#10;pS53idFyzVRNI50vVuQL//j5pe8sdniWYQgQTJgHGhaPClxHjkslBIuo1omRk7rxBankHwAo0Yg7&#10;p+EXw+kAK1A49AdE4MQbHRCxoQHyfhH8LKH0zVorTfwyPrePjO+vmji2tI6uRMO3pzSlBwsdEQNw&#10;rzbGKU0pYnEVBTFEXVzhFSAvwqxkxkOvoLw6DtNo7BaGvmu5MRGMEcb+4sq/+Lf02KPzq27AdQfS&#10;3FBQPvfAoVzHq6xoNPkHhkaqMwbcjzC/yRNxeAPbKDGKu64XFiqpwodpLTmfUmxHw+9hYrIRDpRo&#10;hOLWrqoqFTYbLlYAXOqFulnBenPvwl//EKxrU5vXiIlBqirh9arewy1Q1x4LcaC85UHJAURoN2E0&#10;DdVDq8TWpw3vlz6YAsgkH4/AF4+KwoGY4O1eiIlEHMSm1mTJzBtf8gdvet9rNx03Q61enux/0gvP&#10;Ov2hp/zRr3+4PTOjXRKrnDAIRHDWGmaIMrOKE1VjjFMYVbJi0oxMcvl/3vGdz77rvOed9mM//9JV&#10;u7+g5cxwPijSNFMVYpZQKC+2BxRM0UelN7oWgYeuavJVnmnuvOiTl33kLz5Fh6mlcxCjcAmzBIVz&#10;VYI45cT40BJsjAgUzEQqOWZ5ub38ip990fNf/mgyq06U+iZfab7l19595ZdunsvmbK7GpKQg9mcd&#10;qmRBxCaBosgtULrRHO4lisxnWDsoBjCrdXUE0ig9uA+zrX4ElRDPjxit+ShQP1ngo1DVPfRUaBg6&#10;IhIOKkkMck5SSgb78xu+dEODTUvbPrZGVFZDNJWvDyYKg1K953sfxK0+32IWFTSl+GaYywrvbVnY&#10;YVO66fYv33bzdTc/443P6jckcdmC65gV+srnLr79mzfKAW3zAlllDvHgjmzLr1C1BrOPsvglP7QR&#10;TqZKNFBXqVeMtkdoyWwgSzfe0T7tuFUAaSIKU6BdmIO33kmFsPc0Gws2tm+sSyPswvrljWWpLY46&#10;+uQUKE3pwURTG4ApfS8oyoPCeuwX9BC8Z9TQrfKuUNvHap8Y/j6O/kuRUkiNQcoGMm+zlc9dbc01&#10;maamoJQi1CUKwrwR4DuU2wPJA0zckSbW7j5QrfSKdeXYHqXUEAIR4E/eqX5qUAM2Q2Wru7wbbR31&#10;SLKUEWrwxy9SV3vyzFnZYRS6g0lcY6CNIhUyUGECE6T+UlBqKAHFaP0oQKhg9yk+8tSQBXFdOrwu&#10;E7UBR0YVSKw3wfDQq90l9YG3WEFKLAKAmFicNURKRglECam6Ncx25t/6w3/2f//+FzedNLssd6cd&#10;3XTK3Jv/6hf++M0fOnj1cieZs1Z8zK7EpM4VzMa3LjGpaFBMT4ggyLWNlrWtS/7j1u9+7S1vevfP&#10;tXZsG9BilrG40DfR7sU7SwV8OwmITLDgNZoknCBxa6bD83/4i39153cONKXNuSGASZXY+1uKznlA&#10;TMHm1p9CMRQFwSRzNNiy9ku/8aPnP/Y0zpZhqUMLa13+1f/1e3ddeXgmm5MBJ4ZUoN4lPBFEE+aU&#10;mQAio85BYvoRoZed6WF/8JJJtfE53CPRe1Bdu2cUcgZtEwTL/cq0JjxAPmo1SBXizVuoNAam0UR9&#10;ywrUmMy5IkOauQQ2eLwpD6kiEzA8ixUIq5OqOq+Xw0yl4UzJ+Ewaf3EMEwSwoCSBy7WdzC7vO8xr&#10;2c6Ttn7xYxd9/h+uT1xipNmyHZc7NuQtTIZW4fGJPpRT5Ki1JlLRCU2xPvnKkBBJuSaGEijAvpWC&#10;WqGiLcnSdbuzVmvuuO19JUNJYyDLN93ev3t/Cxy1mcf5/A04/+rG+qWtN0Jcg6Ka1L3ZJx7gPWVK&#10;U7r/NLUBmNL3isqNIEqHql1lGMYNraTl58hiqWNfxvPy7qhJSADAqC1mXDI7MA2rKRmUfgRLDFpl&#10;/j0k3fDz3uS97rMa/hEm2O/V3iR4jEYEYgIjeiusmnW9PCg0b8iuzr/V0LC/TaoSlItGzWZHFKTh&#10;VIiNMrzKBBGI2KlELesS9Q0r/A//ReQ5yIswEZBt9cyR7bwllhoZfrreMKGqRkMZaigSIN4dasIM&#10;5yDCTERki8JHCmMyrIpV2trY+n9e8q6L/uWarbPHdVW10182d//Oe15/+pOOWssWuaXWWWYWOJMk&#10;1lpiTyTiVASiUCVlUSJmttqyTbOY/PZPvvvgjSS9WZWU2Ij3p+ljFKiGsFRK6gRKILaihTglOHUy&#10;aA4ONF7/st87cEW/U8ybIkmZw3gRj02D3Ws89YAyoEbFI1bq/T/s/Xf8bddVH4p+x5hr7fIrp+no&#10;HPViSZZsy93GDTAGGxsIJTRTLiSBBLh5aSQvJO8CSR7JTSOEFPIIfLiQYAiGYMBgYxvcG1jGtmRL&#10;smRZxbLakU79tV3WmmO8P2ZZc5W9f/t3zpF1ZPaw/Dt777XWnGOWNed3jDnK2mjwrPyn/8uPP+dl&#10;V5vhxBS8jw7d95njP/TNP/H4PRv7+wdkqlluSF10f2fyzlYZnIkosyFll6Ns9pB5d3MNrkUzRptI&#10;SWcEz6xGLcqwIbB9xPcKJffqMLvviG4J6fRJpwZAgLWlcenclJmMi7gExLO4trQdETCBYBjEQsYf&#10;IGn91pqcU0kr8AIMACYLYmYShgUL7cvXRvfsrMj62pn1fDujgnKThfdaq+mLhsib1NDoOvGrSEv9&#10;0L2W1EQIJ3UxU1Jr3CIortIEEcDqamGe+OTdp265O7vvdHHXow9/4JbTd3x+MAEH678Zb+m8VVbT&#10;gZ5H6qQdrtha0pKe3rQUAJb0ZJOm7mvp70hAsCZbZu2OQJR8aK/oyZYVYs+Tyx5jlA3BpEV4S4Kq&#10;vnY9519V09D/NPTMCwNURVC4NR/xMdLb1dYLCHA1Yjn/ay12R3fdCRxqXal/UFKBitpWkRFhRDts&#10;sj6jk4GSMx4CHKok7/tYqd1acySp3Eezoeihmdy7GyhxBQQM0dWP7fGL/3gkp9GvNIRGIQipQJWs&#10;WICYGSBRJTaiogaFKpncZFzs2P1rh9/8M+/4zV9458Vr1z9xfLz/spUHt+78e//yjV/5PTdu2hOD&#10;FRZrIRCreS8XKyAVB8FJwaSkVgWcAVneGxgYHg8Gxdq///H/nI0OmOkACiZiZnX+3wCYBCLucRZR&#10;q2ypDwWoyDEyP/+Tv9zbXseONQoGi4CIrcvd6vvLDZEfJiYCCTKxTNO17We8bP3f/Pe/c+31K4PB&#10;NNdsjY585uMP/eSP/idzer1XrNoCedYrrVVS5+HgABZR1H8zgV2s2hlW4k4obcbKaa8PYQ5R9HYP&#10;v7CfZhpnmh9ZD06rcXaRf2CYmUjcmU6YyA3O/LRwJnZM4l8xl8wK8f31J1tae9ghX78+CIxhNspk&#10;u3xzuxxRiRJBSKtQByowGJeTUkWmBSaWDZh90CFRK87ijpK8jK3S0/OXtKOUOiMc1BtW3R/fHp9C&#10;zC/+GhwNUHWRl+tU1agSwWKt7MsXTj7x57ed+sSd2fGt1YKM6xuNsn57D5m3vrb3nY5WxFuIoMrd&#10;98+XCc7/nrKkJZ0jLSQALGXdJZ0dxdVX6yuxzritcYlm/N7+Wv8xbiS1HAOaapNrNAf072nuz9R4&#10;BYVeJeo0dp2FqyEFdWsdfRLM7pK8oEWxEDRavZhGa0YDKyY0/KAKtSLx9wZwSHG7Q+4apIKgVw7D&#10;Hq0LusSlanMmIoKoEpNCgi4zVkjtZ1PS0I7UHtt9jQrVrtYHTECxG0hJlbythrU+04ItBVAVfzDi&#10;pC+14mJl+UD2o3Lf+qEP/NqtP/cTv3nj0efunCwOX756vHjgu3/kG9/wQy86XZ7Mh7m1BLAVi6iH&#10;dg97GAaX3sFaS8QEpi2slMOf+fGfHZYHjO1ZgShIOURuISgHeyUtpQRDrDDMan7xm37+rZuPFboN&#10;w86jlEBqy5JdwiWOGNpJ3eROlACFoZ3h9o2vveaf/Jsfs9lOtoq+Zus48qdv/cQ//mv/Uc/0MDYA&#10;sTHOsl+s80Jw8gwUajgPjgner73DVb0aOwqDVY3mzLsJzr9EoTAQEoEPXBqHOLwdSSwpEByUVyUn&#10;RPm5rXUQXik1nAk+nGAZXAsi0E1E7yaK96+Ql1eIlUiFDVtRsEnv6WgbkJoJEeCsnkQForCwuY50&#10;PJ1O/YwlVH6zQeaZQy0dgbpCxD0oqCwM55JnFHEKI55GVkJA+EAuzK+SdfNTbAaswKySyZW8wKLp&#10;mp7uGLvB+0QnMYdZjQyHR7pkr/ktX8KoJV1wtJAAsBRdl3R2FFffBuSl1g3tS5g78doFJmq/aiPx&#10;WtlqU0Gl6U5gZLAgTkWVXVlo0xzUMRPr7/Hl0q4NLSgc/ee4B1d3JYpMAAgA1SPvtsZ0Ds25k6KL&#10;pATUHtzy4i4aCiFCghVShinGMqqB7vnyGfmA8R68aSV7LBp9tT6F4u8JcmvLppE174LqFf8u/EsA&#10;VQBYXIc45xN2IX1Cm5gsRIgpY51gFUfvfe+xf/p9P3NZ/6pjD27pWv+RyaOv+f6v+pZ/+rWnx8f6&#10;65lEXxpXgs+4TAC7bnaZF0TBWW4yIzt58QT/yVs+nOsKmx5T1gjSIk4U8C8JMTFrftsHPn/be+41&#10;075hNpQV1oqKKGA4oP7YghA/06hwqRnZ1dFzvuby//MnvpMHRW/YM4XZT5e+6Rd+/+d/6n8c5P00&#10;NYYoY7bWKiAuXxjYZcb1kh6JP88BuRxR1eho9S5X/d/1inUNu/f8US6mw8louDU2IzXWTVPvkJsO&#10;MtUlAnbHbETEopVQGCqqvlJAtlSXtv3VORMyAHE3lUWEMhUzoawQ5zZc46/Rco2/NtCwyzgAQ8ip&#10;lFJERVVgAaibiu7YhWguc235wK+kquLTmoVXds57W4F7CpFtxeP3qMKoPeTVA8psRFXZrelCYdBI&#10;W4/U6l5oiZ3d7HTvQNgm0CEN7UJLGLWkC46WJkBL+hJRYzHWuX9TojoSnK+iovoHTf5rskONGufr&#10;gc6J5jRwj3ohCofjabNcDzmlLkVRYNbe68shl+9TlbpMh2YUMIOlpHTfyGDVnZaU1h6h1rz2x223&#10;G/PVUYKKiHrRA16ZjFQucmV115dOyxTl+GoaUxDtEa34qRSGYJeXTH3smDA0If2C8wcVa8kpwJWI&#10;JCuL9XJAx4f/6Hv/9ZH8up2Thof5cTn2im967nf/s9ecxjEeorRC3oHbVRncJVWIiB0HCitKakio&#10;Px6+67c/PD6pPDUloIAVEW+zHU1uoAwQq+jArPzur7xthfahgGEWFWYXt5ehTmDw7hpgElInUYqK&#10;Mo2G21e9+MA/+Om/PqERDQwLrWWXvemX3vk//t07V7BmJ8yUkWEXUl/Vo05VkdApChfOUaquUwCJ&#10;B38dlHm/891ExDBNVEgneXnD62/8O7/8d174XS/e4bGSlCJWFcH73A9giG7lxWSFVfisYUllyfyv&#10;TwgEyaVz0rV1IQHKx9+MycallCi1V05hW+i8kiLTYrWphXffBATKWVS0tKwUzNqiWdTu7/uMl5VU&#10;m5Xq7NtDl/pP1qWOq/qr7kqMmmznDgyDtI3qterUidQ+LNC82dTx5B4X7iUt6QKkpQCwpC8Rpfud&#10;NnbL5FJ6f7o5zrqtTrHICl7WNbuVdk2b2vSozDv/Szu1/jY4XpR80lZNC6t4jmbCVeubUVP8P6pg&#10;BmbaE9X4rhVA2rw19YT0ijwlCEEgnaJI2K41MtjgsQ6uNKlRGw8kRgsqUjoLdQcdIwipcHmz+NqH&#10;eFuHX+Ys2bS6o9k6Z+rj0iSJyzJbYZfoqVDZgiipEECGMzKkupENtg79kx/41/uLS08/Zs3q6uPb&#10;j73iG2/6th9/xZaeyHPjIh2xS2ctEtxwqWoLKRhCbIzRwmbj/h/91ntXB+tCggxq4E3fASVYFSXl&#10;jK1IRoNPvf/OzYfHWsIwiyiBxIpzG3Y6+aQTHQ8EtsqmGE4PXG3/yb/8W9of9dd7RFihi3/vTe95&#10;0y++bd/+/XZCykQZl9aCvSDhzf3JG4Bohf8EUCKUhfMkUaraV5+2/ofawM14h9V5DBTZ5DlvuGly&#10;2Xj1WasYWCFn2OMOIuLjwQzHDZLCuoD3SnmWtx1kG0tUcDNIE+21xEh0TypnCUfQ0k6sMGW9qRZW&#10;rSs8Gst1LFdBxqxWzlCvgpzfD4O0cJZqCo+3NcDps1j6vPO9apJRJG1UR5EJ3vcnAF7YC28rdfVL&#10;zQFaa6U066xTo7TuG3ddh6v1p7E+pfUsaUlPK1oKAEt6Coi6Ps/ZUbHL6tqWHbrL1CgPVDg5hpeM&#10;KPDsFUVPKlXI0mvPajwHswxqXmmX4vSoRO4EYFHZKtzREmOCyXFUw6mLmELOtrpCKqmeLjQmKvNm&#10;8EoRwxCam2+iAoz4ShVq1aYm4wtIjL4ED9IbFxemdNq5aJEuIqkGrbkHbopK+HFqdUCsqLWAc1+Q&#10;TCEbdmVn/Wf/4X+5anD5+PHRvouHx6ePfPU3f8WLv/GmLWw4iKguiSpzXUjyabYh6lJKZaDc9v7i&#10;PbfvHN8yFtOpBbGKiC3hXTVYANdva8P973jzB3IZErOLm6Mud5imPV35kxC5AOw6zovhpfYn/+0/&#10;lNXSrFLfmBW96I4/e+CX/u1vDeyw3AEZQ4ZdJjJrNVj4a1P77H52cpFqWRbV5Ere0XjclXT/LkNH&#10;IFGICgyK1XK6MqGhE2rJO+fCewck5YQvRMRcWjFZBqJgwuXfpXo9bspr0HNrVUx7LtZfpxrbgh7n&#10;5fEJNjODlelkitKiykTQFaRHK4k3Quzw2lkQSNCjzKVrgBO4QigAd/viIDb2C7ygg5BmoX4CWWcy&#10;kdO8bCVW3ASr+w9091Q49toN8zc5ndesTr3MrIL8vxRGNH3nd2FnKR8s6YKjpRPwkp4C2l0hszf0&#10;1cb5sxBA+Dfozmrb5NlUfa60+MsVA1DXKSLKJJzdjAYo4n4dYHtLeT3n8VmkyQcCeaOSwFGthlQz&#10;SfCOy1rDllS7dRZuarMZte4Khbg8ABW0rCquc9PmLsGRKQvzKID75Dv5pGRQQFxmLd/kurgVxBoX&#10;SEfJHZ4YyZSIaCuffCH/v3/s565auer0sQ1aMU9sPvrDP/FdV3/FxToYqT96IVUXbLSGRAmk3mxG&#10;YUgtsMm3f/xzrJnJDOBcFVy0GSYiC1HW3PQfvuuJY5/dMTYPhh0hLGa9cLjJ44yCSNAjXdn6W3/3&#10;jRddvq59YdWBXT92z6mf/b/+27BYwZQMMxNLWYpL2UxeJgxnF0mvKESU4DLBKYGc9Uq73xN5pOtS&#10;8jeMtLJH5lBbGjLOqZaUTAhE2QhZVrUUagwDKMvCqvcyZ1Qq60atimB53wkw44/1dSdC40qwOIYv&#10;fvzM9YduPnXvJOv3EPXsUbhuPZ9WGJxjvfkWBAYZgQF20zQ5SghyY8qKr2lWDysAF9VU43M0Z1i6&#10;itHohZ0+VatUax+ar20HX03a9R3e/SVPh7jOz4J0geqVlvSXmZZOwEt6CmiGxrd5z1lQtTkmn7X5&#10;uak97NydLzQKR/+Vui69Ss0dtHaL1rcsdSlfkcTgc2UsSl13Jmo/iV1dyRxeN1nxqPWiKLTQA5vU&#10;nkBrT3R8IaiK9aYIzlilPrqdW3b356assIfZkGigRUVUETAgE+qut42eoCjGWZdai4hgBNkOJsfk&#10;l//tb1+yds1oS3nAD5y4/Sd+9m/Jvp183ZQCEWFjnHFO6DNKxELXn8xEPVr58Ds+NcCqFaghUbVq&#10;hUVZC2thjAC56f3F+24zkqkIgwMgrHWJwht8C4jBAhEmrBZv+I6vfs5XXKv5iIQGWNfN/s/99C+P&#10;Hhe2maGcDPs4+nBZjRMBlJKcsK5DVJwpuw8Lm3qTzBuWTtAa5qV6YE0ALPICPaUes7NTc0LojFhD&#10;TvCmsiitlAJ1fqsgkqAMrouM4ZlF5g41P7sf3Hwxyquy/4//xXt/9Qd+K/885dMe+bCvMwWi2Hw/&#10;9BTiaYpCVYQz5ETsOtfJ6BoswZLgNvF0rlZwh6LFvbQ+gZx7ERt3dr61FauSBNgKL+3sF72JwNs0&#10;f2OZeXVREUF9Isu6tgKLDPWSlnSh0dIEaElfOtLkv0Vo78qc4NfW9XjX7tX9+Usp8S5eV2haA/nG&#10;clrwP2624WygoWBjqEGMw9dVaPJL/bcurquT/4D6VRO1MTVRhb8zPBa0pfEGik/N3VypQifeDJlI&#10;my3qZLfRwuof6rxjAUrwH0FEAvNK7MZN5nghU+TbJ9VlGEuQ/mT9rnfc/+E/um3NHBjRhA7YL27e&#10;9c9+4Uc2iieyfqmqEBcn0VVVzV+XmItIlVVBxpqH7zm9eXKbwKIlGZ+hjzQMjZqeGX76w3fl6LnQ&#10;op29GIQAuHIk06JXHr7WvPGHX1/0dkzOfe3ndvU3/ttb7v/4Y32sQMgYY8syWkIlNl/J3+SEofKa&#10;BsTahfu/Q4qresMdkoBICEqZmB5nxmmvvd5aW6NDNSbFq9OZWay46Z0YzidT/RzQoIYedv4iXND+&#10;jQOff/sjZnvdEFQlCQbUwJ/V79Vrk0B6CJNwDjKlZbEkYlQZyn4GEIFUQjyeLlm1Ab4p1Op9UTo4&#10;qTPZ6JogQEQhJVm5m6JUrN1Nvb13cEOUbdKelB+qQtzGTvPLWEoIS7rgaCkALOlLR/WlfHeapY7b&#10;tZbOXxas9Eu8Tu+pOmp2IQEgFwwbLYuAGTXF0CbkC1wA6NY29JbSEqiD9xBQ1WvL4r4eva6TfysR&#10;IAKHYIisDZg4qzmeKwVEJdoTNYFH9aE2HTrnRmLX7MWnGcPUIVQGyyevGfaYUxGL7GQLXgkNYlIr&#10;EAHBZe6ikvYN9r39379n+wHBWKZszX7pHZ1+w9961Q5tCERirj1tQiPn4Qklw2wAGpl7br2XhQRi&#10;RcSQEEprXWhPZt48OT7+0Ig081Hoq6CHad+Ei1AwKDPF2taP/NPvH5vTJYvabCU/8JG3/8U7fuej&#10;a/01EZgsFyvGZD6/M6WKdmoNZIC/PmU12aYAsAc79aSPqQK1RARIKVKK8TFGPRSl1pxxIZKCHEoC&#10;UYISWSsgDp4ds4D4WZKXhRXON3miJSEXZXcUMrv5lWDduCvMPmJBDoJai0JQwIia0qKUkH/NiYXO&#10;rSNdG1JBLf4S1hFyb53AS7GzRKC2VOZkXSvxjY31NA8BopQ1+2U8J1pozBILqQ7kNJOt2YvYkpb0&#10;lNJSAFjSWdLZrWfz18KG/qdzRZ1dbweWpfquOKvMxcp/KilsiZr84P9qAlE7mdfaP2FzDlk423ZD&#10;nSi1C3ZVGLqmBHWabAIZUhGnSw6iiqs55N5RiqblFEQH9y1pjWKRUfPqQW/SrNrgN+23qCCvwJpW&#10;H2IgGgQYtrdDodgg8aEtg2cCkkOSGfgodKh3iBSIsiGjxVhWs/X/+A//5yFcXY7Y5nYzP/mq73zh&#10;4WeuYCAKn/fABReKIh58rwb9qmom/Vv/7J4eDy1USaenUlYAAQAASURBVJR9tmZiEoDRe+i+J3QE&#10;UuP5rinFKfaxE/RURclMe2f+6g++8uJrViSbGKEhVh++/djP//Svr8qKFpRxLrZUqIiogpnrODvt&#10;13TsNR2Pqsva8K9WQFevJsJGNQlEy0IMTLRBCnFUq6GI8XPSISNAIMwuscOsObZQMqx55Nyjg8TI&#10;YIYh9S6wrbhZndS8wSU/18L214yu6zgvtg9PxpdNJ5dNRvvHdlBQBhXrMiKrSMjJgLTD0zUm7RaF&#10;WlVnt9QWplOe0sEERTukxo2t/qi/g7VC9kba/ruXsSLASdSth+YV82QILEta0nmgrPatqThY0pJm&#10;0tnNlAjSOzXPUes0fzNYpAadXcXTkdyGqQFcNHsp9ClVFxsU1Z8OwZHP56qqAZdXJbVwTavPKYTy&#10;bwkP8LpLhdvgNSgUXQDTAERi9qrwnECZCeKuwyfHravIu4c+7uYhGI7zAfAMtFSJnZ/TFsTtnWqI&#10;cO4xRK08Lz6IiPiQ/xRDXgLic5bNNmMIMEtJWQEik2WqI17Byi/95G/+8L9+40n7YK+vk+npv/ET&#10;3/7v/vb/6hcGathp671MV3WdxslCZNR87vZHpTAgaAZRYQMrolBQ3suHd33iLzLqwR0paHJ4ExEb&#10;AKioshIRlZlccdO+1337q3Zop5f1B9LTTfPv/9kvDcuBlpyZPCBrp4CnWkqEtFvr46xavcXO4bY5&#10;XhESUv3HmVR7MchkbHhnZ6coSheQ1ISQR7VSEjZjN4giDGgwc5sxhC12F6eaCKdR+InvjAbg3U1B&#10;dqnVy6SsVnYYR7/2pku+7aJnXHP9/kMHRuONR+576P1vek/50KinfS2E2Cv1OdV4160rKxbggl3B&#10;qkpHT7SXiDrPRBLXprknmKFJjpNZq/uCVGvE4uJaWEEJCuIlVFrS056WJwBL+lITJbsaVatq8+8s&#10;mr1ae60yzk2SvSDX9Qg/Wi2L2v9kQ6xAC1W/qEbf2iRmX7y9UVPrl2R3DjrmrjHzvc8kKi5uOnl9&#10;PFf3OTBG5BKSEiBamozAKipEAhHyARk1FFvhRK1qqsSV4M6IcKRB6eOVbj18bmiSY3aDyhrE/aXm&#10;nQnVFbFOPHFlu2A+4uwifDQbeN6oIWTV+4+a7WO1EGLDBjTNH/r0mU+990HZGU6Zy2y8eln/ha+9&#10;seyPxbpETyANtl0Vh27Y1TsZbOoTj5wEMiUoxEqpmSpDRfvZ6h233JMh46h4r0mG8SSDmIyIpUzH&#10;vPH67/lKXZdpz4raAe170y/+waN3nsm175TWQbPuzOWDVVHs2QC/qN4HlQQGKsqiJekmfZcqc+sv&#10;QK1/q+4QgLQox5OCc+Nu5CqMfcu+jZLMr+5YBMrM1koYx0Xg49lBVV9dIlnWGzXPGKrWL95zWBRW&#10;N6ajZ3/dcw5/xWVbR0Z3Te54mB9cf/bwB//V91316st2sm3KyGWt5ngC4p+vqkX6E+CSNpckpc/7&#10;kb4X8zkUQMXX0+iieQ+25cE90iLsNXipLQ0KLwA8ZcHjlrSk80FLAWBJTw09CTg7uEECaKKzpz1p&#10;tbWGP4j7T6OhwdAmfGxgTferlwa0YVAwe1io/olQMw/pAGaqLiGXV/pWGbsCZ5qRMaqkJeXlGT2z&#10;Qdt2qFOdKokSiNmZttdEmWC0UWHGCuT4n1RBSZ7cBm9RRKzt3a7LgjdikJhqDW9hoHpftb6pWIWo&#10;i8bvDNln6Iqpalc6EgQAAlKoi1Qj5bpdeet/fdvqxgHaNJLzGT35hh98eTmcmAHD43+P90P3RKAd&#10;vL0LeuizD/V4UFhFZmDIqlUWVciUTz2yyeBKPqogpgaLKZdLS0BqSY7eePCGl123QyNR6mn/2ANn&#10;3v5bHxrwQCwZypyY6EUPDSJQJZxEUTBUEatVgNhdLMqyPs1aUw2IrNXHonMyk0JgOM9NaW2WGVef&#10;C8MaFBO1N8YHrI2HKi7OrUZWoktL58vQFCj2QvF9DeizIdbNUpm3fnZym0CQy3i6pf2xzTZH5emS&#10;x5qXU7Nzhk69+vtenV+5UmY2ODZTlCQ7NPuJugEEC/HZ7qjZFzMbFW4RkK0b7DVehPrDNLfwBWnG&#10;ezjr3oag51xz0NIiLGlJTzdaCgBLeuqprV7a9eYuSn1Mz36TuNDEhkT9qIBTLjsTYRUisAdWlN5b&#10;oUr/a4W5qDozgLpINWmfzmh9szep+WNNXeh2TQ0BOxqY2UeoV4KFFbblwG4dHL36H3/ri/5fXz++&#10;Ipv2C83YpQYVDf4CDY2m1/hXkhBAHLxLgzK3e64k2Nb1Z1Vk0PQ5uEzs76qpl1Odf73g2leC84xU&#10;H9A+ai3bivXu0pJ2AgCEQZzJhAbbK//PT7/psuzSYjoaD8eT4dZ3/NjXbeOUNYWosFe0Vw9Wc4MJ&#10;xLkM7v7UA0ZzMmTFEoPYSYS8cWIbp5XUUJSrahBTfR5ZVREBcdkb/ZX/49U8FBD1rFnl/b/x396S&#10;TTJbqiF2xk/O5seF33GTIZ5ikVOvpwm5FaTO/h0qUIWoeifgzu7RdFQaEkt4pqUJYGY4wcgQGY73&#10;qsaExO1qXMmsqi6/tZObw+vlbog1xQYFgaL2euxKlDwSgHiS5KO60in+AyBtHA6w83UmVueOUUzL&#10;nR07nRgLmYotVHK7mW897xteMM5GylCnm1ffxo5oUJU05PlSBgzXB6DDOqrC0Wk8Y/Jco/ZqdNB5&#10;Wpw79PYzS1ZU6wIUPlZSNU+WIsCSnr60FACW9GVDpF4DqmidKO+hlPPJ0lnSHOaJiFSN1Uwkoypk&#10;viJKPR0YNer8I252QExm49lulqremQGugRSLp/ArCVQfIhcZ0j5v7xt9z3/6+3jp4d4rjv7oL/w4&#10;Xz6ccsGGg8ZYA9cpGnUoESGQEGm0yRbXE+Rq6WxI5AiARusfwDslC5Hb4EW9Py5p0r2VDnPmZHHS&#10;ixW4wEQOCSWyUK0hcymolxUC57iRSXb8s+M7P/BgX3oTg8nK9ObXXLd65cByWeHhtqThhDFQD9mD&#10;dz2cUVaIkmErYmEtKYGPfeFxl8FBI6t1scVJXe5wpcz04msGz3rZdQUTqenL8JF7j3/8/ff0aGio&#10;J9HGJ6iQvY2Wh1Ban0ehJ8Mgi0LJT05RafZZVzeFD/XbKrV5RJ7uYMoYY0CU9XMAbh/0Cm+dU4JP&#10;thCNgny4njjvu/UOiyxFDR1IxyMVI5pIFrNKq/UD+YTTCioJFpmYzJpekQ+K4UoxNGMSK1M7uv75&#10;VwOFg7fedYPCm9XFkPtVVJW1VOvtuaK8HrKMNVvR+EWTVNbJQM5o2jmt7Z2F71JacgJAUQ+jgo53&#10;+TyJJ0ta0peKlgLAkr58iPwevKcThaeeWsrtJuvBDthBYQuUykXRn2wPJjumkBAFtBXOP4XeSIFr&#10;wGak6j0uG7rTDv7aH5v7XbX9MzHBAeikXQGwO1zOIBVYKQ888yp7+WBj/7ZeIsfXxte84qapTsVD&#10;CJ4/lhrr9buzEpGooOmi14mogkI1CCsCa7VUU0p/tFmcLMxEqRS1YpUQYHU0BQ6t7ew4Aqy1YC+R&#10;OjytNZgTcdwipF6BnhmIrOj+t/6Pdw/lIpQ9ZDodbr3hb756mm8LlMEOXvsKEzimABHDYvuJcrwx&#10;MTAuh4AzgMmQP3TPI9A8HqJERoMMJFC4EwAlTLPtV73h5sEKAZKjt5od+uV//+ZslKkP6ejyoKUd&#10;Qpg5jhp0q/4WDSkDQFRai44kF60COvX96eECAAUDhhmF5HmeccbCUEBtWDoUKZ8NE2+FOoHOhQEN&#10;nRw5QPKehh9ruvz6hwZR62/7av0W7by3lQRDo+gFzlgUFhBRJqgQWYaqVZWMiIEQGyDI1e0jkfpX&#10;hZCWsJbUNnwA5k5thbpzBiIiYtJk+Zj3cDMywB5pT0cx6UPV7HKnVkztEMpPmx1nSUtytBQAlvT0&#10;prj91hX/i0OrGp3lY+dGczfY+i8qDALj9CHe/qobrvjJ/6N43bO319VmEpKStp5rlR4AP4jIinid&#10;5pzdK+mUWmbYNvJw2MZp38ORfrg3pFoKSndRZSImImNMnvXX8qyXszUoGVOwpgFCEx1rZ8UEAOHY&#10;wSczqjTY1SMd+scgmCgIEFCmG/2NfS9Z+5b/77dd/Pqjm8Mz0oMyCTm3v5pKvUIGtVp8J4iqVXGW&#10;RrZpahW7dRHQUBk2iQWbjJVO3zf53Ae/sC77xZhtjK572ZUrV/U0E1FbHRsEgQuh6x3Kziweve/h&#10;DJnDhWRIRHrUe/SBxwmm3iZKwmASAFERiGaK/foV3/DSAmMwZWX22P0nPvehR/v5CoENszfjqbmY&#10;KBZ9uUjgo8oIXMT9RXopniHEr9R4oT1mswIQWellmZ1YUhAMkIQAiiXVtLwuZW6SE8tbDc0RTue8&#10;yqkwsGvrvExCyWJXFd/s3WYM/pDwg5SAzBQEAbMxlskaLY3VnAic6aDYLFFoch7S4qz9o5veai2p&#10;lSo9VlhidmmUF02Dy8oiHXFOWdZ2m4CzL7uFCwCFdBYdNyxpSU8vWgoAS3p6U9g5HG5xf88ewz8l&#10;h7h1NWNNCZZqF0nBxBApWXDNwYt+4Bvx9S+49Fu+EgcG1qnuYjhz95R21uChjQLicvfAezjOa3vY&#10;3bT6p6kITOvxEIUpcpEGDXU2JC45LhV06nNf5MeKI3r48vzoyrbc85HbBoNVhSR+ls1/6kxFPbU7&#10;AXD64oZFcbeyNDbFg1XGuD++6Rtu+Jk3//RX//DzfuqXfuTv/8cf3pluCNjJFYlenOq1N9kjgqh4&#10;uOwM2SssGoyxFgUNwYAIUCfdqA6KfW/7n+9dtWu2nI6z8YR33vC9XzvVTTEqIW6m11kHlbBjXRRs&#10;ew/c/XBm+pbg3ZRVDGUnj50mabCkMRECeTGJALX55MrnHlk7smLJQqhv1n/7v/8BcSalZsRiqwwC&#10;jShKdamscygAL+z4iksri/WSA+WpejzA5Aq0O8t/YxhaSmayopyanEiViUKU0nT90HoDXOZfCMH6&#10;kEHRyoXqfKBrcBtvNiWfF6KGV/ru6nL4ue27nYEss0zCxLkhI+CCslIz2zP9IQZ3f+xuI3llVthk&#10;LpwxtgTwkqQkEZ//I3I0N0KSP7b0r1X90GLee7FIlu85tbbLb4/czIfDwkpRJkv5emp2jyUt6eyp&#10;coFa0pKeXpRgTg22xVF5p/NUa3W0+qWnhiJvAQrgUaBMU1Ws9A5de8lOOaEcGE1JvDk/MWtEexSD&#10;azTAugOGBESvWWBXE6AIoVsca9CNhTtIBaJAxkH9jESF5qw7SEUhMGTMSfqjn/nN7Jbxid+7+3/+&#10;2M+vnDQ8AftQJA3zpeaWm4Ig9Ti+UWe7JS3+VeCirGe27Bff8Xff+MD04TMrxx8Z3/vCV9+UHWLm&#10;oA8mF9MTPr4NAshp9Z3jxIpaER8EtFIWazJLF6RaBazIGaP7ins/9oVceiWbCY9vfPk1/aMDIet4&#10;ReU8Sl577dW3nKP30F2P5xiqEpisl3146+Q2t0BbHHyfbxgKRplPv+avvHIsYpkh2eaJySff/fmV&#10;bNUQe1wc8X9V3K7a4AizoYCFWkBcxP002hXNPkpoAmLHRZAGnfoWsCS2L/n+nmZm9eBKSaockC1R&#10;avMSxjjp+RAV1IacvASEyLMpU538pTJjxMkzl6m6qlsrPJ0Ksx31NMbPveBuylnqGxnkY4K1BZPN&#10;htC+iFIxImzY29/+qRWzSsIIUaNQYy6VBVIVuFoSYQ1xb8PNNIu/RE8AhFO7dAWar4s49yhAoaRW&#10;ZTMWiNpTCqh4V/Kl3n9JT2tangAs6elKs/RsCbqaofed9eS8n88nVUi5vo/P3PdUiZiIlZQss2S4&#10;//GtT39+/8ntR97xYUyVlA0ZpN5+NWRRQ0YOhCNqd4PH6MzaA8b1NzUUl400xC5yCLELM++Tg/rr&#10;fuv3wJSImNiatWLF3rn9B//o1z74s3+09niftk3ORtXjcn8/guMCpXw1QJILHeTwLM1tUr0Q4qBt&#10;FpToDQbKvDEdTYxMe1KWIiQCAZTZVFE1K7zaXaxLsGVVJejkW9FU9jDXXNv92YEhWBnma+/6/T9b&#10;5cMoJe+J7Y1e+c0vHPO2hR+FOLIUvFeddEYlHf/iqV7Wt0LWQkGiai22T+/E6KlamxJEAJMRVVFL&#10;DB7iOS+9fqcYFWCjw/f+wUcxhZbCWnlIBAi4uJyT4kIVqIWCyFtPoTbfaq9wfHmail1FyCrnfhGI&#10;pYJWBUaO3nBYzPbFV61jBTabCrljiwDo/ZSn2BX+BfCOAuFIJ3ZP0AqHaRc409Qysd0P83TkXU42&#10;4UVrdGrd5bf5EDnBRsGqGRVsbMH9SXaYD9E4p3HvQH54DStv+fnfybQnU0skNJMxan0AIEoQ0tKW&#10;VElPMyRjz66Gv5rwX5foZ9K5aG460P7iJwCAm5hqOEyqumxwDowtaUlPASUCwLm8Vkta0lNHqRot&#10;Qf0NfRLFk/AY9X1OaU8eq5FJTbiFZ9H/bQguLi2rV5UBAzH5CX30X/7W5378v+K9d+eblCnHMIZB&#10;VxhhdwcDXklbYbwqd1Qn0zWJqbWHhmLqBRCcQXCClKM84uJDqohaVVbmqa7ZwaDs61jYGIGz4vE9&#10;4YFsHUQ1zgJC0BpnoBsVvrOaVO+OSj/Medl76y/97lX55evFwb4e+ov33Y4SKIVBRKwd9grU8akq&#10;3qO/BC+ewzqbxFAyTLmYE3ecOP7Zk6uyZhVTHT3vNTdgxcK5iQSfWmen7hvqAuxDd06NeFoSLDFZ&#10;gqhOx2UxKhns3oDEuMXXKyrOAmaC4uobj+TrZgKrgmHef/db3tfPV0hNVIgvDow6r6lPfqACiAQf&#10;gIZCPC0iQG//vXr1YxQpVahANNcz2PjHv/K3eL0sis0Dl6y84UdeMc7HJYsoyOu+uQULXZPIH+c4&#10;zFvnw4vTNSbjGUjlaL4AzE117vG9cn9mqC5quvN60eQar6SASJZnnA9u/+Bdb/sPf3j7b32q+IuJ&#10;3kG3/eYnf+vHfxUPSLbVYzVExtUVdO3U6IuUm9gL4k/2KrklsN5uariN2C1YLmJubZRn9E+rbXul&#10;c17aqZ65jtJilxBqSU8zSgSApfi6pKcbJStuTR8bkW9NYUXBMLn5dA3DLa6xPAsKWuzuUEWdesJK&#10;G+dQe8YMHu5g/zG7cu909TT6TvENH5+iCcebsDx8CIFpaorXGUzXbqDWX49AosIVDCIwG9OBSNxO&#10;7yxSiMBsCcQsKgB5Fbvjv9poaVa9SbGJeLG4kXAongggJphs1Pvkm299x6/+6dHsmvJ079f+7W+s&#10;0KoxTKQi1p1apHmFaxAwLTjRHtcFgEZfdEzC+ex6DTRILXi09sHf+7OD2K9SFPmED/IzXv6MQsWq&#10;uJlA0bRdKzRqRSfbOtkp2FnsgAimGJU6sSmUoWjETwDAxAIVCHL7wlfdvDUekTEozfEHTowesJlm&#10;MfRr5DSFgnsiDyidalm7fAC6JoBXK7drjONkaJu2v/cfvPrAlaaQM71cxuPjb/j+r7zsaw5Osq0Q&#10;A8hHp/G6aQ+gfUEuCZi1AmJI6BqXmiOGqo3/+S/JbKnj+RnN8pFpyaUlQJDAY2I6CqFwGlK7tn8K&#10;xTrrL2a1GGC9dyzPPosHfve+D//c+//kX73tc//7zpXj+7LNtVxzgF0g3TCWDQgfRlRrX0RFoBKN&#10;4wM3leNPbSH2TXJSPqxAhIhcvU3lR7N/Uv3M2a3TZwd0knHVmCY59tIcX/AlLenCpaUJ0JKextQJ&#10;ogmVAtnfVm2d8W/YXOuFPMk6HIqAoKnQrt8UP3roksIpgWUlkwuRUTVkyFkuq7qj+1hEgi6TnkAQ&#10;FpiJfZTNtoK1RjOU7lFUqqlf3UWfzykyUY/7HgCGVzILkcK4PFXqB8tBnIgWGh1EzR8cPGK4Iqt4&#10;5M0CaiVVAo1P7srEPfQO0eHf/xd/+P5f/+hf/OkdxaNqbEYKEFcYpQaKurtNVa0VMJwFELGBpFOy&#10;/ezCU08BgMmQ6hDmno8+XD5mc+Gx0Z3+6EWve66lMbE3+46QXCs0SkQGBW2c3DHoETFABqacWJQV&#10;WEvyJWsFfADDXGrx7JfcXEhpre1r/+PvuRVMIiB44ahzfOZQ/bJ/L0IqsMpJZWZfxJepGu04NUmh&#10;okIAkQqV64fxhu/72kk+FppO7A5W7GObj3z/335jLC0EvkzKojDlVJhJy4INadUxVdWNSefU7pWh&#10;i3b1RFx3EvQb3xbvxU1AwlUM7erznsRCGlg9lOEFG3IpssWWJU3IjDkr+kNd2cfrK1ilKTFncKGC&#10;KCw5SAv0dURdBKDBHkqVnMxUq17DfbF9Masfqjwh5Cy8REDMCA5Mc0P9nMsivYvIvXvRYdg52DGG&#10;UudM0Sd5V1nSks6WlgLAkr6siCq1Y9xqAB+ewu3OjT2z9mGWfvk8UbUTJIcA3TW67TGA50RRT3Cv&#10;LathZZJoq0FKDnhXJbaKrZAwEZjIkCGt6/MaT6U6vWYjGhS8BFTUR7+RMAx1ASGU6UOucBWnXGNL&#10;HRKh5GltcVLjtoLzLrB9uvVS86H0SQ+MQ1ASKsYCZNl0cNNlN0CgE2EixBBAlbg0U4RzJCoOHYnq&#10;7C5sqkbnUlWjFQUTSjFb+d2f+CK0X5Ja3XnGcy/FQSloKtF6JCSJCH6bKgoIn3z8DMM4918CjbYn&#10;XqXtZZza60AggKFQlMOD+YFLD4yLqSr3qPfJ993az4YkSsG9uwbB2w2dTZFbVR9pRyoZplNYourf&#10;mro9TmglELtcx6oMHfZMqdAcZqDckwLFZFpMJyW8W6cEW7tQgkKhpOQmq3tZjDFFUYI5nX0Vfxo7&#10;L9oJ+ckVgHA9OKqGNyKdFgqQOtROZJk0JCsI5wP1sPmhvR0ShrcMhEJhRYVRCJhzYVZlEmZlA0O+&#10;rxvTPE6D9FUKcyT0un9GWsqLMHSufVVYVZ8fWuHchISY2LnuuPu1bkuVtPA8rs2+/5oyVP2OtN44&#10;J+KiuMBh45O2mSxpSedMQQBYztIlfVlQbfNu7okBYFDcu+K6/1QpaSoJJHxKM91UPziGk+SbUFLV&#10;INa4uItuV21EXgRqOEH9fiwiqjBMja0dbVTR6Jv0vk5Vr6otrFjxlhJtLKhRL1nbVGP8IgqijyYd&#10;VAMXaJGzdZEgy1DtrnmjWxlzkwJgMiajLKcVlFkJw5wZH5SSQvNmc5FwSAH9Q0PG5fjgjCfnr8IB&#10;MLpop8xQYqCv/Vve+4k+hmUplBtekUufdYlQ6cFco/VBVUnIjj98KucesREwkdk5M4ZyCnlcZVUw&#10;HxUFrNGLrr5oxxTSR2GtTs1j955mzdgY59etKt39M0v+anx3AhwgPoucivrYo13CUtK+mmwVIKS/&#10;HqJXlrR50j7w2WO9cpCL2dfrD6V/8dpl73vLhwikVr1SG/F0MIb3UQp/WNlQiFqjaRWJyVNyOEAA&#10;KzlB3XvdxxC1XfPSladQUogthaeST0a8rX1b0LQQ69T02vVedPcw+ZC6Ci6JCrHWWlULKJGSO3ML&#10;tSI0o35ESdX61FWHJmJMR5sCmI8LbshVx1AYKz1iUYCIxMtN1FAZVJWdl4W6JlImIk1rqSME54Tq&#10;3dUQNPZ8cLKkJT2VtAwDuqQvDwoLeLUPEyCswlC4KCgxlrkG5WBFcU+esc+db261UgP67TbsoW19&#10;Z9xUqQpSXmEIHywz6hyrkIe+KiRbHQXZR1GWKEWtNsLqNVcCavRT/bPWLkT1nahVFwpUlAjNLvV9&#10;TBR0gk6Bm+YeoqSV1ebbPTba/EyEumaO4p85j7v4fqpWS82tWeUpTZFzaa0vtImBZiyaYRI5i3kl&#10;VUCs89FwgxFNyuc0pP17JasSMaDKEBBbfvhzJ0cnp31DnNkd3XnhV99cZlOh6OaRsqaue4zlE8c2&#10;DGdKSgyTZaPtMWx0kaEgJ2iFcwkEEiOX3XjFjh2XTEq9L9533G6DwWqr6KjdUVjb6L0pm6efyENU&#10;V+Z8PWuQ62uCTiLZE7xbr6EcOyv/+Z/98kX5FRfh6tXppZfvf9atf3Lnp3//7nVe9dJ2KjSF1HKh&#10;PSGsqmgYiDi3KNUou15zrAvEkkg21V4pNBUug1O7huGJ0laMGaRgLbXkfdgabOcv4OvfeMPKS1d3&#10;zKbpsxXfyTWRp9nd1W8U5i6I1FCpZeGSSfiAlhHux8NDCi1CbF7DszuB5xE/KxFpbQwajCU2mSCA&#10;WJlt3iv6WWEA40aN4YqZM+Lnvj53zMWOGYtqHml1wiPMTOqTmTRm5hJGLenpRZn/d7F3Ss/Hy7ek&#10;JZ1XitpBD1kYRKqQArlaJhVWS7BQrryAqb5RfWlQf9hIExOBSk1Zh9NB6ZmoPsMO1UBVFHR3Ee9T&#10;+pw2CvaqbiKArJQiZQJAWswGTjo2tkavkybOyrAixGAmiFUktzXJA6a2jFADcFTdPQPkOITqgIMG&#10;64hwe1Mc6KR4uwoUmZQ9W5oCTMRMlsLhhFb3z9BHUhBnnP2Ts2Ox/olar7Uh0gyKGCuMsSqDlFzy&#10;N8I4++KdD1115OgUo4kdX/v8q9FXTFTFJ10LyRFiX1HG+capLbApCksEmMyWmliE+sBBbg66LiUo&#10;kZZGD1976bYWYkhtducnbs+5r6U1ZLy/bL2P0g6OY9Xdcf66BkMb5wZQ+ZFiVo9XLNe/hsGIQycK&#10;xoAezf7B637qm77/tfsu2veed/7+Q596ZN2s2201zKJKIWISAc67VyG+JBFiFiUvE3a8FxQlJRUB&#10;wCALna5qkW1jH2Oq2MhXJytqiRjij+uqNQFQVZ9Aj/s0Wpl+z7944+HnHcrW8svWj/7i3/0fX3jH&#10;A6u0z2eiDbr6maJtoromMJhKFZORlDYLwqF3DXA1e1Db1a0RCLt7kxEBSNxbw6kbeD0ekh/Zaukj&#10;AoFNSb0JrfHAOq8kYpdnY8YJAOZPgT1SbTmJryU1LhBU3KwQwBspEVNwn3J9wprYBbVqWdKSLlDK&#10;dr9lSUt6KmhhaVPhQ0oDUGaCiKIsBsX4iBlccdn2Y2d6x2RlLKIK8iYvzlzePd/eqM5zS+rFO9OQ&#10;qprKtMSr3iiCl+qBBpM1TK5eZxbwQABvlWoSaPSlRnV2Aq+q/a+xDcb6qGafVN8qw8GDQwAZi38y&#10;4K+qGWm7iLwI1C1lRL6bu3KtS+M/qg5AVUgmdMisfTiKPn4MxAFF9ElXdIQJMvLGH2lq4VQo6ShS&#10;XSQZgRVSUS1VXNrj0BdalwOQCKEdwmDSE0Feipp9JrEysMPbPnT3zV9300k7KVDuOzJYvbQ/3hTj&#10;o61SciRCvlsEp46fJpAVzQyTYntrJ+kSSv7vhl0BZYJgevCyg2OZZOj1zModH78zR2aYVZz9WU1a&#10;6+7wVuNj88I9qgqBiot3JLb2cOPBjnHwKFyTyeP/GDVCctysrRx8+89+SKkwvLqia9aSMUYd+leN&#10;ja6k8xi0nsiW1mSZWEEI+l8XCgnO7IvAYKigj2K488Z/8dfMYZ4en/7ev3krHiuYBop4AuAt/h2T&#10;hhkqDLZSFDR5/te96M6tT1NfJhuTI8+59P4/+TyEoTY4K6cgv93bmjipKgAwCjuFWpLIeLIKVEUl&#10;b1uYtx3j6IoVJRemWDR5LWoDQ85DiRii5ERXherUltP13KwC/ZxErCHbeL6r4nOn9HXzbe5cZ6rl&#10;o5LQJOtnSuCMQRAVZgPVjmm4pCVd8LR0Al7SBUp7WFJVo7pORJS0GND2NWsX/9C3Hv3b33b13/72&#10;6bqZGkXM4+pDlXSqbxeWO86WtKYcS9R31baTMkDxKf9s0JIiYI/ka3zCqxW76ncWGkRMKlIp8uaA&#10;qmQ/rKoI4CGAIK24JE+C5CCjghHpduuAz0z0nz4zX/UX0Qp5ZaaisZHPfSzOBfL9RmLUsnVFhVaG&#10;RBJzJ4iThLyGkCBkrTckQaNnZ4ObTn5D5wJBhHQaScosPfzpx3vbPbIszDu8c/XNl1kqNfZ/3ZnC&#10;8TEaT0DuEAHGmOl4GnskYi91IkQQOpQUuRnsX53CllZg6fiDJzJkUDCza3cyCevNbQiic8dSAXEy&#10;AGBjHoCYZSstyY+zEwwSIao5Sl7YFJQmo2KkAxr2aZ0sEQwbA7ACyRtRO8sIjSJVIVJD7G1VfHdR&#10;NTSeMxeaS5UxkenBm66++sU3jQd81XNuOnTRxdahyTS+kSvGrWAqCrIqosBJffSuh9fHg9Xx8Gh2&#10;8HMfvMN57Xt7uRgtp1sKQpRaCdFaSQSQYJinXhylqtf8X0psfhpD1Zql5EU2Z1NEHXfCAWhR6+Uc&#10;FSsTc5BFUA55cKA3WpnKARVCKdbNSTQWwvNJcerUJB50NNi/t8FDSWHIZMwGzBE9hRK6p/RSNFjS&#10;hUu7CwCda8CSlvRk04JTzkNgOPAhTEbB2zo99MoX6fOv+cJgIpfvx6XrhVFionSnS/R7CT1567Xf&#10;dSiBm/UtMjQlEQna0gFqWzWC5jAcQAd5Iby2aU2aXFLOWMm73lXPzN3xawi2BuSoyZ/zkYzX5o5l&#10;Ky5T42r33+6SwgcVJ+/Nq7fFgZenSBB8Xw2UGS6dmdNiJvzOZoBAKkrGaAi+U0ytB9TdLVhk1lFS&#10;PoJKl4iILMqTeurYNjgHSyE7z3nJTaDCmbATcQrwyAsnNNkuYAHAsMk4s6WtmK9X6/7n4rZiYPrr&#10;QwuyVnXKo5M7pOxOoAJmayD9+pd6RN5Guz2YVQIgqk4GsCIp2K+o6ss4QbU+WdMnyIszbCxBDQsI&#10;Shln7LJGe9k6uMlU/6WvhHNpD7KlaBgTTd4vAC5OvOtwYtEzjzyRj81lBy4//eATx+++33DPJWrT&#10;Sn8f5GSAwCAQMUvWMyv/5e//wn1/+uDD73/8f/3Mm0/demJAqwCIg9SvnfFyqpczGQ4CDIgggtIS&#10;McI0ryL/VDJm042+NkCVoOeGChTetRkpib3TA4WJK1QUq5PjK9uv/lff2r/uoi+Wp77zX/7g6Bl8&#10;Jj/NOUtwI59hBvSkLNGN+Vhf88glJScisK6urpCCDbsgv37azORqCZ2WdOFStuv0pCgFL2lJX0Ja&#10;cMqFhZsUQsRiBSwodXxq6yJkpc2nX3gIx09kIUMsIZpEK82sJJUNOuWEs6BE1eSUSgolUgUzosK6&#10;prh02jlNMWelym1kEkjVWcGyt9JNhnsExKRExCbLLJOPu+cUAQ4LdIGyZLef3bjqarIdRpRWg2Kd&#10;j85TNey6BKlCIcHgIUYynGVJ3KKw0cNjMmFiqATIQ75jtNa4OBCVD6hvqTJIrCUDKVG6iPAS+dHW&#10;pErL3Z3lMH3ViSsE8DR/8K6Hr7zqyEinhU4vveES9IAxCBCRKi6UD00EJjMejXKTyQQAMbEPV1Q1&#10;p6rLTwuCqnIvN4NBiTNc6nhjjGmCXZM3pjkdkg/aRv+1yeJRtUCtS7wscQ61Z2a7oHrf1ttRRfIh&#10;VIMWjW9o9hQPI6PECrbR5lDTy9W9EmLHQDTn/vThyVv+9Zt7+/u3f+AvVvkgJqqsnoPOmS3kgnpl&#10;49w8yO/85+/GQDObrdIBTImMijf7CzJA1fY221E/rQCYmVWhNpUNEAqLszf8rGnba5Wkc0R9ZKq2&#10;8z2SN9dLKgQQYcg7h8u//l/+/v3TMydkc/VA9vCJMz/2H/7Bm3/q/9n85IkhBiomvCuN3jnH1bi9&#10;sNcKbLyTbjbGwEiqitwMV1d3qDS5oRxCyBDil3UP5vnaPpa0pPNPu/sAaOvDkpZ04ZG66BxEIOWB&#10;9nY+9tlHBv0dM9bb7sEZpYKZjcaggsDCOpvzOfErHO9NOCy5WN/edMVEbWAFeCqz54iddNZbGR6d&#10;/dYGs+AsN1MGO1+AgHThVL2pgbtWDHRvZQnICBUSg9mlFKWo8p35MFWf51ayK3k9I5LARYuNXeWB&#10;CYABhVBGLADExYxynVpFDG3xlgho7ihKRRhqIFZBprQWDIgSg5S9p7I2Aqcswq3GpjqmhZSs9kz/&#10;3tu/eO3XXcm8AZLBodwc6peP2swSgxP5hQAwkapKSUVhQU4KJLGaTrXYUnINcgFWGXmelbYQVSDb&#10;Or2D0rPkjxqCvwXVBzXpKKr1VQdcIkAAiKhyiAfa9UDqb9CiOahLwf5ZP6hVt7YOP+K75GP6uDip&#10;khmWsoz11G3tFEk/EhsWWZn2P//uu4Slzz0t1HAQz7UhOYV6vXUPZUJa0joOylgIqmA2TroIgBtR&#10;b9DVXv8+hdVEFEzMgBXyIgH5LCPBGbnjcSQMalVomPjRo0lReWvEUQjLAykTqQpAQtjirTf8yBse&#10;752Y0A5JMUHWP4LPj7/wwm976Xtvf6vYniHjXWlqfKS1nx01mlQVldbhxUMNzVUlJhGAiXo6XO0T&#10;YAamv2acqzoRhX5sV7ekJV24tLsAsBRgl3QhUFig583HGOGnJxmOyfYffAK59CdsplnG7BMzNTxZ&#10;O2qpggXNyEdz9m3wsA8gCCmIy0kPJYPLLJ+WRATmRiKApLURa/s9rBOPor6ZNbAciFSUBIYNAUou&#10;DZQzxG+l60JdmJjZb+2jFKJgh0O7d+KsdixKwXbHBzLRJkyYPd6hdtJq6P1ToiYjgGhmVPIu/oMx&#10;hIJE4SKhCoQYiZ2A+viS0TG62xptVl0tDETIkD10/7EMRsVZ6uPgJftPPbpB1ANQE4jiqUgJKUvy&#10;huwk1gbw2qSo3BW1vd6A/GzJNk6dAbGqm9Ks2jHv2ibhVL+h3TYHvMVnAvZ4t/uB5tPpPbO7VANu&#10;DxJRncHke1WY8wRhZ3IVOdJKbhAvOlb1UozpyUp96qkKl843JBwEVUC6JuRUQh4DwoA6q6Dg0JHE&#10;1Z+zlgU1B/kEBM5vgLQUz1d6Z3AnCoxQrW/qL2itPufGL87/ymUui7O6BqqtKDOpQFiUaf81lz7O&#10;Z7Q3wbSY2rExq2OSI5dejMyEgFzS1bRzX4+DOOTXie474kgqgYjcJLQ0PXDp+hQKMkp27aLVDTOF&#10;OB3HEiUt6elHi/oALGlJTy3tptMlAEokBDFkYAZC+6dmbSfrFyYL6a78Sp2oETtrCTrdEA/k/LUh&#10;av5JqWTaOMyr3/js/d/z8skzLyqGIJKaOjkwQy0m5uxgVGsFkrs0qieJCAaWpGQVDjKF1strSB4L&#10;txFELmJeLLTVpplPnt1644bJhf+pa3QreamBeTpLcWIEwZl3k3+mA6c2fvJethEhKogMgc10XIqA&#10;DMaTMTOgTD4Gq5MqtJI7Oga5Tdr6ABCUCZY2jk9gIWphZELTo1cfESfzakh/4R8MAk0JWCUFEROR&#10;C2sTtdnpVKAQV5VAnOelioWyySajKUr1auz0VUkmca1J8/q/9mYSoOIZr9y54/jtPh1nYrukvl07&#10;PGr2q6KIGErMRoD6UVnX1PVRvQwRs5JR4yuNL2K4JQXKSZEapiOBWJMXtFtQSzlHXWZNZrGqwka/&#10;6loxTWEtnW4d70GSEFdUVYlJW50QjQo5uJGQCKZy8uETA+4xay/njA0EPGVT9lASCaBxJYxSRHti&#10;ngVV3TDnsuty72Oj4Y2FirFHr7p4UhZqbWEnVz/7SkulsrhDgKq9VRXnb+9Y0pKeBOK6NP9UsbGk&#10;Jc2kxdZ7t2P5fctClI0ABFbm4NkHVnfm3VBtpaV47U8SV2dRV9IFWFQXVJKIlHV7YPMXXP+Cv/fG&#10;Q9/21dd/3zdOTAl2ujROM8wngLbC9PFrsyXdAL7Gg0ItwRpTsJYZFaQScwrp7CfnFZvsyrHLfPRJ&#10;qm2qu5faKe/syk8iPITYNx2sdv9aFeSHnNy+LwjRPyt9bVcBYU6pdxJUtZhOs9Hw8GB7Yi33tqfF&#10;+pFV6auFVQnnCRRcihFw3u4OC7ErnZiFGEzGgIqtSVmKKgOYSnnR5YcVhYtFFOZzjPeugDOy8b+r&#10;BuhG7fpCaH5SAQAWgihU2QUOCoU6D4cKOHZ0drfPTXVjhc4ozqPESCbKCLvLlAtNod1uari2KyAe&#10;yauqCpjCehPwX2dx8ZgARGDXgiAx+Wamsro2HvYTo+Z0UOOsY32qSVOaSBXEZEURvX6rrtRWAV3L&#10;ZB0uVGUIRNR3CNW4i/7BAAGsAlbu296Hf/dPD+vhnvTyXp7nfS76F2WX3vnuW/OpMT55Y+OFm7lo&#10;nxU1C6kLGbWwACpKCiaacnn186/dnha2kKIcXfv8a2xWWhWVMFFrY0FLGWBJFzjxguDmfGGgJS1p&#10;r7Q39TMAKIgBsDIpsSLmFQrgfz50QGL0TmH3PA/reIinQhqV1WuDk+XORrl132P3o0dKSkyS6JNQ&#10;24trQWQaqjBN725+rPFA0JKtZCqs4ELcfkchKVFEDk19YJeQ0VFBhVR8+Jbd1o4qY9eelXw1FSX5&#10;J52Sm5Lrgf12qa1fNKaCVbVi62E0UUPe6UMeKttCpqUZ68ESPb3ulTc9vrWxNS5VZXBwZeX64WRl&#10;LLktytLbqlHV3zNits5sdaheHFaxVlBmWxsjwBDxVKZrhwYu/5hLfeFDeTr+XawbUVEbvMVF5wl/&#10;5DtYAYZVKVXAZjKaNE+NZuCq+Hn20LrXsrooUFFAkzPq3fTeCS3UmYvNs3CLA+KqopJlRkubhLYN&#10;FmSpXO5ilpKmOBn+kWavNUC/LwQe+gfx0slxYZg0/O3oEtdT1VvrT1Ek1FvVR+GfeiTQ9lyIL2hV&#10;XbREElW3plkfnqhOTkD0Sy8TkxmUvfGdozt+/9ZLcGm/OLCq+4+Yw8c+9vnP/sktQ5vHNTcaD1LS&#10;nISJPa3JDYG0e+RDuVo1UMHOLYhLrODSZx7dmezYQorJ6OBVB3BkYLnQsHZSunB3dOKSlnRh0TIP&#10;wJIuXNL63/kbdh0cqwIuy72kT81+Pg2qox37xPk5B1CvL2RS5qlOPvOA/fRD5rb75AOf4kkGy4LW&#10;Hh2IghV5JZr43xevGgoVcunsyVhmNQCsCoc60l5u8tAWMlLukKIWoKZmbPRqs121QhZT33aRG+6m&#10;DjV+0M6fO28mWBWpUF1TnGiAESJAVazFiuysj/e/8tK/8T9+9HS+s0PldFJqqSfHp37wp/7ala+9&#10;dmvfNg3UllbVnwMg2N0kGWjnU4oxXOVOhuCN45s9M1BCacveeh8ZQBARInaOv8H11EctKUurRKDo&#10;ttA94EnQHhURESsKUUzHRVQhJZ7sM2mB9lGE+VH7S6FqX0YLvM4pZ1dmdrmlcRORiJIxpbWhtYE7&#10;d38CjkMrYtyniCsXXEhqAkKygrUUGDPLqysDSEEkgpAmL3msxtZsFQI1LiYiRphSMweFXPcQAbBg&#10;m+0f7//Umz768f/+3kP39fbfm9/1pj/7yC++ZXWLURI5PyWNqRiiZZ82magxOntdqs2HxtxomEol&#10;lykkN4QKlUVW7LtuPdvfs1JqYQnlCNNnvPiGEoWSKMS7jS00P5e0pAuC5jkBL0XXJT11RKjUP9Xn&#10;qG+btQn4myg+OHsZTrRZWm3V8XMEwjpr29kbaWTIZcKkVeQ7D25/+t//b1DJmzQY50zObGlmNI5G&#10;YZrklN2VKCAUBelUzeM7V5XDk6e2NqYZk4HEsCKUPpI8O7+aFCv7RGBRlemwwl468CzWHp8BzIkd&#10;KsIxFKrnrjPeSuOniOkYECtKHZxUQF0DAFSX92DVbg1G3/5Pvq9/9foj5aNFbg0ZTLSESk/vmTz0&#10;FX/jlTd85c3v+r//977sULljjQucI952QNvstOtOe8d3OXm+C2w8sXnIHCq1FBEYhkBUXZpeAN57&#10;NR4vWSH1Fk4MjlpjalenIJCqgMhaAGytkrItLETJJA8sNBfntNI9Lz5bRvSRqAkFC86NjptT7uLw&#10;zSuO6twSg9zRhAUEgtj2GDOmXru/5Cuf9wq13viayExzSp8ryiYvroLcaai/6DwMwivSFHVmsIm0&#10;E6tcASJRApjVnT6VnhI0I5YMpRwcH3rsXQ+/44O/XdoSE7vPrqIgw0Yaa4XPWkbwb0nK4q6zLVnU&#10;aw2oRPjGhE+EGs+4iIJRcPmqr33x1mjT5MaoloXdKEY3vuKm+975GVTRjzSGIpgdY3pJS7pQaN4J&#10;wHL+LulLT5r8G+F+QwdIzZvr1MpFVOmmqNpaNTjj1WE0Jbf7Peb8vAgeBhDgziaILQ8nZu1xXX2C&#10;ByNjhFSdwWwzGv8MaWdOHgOgq3OcHpCVV8veiT/55AM/99un/tc717Zyskw+/n3lGzkbGM28oklC&#10;XTjJaQ+Om21mF6QgpzkrXHG5nr1Vel1ZXy9ek9lWSXhOJy/qbGRqV5q1eqMyBQDp2Z2D0+/8yR/A&#10;VSuPyLEyEwKosLlmKM1ESqyaY9Mn8suzb/u/vn+jtyGZD3bp3AxSYLprU+vtCLNFaOvETo9zFVjR&#10;fNhDBnJ5AOLbE8fFlSZEzi9ZwcbMPuVS17lEXBSFdbGNVG1pKUhMsyNELdKIWlVVy5D4c8Tf9kbU&#10;/qLJyM9gRVufQ65xIhUbAhR1WU3N5DAVSNrldzERimq3Qbsfa4Dj9AIRsbNqc2sPAAKJKsVQVJ0l&#10;zSOCw/XRqaDywQ9lJCu1VwwoQWAhINZS+uM8P8UrW73BdIgiY8pUGcoipGAlFiJxcWHd8l2dRjXe&#10;6/g71RvTKSfUhKk4JJqWVTkSEUGFShzC1c+7ZqqFUdaJ5llvezy55MaLVy7pCwU3AK9qWGKnJT09&#10;aGkCtKQLi2Yt3lGBjpn7XzfV1/fa1htMm50qXTU4H2p16TxRW29FpAxmIiVWNiDmcF/NBaCDqAMS&#10;dDzRWQYRCTQDDTfL/kMbKyenWoJZFYIQ0Xy+bq0uVXWS+i3QeY02bt69TxdRhdc5ct3mcx1VQF5n&#10;IdrmBNIkh6zHAEQs1Xzx4xJb4CACEzEIUCEZ5eNXfcdX45LeppzknpaFFWsNkS1FVTOYshAhHQ/H&#10;uKp/w2ufXfRK6zSHutA0S6FNdb9WLSXh7TOTjPpqIQJmAwITMRsNGt9KyAWgsFZBrEpQNYYxUwLw&#10;sUJVtZhMbSkQYsrKoqzmNSVa8AS5dhW4K9j0WC8RhbXjud2phujS0ncrKQx0xRolEUmJiEWk1syZ&#10;AlCKU7X1yzwWGiZh7MJLaW0mQFMuG4qRih/PoZcDEL1PvBM5xYOuTpmjyVjSOC9Gi4oCaZ8g1dkA&#10;QbHhPiiIhARsfKIQiwwGaolVWcqsGA9lq1+M1mS7b8em1FytFSfek8uz3MFQ2r2NQdb6/enVys0g&#10;/vWsVtkRRLg4csPFOlRBySC2PNmx2crgjN24+aufO6aJsGi0ceqodElLuhAp29NOu6QlfSlJgcQe&#10;pjoKmAfN6xtxa25Ha4uIV9K/Dm407Gr2ike7qAHZ3O7r/gdW1WCv4jmZpUKKrAQcF+/vYK8NSQhQ&#10;ESIuYWGYIbACYhFlrxT0YlCD3YbGcg48UCCEt6euEJqLdGRbyTfnzhQaUmWKDFoYWKuG0Pgh4qTz&#10;i47RS9QpSqjRGz6xEQQojcih/NqvevbDk8clK2xREoNApbVExpVJlsTYknTTnPmKb3rJPX96J2U5&#10;lR2gq7PlHUg23O5GjBXjrQmERNWKz+vrY8ZX06UWA1+t7yJRdfGCWuJ3wpRDXgpbiu0BIJV0otJu&#10;U6PRlBlUYe8gilf5E/ZKDWi4SPU1qh81KpikLLPM2LKkSkVcKSgolbIqHjq7ZZdVRaN9jTdqI1Eh&#10;9kGdaiV2rBZpyf6dZgBEKo7NJLNFjHFQW/Z2e/uqphMAKyoKseJ8QhprsFbRwLwaR1UIZLU0TKIw&#10;ZEQs98wYKA4MVq45evDay1YvWrdiJ2c2Rw+d2PjCo9mJYjCeMrGSN7BpCV0p/1pH+XucP1E8ClLb&#10;hOxzX/28rXLHGF7Fyq2fuOf6515TCI/N9lUvuPKWP7jNbgmrKAWN6oKvwpKW9JTS7icATZ3Tkpb0&#10;paBKC9iIuBL/SdGY1p6rlZL8F5Cp3wBD2JtwFQDVFUL1Ss/LS5AU79GCB2pVEHTqwPMzdPPxhw7e&#10;usE3QVQIZBSZkhGf1ck9oGgeJcxocyc4qMCPavW5efvuwS7bQsfcan1NLlutiFoHNeYdo9T6kaoI&#10;K4QKqiigpCqxmGDgVCWTCHH/yMJecsOREe0ITwHrsliJkguv6WLHqAoUVqVgaw+YteuOFFxEl2Wt&#10;NW5vM81FmCSlyagkMhYqIGVyq7vH0GHiazCNgsKZtMOjV+rs4Nq7p4pSy1JEnZ9BvBBB6e5Qe/bo&#10;Vhe0+k879qi9TMo2FqOO92iBktxjTFN3pgM/B8LFVHZuNLHxki6EsAmI0WKZBUZgquBBEeQiDpqm&#10;NTaXRh8EmUBgqEtK1345U6WH1q60WKvZJxFZFSF1Ejg11+tg4lapPuCdGphEBUSiVns0GeTjZxy4&#10;6ntfy6993ukbDz98kXn8yGDrmsP08huveeM36Quu3VnJmNnlpA6yev29qaF/bXVISt1tizwSQCoE&#10;qKgYm12CozdePKEi02xN12972x33fuwLK2YwsiNzabb2zMPSF9Ho/EQ6f3SXtKQLg/aQCGwpAyzp&#10;SaX6ruVt4aOrq4PM1Nw4qfYPahcb22ASfa/pTKbJL13BalJNEs24tCClTDUgl3oM3iy1YqxyYKi9&#10;mAtvN+QwjMPKkFgbefOPkHaoVfceKMozCSTZW4lntdIQ1BkYO2tkpyCszw7HWZthDXrbYMGiUFir&#10;Um8ABdnQGU04s1/XY1bk8JFD07KAIRXXr6wKhTr/SIDApESFhWS8heml119eSEk+gIrWEdzeet3h&#10;HcMYjUsn01lolmVOpGGO9irqrNjDQyoIM0mdCVoHfE/fE+ezXIpYqwq4MEkeLmkCWmvD0qbO8dXG&#10;N+dFGV/YWlNndM+MedMhluwihMR5k8pk6mLlKhGJWAf3qsUk5OtK8HmbnSYun1mz00MogUiAiZlc&#10;/YKrRjxVqnKu+VKiu1BLaRC+Vo0QiKgIEYijyz+q4lr68jkvYmp3RGSdd2/ojnil1dSwfsYcb0oq&#10;CkOjDHrD0ef9wDc/sKqn13ia0ZS4YLPD2FrhYz175BUvXHveteOMMma14qSZWcy1ujf9ZYGXy7tF&#10;OEWCTHnyzK+8wa4xZbKWD+74wKfxWdx/6yPDYoWET9HmM7/mWVMeuXWjYQW3pCVdyLSoD8BSol3S&#10;k00N/VjcK6JWqg7c3W218++4i6UompKvFHalxJus6bnq6qFko0p2tk5tE1p750LLf5ekEXTRNZRC&#10;sWWpezOFEjR21W5Vx1jvLnY8sSqEWVUlbszoaiS1ftmlZW5zF7uLN8PMxxerJ31EXS5SFkgFGaPo&#10;FEts8aMRzKSygZZCUtjC21z7uefuUgJUlX1yViUlBUpbFlpatlatAs5zUZVBJFAX1V4UFlZJS7Ir&#10;B1ZVbeQoDXW1KNXFUoKWhQWxT2DmERKJKDPH6e/iJLn5FF2QFcp1EyCqGPP969qOUspSrKqoWhX/&#10;poRsXW35uGvXmLWTVPUFWZdAkMqT5Oz88atJUBP6FyFKZg4AVc4MAGb2AlBVyXnaHr09n5PJoArO&#10;aMKTr/qrL5bBSIxo8D6OayOF3qLGhPDFeR2KAoAIiUCRsYupo+kTKRNdHZQi6GQhVsAFEGCxksqx&#10;TQG8VpcbawbUGFJD9uL1a1/zss+PT8tAMS3JogfmUnvEpjRq9GQ+WX/hs8ujBy1LTE09eySTDaSr&#10;hfNJFUSqRCIC0mKgz3rVM0d2K8vyVV19/6//GQZ85s6T5YnCEG3x+KLnHsJBb3znxo7O13xY0pKe&#10;TNqDE/BSpl3Sl5aqfUOr3aRTr9YEHrM0zolGygPr+iaiLnEYVemHYijoKDK0NUnpzqbJ33OhtK4G&#10;gnGQtRE3cnf9VhUBUBXQEZdnMtnu85Q9jqj25RYrrT7cpXUxJOdud3ZyS7MvzatRoSAlTkImzhGL&#10;muJmlWJWATBhCrUEgfo4nUFidBYNRKrgYEvGwHg0BpFYBViVIeQkgOAaGB43bC1IDZETE/zJi0O7&#10;c9rc0Y+JvOs6Wkqp5FnD8LZB5LPORa2mh/ZsS3HuvekpRL380D3+OQKRLawqiZMafW8AQHLkshg1&#10;ZPnWa+tntqSRgFJF94IzhFBX5aMmqswVmCPy99+4KIVN7Ap/haht+j+Lk91vI/WnDW7OFFRkB3D0&#10;pv2DKwZTmXrQz9FzCRqPpjqXJjdA7gc2DBLr5rNE398WQxTn1axmxMaHEwjvXVyvvS6Ax5dL4bJK&#10;i1gwWS3HXB66+caNtWxqCJZMqYNCTUlGyVjKVdlaymR7/2D1WTcUuYIkxOic35eR30Up2XLcKYCW&#10;pjh43dr+Kw6UbPtF/vk//xyOY6A5pnjgE/dfNDw4FcgBueTmS4vMAiHuGHFHPyxpSRcYLX0AlnTB&#10;UgWmqz08IHZC3H/jP+QX7vTKjKmrXqgID7v/q0IFsEoW7MyzJUbeQLXnUP3DTLbPqtXd8Dc2Was+&#10;CYi0dr3xOW2vb7JVjHLBDZcc/davOvT6r9g+NCiJPETUmqI0bU/rt8aH+mUNMsUumrA5XbTX3qNg&#10;t6zqI8nvXkKzjwgKZSJYm5eZ7CimYGXEFFdxAJwVkH+ITInNxzaM9IQhrJZEyJ0DqLhYSKF/S1GY&#10;jEoendw2yuQhQ4wmWnG2WPsdgvPoWQpLlYcC4HO/wgclr4E6hVpjODhrUBIpqFlBAmScgppV4SKk&#10;0m5HPPOuUvhHYz0dQD9gVK8IqD24AHmNbPvnpuQ8j3lyDLk0t05iY64r3Xcra493MZFCVa2SHL5q&#10;LT+oR687IKZ0Axr8X8Ni2LFaaNWHfo4QmIyTUa1TcWtw/NCkmfGHmVMwqc2d/wSvKvGpcJvPJRgi&#10;yHlEAJitQpntIBtecfFWMQEEVnsCY8Wf6REzwKIAto3tXXu0HJBQmM/V8rI4xm6+al0X1DkZK9tJ&#10;Pn3pG16yU4xz8BDDP3vrR/uDXMcY6OCW931sFat9M9wYb9z0qpvLrBCj4tcKTbehJXxa0oVJezAB&#10;WtKSvuRUoX6NuvggBVRra4TvUTMVAFsXoKl0jclfFyxFwWr7srOuZ1Z1ayAFl0KSKLrQgg5tBJCi&#10;/4UUjV1N7vi1ocWc8QA1MVvKKBEIZaaTfb1rv/Er5XlXrLz0GYdf/IwxFeFQfaEXveb92MEAYkKt&#10;jvJmCxP1H/ay5DjWRX10QyBMj/o4t4YimVKI0opVwSTnY+bYLY9SkStImRzWj76RFIQcUSHCMOud&#10;+Nzj9njZ1wGUBexDrTtXXKUge8GYTGy+yivH7n6wR3lQNFYQLrK9QM/VICoBWgbHDlV2CNUx6rWv&#10;6aGRewsYAcuTTwOR9GirPgJBRMS6sDKSSHfOHWJBwwdtfPNvJCU/CRH711y1wnl73IfCTGh0LxZ7&#10;H5N7iACGuHiXJHG9iDGnmqm6FihzxkXX8xKSPE8xvey6I8Vg/IybLweVlYFQaFDVO82UVnDWXs4x&#10;VVUhaojFKvKeiLrk0PCCejjGqTHZ5LbVwoiZOTiTxGMgbT+m6X/eFpNUQYO+rgxKUusWbgmrGLGS&#10;KFRJoCqktNrjHifWmDNZnU1dCo2O1impMisO4LqXP2OCaV5m5ROTU3cVBr3hYMCW8XB56r6T2ZSt&#10;TPZftS+/+uKCyypYLBIjqCUt6YKkZR6AJT09KAUIWlnuV0Era3t8Yrzb2vs1fg7ihcaYlTY3WxcP&#10;r/jur7vie79ZX3jTeN9A4R09W7sftb5qHWPGza798J73hfBAtYFq9RcJRKpu94q/0HVxgyZiDHrl&#10;/t6GGT8hZ3YyKwxlZ9/RQMezeK3VVhdHvJUyETW9Sjse7Sz/LDbNYHMUkUNzUmCOdFOJAUQKlyht&#10;7Q//w1s++we3rZYDEkYwlo5IVQk+NigzYKSEGee3vusTa+W60R4zwRmuMBFAJEpWtCSjRjnXbPLF&#10;02fuezxTQz5Ej8fbDbFp947QoJx2MM5qUNInIliYvR4xeainIFLxk0jFnXdRTRmszbqgCgspNWbq&#10;rQLInz3SocYXD12jEUyAt8nlxSm+fQ2RX0NZc4rThJ/AhHi3B+cEEN8XVaWF+mCukBDeWHK5mb0k&#10;UF7z7CsFxXXPvhw5lP1Yh9g6hHgY2BqwwJIXA2Ats4KA6AKQhn5Ksb//eUF5i0DMbAL4d1JF3SUh&#10;/FsNg/rZK2KtijIsieeDRNXF0PJJ1wQAibJYVuZ22oL51G5Fd7taCzpv6+gFr3v2tG+LTAc8+NAf&#10;fJSNy51nRJTEfOwdH79oeNgoRth87tc9d0LbkqyiVDuDWdKSLjhaVABYCrJLeiopQHVWZKJGxKhS&#10;yN7lldvR/DKgl4hg6xrgisI6zapgZhBtZdNLX/6SlRffPLrm0otf+lztZ8JGSyFiMCUYJFWVNstL&#10;vta2vOTrnneEOhqn+n+NqmtVpDsQAQQSazEe25NnBlvTtW0ZPXjCWCf/RA1krci98eoghbgIehEh&#10;pcrUPRW3IEXk4W0bao2PFc+uOlFlw4U14Q3ub/VQOnwddOi1WCtOba4qlsj07MrDH/r8fR+8+yAf&#10;JMnE6FTtVIqSyimKKVk7oIJYp3wYhz765vetTHskTMQpzmxApYYOvmMgmpIpaQjrKQ31Y4rG0hrV&#10;ZWaKQdX95JlVFwBbigC2KU/5EJCNJxaaPGnvexjrxFoCeGYRu02kqIetva1eXk7fkS4JpFFNyDXn&#10;jK0UPt9crQ8WmtgLyHRejA1DkOGKGy6dlKOjlx/EfpQo1Av8lVAfnmw0JMyo4MdOzFoqkwFxaFC8&#10;pc3aXFZrkpSfw7UXTOsdX380yhqqZIh1XPCkZEAIBFYlYXLRuRgcmkpMBFFYlUr9sxufC91Qsexe&#10;dgIAURYZ6Mu+6RVbxfYgy/tF9oWPPdCnIZMR1V7WW6H84U88sDZZ61FvZMdXP/8KrEJYqhdhtuPa&#10;kpZ0IdDSBGhJFzo5jb5CQBAVyXU00I2hbmcoWEAaksIEKSECnNo+0aEBjtsfkXdqhNBkMs2ZMymO&#10;P/IgpFRSylk6k9r6xxsF7tqas9kOWrhEkw/pOYOmjyDgAPLbMymQc4bTxcPv/Fjx4buO/8lf6H1P&#10;DJFVKAId59aL6tBCxRr3/44nz3k3nK3Ip7oNS50pdGKchkTl/HWdHQKi7Bgi0caYQP5ngQutDrAp&#10;abi1cvtv3fLIB+8/Yg/mdphlJu8RjCWjlFE5kSEPr8ku/sgvvu3M7Y9x2SMYrU+H6IOhC6P/6l9S&#10;0VoBHbcGXOmxP1EIyOglAEoM65rdGBwLorFHgjEbXFL8tkdU7NXa8c1kZ0DVvnE30lr31EQk/1db&#10;l+rP1mTW2HZhUoaamBuu8eACNLsRrg4nZDgdPVvsx8qhwVhG1NdLbrhIcxti7cfaqDoAnPG6EZjA&#10;mUEGztiQMXF+NRFqNXQdo1fdHNcb/yYQaU0vX5MoWly56edOKFiJRlZObBpxE5KUnJEVARBVIQgp&#10;G85KMhs72CkMITF9WhybNNeEzluCBKyU6dplK8ODfYFk2t98dAPHwGJURQllqWwJJzE+McphJqYs&#10;D+natfsKshqDqXUmaFzSki4Yyha8bynCLukpoaAO87Hqbc6j/f0DL39OeWjdPrG5fesdw+PjvAQR&#10;iUi0e3YOigHQVat6o/CYDsxbygoNCnPyI5/JKSsmU7n1rv7p0thMSYmCiXnFF6IGTNv76MzWdLCx&#10;W/NjLY0NLOUBvpO8CQgl16oMn85QmywdpOHkc6eLe07nGfWmRAoyARrGRs6Eb92dmV4UBXu/Um2D&#10;iyeHghuri83fpdJs89zW31IlAYVMxj4UbIIoqfqr6v01WYksVkert/zqhy7+7MMv+a6vKg+UhZkW&#10;WaHEfTs4kK9MHt78vV96k36hGI6HpBmC4wXBH2ZRCEDuzxxqIHTmvKlgmKqzmFYvv3jzNl9YAke8&#10;8TebEA8nHqB11ROjTrpuAVQhAHx00dgtziioVsIeAVBt6rZ9jFN5qS52dEDVROBvS7RxDs/p1/gi&#10;KDmbLlUmEgXIJYtuDc/uEzwKF+1K3QzwL6zzgbVsL7pyvzVkFaPx6MWvvPntH/uA0sCPWkyXjPrK&#10;lH5RhACvIqS94ZCop5xVl8FA4hPs50v3Ox77qzKxS7QuxKRtLQtmdYsTNpWIe4Jjn7nrsuteOS6n&#10;YFJRUmYlEhVADUmPFbQPfOaOe3niHfUDg3taVeYMd50vwgiTF3zl887ITmGQTfI7PvwJ6mdaEghW&#10;rGGCMizu/thdV3/L5Vvlzhk5dc2LnnH77XeqM1B1va7xz5KWdMHRogLAcgYv6akiDdiCCWCW1d7B&#10;l9z0kBS9w/vp0QfLEzs9IgUxG5e3NYDmDop7Zig56KwIgBK4b8Vs2Cfe+TEQ+mJ6lg2R1XS779jq&#10;d3s1Fth1Zj8Z8b1HpR7Qp2yku7WXATzg95mqgrYvSESA9JQMSEswwhl+C9PMeOsrLW0Ko5LrCnIZ&#10;fiRxO+1WyM6gs+guB6Vd4HMl2mtUyprmO21akAa6niA4vTuBNCOSLCt0nQ6c/PCj77j1TYdffPXV&#10;L71h9ci+yWjy0H0P3/Lxu7c/f2pQDHmaA0zMUVNIAfYmcL3ZT9XnVgemIqCD9qKN5qch2VW9Ebho&#10;zANcg5AtSi+piAiIxec709m3djI7j2phN108GarJGK0J11LWz+a7NqFpHnZsvOEhjzIAEZUQkkAo&#10;nROLbpBzBA+tMUgAUZnJ1TddWdgChPFk/KwXX/32PuxETCXaz2yx0xc4T1/VkrPS0hgDUlawWBEj&#10;kmR/03YJLSab1Wk4ZFX1kWSJGaK+z7oGPm25W45E0BPe+PxDo9vvu+j5152cToyBwKoFs5KBZhDR&#10;tbyPBx6Z3HH3PjUuaNVeMMm8e1uDQapCjCKfXP+ia0fFDveyHob3/PnncxlAlDOCISsWpQzylbtv&#10;u//K117Z75nJZOPKZ115e3YbZKglnAYqGqYuaUkXIC1PAJZ04RMphJlhxWqB6chu7/RJ9MyGntgi&#10;IQtwWMOrVKfp88m/6XqcaCsJgEAZxFZX1SepBGClTLOnUlpeoHR7mbHVnN02EBpV51prVz1rjfzz&#10;UVGnVTPdX3UwGUzxnER90+swWGs64zpXSBFjHdq7wxrvlesjgTb6b+GGL3hrykNlGtBRVTcsodjg&#10;0GkEchZhlalFvZqKFEzs0oGJlIYZpaxKrmf49HsePv6+B0ElyBgxQ/TW7T5RkCFSVjhTAq9QT0fI&#10;i327dVVUh0cBUf2PykRWgkula3ddmnAgzTvQeGfbGbNa648TiYoS2yrGSTWsiwl5uwxuBPUUfbup&#10;+d7WOJwxr+pY24d1j2aBFDuwOnVoPtuQiOFTajmf6T20qNU+dN+fJOdViLAtMXnuS58znhZgNaS9&#10;fXTk+tUTny6kZCZOmqANTsPgkHUiKsrNQdF78ZWn+tmZ6QQ5WQYxARRSAFZNaHFGHZ9is716BgC5&#10;iFjJpJw5KImcp+6dXbO9x9976yU6uPiZl56RaZFBeixQImRiLuW+3H3skXd9bHVMWio4njUtQtr6&#10;W7tWe/X88kgKpTU6csMl944f6JmhKXj6hA4sM5FLoM1MmclLK1uPnN43XH98+yHu0/4jBzDIZCIZ&#10;Gb+6+o5YigFLuhBpdwEgvjdLGWBJX2IK67KG3YVyzcYnRw+/8yNYHxTHTvPpSS6G/E6k8PHM5wH0&#10;iALdNlX7QCTuXvFKWUIAutWfCj+ED7X6ul6Ts3t7qo0pAvJQWkdVWrtUqYQrgyhEpZlAnfePO6kO&#10;1twzcXMnzcL1FPrEG4ufVTLgPZGGigNeVB+js9YdhM49OJGiAixJBIgIYzqOQ9zvRC5ejYqwMaJK&#10;JrNSGs2GYkgcR6oMgRoYNr5QEXEaQqhGuaQCIlrxln5oc97oBq+eBkmSEKARMTfMJCUAErwb3LlN&#10;CKWKtLWVU2NU90JVE8+IRufEEemkhZAQg+B9ALoKSAcsGPI17wozNMkeUN1VlTon/VraBQBgRNWJ&#10;y4LQei9fNCJpzqHZWLB6XFVVWbGGQ0dXt8rTJCCi7fHO13zTK37ntnerydW6Gjl6C1cNo5jiVwAW&#10;YNIv5bqDr/jRNz7Ix89My/XnXrP1xx/vbbISTFgEqxgA3cOWQuWICmIINj8xFkS5sRIFwAxSLmnf&#10;jnns3R9ff/wZFz3/uumBwRggRlYiO10c/8Qnxnc+uDJlmhIbFomxs/a6tjQ7n5ot9sdaQnLwkgOl&#10;StbPIHzqsQ1MYYhd7CzyhqPIyGBcTrYmCitEtq/54XV7ZpKpCY7W7s06d8+nJS3p/NPuAkDrDVnS&#10;kp50ilpAVOoTBsAl9kl/cvsxIQyMyUplFyhCXSxzhQ/I3dDcNSiqttMPcDta2MmD5tNtph1YN2Ki&#10;2rX0juTzntU/wdRHWwCrq/jQVcF43P/mMWAI9scEAExs1UrYlFRAzOLCg3Zp/1q/7d4WZqbITHM0&#10;zjMFGacaBx9/NFWKUvxnlgowKuoQu726pxNgVgUAwWnTHR1kxlgRDkY+rmMNgdT3CcGfG6RY2XGQ&#10;YucoCSRo1X31h1Jpe8gBYYnj7w3EO9l2JRMYkUXmRP5IGuZ7oJIBVNWqtSKiisoOpjEb9zLhq0er&#10;TzGllBfqusqNvgmJlU5FiUezN7Ci0EAnVQdzOgJpo+z2lucqMkSk4s4ZVWO8+urhPb/nzX4IAjuk&#10;xPSK6w5Rz4iASiKliZ0866XPwEHIGaGSmE31rpOfpkpKyZRWiJiyNPaqF76k3L9WyOMMPXzlkc0e&#10;FAKwOwyM06xrtlRwPXml4o8+QxoxEmGkOTkblE4UEZAhUWtKXrdU3nLvF2+7Lzuwmq+vCOx0Y0NO&#10;TwYl1qyBCBtWQcxgML8ru+rvVgEkF7ysaLU4fPSoQLLMsJiHHnjUgNQKGMzsBHg2RKIoLAlIiZkn&#10;KqsH923Lo4pMBexWooWPKpa0pC8x7R4F6JxWtCUt6eypCvXv/yWAYBRDzVbU9CwMhexDEYpo0AS7&#10;IjqKjair2iFCTH1UcV4AhFOFEN9Ca5tEqKGJwdNrc7jYjZJnUmSYKtmodWfIHtTmxWEUVVJSFagQ&#10;CWUqqkxQUSZTr3DOi09xg+8gdUo95pBawfXned0CYye0MXNyz0IhOCjRAFc+lcncq+5rgE90X1JQ&#10;jLBOBHbhY9lnioqBS9TLmi0hrhq5pLZEFnFfqZqw1SUCfMh030M+d21tuqZ8ijivARBA3LRTqPVn&#10;Fc5VSy3VReXyqZA7bt8btR/1oosCmA31KkHXz+/q0bRshU8cEoIWhZSCVRyctKT0Q30Bgs9OwFCI&#10;2OrBPTicaH0W1a854cSZKZGUXNz0kutH5Q4b451piIre9HmveVbBo6h7j3JZxavPUuYi8xAJoZTR&#10;yZO6PVJriQSqnBmJwV9dN3etYMkPhGpiwb8gLlqWy4dRWf9Q48nZc8OVoVAhJjVEqj2ra9vae2RT&#10;7npUP/v44JHR2phNCVYi9kGrxDNLs/tzjyJoXNSqlU2HK7mWRY+y3PRPPX6KQExePlNVYjLMWWZA&#10;RW+QM7HJTCHTlfUVkdA3s0SqJS3pwqBlIrAlXYjkFXvNn1UJJYmwCmnYjnSRBKT1O+pKn3pEvHi/&#10;JttLajVUMdO8s8Iedfh4jkJ0GsiIkr0t4D+HllKOA6atOAx5NwFRtWWum30507fb+7KJUWGt0ldi&#10;kT2rs0UBkPpImvykbX1RAqmjX39gU02bBhyZVZYrimq3qhf/QtnhtygdVZU0UGLShRoES01QrFf7&#10;V7xp9UBraLsp2LQ0xARAYK2oqIha8bDOuyEm7QszgUUFBIVatYENQqfCMkovXkOtIsru7oqVc5zn&#10;CXmWU5eN5mrQTHOQiHHdK0OVStyLOl74U0TfkOQdqEqNEBsEtcpkSLQ9QovN9tl3+SVPlVzeLljW&#10;G15yQ0GFss0MQ4mYNyc7r/j6l0pPyASpo6aCoGAPWa1IBNMvsyc++sknPnHnYIpiu9g8ecao72EP&#10;eJs+BE2GG8JpELAVxIAh1QwMsDJXl2ctE0nhQZhwQQNESITIsoBhDGcZkzFCRGycYIRwgBZK6mR6&#10;npS1G4WVUzk3PcOMworYfUf3q3FHqAwiOPcJKxYlelwqelmPhTI2Qd8RT1NTW8SlMLCkC4v2IACc&#10;v9V9SUvaA9VXTY12GnGh18YmmCrs/G0t9fCcGsJP6X/JTbGC5vZfxyOdFe2VolExBRhfK9nrgckZ&#10;MjimHD6tkGX4E/ZNVTFm51B21fe//pl/73sv/97XjS5ZLfKmrXW32lVDUU0JquvO2Osa2VqQdtu/&#10;q8I6bvN5necPOBA7Moht2kLwSSmV8BVChNZkK39Ra8WmNUX9uZ+64WalCoK1cHqT05lEURYSqIW1&#10;KorShswVXsuryf3eI5aZxVk0AwJx2thKlElqdjZQjkXvY6EafEfCG5Gah+ytBfXHXA8HkSKw0+qV&#10;ROedsFzFcK29jw0Z3wnJmrxRlLS1zXwiHYSWa+Ua0fnY/DZ2USqNaFbuvzpbPbhiuUCmDDJMamSi&#10;5b4r9l35rIthRF0TQro99Qcy/n0j3yg1wFB7vVN6z7v+fF36Rszxzz5QblkXTT+0LF3eGpKwn66N&#10;tLbu9EAAkKooWDRTgTOLojkybGOdDJGLlYLLB8PFACVWYiGjIElGuFnqzIFbkGqtAhz3rGY8FQtS&#10;sjvj7aPXH7aZkGEiYmIiVoigFFNiX44+WbUZ5cOsV+yMjTsO2U1MWdKSnnJaJgJb0tOONPk/0MRc&#10;3p0yogOtP9gB6WfP7gakiyXHvTCFotpCpue87tdhZE2rl9bitlEf8LOrUg8R3c62tSaXf+c3bD33&#10;6kevXC2efckz/uqrJ32SCtnER+a89DrzngqVBSYJe+yPXW/rANmAi2riEDnFYJpzn2hWVwe+LaVo&#10;Kn8lU6j5VONyvYhG1dqcqF2OlNrmm+rX3cCzFQigCtEgDyL4YnQVEACjiE8bUHtDKhFH1XssKKDI&#10;jSFVZQRzk1bxuzW762L7NXUyhTqDivYj6WOJMBfyNpN7I5jUhJGJvjrOTMsFe6qKDC4ziQBaidC+&#10;V9SFgBEJX8NtMwJmtYgwY367CcAAVMFamOmLXv3CgmzWJ1ahQnIdZqan/XwHWy//pheO8oklb4ui&#10;Pk2h8zFBldsBRMQKZsqH0sfDZ1bIGM5watwriYJMhyBFtZqMIJei3jxFNCkEYWIxFirVZsk1x0+8&#10;f26fJEJHjLgWBOP6+UbajTV+qg97hirU+qYqGeWnnxjlPFDCFNPD1x0xR7nMLThTdY4L4B42zfSG&#10;r3/Bth1xv8/Uy5EVW2MinmGAuIRRS7qwaHcBYMZOtqQlPYXUZVOe6LDijkXNbSPd33dZjuPupfUd&#10;Jqjq0kK08YEqjHKOi37E4zX4Gc7+Qz2qqZ1Q82lFDNNRkmL/gK+5+KQZ7eTjE2ZbrjyAAyuaOfwQ&#10;7Xbqeqvd1W8dP+vZhOmYW2yLG1T9XhmoOBjRdYZB9S8VGiNvNu0wi0e2pB4+u0sBrkdTr4ZUk66U&#10;1J4c6X+B8yjLKdptbssvM5sS6qn8VaI3uEaHBFTTQYPmV0BODPA2YHXtrH+EQgwuAsFadhpONwHF&#10;HwNUYmOD9S7+m5CrJjRF0xx/RUQ6pwPVWlRNW98XCpBYLcEl9wpkpWAqIlDxGJlqYmrkgppiX2DN&#10;wT7A+bv6mRDHfAEfgDjQrbfCYWZighJEBawykBd9zXMK2s76pldmF5kDO49v97FCBOWd6150pTkM&#10;9FWVIMG5QRU+u26YaOKnmxUlyTAiW5QmY4zKHM5NB2HuUcol1ZjrEvQJCmXnEr1TjJ7YZlAJgQm2&#10;PxTCJ8wj7fqcHF9239New6mjU/dItZlPZISOf/EEJllpodAnNp74vn/0XSOzZbOSbAE7payww5Hd&#10;Z1/yDS/cLE+DMpScFXT64ZMZZYAQ7enYc0lLegpoUSfg5VRe0lNIe5p+6Y6lYavQ6sqilGrZF2Cn&#10;bQ5wXjxfNaqZtSrTiwMCIMDUiuPm0xS4c1mARdfz0UCsmdpi1MukzDOsrVsVeGjobu/Y9GNLZ4FV&#10;imiCWJGEjlkwQOKCNCP/kbODcAYUVbv99Y6hiMY/QDCgAkBgMAmTECmHcJTaMCGptL9JaVURCc5r&#10;t7n9Y2Iw3T1lupWJQdgkLwp6Gc/LAd6oy7nJR9ZifxBcRH9WsIdrsaLAST2glAajcysOAofYoZW+&#10;OWliB1EydWKDZ/RKJVC0rdGCmj9hVTVIgP6PmwWc282V03L59vD5K1sX7Yz741JFncsphbCxTR47&#10;+9oVytaKc5Zm5nil1cpu0qQH6k31Zw9ehCWUNL3i2QdXLx5YM2WVg/319/32h37lx996dOWqfVhV&#10;1XJQvPwbXjimbQWIOQhDtRWLAGIiL8cyVACeTseSKYoS1ol88UUJJnCtFjUnfvydoKoGlJfZAx+9&#10;+4AeoEmGLLdiY1Cm3V74eQtkC3jEj9T6O+tVO1tSMOv4xPbOsdFAVqA9S+WhZxx60be8ZMee3sRW&#10;OZhs9cbT6/s/+O9+9NGdR6lf9ob5QFemj41wZsLsk3wHUWhJS7pAadFEYEta0lNIe1hDQ/oqSnFM&#10;W+m42G7R2F7qIkGjkBpOSR45950prZlVBawsAFmoAeByeBFVGvd622OQQoUKWPuDPlkLFkNiVMAG&#10;+1aV4YBU4JvSyqm1/TZ4a2KaYHoCSfk/T1shpQVG2EoR1yLKMIGnDhuYip/Au/eSUCvCpMRGVSXY&#10;UtfMaIK8ERFToq6s5R9IO60BNGsaR9+qmfNk/hyqEJ8GEIkaAgsygP/r7aNUmcklA443JPzU5BEX&#10;s4hAYM2IGGxJSrXEHJ6bed7TVifXL9T9RZ0dW61p7XJDIM/AW/DiTYLaQDSzm/2tV33vs7/7b37z&#10;lhT3f/b4r/zjX+8xYdK3IoZZtB3fVbvcMEJl7FAdqYKYEcxjFqT0rWxPElIiMqJWjZT59Cu/8TXj&#10;cruXkU6pL4OPvOVebOF3/9sffuMPvWKH7IacftEbbv7wW2/hKUshPrMfs6gk3VrNa4AJDCKBistE&#10;QZwMLtDSV9fXuq7eUCIGhPo2P/H+u7dfdvMzzEWPjiQ3fVvKjNwMKUWlAToneLJktBfgxnpyXtE/&#10;ACYF+rb36Q/e9oLveg50m/vZw1uPveSNX3HFc6/93C137Gxv3/Tq5x591iVPbD1B+bTXZ9bsomz/&#10;J9/1nh56Yq2BQcgQ8qRwuKQlnQ/agxPwUpBd0lNFbUTV+btD+nXV0dkvu5WOdTYD6W8tSJcAqbNl&#10;IHzwdhYKzQjGljabFGvluFcoW6LS26YEJWyC3QgBCwIOtEpOnFuYgvKSSADSbJCpWHhDcK8Z7TjC&#10;9oU3VbLU6iVQgpkTJ4DzTWnPK1SZQlqzuglQFxLRBlPOeMaqaB9naOP04NTmgY3xcFtYrIpE6xoK&#10;wX1i2c3/0F4stfnZ2xIFoyLUmJ37eIPnqjKn6BVyoWSI2F9K9LwJYiJAiZ3NebSeSgWWWkMMMQSq&#10;JYakmZJoDrBY3+fpMdQM2psISNW/2ox2imYX1VsFgpLCYJRNL33pwa//0Td83t53ov/ogWcOvvv/&#10;8x3bsqMAGZY4T5p11yS6pOBw7KAAiJmqQ6DFst0Fl+Oq/BCXFGEaiKqaTIcX4+aX32ip7HG+Vq58&#10;/J234hRy7n3y3betjVcHklmW3kV608uunpipy00WuUte+1Se86KAiDWMukQcn6qJfI2ubfVPROZs&#10;hNbswff/7Fvv/M0/WzXrZVk66Wi3/qDOlWPGnWmU0yYz53d1ia/MgPuffMefDbeyA7wukOkQx+hE&#10;fn3vFd/zqq//ob9y4NqLHx8dx2DaHxjYjMe5OYF7PnJP3/aMixda0/2n0s6SlnSh0KICwHLmLukp&#10;JGp9SBF5ugnM2AqChcBeNgxq/dXalaZisl3oOe5LlEJDhUIIgnIqQ7v1jItXvv21q9/xmo2Le5op&#10;gT2s9BnRYv3eLDjKRuSgC5QUqqKqAuFe7tXqXpXbEmmo/rXV5XV4p84ElqJF0TnLQq2OqX3wyIUA&#10;OBlAUhOm3aqOdv2qEO7JFjZ/8O9++2++8+d/7Q/+wzNfcs1Yd8hH96M6XmxMRo2lLdLS0GMRpGlz&#10;ls1it1mIr9cBFz/+6hW8iUdmmwMfBtSNOUVLkKQSl6qMCaIiVNhVizXIMLdQOxr3eyooyU5gXe1a&#10;TdaF2N+F0r5OZcvGXclaEPuDVMSW0xd99Us3e9ujldF2b+e0OXHNcy93URxd5Bw3mlQrt0P6Qpge&#10;gKrY5KQjZtqrmX81eEzKrQA5xWIJQboHgZh4QuOXveH5GAoyJeiqWf3Yu25dGw56ZW6P42Pv+eSa&#10;2cfWlOPN13/rq4p8U3Kx4uJOKocNPWJ5ApGzb1OFOKcACa4Cjfd6/ibfaJkXYwgGgBHaN10tHhnR&#10;VJzj9u7lLUTpCkNoHdckf88DaRwmUgGhZLPB7/7Ndx81h43k6GU7PN7MRsfMiUfw0CjbknxKecmg&#10;TFYOZ5f+7n/6Hd7O3GIr0naAiCvSEkwt6UKhZR6AJT0taW8KxeSJhi5/pm51F7kiBQrU+ese2eum&#10;dL9VYkA0K7eOrAz/6uu3Xvua9W993dorn79DhcKG8IctFgJmDSFSELSZgJKqihLnuVhb6Yop6CRb&#10;PMDX0RaOanX6gEIuu3BVzDn3x1zNuNMTkotX01TJ1rB1o5iohmUmqzh69eG/949+LO/xxUcO/fUf&#10;+r5SyhhaZYaZS6M30v9mNSMN2gpUplfh22yi5iefKNpp8SUGg/QCXSKU1R5XACoWCN7OTYYrDKmq&#10;RCI9O16xL/qb33Mq753eptPbxcoN1xarQK6C0p8hUNoJu7A/+xfXB1EImT9xEqM1cudg7pshMscf&#10;Pm6EMmYGeAoaKQRiXTo8jY4DtQ5qv+xRpPPmSWQVPt59JfxqDCLUKKFTiqn95gRXACpqhNbsa77t&#10;1dvlTr+X9S2Pnxgfe2BsuD/s5WuD/W978/sOyuE1u0qkF12zfvnzLpG8VBcIiLjy4Um6rHKXUIiP&#10;GRquV/wvSM03TlQIJCQCIk0Cxc5o7pzSdrtPA4amVNbcQym7UfUGujkldoiVO999993vuvOy/hE7&#10;Ys5Aw7LMCjuQcW9kVokox07vit61f/Rf/2jn/s0cAygTOLE/7N4plrSkC4EWjQK0pCVdmJQil1lz&#10;NdX9Lzif5+IXTf5DYwM6992oGz0E84aCwFdcsf7CG8Yr40d1ky/ZV2Zk2ZkXcOrK2S5DASWyrCVI&#10;nDhAgKGClBiVqcWs58MPbSug2s2qUAFERaHt4KjnQM0CGqIOktDs8+qqXyMEmycISMzJh7fe9Gu/&#10;Nxpnk1Hv1o/fgzJE1HGa2rl4tC4EdCSYq9evXXzuYkvTBXyi/4CLUgnvn1sLkA+Es46oiHYiTYpc&#10;A1Ph6QAfrdjRSnnZt712cmi4XZZc9s9sY3zJ5Vd9/zed6ZU2ZuGuDhA6UTS62ltXi8ZvbjYmBxgz&#10;RjS1+asckVUxsP1b3vGp6aPa317tlyt97P+fv/C7vawfu9fHNdptOGNcSj+kbiZEC6twX2qBM6+4&#10;KGfXrrjTMiGWy689dODISiljAlZ6qx9+18eMJVESUSplchK3feAzR9cvFpRj3vja73zFtD9SBjN7&#10;1b5/g6tedUdxnkVvyqY+itMedvcO7bVrsECIiNV7nlQqiF1m8eLLQt2fv9XPtEARC1IcUCWwYS2x&#10;Lgff+Yvv+Pyf3HFt79L95XomnOUK0jzjvu0dXb3yMjr8m//0l0/f8oVhMYCYKuU3tQs+z0cWS1rS&#10;OVLdCXgXXcuSlnTh0vxtgAJISvexBtSOSTTPovykkHOlLrxIQROqAsqywSBXMrY/gX3kNIlRL8rX&#10;j8hTjWT1s4jACpgzaEFkQCTkUnCSDxnpwUIEik3E3CEl1Jm3os6rVGsGyudpcWmX5FvpaqKQFynl&#10;PZWkat/jV3b+naKDae8//+R/H1zcLwqLaW+tvw6rzgE0KggTXWSNmc4dfu60odbfed6T2j0PPVjW&#10;iP7TRFgt+TRmeyAT079R4umt6mMfefyrKG1mceXFl73ieU8Uj6NgAsyAtxTXv+plD771fXZSGmRO&#10;/bub72ebfZojMHhUvxfy+m3VPO/TGfzaP3/TP/jZv7Etkz9/z6ce++Cj69jv8rQCMYTpbApiDQWf&#10;EnJnLFKF4fWLymwm09nRmLnR7cL9yEwT3f76b/+mUbkpuWJqacq3ffjOgVlBAREYpvV8+Nu/9vaf&#10;e91PHidToLjpZdf2LmYzIbujzBSXCQqe8q4FROznlYCTrHTqHJt1kdeze5gc4w7valhyquwCe5sJ&#10;s6hDVEiLPr+wJbZCnC2kyH6z/z3/+d23vu+2r/ue111x09XbMgXbvnBxZudDv/H+ez9459rWcG0y&#10;BExlItgUlJa4akkXItUFgN1m6XIWL+mColkra3tvaYRncbdQZT6RmA+HkmcV1ailBQLPklJsl5ZJ&#10;Vc5SgICCx/c83Hvs+IF1Lu49vn3Lp1ZLImWuhVOP0IRAtZjnpFqWBUTVRTFxYYTE713J+Uil3GyD&#10;zl3aSwGCojIFpkpLvSDN7vh23aGn1AOR9jkAtdBDrbkUeixDrlLu769jg3JmKxZWmWsgiSiZKB07&#10;fdVhhI7eS+6c0YuzA4jXimoNlgeTPolubcQSq63kdw2NIVDtMDjCeAKUVUVk9eiRAiPQmCibCgyR&#10;UL9gwz2jVKpYEFfTpYvzUO7clnmhw9nzaCOh20yhM5HMHN/MBoX07fDU505sPl7iouzOD91F2Yrs&#10;aMYQEOp5fOeQR3WkIAsvPjlsmPakpur01vvScRbktRE+Wg6rlsgk2y/PfcX1j0+PiREtzaP3P3H6&#10;EeyDUbVselYKstnoOO793KPmmb0pb9Ng+qrXv+SDv3prn4eiYE1cbyjWGGLyq4qItXGEoneQXw13&#10;7YnIeJ28nJT4VKRqllm0V0V47X6a8fm8kZvIbECWStrP+7dvG/3Op9/cO5StHzlYqmyd2LRnxqYc&#10;rtGqThkmCIm+M0AzG7i45LOkJT25tDcfgOW0XdIFRbOW/s6JWlcaafrXHYirz/DVjWFm7HvV33N8&#10;OxoQoa7fInJWwsj7WW+wsXX/b7xt+id3bL3to8OTYy6JHfaVyFAwxkgTUjnPX5BOkJUwqpqxNdy3&#10;yttTuGCKVa/Mbna1t3X1k0Mc7BKxViXsEf3PqHgmEcJapgn2pSaUpoTpDuadDtuAxaK0U9iCgmqz&#10;Jj90sJYiHmr82t2FHY/XL+0qHdTLDVlg/cC7BLoRjTT7XwnMFNKthvrCIxWW9a8GiLcfPbYqupoN&#10;CKQshaKn5vN/8REaT9maaPR8Lmhs9ks3t9QkH1f8IKJExlrBFBsbI4AmJ0dmmrExAkSfiy4XgCZP&#10;wa2b/BdVqTm3dLSi9QJ5vlJ5lPx8I5DL20xicPlNR/ODuc0KRXloZf8t7/lMDz1YZjIADBmUsmKG&#10;f/w777ri4BUQ2pKTL371s7BSWLIEIvbuHFSJIxQOfNS556rUZuVZJSuZJeEpoT39U5r9QixGs4br&#10;PCITv2iJkrpXnUsIlHpi1u1a/rjZ/vSZ8R3b+WP5ynR/v+xLacgYcmk3avN11ju+hFFLulBobwLA&#10;8gRgSU8qnTuGTv9D6++s8jUN7dgFOqgjOnjztvPydlTauVBmPAfwfwXDMXDP8aNnsvw0mQmBObk7&#10;aWIHOCdSLjeLfmn6xiA30GxQknzhkTzrE0VE0tW8Dh47LgCIMdKZUDeN2DOm76ZWMd6jlkIXwecg&#10;ax37AEnz2io6URW1pZQlTWnAU5QFrJCIJsNC9RGaye2C6s9OXSnNUSBqx4SrVLDiASepz1rbqs5X&#10;qIAaw35ecRUVnoJhSgCnqmQyzfDAsTOfuvti2p/b3rC/b5jvM4+feex/v6O/Q7nJqtLntnu+xU2N&#10;0yi0KOb2ddCkV4KA092SD4kvKEktwEokQeQPRmKVs+bsd9uJiwqAfPBQBcB+Zs1ZE+piSW0mxrWG&#10;qh+4oNHXfPPLt4oN7pvc5AMMP/vnX+jRmi3EwDjTHUaWl+azH31YzvBQs6LcOHjF4IpnHdGeiLps&#10;f/CHWSFUJ8VUgEoQkHUiXuArCsvN/m/TAtJSdbkT/p6r8nvWYnvekYlX57uzEzICgFjBRL0s6+ec&#10;Oc/yjInIQL1nxey2zVwzl7Skp5DqAsBu7+ZSdF3Sk0rnC0OjwgQ19D8LxDeZSAK9h3La8do7cPJ5&#10;eUHmABJVJTasQqWlXiZCWZ45wNtqWoc6lZQYhs9M8kdP7bNGhXMZmkcfw+OPo0TAnboXbX0TnTls&#10;ZDIOJwBnvfPtsS+DVTagxKziTjQ6jWk8BmwrEV3DJ3Zq1nn16Fr/suEUE+I8uDPXWWs2S5P/uq5X&#10;lApGs7TeM5s/Q8GqwfBHK+4asVI0joY6YTAzJgY4Ymb/qYpu78sRBVO+alfu+PV3P/jBO44MD5LJ&#10;B9lq8cgpnFAzzSnYn88ZaW38O7dlVed0WdfXi6iUzqnMpAoVFbEwmLAtRXMlqFA1TULMmtkGV+2B&#10;JuJQAseu3LVhrQOBCnu7kYCqsmZruOml1+3YERtkyI994fjOCUuS5VnPqlprc2NIKVPTk/y9f/jR&#10;i1YOFUUx0s2Xve75U2wze9WHT/pWO5IJ65OGXMl1dquJMu9lTRfUea2lSihr98Q5rfHa+nt+qba8&#10;EwAXNpZc2CgGMZiVGYbBRplq0yd1Vm4XuURPS7rgaHkCsKQvH2qg83S3ifLAQstw3J47gup0V5c8&#10;d040U0SpNHQChRUqDSyTWpcIKKSnSlrcZp0Ao9Tftvf/yUcGj28f4APmjP3sH717Vdmoid6BlICq&#10;3bqr67CAMBgMsswgyYWzl55ZvM4UoKmL0OJ0uu4wQNvBuNP7o8VXAMvKaqXEQH/1j/5/b/3Em971&#10;yd/56Z/9J9tbp4lSyJ5Wnu7uDe1kLQ5Il9J61mRcAGB13BjS0zozMIHaMC28Oj8oX2OgHvKnNC4j&#10;BBuf2tYZ4KdJbpkNLMzEDCYr97/lPVsPHlsZ9HMaYBs9GBamIHm0E0i0WjW/dVGF7KzTtc5z58Mx&#10;kXAtjRmgSuKAOhlbUKmkCvGHQhocY+YwkdRQzRkijrOhLinPaViHpj3B2z4fHJWXXn1g9aARKgjZ&#10;Cu//5Ptuz4ohiV8TlHQ8nYgKLPoyeO9bP3p47TIis1meufGlV2MNFur4ohCulFIZRQEBBIxKWkw4&#10;7GB/Bs7WIHTNaDGljUxF4vOA26n19zxR+krVCnbzD+6VoNoCPeMFXiL+JT1tKNv9loSW51hL+hJQ&#10;qryfP+UaVxsbQ+elWOx8yvIsz3tWymJaqggqR9pdeHiySIEQU1NUFDQlCQgWnUi0QvHxqwLEuWD8&#10;xSd2PveQuezy0eZIH9vIJwMb8VDc3ubt8Jp8SIUsAEDGvUFeGspyMz+k/TlTJdMREXEM0RhRMlVW&#10;QBEAV8+Gf1wB7paMJzuTP3r7227euHG1t/bHb/9jM8iIDUUUqBq8QiMb1ZxKo6/E9FDp3As9V3Ug&#10;JV8axVGj9MBxM8YgPC5xcZygUGgp4p8lCoA32oYgYljfakgirTnRMSimfWwoA2gmDBlOnjjdLw5h&#10;IGBWAIbUa9Zb8LaDFpsPro1E4r/uUm7SgU6uc00kgcIwMSxseB+CxlbD4ULrBW7UUhMiXSq9yoJm&#10;ZnPmFtlBBaY3vvCmkkYmIymlT8NPffDuvulhagFYtYaJmPNerxxPGDjzBdl4ZKe30tuhYngkO3z1&#10;6vYpSzZTUqikPeYiF7nBZ63PpG7GNc7M9G6tGSwhZjH7sqC6KqHjcoyWm66Ls9b+xfeZJS3pqaTl&#10;CcCSLixqoJ+FFIZ7oV1XZYXmvd6+fftXVlf3re3r5bn7uYH+qYvDc1/vF9CSBdteEIIdgkN/Tcjf&#10;Log89hsK2VPbmWUq0NfcoaMYEr66t7sYbe+UNVBhQExsuDfoBcigMws7D5SAT1JRYfa22rW6EuCf&#10;yDjVZVJASVXM0Pzhu975yPTMv/uFX/rERz7d668bAlPwMaZKh14xEL50hqxJtaBJ9X7gOm+LKQfa&#10;86Et9FbJ3tKiREPXOLlHI3eRBcNMogQweduW5nwBiYt3Q6psSAiF7OxMLGHbljTsF9bnevCGEuc0&#10;ts2HqzQGrWITASyRw2q9DP/Okouxo+60A1F/37D+n815Mo+IHfp3UsDCjdH6ZEhLdgb6ArHZ9Prn&#10;XFbIVpaVPSLdoSc+t82lMY5NobIsV1bWysKyMSwGjFs/ceewv48ZmtkbX3B9aaYu5y+zCZoBIpCo&#10;UAjRSkQwHGOFzme/caRYhQwKyRCc/BjXHR8cqylgEObWdGFQnATd8yBxHGqrldq0wCq+pCVdAFRf&#10;xXZ7T5czeklPNi2C+89LFXOum8wYwyHcBzX2bEftTT3V+ezpTWk8MkutFFlwd4rYcC8lYKkKiVLb&#10;vQPvwb1TndEGCUiJmFGL3h3/oT0Oh/pMAioqlh1Y2rVBXeXs8X4onO8xVITJG6Uk2K2Gy+uJgj0M&#10;dJGLbGl7q4MzX9z+4vEnhldfhIyZB6yZC0zp7vRPzRQla8ZYlaCoQcmuoOAfQXVJsiGZdAqZM7oy&#10;DJe3BWvptslfr4jVGMPwVu25MbU7KGg7XVeqqnW2KlKILWwJLfIeufQI/oxhhg/A2aChEP1TMTsT&#10;cLtESi8Esw0GyCc7DqNOPmNCs1tnchrRnzrXloakrWiJYI2CqOMToHDB5lWh6Oll1x6dypSp7Ak/&#10;9LnjEENkXDBUymgq46/9tlcfvfqyaakKDEx+y4c+PaB9AKY6fubzri1p4qRYUeui/SsAVSZ2ryUA&#10;4kwAF7Em8tfinMIiU0VFC1OVQ0qxqr3OBjF4nzQyt8WX5MKXAZa0pL90tDcn4CUt6cuAuqZ5BZRU&#10;RaydFoWqTqeTyXQSMob6ZxuYbFcd7a7UvjmW2VJJ+WhFTrMHb/Hd1ivXNuJwwat/nW0057klsQTL&#10;sIgxI7Ve0KwVQWd8dnDRFsW0LItpMZ2da3Q+LNw7XHDqTU7itNQU2k0ElhiMO2jsA0Gt7MtHj23/&#10;81/5x9/87a/8wb/+jdhvpzhuUYg6MzAK+X0bQA71DqvLiZo4ZDrBwaeVCpfrfbFAcqrWbzFWqeex&#10;EuMUtfOXqldYmNUYYgKRsAliYawmCIxOrHC27zCG+r2CS0ulQOBchzWJKtOi3WRIrd8YgaSGztlt&#10;W+rQrnuEL2E4iFkkSmUhXE76VIVWOzjVJIsgEQUToGQSzfYlbqsJUnIBOxXaG2LfoTVRm2nZZ3PP&#10;HfcjG6pVZiYIGZ2Oyn0X7x/u65eYKtgI3/PZhy5aO7pihnY6ufK6I9mKIFMFmNj1IgEgElEmhnOL&#10;Z3YuHq03HemkdUKHVjKSwuUK5AJcCheKIooPxIm8oFTNZi8+UMcydsHR3tg7G5l2SUu68GhvJkBL&#10;WtKXAXUpVqtt2hgzGU+2NrY2Nzd2tndUgoqufmvn6q9zv86iDgDTjUSq3VgBiDjVY3yyDsHaOKZC&#10;PKoWDCVFMA/u6Ip5KJRaf5NnFYZZVawtNc102snMWVAng8FDj9nh1m5X2YrF8FldwCCokorRE7zx&#10;s+//qfWreo89ev++feWvve0/XnTDil2dFnYacHYwBkaqNk5/IfgMVkBA0IoIkijeVNfON6lxdd7N&#10;Ec8mCRBqjrMdQ6TEzERMZIhZESKCdjLjJArvZC0syhASq6WDvkH26Y4Bugta6hQRyUN/VZUgD8wq&#10;oOPhoOuPmalIYjj/hK9UN+2Hkjo5jX3orZ0CbPftplrb5wu17emoIIX2V/PeygrAxpYree/YQyeh&#10;GYitKpTYAH2sX7LvwOX7kEHBvWwweQLbW2NSMLB+YJgNSKwlgl8X3IwQZWYR8eJcSIDQkPYbPHq/&#10;cCJ2ZydWWQvpTbd6GxvrG5vrmzvDrSKbik5FSkUBEhhVVXEiaKh9d+nv6UmUzJWlGLCkpx3FSbs3&#10;J+AlLenLg1qgpNr4nRGLldJa+NAPpBR0gGjp/ttqw4ZKc1dKsd3c04NguktggJVgpZHPNFF5a/UT&#10;1Qtx9gCG/cFGAKez6m2x1+iA9E5CgJ6Gmc1e9QuRi7m76gxGQ4AWZWKxlryyXmahOl+Rg+pKlnRC&#10;O6/+K89ZvcQ8OnlEaLq1dWK7GP3zX/p//5+v+en11UMyUiYXQ4bUZap1wLBhTKLeT4AJVlzGqMS5&#10;wiOwyuCekok0s19S5+KuRiRRahnOLsfHNlJKIvpU+A8giCE2oAyUkYshGXxEfKHVJ/jkAAqoM7Bi&#10;WBGQGgb51Fo1nXIyE3drXdqMqlKvTU5Emprs1kF1UYfgZRYf68gdU1DzgaCrjk6e7V4OTMWTQFW4&#10;Y4Ck2pkpkNNiGpWHBitBBnlmkGXKfZicTDkRw3k5lcwYhbUqKNFby6cyQg5GpraEwSAfcMlMyHq8&#10;sjaYnIAWdfGPSEWICRYgUiYwgykVRDXt25AYmggQd/QhlMvWcMtemr/iu79u3/WH7WR7++6Tt/z+&#10;JydfGGdrKBWmx3Ykg2xgpj0RsOGWN8gC7/WFQnOWi9pNWGhWL2lJFxzFKZ41f17Skv4SUAM0U0AB&#10;Eb+GLwhhZJonAI2vDWGggSNmIfuGqDBLVxpV3kQQsQyCT1RJ8Afwuyf0rLAUBU0mR2MAUIB4XQ82&#10;2Us0xYrmhuli0FgRqNj460KbalPWmH094af6osoUIoEi6ji7bq4KJKgghLuxWfEt3/eGM/bMpF9u&#10;yaZh0sHpi9aPvPzbX3rL735miIFXeDemQ7cWVa0oMiiLqqIMjDnglVgnpR+omipBQ9ulle+YSwRA&#10;yQX1UcQcDM6Qo3JhdHYdDnkScpNRSaxEgDHGg8Co0m/0NEGsQqmX54Aw+1eDquChMbJOc2R2k2xb&#10;dQFAPHtbFDXWq9DYm6REyj7+J8AgSWW2AOB3LVRjkNn4EoV7NObbqrchpcac9isGqajmYBkXmeaZ&#10;ZjyhrI9Dh9etfiEbrMLCltPV9RVaUWMyY4wSJtNysMJgANSnHKK5yZhJrGVk6g6ggrtPFQ5XRcmt&#10;FtVyUQF/hGlXZbUiUnCPzqxuXPudN774u17/he1jTwy2VyD7j1zxumdfd+rh45Qj6+eS8bWXXP0H&#10;/+F3xreeWuGhiDC4ORwze+LpRwtP5iUt6YKmpQ/Akv7yUoq9GgFHnBrMp9SZ8V5Q63MdInsE0tYV&#10;NW7rLLCzOlWnUQYBsMGsIVEwzykh2vl4qxxybq9V44MM04UtF2YSCpRlOZ2Wk+lkZ+S5a9ywcGEd&#10;hSclNAEXwbWJa1HsazdT4yFnXiIEkIglViUzJbFGJqbYzrfGvfGZycnDV14k47FhA2hL39/FJ6nC&#10;YkUnB7b6N/XoSpr0ppSpWPVus/WnUjQWG9cxPULzE818+OQhfQwI5PGog34VUq2QHrExTuxxenGf&#10;t8FzUzHiIb5rNxsAEJsDPQDWn4vVZMtdaO4MTXrCO5ZCmrk4ZhdQuxJaQAApGTLwuZEdWA/3pPe3&#10;Prnnq9dfNWROrtfU+mlOIxOZn8hhcmJSHW8VsKtUDll7063pc15wNWiTclUGmDc2t2563rOLUXnm&#10;xFbeG5JRS5YGMEZQaj/r5WRIXE5wdx6jUbj37gvqbbhcXjd0p8hwg++9VphBoHE+XXvRvpd99ysf&#10;Hn9Rh9vMmFp7Jts8c+hM/rzB4LlrelNe3MjHDm9d/pXPtGxFxLnjU7PgutBx4dKi6v8lLenpTssT&#10;gCUtqVslNSsGYaeav30s0LgNXbe1atz9alDokoogtTuIeuMZJdZPCRRQ44QJqWLOBLgQNOi1f/09&#10;84kAWKiADff6WVXuzDZ1Fjm3J6h1k4txTqQAs4m6T03uDsNU6dkdEvYaUHeWYrMPvvPPv+bHvnqz&#10;3FwfZIDtjengytpn/+wzeZ6raARIQS/fzaeqItOtwdbf/Jc/3DsylKn88S+8+4sfvW+V16yKCX6f&#10;9XlRocgYqT9eTEeuEm46TwGCQwNEQ4TG2rMeT7vkvezV/0CMc9o536EgJhUREJnMsFry/p7VkYsP&#10;ALULzRlZTa+qqsasBumDHQXE0UTVKT56EdQrtLnZXx2nFN0DmrQppk9IJckoTHCqPliAvCAOFSKM&#10;t3DqeGEOrVvZmsj0JV91PdbVFhPmgSgmIyHb//1f/+P773lwOFhVmYx1/OKvvonEDrOBgcmQl2ML&#10;Nd7+J6jw3bQSiMvzJiKZMS6hSMJka9Sc9l/VGpkMdl7/vW88MT2j2YhLzQuTSa8wVqgUnlqTWZNN&#10;Mx1lU96XQa1xebijt3w1z+OsvcAFgCUt6S8LLfMALOkvL7VV+OnXWbO9W2/YejxV85/FjpceHaSI&#10;12Etcj4AkuysEeimeKlCv9UpgVMWq5CzBdYOZNVUZ6ZHJS024z+BX2Yw9fr9I5cehYlW03uiva80&#10;zg5F/SGAcx0N8kub6g0ir+jty/APf+WDx+88fZE92tvcv0+OHB5c9ZmPfu7eDzy80ltB8EZN29yQ&#10;RjSMUUnl2uX7i6N6Yu3kzr7R9a9+tppSiZi5bdTS0Ol32KOkAUObgxHHWwCv5CVShcTyEoZDkmSQ&#10;YTJMDHA4NpklzrhnVZ2QQGoFqsYnHUt8UKqJUmtO/UMX1qzd4ksIkkwjGP2MqRFjENXPMDpzNu1m&#10;7tN1tTrhaIfXXRTX+vvqd7kUbUrMlu675yFQnzJTmjJfLb/+e28ue5vKdrjSG/R6n73t3i/ec4zE&#10;TKcFr+oUk+/4/tdPR1sZzABDGWPzxATCfpaGGLjuCIjBToaDKLkgoE3hsC5l+XVFhRSHB70jvR17&#10;BsaSlplVsmrFChfCIgqrWhCPVGyegTnagbXk1IY8cGHShczbkpZ0nmlvAsBScl/SlyVpsi9R8kuk&#10;hTTfyd9GabuW06XS9ZAv4YRiqBsSYg2unjW1K3WAk/oXb1/uTWXUX0jV6Z2PzeY/cKgAhACj8v9n&#10;77/Dbcuq+0D0N8Zca4cT7rmp7q0cKaqgCAIKgcigjISClZDsluy23Q5f26/72e+1bH+vX9vPtr5u&#10;2922ZFuWZclGamVAQgKEhAgSApFDEYpUAarqVr7ppL33WnOM98cMa66ww7mVi/X7qs7de4WZ116/&#10;EeYYOSnj8NHDo/EwKXPBKLYo8QJ0nXS8mxyZIq4aVEdLceu88kkVDKDAkfzov/ypf//BN33i2IPX&#10;lbceecfPfeTf/c+/cWhrs5gIsafOvr91Gl9Nt0KhVsvBkZyPZtPhZMKTzaNrzoHEO4s3AnM2iHOr&#10;s0mopzB/1dVVjxQQ8jFHw06WEFYzXOCnSZWZTHDV4BDWpqt+7+YTXJfU5MaFrmEmKz7SpjNMLTCa&#10;NdreOldftepDAIUAXAvXQxA3Qo8Tiu6lQrdrt4pViXQl1K7W9Htoiy+HACIOMnhS/Wqcti0rK+Km&#10;ApPR6KN/+vFD462Scs3z89sP/9W//pd4rRxulvmQOUNZTEXKQ0c2eU137ZnnveryZz3/qv390yMz&#10;NDI8dfvDUhgg7MhAtXLEe/8Q4DKbMELKti7BPqS6IyJSUhnkmWEjRFZK4dIaO8vE5laNDpGN7WCs&#10;QxKQMUVZAnEbyrwxeJIz7J7j9PgGwsGiAD3Jn90ePS4AqbZqHtpnG3q/pgIz0f23lZDt56hhi9Dm&#10;54ozUoi7bUAxSHokiISuxEnVkcjWIJ59hAD4/kRLYdfqZrcGtiYykUJmWsx2pqUtlbKwr3QpUbpg&#10;7aBGpuYqIu6kmjEoaTLGMbIjmAn2nBwbHX33z3/gD//z+9iUdt9smrViqplhVXFuHik7bLTXtQBC&#10;bIwhKqQoqTTIKMthgCIYcKgKKuWbNq//FNvoLwje25F3RhW6KkFc6USkPkcEUXAHgo9dBFW/A9zE&#10;WFDNADnpoIFIVNT5vohneExQtW64RZXcjtR689OVHz605YzqAar0z+pdgIAqM8FcVOp5rQxdySOk&#10;GoUgVSiHNU+VOl6T0Pi+JS17gcadvsQMiZcoiHysqVrFHU1sHPL3u/mR7JYPfV4mPywzk29mxf5k&#10;omd/4f/+53//J/8/25PT40ObVpgUUz2zPT373Fde+jM/+w/vvOsL6+sjVh7nmx98158aHUDVbXWo&#10;Clcwk2gQAwgiAuYoFrWaR+SOqwBkhPcf3NY9HWyMLO9ZoT1T2kzJYDgza+XoGB899fD5bCsbjHM2&#10;iVzjJIlFWG4zeSLw5GxVjx6PCZZbAHTO5x49nk6g1t+lF2OO4lrr7L9NnRdzhEBSY13BacMFNVRI&#10;OVVYF8Y98G72d7Ur7iy/4sI1V4B2CBccZDS8GCKawYjV6f60nBVxj8FqZayA9rVKBDAH5WcrUk8Q&#10;kYhqslJ1JvA+AqmdybAYjvfXh3ubI1nTgjNjAJN436dV1475cJ0uP65wZtlYYiVbFuCgnu5mg03t&#10;qKafEtZMFCIRtci25+akxCTiXIC8MteXFLZHCDQbGIWQAVhB0V+7k7Yp+23AzlgABhjCYokpuv4n&#10;9z5CTVEMVBTU/93jUu98q964sEUBdaFAq9lvNtHPQND2d1foZCWQV6FrNWnp89rRNgq3165wIY7I&#10;xSolMz0/+dSf3nJs/WQ5VTPICt0u+aFf+s2f+f6feLk5tjPdOL09eoiObf/9/++P/Ov/+P+6467P&#10;DcZYz0dG8qxY+/N3fnzEa1B2YcHcXnA39SIaH3JSJdG6o0690ZW5iETByjiDOz785cN6CDPDeW4H&#10;xg4BNSfyo1u747f+699678+/zZwlltF0VpW5TGp70uoSe47T4xsIyy0AvUTc4+mKpQrnTi7d0O7P&#10;OzXv+nm11L8qEm9hp9pUUrVCYmmoRWbLkdEBhMVYAlzwd616lSgoUef4nj+qqkLgsop1pTHtau7S&#10;97YLUcoCBkkphgyD7Vz/8kZlkSAtvHrOOBJAPtOpj9aZNLlRYF3f6zmf4+4sIIWQKpRNsCQQwq7K&#10;RgM7iCRBlUEohNWQkiqyzMBPq0YHjEbjG92qfe5Qw1AyaApSgRqXBMqR3BDAitOBILi9u0RqDAwT&#10;uzj5TK3ym998/EtmJlaRaDQIKWOpvYbmicf1MaNGl7wwoyqJ/8/ihde5IqI/kka5p6YZj2OH+hPS&#10;LDD5QOwi5/otB9S6ttWlZiHNM9FsIVZG+dpb3vT2V3/7PxmasyWdRwal/XPl13/op179+v/uFTsl&#10;54PB8aPrxf6Zr9/z6a0jIyFIaYd06E/e8ud7p2WNJCOyVtLZdM5PqgAxyIiCTQYVb4kJF2oyZFWv&#10;iCDYwKGPvelD33/9VceuuOiB2RkMhZUvHl0y+dR9f/Bv3klnGYezbBe2VGaGks+pEHchz5ucJ68M&#10;0KPHNwoOZgHo0ePphEoV1/rbPp6SU2qxGWpdn2rcF8gAc96QLRUkOYcIW4xxfmtonn9DcelRHBqW&#10;axAWrzRNtfm1ApKNBJWGj6ViVs2TzRK6D7ThSBcbpsyF5RGrWPojol3jNx+tdjhFt+OxDGJmeL1x&#10;53AA0f6B9CIfOdH52DAxEbO6vRZU22zRCjnTao5rE5GChFQ0Mxlcxtj0mnqXFg2vD+7v/yOvII8S&#10;RaS6ACBQIYiPgIOa+0uYIVUwaW6YANc3J+rMb4MXJwAYw1CBiHM48o5XCwPmLoS2P3U9R4vHHF1n&#10;3Z5dVRKYGvMmhMhFzZY0lfS1olWZmRSGiKTO4+e0JSmtQxANLSAFEZgs3X/76Xf91nu38uNDrOfD&#10;UcmWh7pHp2flmUzPy+zMfffdtjd9eDiiDDDCebFWnOb/+m9/7/DoGAmpwBgKQlOysMnvNhYiYoYx&#10;oh3DjspRzwV4VSh0irW9w2/7R79x6o/vvGp21aVyzYn9i77y259598+88/DDo/FOjtmwkAwmKyUY&#10;gbQx2J1j06NHjycYq+4B6MWAHk9jdJL7xgUNUkKtz503ate97Qvmw/NnUohib1jKxRtXv+ENcuWl&#10;E5Vrv+87bv+t07PJmY1SoJzqeutEY24ofqqCuERF9wW/nSuNam4yhRgK6WhTFWu3fv8RagQ9Dw7+&#10;71gsS4Skr35yNKj/kVBgDSNfUxlTdbjV9qhTDhcIDAwLYLXmyN5qVMxDlziwN2cspauKwPlDimof&#10;7jGRACmIMxRanc40EbIcZEBMRBIJsWtNpRCuuT25XQBixTKRYQ7+Zxr2eDTHAl2zvXSJERB1/yEj&#10;VdeodSIpmhDu9fsf0gi3Id9fLLrqa1NWTD8TwCAm9lGKQvfS27oX+JyTbuIJAMPO7Mb4yC//u9+/&#10;6eYbLn3mkfPl6fGA9yYzAudrA7VgUxZaiLFZnhHY7uZb45P/9B/9zKBcm80KhlEQomTiTDLkowKB&#10;ALUKASvY7YiOHeDYDZ8xzA8bISNjCfu0ZQ9/9pc/9rl3fHq4tTHZOS/3ztYnQ52QyTOANTPSjtfU&#10;npIePXo8mXCwKEA9enwjoPMltvjIPFpDdTKEmsp5buHUYgmqUuRWLtm65sd/7NzJrVPTB87un35w&#10;79yzv/8HcOVldgQiv/mveXPL4hDVwIhOEuG6ZYroxagpHpnI+LRJkXDP6e3cth4IxOR5DKd0tmpb&#10;u7KUqiohbSVCsJ84VIh8ck6ro3+5AkpgJqNWfUgirQXyadzaVHI3xoHqSyeoaatbQ2oxF9eJmJxH&#10;EGq5DpK93oCqjgY5A8zOn6XmN1JrRtU7F/efDBt1sWVUQm7jZhdiWfMenPmrwI+xqIjfDFDzVm+0&#10;zn3o1K4HWcR7ACnqbko1wbdmX2iMvl/WLsRskJkABFeuSJlr9y1dynFwgxRFBMwms6386E//zX91&#10;5ut0aHD5dI85yyiHlVK5LFHkAzMcDKYTLvfXjo+u+Rc//Qt3fOGMkRHA5DbBEGkl14elQyRQEKkz&#10;D5HRkMMhjkFtb0rcHOyyMZDVmRzaHY/vYHxqZ3i7Wdsdo8wpy1QBEVtYooyR7o3u0aPHkx29ANCj&#10;R4WUglH1/mxeQ3NuWUx3osJNWzQofW2GUxpVk44nlJkee8Hz9jd4ak/T+fN05qFJeebUYHbdd79m&#10;fwThGidMW0BKjSo9g5E0xGKr7aupXBtVAYDfh9hm4cvuTlpzwBu9AtdXH5MlN1hedUPFeFLm15pY&#10;T7ep0zemdUgbn2NaXqZAPalxY8o+5zoIdcxM5fZDjpqGZG5smImZDawXWOpbF3xoHQDDgTFQBpj8&#10;fy1UuuNYKZhgICoIeQCqwXB0O9x5wImMzNtnSStFlGC1ewt5TVRLD6YjRKSqxGS1FBWvEK9P8ZwR&#10;bxabsGlK983X3YiinDXPCNAeFQ0CHakChpnN/hkZzi76H37kn37k3V++4vANx+nE2OZDFsN2YMiI&#10;GRaHrth6dlZe/Pd+8l987I9vG8imLcQQi4gCUpljqJp2F7+I/G5jKJSpra+vfiFiyDEFMcOwkgHY&#10;KOWUZUIZjOFcQEKACykG8s9dSJcxf0R79OjxpMABNgEvtGz26PF0Q0Nzn77XG58RvrafkcVPTfr+&#10;bVRXb4kagtVy49KT5zFFsZ/tTrAzGR/bmlBJx09gNLDnJwwlIlEhRao01YoHIGz+I2JWHxyQA1Ht&#10;CiG6AurSS6iNlIOjhDuxkDBj/hCu2gqX2ICgTkNbix/fVKk3iH5bIkvauEB1P68p8HReFTDueq46&#10;R1TR6qQSDSeoNQiNaaHgL6TRcYlACjacZUxw2xcSxTIUiFt1vUp7MBz4zb+k5Dz7036R70Pcv01E&#10;6ogekwIiLjNykkhOLmziqvGPs+VcbUqx8CndauuCYjKuuRX6AKJux3spWkJLJXUiQW1c0/5qGMsa&#10;tKLSAmYlQtgaXq3tEDwzLXflh8lLJmpBDGbMdorDa8d+9n950zt/5R0/+le+5+ZXXF9mUx4ZA8rJ&#10;PHzf/v/+L9/0nnd9es1urNNWMS0GJoOCmVSUOfo6uYaHnGBQQInIChDkOq3HAoL/4dAo2RBBxQ2j&#10;VWK3pZyR+eNMfv9RqQqiLOgTlz/EF/RD06NHj0cVywWAVXQkPXo87UHJW6uTqTcOtp+X9LWYss5G&#10;UWktXl8PBcSwme3tkYxMBhlwNh4DxhCmxS6hZBXnotykjwQnAvjo3qoABMIZa9RKa+Iy0OjPAUAu&#10;D5iqMDnyL8Qh9GKT9B4EK7IFcjYHokBS5/xk1fckrFB5o5aVfgoVKhLCcWaVrrlTdx3pdj2jQzyZ&#10;CHNpImIl+HjtpFCyyAgEtsSALacEZMQa5QV3uyoUVnS0ljvvf5BAbZZxcxVG2dbHEnJ7AGxZlqAh&#10;XFLcagWH9FEHGaT6CPjV6KJ/lmI1g1W1IvMngRJhyJ1IxCyC2gIklqgkERVNNP4xemnV3xAQtl2X&#10;l6XguHN30oTGoQtZ6gwBsWEDtXs6yo7c8dnin/8vv5VvFEcuOWzWNlnl7P2ntx/epnJt3Ry2UyWy&#10;GWdiNXZaa8ahRNwkAtQQFRIFAkWwlVULrvashQ3eUDAr3N5gAECIJeoFo5lVRSx5BUG+Z/89ejzx&#10;6C0APXp0I30vztPNX1ixSJ6pGhS1N2g4SkpQk1s88LkvXP+M19xfDqbrmRwa2DJbo8H5L92J7YIs&#10;gdkpecU5eoQS/C7QSpNNRMwhEkjgzKHLc9j2AfpOZAzZsC+1EXG8XmSnBITmj02XSrZ9sTvGTPW0&#10;Vs2rNSlcPb1doXft1dBsUN0Q4sLPxKxKVhYKV5pQV21bAKpbqJIVNLh0AEApNFCsZ6WWxExGh+sD&#10;ZbjwsWAIhBTiUqQJBOXaRk4QZkcE1QwMKB1LjcKKD/TpemWyLDczTwWViVxasagFfwSgJEOywvn/&#10;QFVlrjNZaGZYvsk+ajf8bADSIrMFqwKluA0iCInRqibPW6GhNUTqU3G4RAjE/kxVGdVvaq+UBa9Q&#10;8oTc9YFgIZmCS4zMUM7z6e29EvsAjNJID4lCCxiXCcQqoBCXoACJY1sQjPw0qpMwQoe9UgDsJXNp&#10;dTv+GpAz7zhJQOEzbouSW1lWcmJblPUCVuELPafo0eOJRL8HoEePuXgUeT8Sx4DUqlZTVFPyIVUZ&#10;EwDKrbGfvf3hD33m6tGxo8MjI1q75NDx4b0PnXv/h8YFZWzUJwHtoDQU+xL08fkgtyJapRJ7tPrn&#10;6iIGZWSQKgXnXN91+uDqY28AiLHp63ysKk9b9y2b3zQCT7dqs6MYcp5VYAJEvEcG1W+Y05VuIaNd&#10;pY8gDxUrxJiMZidvuuT8dLeAtbBHrziCHGpESMSCwL5odVp/XRtnBGECEzGQZ5kfxgbZ9h1XP6Si&#10;BCZ2uzycDpgWbCVpdUPnfmmcUoi6rcyLZonSZadNu45CsSs4m63P1manbc4ZqXNV0hAcZ1HzYkvc&#10;cY72JcCQ13+Hx7O7bUsLT05Vq0MUZIw4/3urRjgrzaCkvGRTEomTP5iUEwcpv8W5ttk8eIgFKxyR&#10;KChkAQvpj+eNr4bF4AwICvg8cHAFUPhd4WImVmCtvzRKqMvQs/8ePZ5IrBoG9NHiQD16fEOhzYe0&#10;/hcJwanR1IoHhiDepR6iQ2fef+uDt3z90pueNR4O77rzrtmdXxtPMzONDvBeM5xWnarZPfEhZKPB&#10;FIosen47QnSBbjo1db06gkLBfZxq3evW+jVIyELV4JwWqqNo6um/8/ZOUhu1G+yU7lS51YRTlFyE&#10;pk58ngUgfCEl5yriHLIFCjDX/NbbfdNmWYu4UVTOE6u1ajKRDR3ecPSb3vDKu/bvYwELsDa65vU3&#10;3fH2L6/tZzIRI4aMd69xgXHWDm2oEwsAgo6GeV1AqRxJRNWYTKR0CuAsMxOCGgazj4ukFOSDKCc1&#10;+5UU3S0q1DrogtbHqEthazFVrlRpU1tDE/4aMvls+LE3/ZnZ5NHZIUkGitRXOxMqt5dL3AWhABsD&#10;CxcLyLVL4zXzDF1dfe9qclyEIWw/oBDjPe+VyavhAWJAvYkp3gP1whhRfT0nxrAgqXkRgATVQPgW&#10;JncmX+La9Y2lEGTJrUOXbswlDgsj0pP7Hj2e7DjAHoAePXqsjjbXr71OW3yYks+R7/hvQVtHhayX&#10;XJ6a3nfqY0A54OGGEKsQsduqJxodFdrtIR8MBKyMfGMopOQ2jQYKELK6XmBnXWtVxe3ENUFZGEWA&#10;tFctCWg+GqSszdFS5Tq5/ccuF9jcwiOb0UrpXp2q2E1NMztPNV+/PYZS96yJoEqm5jGyAOlQzeOL&#10;HgwrwhntDnZOvvjK1/7dH71j7yEMRWwBojPF2Rf82Ks2Lzt5yy++dyibWkgI0egkQLu2tWY1BLZX&#10;HQxzGGjR7KELFiMiTCAllDPOiQwEkmWsYsk4TySISj2yamtoOnqadiu91lFzt/I79gCgc/VQfakR&#10;CDSUwfkvnBbWgYzhtsSGya2SOtSaorWPKbNXNQQO6RNSf6VWdw6M2G6/KP1zw96riY2ogMlZ+eLp&#10;4KJT7XqnOCjR1y12UOFMcz49B4Lv1pJ1mUqtYWQrOVUBEVJjWN3+YkLYfr1IxOuVij16POFY7gLU&#10;P6Y9ejxamKf6bTKQ+lMXLfnWhWKXcgO8gTy3wiAFhFQhScjEWoT/Wg2qgIWhbH1oGZy76C+Kptng&#10;AKCuL863pHu/5PLytHlgwdf6Ec/SOf6yed7SGI+Us6nXgdZLaVy9XCNP8DHjXWG+tDk7S1fBQhU5&#10;vAJ4P98/+YprXvU3f+xu2TbjIrPToagUhQzKh3D+htc878bvfUExmCorkd8fIVCwrh1es2VpfMAX&#10;HQ0G8DtCq5a7JeHUz07JDKaiLB0RNrkRkEuajEph3AhBv2Knmtd6E40Toqja6NsuMykxrJwQ+kgU&#10;zIbARhjKVQgg7XgyOr55qTjOP3k4ASB2c9V9JN1wlWhoVhRe2DvokNsIwW6e1NsHgrObvy0sbwo+&#10;StWaR/AV87YPBI6eVu9vnteJDnWCGxOfHE4hpTUKImcUWrobZJnQ0aNHj8cevPQpTF+CvTDQo8eK&#10;aKv/4xOU6keRvAzjC9sfr2kYFVAGA2CwCqmAwDG6iyu9ygXbKDoBEcsgzzbWhAkD4+JUEnSet8zq&#10;iM4STMTExu8wTfvWvKPr4AU1w8X+ieSV6z2v1d5Scs/z3SA/F5FTzWkX1e8IDfKTQS5vbPcN9cZp&#10;Rea6x0trZ0hNiS378h/61nNmxwymXBZGwVYzIVGdGX2gOP3c1zxfxtaniXAqf2IQDq2vkYhrMBMN&#10;BrkxkfGnAe6JwFAwgQwjY1gmS6TCGSkEIBJORJ56G5fPZWdPibThyeJZbPvqDgIfSTQxoKxEyqri&#10;7TKkaBQ9rzxtHCUiJv+cVfFzDoIOOUeDPOIU+BqMRyGLg1AuyLSU0skzzrJUGTKaJcby0t+ZaBgg&#10;KEOSLelxtR3kmatYgVsspKpaFhaqbsyXldaziR49nnh0pX+Zg15m79FjdXSy/y49dO1UekIrMp8o&#10;+0DqEn16DSBR1DIrasHv6wgMQJRU1sbYWKOc82EmhqtwQLFF2mrrCoiswxhjqErNGw7Pa9TqxxfA&#10;qzjJa08XqDbag72kumWt0fanWIefqUR+6Exc22jfIlEjyIWOy25cdGR86UUTU0AtWSVLRgyTgZIo&#10;lww6NKA1F+GHfXAiKJg2jxwurBAxEQvpYJyZDBrkSJdNNuz+VEMGAosCWTlYoxGZsfLW8REGalGK&#10;Wgp5tpIuNHqU9KD7ZFPw8TtXk3fUQWijV5j7vauxXi9ghXRVWO6sXvnHAcysXjdPtQui7LussBWb&#10;rsH9Scc0PsmyOZOhCImI3+OC2ngl4x6egXplXuARAblNwJXxf8WIuKnWolqh7o9VQmbMaAhnASAs&#10;s4nQwSazR48ejwGWWwAc6j8zPXr0WIJU37+USzcoZOLKU/0blYWVPBB3daJeU0ohKd4KJShUMtDx&#10;I5OB0QzZ0PDYxYv09N3v5KTKF+FAIBcdkjkqS1tXdPX6ESPsNyZABcINn/uGKrn5gRYITgdFCBrk&#10;ZCqv+2fm2lz6NjVqpLQxnWtGE75GxFaK8dZ4gtJSqVooSoWKWCvElClBOZupcJaRAhATA8UYHDq8&#10;oSpQZQIzspwGI5PonoOYosJEVmxpJropGM3WT2zaYmbK2bHLNteffWQ2nlkSq1YBAreDgaZCUds+&#10;0DwfNO1OqYywHTYdoNVBTBLE4qoIAlBtn51rjonnK/8xcTYm8qnzHonjT3ddgdQrQALRDMXazn98&#10;6//2T/7j39ofbpcoXY8S/T4l+v0FcldMCO3KTo2LB0ra2356FUCWGzAJiar4BbDE869D6dGjR4/H&#10;GfXsj/PRP6w9ehwIqWLzACyhdSnVXrX+X/9f+u7W5k1BaKj4LgGATNWuX3rxhEVYaMRyaK0IuwgR&#10;nQE6XSRW+Alwr/7MMFNC6NK7UxXv3GIuhFZ592dq5XhCe3Aa0Eqv2XVuec1dpaW+EPWt1ZH9dNaY&#10;CHhz2uogCoKZ7OyjUAYLKcgAEBCUVIUNqzCVJDsTFoGqFWFDgGYDPnxondSyt1GIGdJwfShBbqFg&#10;YTBsIBYDu3eoLJ4x/Ku/8NO7PBGSUibnyu0f+Yd/ZfP5x3cPTa0Ra0snN3LdrtzuyEILgN9BEfT0&#10;ClThdRpS2tJVUs/7GwTbhmhVX5DzFgfgHIpcqr1an3zQnuVrthJ+5oqbySIhQqmzQxePxxfpdS++&#10;+KXf88KSS7ePv0u/Hwufs2Bd8H6lkLD5Alz+uubQud4RiS1tadmwiFDanO4qegtAjx5PPBZtAtb6&#10;5/5h7dHjAkCtvwdCpfRt3py6pjcpQbg1OCd4ciUKlBkdvfqKPWuFdUKz9UtOICPreIH6+CAhQsoC&#10;wjWXwBDIEDNVGyWbV1RFzBuPg2sbfPz/FZwxus+meugmf50rHHQ2JP3gS2XbSATWzQM1Gfq5AphX&#10;zEOZlES37zvHe6qiQjSzZQlk2cC58IB4mI237z5He0IaLDtKxBiNzTg3OYShUDWAyXDo6DpIYqsY&#10;MMwiJeWyg53DLzrxN/7Z3/na+TtpXAyNLe10khd34dT3/IMfesYPPmd3eJ5z45JDqcictoOWPwg+&#10;4hURasmpLujZcVFuuhXj8ZGi+fPblFS8hFm53VFy4Yricbh+BXlBAeKcy7ywo+Lqmy7VcoqG5SIY&#10;jYJQ0mwEpVf5DF4EqYUJq9/TLZSGv11iEwhW1WoxLQnExqxAF3oLQI8eTzwOlgisf1579DgotPV3&#10;NVSeByHaekfJ8ZI6UdWqjBDhxjF6McDacHT5pVOGlaKgyfjKEzOGD9tH7AlRyhCaL/1OElCBiYxh&#10;9omTWlhpCA5O9lQR0xRR5D2BLdfK7piKJBLoXOXsKmiwKmIKPhfVbM7pW2TIC/an1uohQU65nLd3&#10;ffSLx0dbEMN5VkAnswKZocGASzrKm599x0eGRc4uPDwpQcF66NgmZQwIoAwQlIwcOb5lIdUQMImo&#10;Gthc9VL+3r/3xtv277VrArWslqClmska3VGeetH3vXL9xuMFF8RGVN3OMm2OsP930YNAQHDOIaiq&#10;wkW9TJb/gVZGiKpTaew79xHrPA1XInEBUBXmOIzuSPV3xZZp8t+ylhOgxJZyVZ4eOTqGKLeTLfgV&#10;r+hy5q9qIfhEgYqQxrhz+0Nnu2juBy9OgNkQky1L1ZBlYdGI9OrEHj2eeBxgE3BvBOjR44Jx4Gcn&#10;uO6EMN8xwN8qJbXcKnx+ABTG4oqLphvDmSG1RWF3N66+GLmCbfVr0GBJ85hR+4TnNZRxZsAJWelq&#10;WlXOo4BYqmGGKnGqk21IRR0NOJAf9LKmUBDHXHI28mROgZBBKVxHXdQK85SjWokpjpmSCK8V63/+&#10;a3+4dkYOmcMo87XxGm9kJYwtsuN09N733/rAJ7+W2yGBRVwaCBKWS685MbMFAaTESgzA2pOXXSTk&#10;d5kysYqLQUm7uvfqH371aTm3R3tWStLSkLKSqhSKyVjumt3zih94+dRMSi3deq1LkI1ONHqrzY8a&#10;c4qFkDjdVy+HWwSp0r2T8ybT0KENr4m9GkMkJcLBChuAFdq8pi0EpEUqQUHKGXFuBsbwcJij9ham&#10;qlOYKzYmy8ttWwDDUfZ5gtjqrJ0QQqSa3LjfJx99d4WkaMvq6tGjx2OORRaAReqEHj16rIwDaJXj&#10;e9k/flWA8IOUpIFfOu0ugQkqxLbIdPPZz9wbZMpGy5loMTu8gaNbIAtI2LqK5tPf8izorjbIKURk&#10;XCKwhAe0afj89/+Bfmm8NEJEEGVm0prnw7LqDqC/XekiXzsxc9iNQNZ5xWgjkn3K2pYbiggI+WJD&#10;ZiphLc36ztqv/C8/j69Or1+7amN2eCzH1unIpXTZ7X9wy1/8lz9Ymw7Fsov+wlDR0sJee+Nlk2JC&#10;pOzCbaqKlJdefhKR3qr4UDMEzXDNC5790GS7JFG1qooSxuZDHQnKCcTmeuSywzQCqj2384aqfbx5&#10;RL1CW5VUII+UJFL10GisjRoKrcjOu5d9dSNcNoWQHqz7tia6B4SaF6VkPX7JzADWkNDAELRj8WhN&#10;fG09blUTNBi63NBizjKbd7Btt/D7M7wokjL+5ez/EVGJR2Sk69HjiYa2tAFPFJZnAk7RC+w9ehwU&#10;3ercBVcjOCtQ8E3QNMXqioVpQgpIVQgWAMb50Zuuf7CcUWbIluDZ+WyU33idffCTpgysWeO+xnmc&#10;OYS6qVpc6wK7ZElc0y9oVFpq/UjjY0d1y396nGJW4cOQ1zcBL79/lVROS4eeIlMUKDttv3P/YVtK&#10;EMfitdKlf1lYiTpPLZfSGQpwZkTFTPNDD5u3/5P/dui648940bPz9dG9p+77+ie/hPt2x+WISsOA&#10;QKEkpMxcorj+eVdPy10eAAAEDFUprrz2UqBwO2/Zx+ERkGCclbkViFJpXLMVZIlAnBlLUMMYZtkw&#10;E1UmZZC09mGHtdvSVLfHnRRELiK+pNt4CQ01+oIpc4+NWwgCcRIwYoKq+CSl6vT280XNfx3952qL&#10;jD8rSxZPvdhGPVpVH75qkFg0Mxkjc8Yk+BRgsXuefbdsKPW6yS9LJcfTGdaVQu1Wz1l8UdZIr6eY&#10;DJlUXbIIxNgDSx+4R4DY5RV+GHr06DEXBxAA+ietR48DYSFhj+/UznuozjESdrCqqtq9iH1BLjpj&#10;wYqrLi+31plg9sRMpvnR7LwWh59740Mf/vj6REgzJL5Hc16wsU9dnas2I7g8AEgVpY8NqOZhoTVl&#10;ZFB7us9z27Eik1gsA9RPkZKCSJywxAwBEURBTMG7pu0ns4w+abL1G7BWybDAYqKbsmY/u/OZz3xA&#10;1Ro26zRUXSNlIgITK8QVzDTcoOOXHyvl/lwsQIbBINXy8itOIIMWSk74U0AVopgUZGkwHO6rhYSs&#10;wDAKkBJTJpyVM9GZ+I6jQwc8t0edmwLI8/cwIoHwLpyBDlGCIKpkIKosQSDoIsn1vx0SaiiQnA0g&#10;KtS9K9B861I3xdY5X92j71X1olDDDFEKG2qIGLBI9qxgjpxe//HxHmhCBFKIaBQxVn2x+4aG2lLh&#10;Xf1ubR8AdMXSLoRQdPwi9mJAjx4XigNsAn6yGC169HiKIBKKhrYtvEHrj1SNVCs0ZrUKV9IqtvWa&#10;XOF4gmGIqkD38mLrBc/dVRlBR+ens9vuOYysMOArj+iGcRtWNcYW1WaLw9FIjzp+EryrATOFPQvN&#10;i7p/R+aIQysg0ESXtIqZGKIxEmVNY3kBpdcqOmCryBFpiA++6Rvplbh1tW9sISUSSxPOWScOvCoz&#10;FAJmkAExCW/w2iGzOaIRCTNnbAyYRdVTelLK6NjJbOvIgFkBMIjdPk6yR4+P17agJETEIAgIZISw&#10;g1Of//rWYMMwD4dDIcCQsDrHopxNJvzA7fdiKsZFmkT32pgzUh2djUvQ52cgpMJbl8SQ3guFj9cj&#10;qjrS/Y3tydakHM6EVLv2JsyVDDvMSMrMhimku6qEy3kF1Cn4CgjL2c03EwdHrWh2C2s7/mJg3uKu&#10;fP19hgxmFQ2D3kGnlz0j1Q+Qxj+hm0n43ceKLFDrL7ra3HOVHj1WwXIBICUxPXr0WB3a+g8AqiRb&#10;9TdVRVn9S9QFYk98fRcroGOJFALJU2CcIBLNLA7lh559zaws1qeyf+sds/d85FDBbPLtkQ5uvKo0&#10;YCGX5Qgg727SbGdFXTu64G+D2/zKnWyA5n5Z9BuTiktd5VHYwsyG5wdlf6SOBwtKqX4hvaIaxFCC&#10;FVGCtRr0uuHybvGp/m/rNFUOHe6AhridqgQYtoSSoMxgIvfz7nS2zqcHKLi4/qarDM+8RCLqoriQ&#10;0XxoT16+pSwqPqMTVFWwnq2/57++fXw23+QNKRRAAS3Y2qFSltG+HqOtz/zRJ7OZcRtAVEAtSXX+&#10;wk1pbHVAyauV06xk825uFE7u4RFh1p1s+3V/49u/+3/67r3RniXrMwNTEMZWeKJSUTLImSEVb1eU&#10;0Xbz/MdVHt+qVi/occbq944L5j4E8wqh6vlQJZcK2tmhtDFHSxMiY/6jq8ykKskv3IGsCge4tPNH&#10;sD2JPVfp0WMVHCwMaI8ePVZHqvhP35cUw3pG3/7wN2zOCxxek5IWaz6rWqqcn+ys8gpYKnLFs6/c&#10;3zBqcBSDyUc/i69tP/DJL48N7+WTw8+/Yc+UlNngdK0EaAcrSHLmdqpu4egRMcAuqGh1pt3+xtH5&#10;fasZUOYYEcilaAq69nRIuup+dNEkJarMLCrEsCpiXQRGH4spsPKqeYvUuBExkpBXB8fl4SlyZUDw&#10;xQfDEQAnDRpb8uz6Z11t7b5zhnGiGsgS2VJ2bnzulcisKODc5ZUyzrk02UPD9/7875+YHDrGxwYY&#10;ZTnL0BYqmPFl5vhnfvMD577wQCYDJhbRzrfK/K41pURnQKC6rrkhGs2RlCrrFQHEXJJgg8c3HFp/&#10;9mZ2YmC5GvY4equSRQWBfY40J+Yi2ZVbPcbNvjVZM7WP1ntQu1pdTm0o5XmWWBP8z8OcG8MFidWE&#10;4KfUiVYM0lrg0OpZXyyFN+RWb6V0MuTcG9u4cL3ivJ+MXuvfo8dB0QsAPXo8hkgdF5KXbf0CCpzf&#10;E2sffoXQMrkDHZQ6OR5zFCmBiIQAZkAz1ukIJ7/5eXvGZnk2uete3H0vLE5/+a5NmwPl4OqLsLUO&#10;UkDUKY6riIetempv7Q6FvKOV9cAgnc1vstTV0KFdVlXHuR1B8dsPlt34CEEdnysnCILfSx1lJiJS&#10;Fb/Buk5lV7TveNqnADXFs6ox6Q7txCzBREqKgdx403VlMWNhAyZP6giQoth9/gtvnM5mTnOsUObM&#10;ikJpbbZ2/qMPv/kf/2r5ub2LyxNb9viWHjtBx0/ub33o599+97s+sz4Zs2ZOClOp+dQske1qjiw1&#10;RfuK/LBdvg9s5BLfZdYeVt1QMwbUBvHLR8ZNb0xE23YV7i5hQ87zihlVru2FAnEwEVDsW7O5NdQL&#10;UWU3pkQZG7+IukWNmggZW+WfYhcVV5WMk9CMClHYxOuap9XO46T1Ve/rzasNt0v9Rn5X8AEinKxi&#10;gKlV3H7iOiWJXhjo0WMVHCwKUI8ePS4Q/jXrVetNNXZ4q/sginAxWKJ84BC4gzZ4AkWmETcluoIY&#10;LBAmNUZx0cba9Zc9THaThvfd8nnem+XWTL9899pEszXdG8j6C54zed8njDWkLtsRK9ruF9RsADVe&#10;ykKAcyJfnGSki8dcGEEnVBmOQgDQhuRysIJXoeK1glMiE8JDChgCjfNICIGVtKW+PVAzvaWIlKqt&#10;4rVZ8V4uyT5yF/6fhDJsHsMlVxzbkQeJBSLMTCAmGEDs5PobLzcDwDobAolYEIgzsrpZjmdfK/7o&#10;Z347Pzk6dOXJbJDtPHRm584HzJ5ZlzWyhpjEihf8kvGrU7d5YxvklboktDyvc7NwX5gmbNuqZlmu&#10;ok6FH7Td6QpJxdO67OLJuyfQIcVEcK6L1L/loI/aktCqNC+/xYCujfFo7lEgQ8TEwswcxUSKZpFm&#10;bXWxLySVFlXjXPoMmAmcMROsC5nlV47zUGsKotowJYT+1uoVVQUoY45i1WMKajWofUGPHj2WorcA&#10;9OjxGCJ9UVZkmtS96Vn9hgCX+Sgo+PxFVPEFJEquwGwo1qC1s4mXQgx7sodi8Mzr9gfIM7tm7ZnP&#10;f3EEk/MAZ23x1YfWCzpvJ0df8qy90QwsgbJ61XVFACLFmWsBiGdd7gFqNnv+bRcGrWuLq9Cl1Z+V&#10;UDdVHKA5rUsVLso6gdTtRVYXKwdBPPGz7FdDNd/L1aHxdENnW1lRwkqIji6BvxJByFrYa595OXKx&#10;KipqiEj8NCkYsMcvWjt8jEVdRFgwgUDWWmWyYk1BG5Nhfqc9//67H/7j2+2ntzfOb46KMUtmyKiE&#10;aLXSsQcj9G6ZftgxbQRhLj4E/mz3lGr9X+/WRD5WDpVEAiMh+L1X9actieu7JZaHlvtd3VAQCeod&#10;1IVT5yY6ZdZOBRCkAqpfms6owqfTY4rsf95zE3806l0iElWCqpQZEZEBmDNjRdxPTrItOkqSSZHN&#10;IaFqUKpKIbaEKqnzVkpOLMJBH3pK/3E/RRT+a5TXWwB6PGnx5EkCgF4A6NHjMUWlqapF7lNSAtSS&#10;LY0WOQqGOp25whMgTTYK+A/qdYeoCRah4CrHqick7h1vFWRnW3TR86/fK4uB5eKu0zi9l2UjmBHK&#10;walPfn5jVmbGymXMV24gs56rhqoq14iUm1RI3/XRn4MIZLwfTuv93MICurD4xzLITo7+Ox8bnwus&#10;TtEWlnIQeOaRFF+n5Z5HKaDO5YaViMSqk8eqPd0UiGVdgFtWd8XznQWgZYFp3eSyEZOCSczs+d98&#10;4wx7bJQZUG8nYBCTQi3I3nDT1cRWpIxxOJlJVYmNgoEMagY8GGZjpgzKzBkpe324U61zyhHnt6x2&#10;NuX4PmetjyOVaueXFgRPtt16JVWUYDVwO1RDWXPjLHXNQ1he4Y8rmxnVPlpKH4/GJ7/5Ojz87rGK&#10;Ulrap7Dvp3pinPOPm0PmtjGEWl8SJQPIe/7D2fNYSdjkmcmZMmVWFVCI1et/brRWqDtSl/apMQuu&#10;Vgmq/xDhaoUHbsXprKpu/I64bQf+b+cNKxfdo8c3JrwAsPpT2KNHj4MiqtLCO9InW7IZTw9luOLY&#10;4JqLinVTkvOgYK297Or6xZbxu+aCTOGVTSAmVRgVyWx52WG9+ng5yAb79oGPfMrYXNSYLB8is1/8&#10;ytbUkhmcHerhm585yR1PhQDE7EpKHI/br/cWK/EhgKJ2YZVfl7lCQsfNjcGIYkl0F6HAQRvccVUs&#10;u5pqn6o8A063H0wgCjXsyDfYkGgM7Yr0rgO3DkDw9NKGIruFsHQIJACZEW549tWFnSqgXntKpASB&#10;LUWhBe2/5NUvENonYpf2ypfifFYUUDKUEZiEDAyDSUJNBPIkMJmW5fIftc+qNz7ESFSJtNVRUFMB&#10;X7F4CietT6OVUOxOwWn5YCrBqkVIy+XO1CWBUJD6maoaHfIHRAV6Kj1qvQQAUM0y43LqUXzA5yyX&#10;qo5qFJyCH0QsSpaQERkBD3OrXpcQFpDrQZi+mhVgTj3xG5EAMKxEzZlYjgNc3iF6aPK3R48eB4R/&#10;R/eyco8ejwMUXktNBKuqYzp69SX5iUM4urZ+8ZHSRdOAtKMoNt/Emr7oqTrt43wogUQVUFbdGdjR&#10;S55z76Aoczqsgs/cOtCBMoQJQjizs3PXQ8aMdnk2fv41xVg0ExVlnz+YAsuJhoguzSPS97P6NACt&#10;MKDzfmcWvMGXygSpz7H3/FcYrhOD5T9wF0YhHA3XRK3r7CWqkBKWDIuAiAQWLpKjBq6V5Exq2hBW&#10;qDaw5pqKvN0hNwtKKpAsyy86MTp58VElq2SJNW7UJnDGBmqLcu/Gmy6nXJXjDhTH6kXD7hKEHd4t&#10;dXHgqFQzwCTNW6aorcIaBbGFYtCkeWPkF2dDMkgLZbCKQqWuqe+4fjGTVBUQRAVuazeiBaCSwuJD&#10;UJ9aCjFgNRJtv2YS96FEIox3KzMRqzEsPixqNxK5oOoEKTF8TjG39dxYypnNwKgtySoFsbkphC0a&#10;htY5VcqNy/7tDVwHcHK4UOq+Wg0tbUmPHj0q9C5APXo8hmirGcWFOCQqyJq1NbM5poEhQ6UVF7wc&#10;2sX/0aIY3e80b2lQAMykyiixNV5/1nU6yoqJ7t9xCnuWhQ2R2DIzhqAPfPpLm7QGmc3WMlx1saWS&#10;GXFTaaAs0eKwRAPp6A4T2puA29yhffPcsuddG8WTkHgLQTOfVDyXZ8z3BplzefWBIrFzVNgnPg7c&#10;3nlEQ9WKkgFcGmBidXuWqbIJXYgFwN+nXWwrFYkqsWSKyQ03XTEcG0CZARexRcVdLyIKodxectXm&#10;1kUQklQ9XHFdn4gsEOZE2a9e1x3kgg7hq7OjbQGBvKeJKkG9NFHNvnbeTl1HQ+MVAMJG8S4EWarR&#10;3vRcSsur+lqLMoxaSuod188smUKNiHED76Lxc4dKXyujBrNhIgWk3bBmI0MM3LpM7CN7FTIDFWaU&#10;i8nWLtrSgWVYEmNF4PKMJXe0SkmKSz7EoWfDRPBRw+I+nCXQBb9i3f2LphTnaNSUm5uVxu86Z+X1&#10;6PENjl4A6NHj8UBkUkzkQkMaMlKUXKiZKU/LydlzGTH5PFxttPkU1Y7XLnX6e0AtEeGyS/TQGhiw&#10;9NCnvzwojVjXAobSuMgnX7xnPCFIeS63g+c9YzJU68IEOhaWJJ8F0A7DX7P7q++j60mjhYuo6kI0&#10;ffpbRZCnBIGeUt05XiMfo/a40fyRbCElfIGMhCFxgdVVxForLIPNwWSyJ2pVS1CRrREYRWkhYFQZ&#10;Ei5MNxmoamebXQa5yOlYSchQgb2bb77J2glnAKx3izEAQ0nAKlAlawazm154FQZOXKHg0h3qIhdM&#10;3k1IGsKTqn/qXVoyrHP673cChAJaz0RTCtSukhwfJTASh/vu2qoZ7eKR3rzBBBA7Gb6529WJQsFs&#10;4u/08UYhoqXVosz29mh7W7Y1s4IybgcM+31c/FIEz3Y4LzJVUQhzrbqulobN0wiGDlKCWrEl72fH&#10;CKPyQd0/Z6ZHv+nq4iRvj6Z2YFUgaqFwefuSTOCxlNoTnAg6iU4i+g+5QV9pTa/O/hHE6rAHIw31&#10;VbWjEgio/h0HqalHj28c9AJAjx6PByKDUcBl9jFKcm6yc9v9uPfczlfu5XOFEfeek9VM6J0qNP/W&#10;VlUDMOnuwG4+94ZdI1AaznRy6525zWBIoSiFFEYN7p8Udz405Gymk9HzrijXCiL1sYBc3EOv4p7f&#10;u6puEMgLACkVaH1oF9ap2fefuzPnJheoV7SqCgAfM7HRvlrBbXqQ8ukFIkF6MPjxhD3TZVkoW1pH&#10;mc2OXHV836KQbH9arB3bwIl8ZzjhdVOqLaT0Joskz/OBUOdlXaYW73RCRBAoQYcbuOYZlyksVA2R&#10;4RgIXoghakuFALNy9xXfenOBifp8BZ5txdCaUauttXn3LdL4t9bUzvbPP+GTiSmFBM+JPjo2ojaP&#10;XVMVHYkQt2bEVHEHgxcuhSINZ66sH/XdvIlI4HXixAzCbBM7V9BVP/miK37qRduXyHQkwioqYYhd&#10;lCEKtp1UrS2AJpuAOyQdeNE7Gm3CZlwryGV6hM9eOnjWP/7b28dG905279vU1/6bf/Cyf/JTs+cd&#10;2V2fKJeiFn67QMWrKf5p1NQ4TuRsmogBhVaW65deEQORsVCmMKXkVeSfEHK0tjE5FewPUlOPHt94&#10;8HkADiSM9+jR44JBgDovf9WRmPLh7dnp7QxsxDA4Rv/xV1ZPZs2dodI+d5m/CQCTlkLQvS2cvPHy&#10;bVPCkj6wk52fcGlgROF4Olg4o7V7PnXr5o3Pm24MJoZxYt0+XBrruE2k3gcwpDMxh+xD7f5rDGRe&#10;yTA1K8FS3p2iIoDq+CKJWDZuC0OnU7eTSxz57qYOjbIbB1PiSyCFEMGqKEodY9fsHXn2JS/+9lde&#10;9tIrvnbffWaDxjQ4t3v+r/z0T95360N/+vt/tn/X/podlRM1bChO8oHcFJIo9xX5jt1DpKYU9ddg&#10;ueraw8cv2drFg4xSWBy/J1IwK0RZVUmZCrv37JuvyTatTISUwRqcZ6okE6gvw9iiOKTppKaSb9rI&#10;BYPs7DkEVLYVbih6KXkYOsbHE1F1jwIxI0mynSyZ7vu7CgRB/IYIJm8HiQr85rXuX+deT6wilNNk&#10;tP+X/8Vf23j+iTxbv/NbXvD2n/7lQTFgZbFBiHDVVJkAyA9nHIRF7WusHmeYshja7fHk6A+8/Nof&#10;ePnnHnpoChDx7sB+0k6PPmvzuc/98dve8f4zb/nYxs5IJdo6fGlJAOBloLhZPHmsl2NJ4XEkVZVU&#10;hGfITSHCNCSx0MyZqILjX2NJ1qa3/swe5LesR49HD0+qGKDoE4H16PH4w/lOMEhVMxCLz/orENL0&#10;xUXN91ntW3U2Vcd5piDKjJJKXHK0vGiMwQRTO/3c7RvFQJABJGKZDEHBPBDZ+/rdW/nN57KyHAsu&#10;PVneemqozouk4QOApcQpRAFi7nS76ODk1BBlOl/P86SEKKEwkYqA4CKBwjnkLCEZi5nAop4G3b9C&#10;ISJiyunYDq7e+om//d9nF43u373nvJ7PsownRAKM9DR2hjdu/MhNP3Hrn93y8Xd+dHAu0ykbUWMo&#10;ODd01JVaedKGOj2x47StbsbAkyAipVKBkornvODZyAuRUmEZSoDJiMCkZFUtVNgIJGMdHcXVNx6+&#10;/eF9lEP4fAOezHaqn0NsG6RELPKt8LlLVO0eZKpsIyHUpjYTTDWbUdHumP6qKs0VkxypuOoS1AQV&#10;PwZJDgelxOsmUY6rHxUCqYAzAgMje/G3XH+nPHCIR2uHN2ALAql1a7XiBSn/B8IWXsCt7bqHfWNd&#10;aPiNCNKT0bPD6VU/9d30imd+enoqP8zrJexUecDK9rzZ2S12r/qul0zuemj6gVNrM6MQciFfq2Ln&#10;PwJxvv0vjpMZ0ql+hIg/cMRqmezpQ4Qbr8wvPVl8+rbRfWcH+xaUh4xsSAw7i3YhzJP1e/T4BkTv&#10;AtSjxxMD925TF/hHhUKO4OSCRBCAtt5dnbv0PAFSIlWaZcAVF+3nggGtA7jt6yhcGqCCDYNgxYJ4&#10;AIMHzuUFgVWM5YuPyICEogWgwQG0VWMTBDCIF6cCnoNuc0OLIlb/qqd4cN7SFOIuUuK1UiskRjXy&#10;ytVm/5Yh4V8KiMJiWO6N95/5nc//8f/1v989tP+w3EvjsihLo2QEhlRJJ6bcXtu7J7vvkldd/kP/&#10;6I3Ti0oZCZjFOv+UJMaL1uuqpx0IxzWwf98X8ryPXJbgkJFXBdYwmzX9pptvFN7PcphM2SgbN0RE&#10;BJObErbU0kKE7Ez2XvXtL5BsT9iqkyIgWo1cbEPcaTF3otOWH2A1uCQAUZpIwqeucm+9Bd4Rx3my&#10;efNE/H8hGvI3AwQmP2qNmhTJ3mgnsrjdu2BVq2IFpZz+2ukjG0cODzc+8ccfAgZuA7aKH9uUcWtq&#10;qPBrupO7dnZClaAQZcLJjYtefv3D/ECWK82KvLBrhEFZ5lZF7Gwo9+i5Z3znzcVYLZd1U0P3g1jr&#10;cdWGsBKqzTaPCFXGkxCBYC8Dbrrymf/gx4+88dvWf+zbJ2tG/HySf/yrGKSR/XeYMLT1t0ePb1j0&#10;YUB79HgCEF5R8bVOyWu3sYM1uaO2kyAppv4Eh/2wOmM7vPiozQWq+d4U584ZDFQkMy41kvhsUCoo&#10;pdzdB3ImrF10pOT4jpyvTUve9U3SFVOxNrq7DJFu1JT98y8OvYXCuSEoVJSUTHAZCbrJWutaFo0D&#10;IREYCApksjcuXvjG177oL7/2zuLecq10IRchIFVjcoghECwGNDDGzExRHpYf/odvnB2b2YEQsVgB&#10;uEao2jU2OUttnNSbUOK+XIWKihKpCoTpyMnB1dddbnVKZJmUABImzQfmkBbj9fEmwMSGSIV1Vu6+&#10;7Nuegw0UIOcrhrijuzYz1dbbBld+5BpWCoaAGtde9UVVF6NV1a/nuJ99ngWgS9JNoskSsyj8BuDa&#10;OqpJOu6st50poAQLOp+/+R/9ypk/uOtd//g3bnvzR9dnQwMmJm9BqbyKKv5KBLeZf478k466EyJc&#10;neRunpFm115xdlBKbmElB7u0D0PJ8zI3SlIoDA0uPorNcbX7N+6+XoykTRKpeqt9F4Zo1FIVF810&#10;wvbYC79p/2g2Wcfg2DpQKAAVQEWbs6mJ9mRBG+ZbN3r0+IZAbwHo0eOJQS2BV8ig6Y8nysAY6iIo&#10;2NoqV0WqL0TY2akKyNqhdVXJBfl2gb2pliUTVMQFgXHMQ7QElRnlQJaZbHx4DYaUSRJ/BF9PZz9a&#10;nfL8vzrbfBlr580IbU9viw4XrRuo9qYXzkjIgqFQzozjDxSibUZxqUGaDuoSkNBcAgRsi6y47mU3&#10;3Pia5zy8f2820ulsz9oip4wsGRgpRaFMnFHGVtiKyQazbDrdmr3+b33vfr6jmdMD1yMbNusL1p64&#10;SOrjRF4vrVEeU4IxRmGVtaT9F7342s1DrDQhKg2B1RjlrbWTH37vnW/6hT9ZG51UazI2RCwiJOXx&#10;S0ZX3nSiHFgLp8wOJgqNcT7df5UjWjpFDTZW68ncoW32LZmaVXlakPl8MBvnHS7Os6USmKvV2C1m&#10;t46FsRZRCYPdtIjEx5I0PqpwuxnIINP80HR9+slzb/0ff/n237llfbJJBftQXTE5gLu7sT4JzMRs&#10;VNoPTUsopBjeFSpiIeOTx86X+0Klc/oigkhomSUoQ7jMyGyt2Vrw0lR0nzP4yXz6AuVAkv6SC4Kl&#10;haAkoih4+sC5k2ZtY2bPfPpzKATBrSvEKW4uQK2LefOerV4G6PENi14A6NHjCUAk8lGNKlppFV3o&#10;zZA8iNyrLkbBo0i/UlYYiB+C5hAq0Gw8zAkQARnGYKgDI1qClJjVa/8FmWB9bcqZ4VGGUZ4PAFVx&#10;WcCSKrrhm1gxYwKHXFHpNagriTvLjaaP5t/5VJ3CfUzKBDIqsJz5wau7g9fa0DyxAjpaYYCT+Yt+&#10;6BXneEdMYaxlJmaypRC5vaxgYgBsAAIzq5aUMfLZ1jVrz/3em3d5x6JUvzO5xrcUzvujGoP4f5j5&#10;2BxKPcIIBGVngzBsZvn0Va99oeVJKWXGILEkGGUj7Aze/Msf+OPf/NJdXzq7OdwoSlVVYgaDZPqd&#10;b/gWq3uiZRTqgmjqaXRFeVssijo+tywIc64P/Qn/xaCOgd2n49NGi92rQK0KcdqE5GlZCXV51iVS&#10;aGxxoTguFHT23ilfRK0KKw1Ks2FHg2mOEswsLjFc2Phfk6N8Wep3MIDE7W/pWLbpV7+GnABuLUjB&#10;qsJEymTJRcgSqEBckwQuabWoWvisf4357JgxSg97Eh4SLdcaM388lyAoP3x7eIRs508+8cX/8Htn&#10;3/QuvOczg/2M1QTlibd+1B+Ogz7cPXp8w8ELAP2z0qPHY42Gwim1U8M7sgfFFam6nKPqd0Om0QNC&#10;dI4kHxNqb1tXAhPBotidGAwInG2t4aJjJWvIDgslVcIMk0luccWJYnMNDBYaCKGwDFOppVdgbQnP&#10;o+AdPjdwYV0tV6e8rUqaxLjJMpwgQ5SR1cIYlFpStf2g4ZmgVKcJ89Gh+2wwCwXNqHjx626WoVq2&#10;LErWGiURwBAUEGIybqasFQIxMRHbslTmbZre9K03yVGLIYvbvaACUOWLoUk8HMQEDGkrAtWsj6hL&#10;JqEkVlXYPvOmrRtuuqqUbWYhgiHDpRkUG5/74O0PfWUPe6N3/c7HNgebuckMjC2QZby/d/5Vr3nu&#10;cAtsOPj/a5jQdrKvlsDWNZoLUF8G3nzkJEhOor2vwtfrdFgBVYZ1bvvVXoK5JTVqCUKOQpWJ4TeZ&#10;e9+5StwIi8VNRSV5uueaCGxstBy4/fFBtmt4/KXPsbekaTANeNGu41J/QP2z4L4a5dkDZ3NREVaw&#10;AiSsykCmyqqEjCjLeAZ7diejTJ0tIkkFsGBs66IPEdjlt5tz+Tws0yy4XMacjcDjs3bv9z9WvPMz&#10;owdsPmMmqKr6nB9hZimuTm2W1aNHjzp6C0CPHo8TEuLYhKPsIBLAMsqMbMbISGC9BjTlsU36mqpi&#10;CVBSIoFV5JTvnzo9tgMoTTK68Q3ftj8o1FhVK6JEpLA04umx9cu/89VFnrElnpn9+7YhxukCPaWo&#10;KSeXd5OYO7MZx753yw6J3je9vtIDRiWsptfHbcoKBpgUioEBAOLGYAcrCrCcTc61ELgbRVWJaNNc&#10;94IbClsaICMiVbJgYiJvCPHB4JlBLjMwABgyorDMMqKbvuWGKe0Fv3Ev70Xho5YmYBF3jcaiOGgE&#10;EWIuzO5rv/VmGpSiBQGkRMKDwXhz4+S7f++DNMHQbr77LR/mcs3oACCTD2elVabxBr/kFc92CQG6&#10;6uqISxnl0XnuFvPQ1hw74kuVcYNal3XDt0EVXnggZbbkIp6mwtJKqzmVTFTVGA5u9nFRtnqQ6PCd&#10;mO6XrYJBBobcjooQdj/e0SrCPddKxLUgUU3Zthpa5zADEaiyUq48+dKdF9vh0A5VM2aTEWfCbKm0&#10;IDNiyrkc7t92ls4Vrnk+pGY15bWxmjeJbs+2721j8JYM86J14a0fQqJK4FxkfWZGsyyzYGJRlzQN&#10;iRtaJZE1go3Nq4ZWXAc9ejxiPNligKIXAHr0eJzRft8oQEwCKGDZ0nhw/PLLj192mRmO2GTB9Vcr&#10;SuqpRWTLDZWgv4YNm1m5c+vXDk1BLHsD2rni+ObrXrIzgoXkZUnlrMzs/vq+ecE14xtP2qwYg9cK&#10;nPnsbUNlz7yCQ8H8F2VL00aOh7cCpXR0f/nLN6pUI6+MBN5pO0PUQrUiVko2yiyDkfFto1qIzNCk&#10;FdnkfD2xO8O6eWI9O5SVVIiqqpC4faICDepbIgWxMhOLilUBOUanmmFbdm98ybNtLpY0kkWtKlCo&#10;M9QEIuqHIxmIZJRDj8hF71cGs1k/ot/8kpsmxWkzEJOpQkurpKPbbr3/w3/2lUyGWUln7yk++9Gv&#10;jTBWkbIEOCtUJ9O97/3hV1qaWLbiIqvWdfEN+nkQij/vkpR3KkceR0DiJLMUwSziTWpMDHDUjMfV&#10;XCN/2iyh+qfWQ5+0i6pFCdRf7TUBk9ysapDwIX4jsisrFNrRA29qYWa3hju08nGvRLVYojqcFWyE&#10;cO/OmY999bg5zMImYzEQZsmRr+dsKNvHZbr2pd/701FhGCHIae15j9JMw+EpaYxPXxz2saQnHhmC&#10;LVRBLigZk0vqQIaaAm/QDsRN8CsYMRZd16PHNwB6AaBHjycWju8pAQJFlp287LL1w1tHjh07ccnF&#10;UvGDTsHB/UNdB6FKAzK4+2H6+sNrmk/M8GFTXv09rzn2nS+fHM4nQ7u7wbNLRxf99R+6/Ie//X7d&#10;N4aG+3rkvM4+d0deBo2eBAX8XNS0g8FPoRaJr3FZ6uSw0ujEApLCAlVWAEJqmHfP7ef5WCUzGOQ0&#10;RBW2nqI/hm/d0lpXAaFUOXzp8YJnNrOWSoEQGw0sSn3Vvh+qQkTsIrEQqaK00Aybx7fMiAAB/Jgj&#10;skK/LZTqrLKRaFejPKPwAUAVQhAotmXnxS+59sQlh2bFRMXCyUmqmxvHPvoXX4RlKLPo2Gy863c/&#10;dnh02KgR4hJaEM3s9vNefNHRy0lYlWDVprPSEKEaEzl3sc5Bqr/1S8gPo1J6vnbx3GkMS02hRJZY&#10;wGRI0VqNpM17ur6l3RSBi4xUb0pXI/yEBD2+J+iuYRpz0bVFkVg2qYLYB7daUF3tB0AT0ZHAh+36&#10;V3/zg/nn9i7hY+XMTLJssj7YHY13MRjQkevz45/6ubfw7Q+ZGXlXJYlFNBZZY6iC9FdND1W/Eq2Q&#10;VY8AhCAHAxKWerCTNdbNChUuXag9enzjoE8E1qPH4wfteOU4pkACIWZmHo7GBCpnhWEOZK79nkrV&#10;r9Q47t/HDILJdvMHPvCpratedW5d7abcQTsX/eArNl507exrp6Yq42ddNbsoOzuWLONhieP7wzve&#10;9t7BrnHRHx1J0aquRa/LRiO8V642uVLTa2FFVLmt2tUqCFzKg7c/sMEvPFs8OJTR9gP3w22gIMBz&#10;Yufy5OWGrr9pBfN1/9UHVcb6sSMTFJppWdg8M2JVXUqyajuHaz0IBIYKBJbVbRUlJuZhNtwY2jMh&#10;nGGshGrUTmOEz5QVEyo/kLg5HGAiq5aGmZjZG77/NVN7nlhULUFJsoEZFvvZ+9/5cZIhiMmolPSJ&#10;D391f88qQLmB2GlZ5JkWvPe6H37xm//DJ6nYHBBrIGPVskjkvEj6HgGpSifE9YYqqajjymRcNN0i&#10;77khg1XUiDFiWInhMmSQqsSetFrdmV7D1clwTjKhq5S4mqQVE5JE02HUqBI4qodq2Vh5t3pVZTJh&#10;VDokIIoN8DmTSRkAsdW1h7Ov/PzvX/Mjr33mS55xLpMdKHM2nujk86c++Fu/l52ajvaYlYjJuQUG&#10;N6n0WaDWE6Hp3KubqdTBbiW0i22drh4JH4XKibmhBVTNf9QJzG/CoyiX9OjxNEAvAPTo8QQj7Foj&#10;FbWF3Tt3bjReN2Tuu/ue5J3qOGrFNxIbffo5OSVQmHU15z58y0U3X3v4uVeezws+wvfv7m1efzS/&#10;7NA65zummAwm+VAg2NzfLD/6pZ0Pfu7QvmEyWuXTXJBYswWq9uR1hhM/6NuX0k9a7278IjrIBp/4&#10;o0+/8jtfffy6K3fP773vt986MmMIuxFzWnnHE+o0QUO0loYSlubwntgLJVAh5WB9bCGAcp4VsyLn&#10;nBlWSpfeNSHonrkwkbjwq+qEJCOCfDgsMCHKar7Xmvo2K9XcshuabARtMhRgEGCVdDrbv/bFhy+5&#10;+thMzljYAbGKtYpRvnXbF+6746sPDGiThAR2kJnz9+1/5dNfu+LmjdPTncHIWCtK5fm9h1//wy99&#10;83/9KAqRwimj/UJs7/HomJ/WPC5bRpGhtSXbWEW6yNP80UgmSwEwsVULQY4sl4FYA+WQ6ZZEfYjY&#10;1gSHJMTNhoUF42PmxHb6iWxE6PUymhdctfEsNMeKKneeqM52HjXuMVSIt9YvfRCrZF6kgKgOrcE9&#10;0zv/49vv+I3BxrWXjI9s7ezt7t/2dXqoPDSDzjJiELuMhDVZiioZqT4g3eIAdbopLcS8qzueu3CI&#10;EtEqiMHhEV5FBmiU/mhIrT16PFXRCwA9ejx+6HzNBO22ApQrP3z3vWaQFUVBAtb4Jvaq7ET713xt&#10;aeQbcBwNEMqYD+0N7viNdz/jop+cXZrZzYmOzK7NsQ7O9gHKDDJbjvbHo3vPf+Ud7z0+5cIKjI9A&#10;BABVhMqVu+miAkKRqK3Tdq82MK2ToSFasRMiVWJWS/nDmz/7P/7S6Eg229uePcxjWXNcTwPVS/S1&#10;qTCQDmXF85K/FZLvpKpEKlJArUs1ZQZGC6sKYyrxyZF9JSViVRVSAiMaBYhVIUVpwJH4BSIZBcM6&#10;AdPQXkqvD9ukyYBEYJmzabb7Ha9/ZbYxFS3JQknFEiPP9PDv/sZbdJJBDQhqlGBH2fq7fveD/89X&#10;vXFnZ18FBplgOpXJkRMnXviy6275w3uYcgKzMgWql6y2auzmcanFZztv8IabiqKn1LxVTODd6l2m&#10;WKFZzpjaEfMGZ0aokqF9eCv18l893UVXC8lLZEQqILCKokZ36z2j2nENVow4dd56ES+qmSL8aX8P&#10;uXC9asUG5f78IQtrggiAgEmJARqLDPeM3dfZPXedlTtBvMFKYAWRMYDEJANh5aXNazyyqfCMGPhH&#10;4bMudDRqLmjOFZ7Na/XVXe00/845LEh+hMralrZuvhTRWwB69HBYaQ9ALxz36PEoglrPFPn3GiAC&#10;UZkURomDltHlNEKikAs3IfmgIVSIj4pDqsRkFbmajbvKr/7cWy/72s6xMzDFlAYzGc5sXlq2WuAo&#10;joy+ev6WX/xdc995mRJxpoGhho2TONB70xkBXJvbnV1thLpQd5yg+K+CVNkaPmcmd5b60CizQ3H7&#10;KpyfhqqGpEsJzw43x9JXbpYbGFLaOzcZZaPSKoTUBlNDMDg46haiOCoxiFlVpBRDxhhDSmxp/9wk&#10;sLZEvR35ly4wpsRbQsAcqEJEtcjsxdfgxd9y477sWCoV1pa2KIqNwfrZB2cf+8CtuRkDbMU6ac1Y&#10;86F3f2X6MG9QnpHYslARZMMzOw+/8a9/W8kTcTSZHXsOQklUwlbtXjR0y1ZCU9GMKjsWomY6dr5e&#10;dxSKyIsnSpYKjMGZJVOYjawwUlqrPqB+s/FLmuOlNeUYYTYVyhqSY2h8OOTXHIU2U3J7qwG+szFH&#10;mBOCrEhjR7tvVPK50S5WUhVRKVhLViGbG4xyM8wYxMIMlzDbS8Mxkr62ZnX+6IQuxdurp7Q1Sl3o&#10;LLzi7ko+I1giA5PXg5B3D6OoEqhV11Fy+rvZiwE9engBYPHD0D8qPXo8iujUQlGqaPe6NVQvNE8Z&#10;qldjfN/V+Qgl8UkISprBKq2JWfv6ma/8n7/Jf3Hn1dPxVjE4rOMtWT+hG5dt5w+++cO3/8ffWLvz&#10;4XyaizHCJCJBaVk1cJWukXs/Ox+gKmts85o5967MD6Oyz/eSwJkLU89CJGzIMLGPZJoqXWvVU1pG&#10;UvTcH7xq6AlQzTG450v36ywf5CPjAm9ClUiJrHj/H01yojlhjsmwD/dJTNn2vefsnmUYiLiLwpwm&#10;RKXpkxLOa/0YETEpxGY6zXe++3tfdOgIC0+JBSyiyPM8w/hP3v6h3TMFhMhdryQqKpicH77zzZ/Y&#10;GB+xdjIaZQqeljKbTq5/zskrn71BIynEBh96BZGG8U2p1yN7WYR5rcpsuOg06G9yxCvOfbwdhZYq&#10;e6P9redvjk+Mp7T7/O98zrTYlRwKUqjPwlulWVveNp9cwu/u5kbeqwb7rlT8gaLHzfQ1MaB+V/Iw&#10;ewuPhDWsbk9zs63a8SmUJCoxjiqRITCUnRxKxOwGQjx3jon7giNQ86emVWnTe0rj836wRdBhNdA4&#10;gG5TsghDwZagBgIRilFHg9KjexS6atJUbp4z+T3n6fGNgN4FqEePJwAd9mkH1cACgzau8nuoqbk6&#10;bQG1l6Gzl1sI0Yx0KJw/qHf/4h/f/bsfzC6/+NAlx8D29N33T26/Z7yXbxWqpbFU8RSVZtEH6F3k&#10;KQeJfLxAf9y8rNZF7wbguA4TiYIp0fGGRrWKmVfp3MlJbyUitjh36qycAxHbgajKMB+IiBLIsIil&#10;4LUlKhQMNCpKzAAzTC7Dr37iKzzLWGGYRRLO61tBTV+byge61nTnUaRqQZZI1i/Cy1713ImcUy0G&#10;JnfBFPN8tL+TvettfzE2a6QchE4VZaN2c7jxK//pHT/+1142ovXd2UwMK4yU01LOv/Gvfef/8Q/e&#10;MuIN5+ZBRCLK7B3fNZmTC1ov7ZGP2066g8km01B9jcTONUoHyhfnf+Uf/837i/s5s89/wws+9L4v&#10;lLdMaDpwPloEaKo8TprRsQ0gBO5x2ujgml9RZY2OPlUzagupWo+RJ0fJtNnBipSLKDH5nGCdPjbJ&#10;2DUO+K0acZzIxxvwT7m7iFlFolBH3gJQMzW0RiiRDaofoOYtWPIUNYvqPOI8GTnTXUyma0TIR1PJ&#10;SqgQc0yMHPUBUVGypOZO60Z7IbR+XXv0eFqhdwHq0eMJwIIXVFRT+ZdoTHFZu8/TiXkaLH8HKZEq&#10;1DLAGQuOzIaHTs3yj3xt5/c+fv4tn+SPPrB1OhvssxVCbmD8XkAiBmJU787XZa0rjRMcctEu7iPq&#10;ja+LMXORMkIfbzNYO7yvDFWjl1CRSqtYL21ePquFDQABYCXe1k++91Prw0PMbHJTwpYorYpCXNJV&#10;IbFkYRxDh4ooC5iYDSY6nNCX/vyzY8qhKqLBs4aCEOjoDCGyHKDmCOMOeALu9dMl8Z7Zf+13XHfi&#10;8nE2mDGXYCdYmNxu/emffPb+r++zZszGihVVcZtNGbawszPmT/7wk6P8sKGBQaalckbbkwde8rpn&#10;Hb58QEZdMBb17F8D7SZKBnr5CM6FJv/EgfA0c+46n2Mj2JPJa9/wWt20s2x7P9/9yvad3/+3v3dW&#10;7BnDLgoQkgCb6d6aaHCpHjmfbtoJcuyv1zDmCU9coIkmrWqprugaKS8qBoYOOO8jmnf9AsQEAvHH&#10;xGsXKgd7ZSa3fuqNb1sbGk1vtBnehBW/XiA0zob6OEtmeyQb33rj1X/vhy/9q9+zf/FaYZSZpXI5&#10;Wt689ETjZ7PDALHMPtCjx9MDfR6AHj2eXGi/vpwqv36MoqG8znRT7ZdXIBOULEopS0MzVmUyjNzw&#10;MM9gqGCyRokY4vYCqlip15dazttoqU/d39U2DbcZ0Uqv3ai31VBV6n/cGJhYesImk8MLGtp9Juob&#10;iTAi8+X3fWL7a2dHNldklokMkyElELP6JLYUmqUwZBXWsIjZyrY++fYP2/NCwuwyp2mzcmp/b3JM&#10;9bp/UsBasZJj8wRe923fUtKMUDJERVSwPtogOfTr/+UPx/lIlSBgQ861RFQIBqpr+dqv/NxbN/ii&#10;XMaEbJDlBLWkRbb3+h99+b7suu0obELi4oNsDV86xl7kqZYbqRIxJ71NSXD4TNVXTbbmajnl3JTF&#10;fmbKTDUrs8OjI5g5XT4BzsYVsho3ZKraALv/tW2T6Mr/1SiGqtPUdK7vuMWvLa+0d98UILALG1W7&#10;fwk6xN1Oi1w77H+jmpYxBB3XNsSbjmLmoVG899kLBglMBra45NAlb/zOU8+5lG++8dA33Tj1QieH&#10;+ynOY1Jmx+g2JJzq3uS4Jr+hrR+RHj2eVugFgB49Hm/Ed076YS5qduiGHcAdmveSCuo+94WYFOyy&#10;acKwGhIyQKbE4kMG+m2/zcS/ijoj6mpfnUBQZ0s7WjjHAoDFA1O9pCPHiJ5LcMSx3ah5nej2Umqz&#10;p7oAFMwkVsbT9Xf/4lvXd3Iuc2JDbFRIxFFGcsTRe1UzW5V8MMxn+aYdP/jxO2/9w08M7BokBJhP&#10;+6zO60QBNKNI1q4L8YTAqiKZzszOq19z1VVXHSvsnslABqWIqh1nh//ivV+47+tWbeYieoqouA0U&#10;YFeBEb7nS/LBP/rsZr4FUSWRTEvWc/unv/uHXzY4DOQq6gIrOZlGgwUiadGi9dw6o9XRxobsrtDy&#10;ydWNYlQrzS5BoIN87cN/8mdH7eZoe2O0O77m8NV/8tvv5twIhEJk2E7tb7PFFP4nUrAGawBoqZTr&#10;n4HGsMRGau07koe1ut6xf/j/aqeWjXYnCSaETQz1o9Vm/8aDt4hHp22umd2Sx2eJhNih1/ASWUrL&#10;SbIj45nu78v29vkHyZCkxfqIQWmTtfm8AiEIGFWqA28hSbuB5NQqqogePZ7CWEkA6IXgHj0uDIuf&#10;Ha2/bLrReN0m31v6xLYCK9V5KSXaSwKxz9UViQZ1MZADoaLYq93ZZNiLL4iH0h4mloPKUd6xmWY7&#10;qDnQdY1gDZ3UqXZcASUW5FOT3SXv+Lk3b+6NUHABFJktM2tZhEs1EBKQkEFJZTYwOqN1u757y/3v&#10;+6V3bJTrOgMzo3L4SYhUVPo2NZXNEWEQUApZBXhLv/27vmUq58VaBkFJBJQNymL0O7/+vlE2Cjmp&#10;XNh0H60ISsyspV0bbf3nf/c767Q50EwVQlQwppitH5XXveE5M9pztbixDRSP2gtublu7hrVr/F2A&#10;lzaL1NYHoBonAghCrJSLOfOZ7Tf/i7dedvqqk6ev/pN//57b3vmFDdpgJb/Y3Q7bVt0LlOYa7Aei&#10;QNBAz++zk46o3WKN4nFNTu5YdMQuiqgLCVY1ZbWX8oqvbkqvjIR4XlT/xoAAkOpJq+kBVmhCo8tx&#10;IELtCi4F9527/z233HA+l4/crp+/K1dTPfgaH/OoKWl/AJr7OirZq/GLlyplUo1Bz4J6PP3QbwLu&#10;0eMxxFINoTZev/NQcStPvdTriKl+hbbef2kZCkTP5VBk0P1VOwyrW1dgdM06FME1RFUWMPiqMwt7&#10;Ow9J9+ocv4r6k0gH6cAkR+Ynfe1oTb1NCkAZxAai2SSffnXye//6117/936kvGhtz56HIXI7kY2F&#10;CLncysjNvjk5vOSrH/78B/7LO9amQ51RlrFaAUG1WQlR2Kra8vv3jVAQK5MBq6oq0STfefnLL7v6&#10;mcdmdFa1FM2gxDQc0LG/+MBXv/K5M2vYJDYi4t1gVCu/EgURa0kPfG360Q/dcuWLjwE2o0xVYOj0&#10;7qkf+Rvf9p63fY5KqLjwMpzKn0v2qC4EtaRGDTF2tGmhqSt6WxU6KYpALGaLj9zzgft/7uM/X2Jm&#10;t2fr5rCdSeY2j/pgpnHYa6XXaKzXSAMkGgPmt9b2/CWrtX+SL0R1zXX3vUpgBovVRjtjpr75ZbR7&#10;s6iFaUnNGGBz4NcQ3L4Cqc9N49PS2tOrlf2PEw0lo0l+76++996NDNt2NM3zksJJ/4MThrGjpmSv&#10;tRewQzVuxVWCY+OnuDGqvSmgx9MPvQtQjx5PDFK6t/ztUr8ifUvNUdQ15IF4NHlPOqWiRteZNlVZ&#10;STbpaGxTY1tJFgsujDWnbek6VdeR+38DEfCdCTywflltuOcMaUd36pdXgphAxAVLksGU6fbJ7/30&#10;L37y1z6Q36dbs/VDxaFDemiNxiC2OU2hAzpm7pn93v/vTX/6X9+1Pl2TGWe5UQF8eql2m9xkkc4l&#10;N4G/qjjv//wwvuf7Xj6jSakzFRUr1tJosEF65E2/8M6RGakQwaCSgCIBCktJbC5rv/qf37aRHyUl&#10;ZVJlIStUbF08fPl33biv2wJPmZhDcuBOMt49ls2BbPS3ukjb67d2dfyTlObd2FTVgKyFmQ7MOZOf&#10;H67Jhs7EsBENWTXS7BrVQlqwEshtghb30DRUx3M6O7e3aRSgOQKxAuTSgTgPMYrbIRTth6cDekAZ&#10;PhX9G+nA5lYAP1nin7lqWlb86Wj+WDRaQ0p5QYfO0/p9dm3fZDMiJT95GqXmdl1VR9pHg/xV+10K&#10;nnpNC0CPHk9X9BaAHj0eb6Tv/Ufyjkm02C3ldvUV6cH4qnPkQuOm2XDRgVHp3ryCzZPWmjJQ039q&#10;DWr1CBVxb7KB+Fcb/UkvSLfStotpDEz99nlcqXu+nFLRRVBhA5HhbJTb7P63f+XUH30em4Y3h9mx&#10;wXUvv/am73r+ed4bD9Y++GsfOv3mTx7RzfXpQAs2zGoVgEiILVNvXX06uxkmEYHYamkznea73/Ft&#10;V19z/cmp3D8csrWkyoYMivH7//DTX/vs2Y1siylzxiOpa9bVM3qwkJbmy5/a/txH77ryheuFbIMh&#10;VsTw2fMP/eTf/f73v/WLJFoWkrMhQFQ5CSK5AurTqom7d4sKRgZN1dhryIEctbrVLFXUjUiJ2CVs&#10;VkswXiJUcqaSarKXMmT11TOxqIJUGnmAYyDaZlDRxvNY/xQeCaLm0vKffYqrDjEe9dCwy4b9QL8x&#10;8cFKJOnuUilKbCo+J0StaxdQeb0ZzkNNGAhRVynYbZzI6kecQJURwN9bz1JNoV2xYVofufTmNM6u&#10;av2KxoAcSLrq0ePJhkp/06NHj8cHNOd1clBE+rOC8lWbX8L7sNo7SckpWqFlHfzcf6jih7Z09Q12&#10;m95M1ZmOn6S5+siKHXvzRhUUSKuzq4zzvGtozlcfVt1xCWaBcmnWZoPNvc21+8ajr5ry09Nb/+yO&#10;jPJ9K1bN6U/dfQQb5TaRZCbjQDGUiSPVSDTR1Tfq7rk7xSoWZMFYO46/9KOvK2gHkJwNgxUmG4wn&#10;e6Nf/aV3rucbEGI2kfpEWuTK96mmiIxijLVf+fdvvWiwmVsty1KIZ4qp7p28avjq77tponuABVQA&#10;ZpY5G2pXGs7UuSmJTUkglwuvVWwkap1K3zhipIGhEtgok1KgiT4qU4dkGCqoVUpxMpSIXYbppvQU&#10;+9FsbqecG4tLC+/oZtjZHCYqddK7EP36AS5b/pOSzIO6neFAsiEc6B6QNjo7koyKEAAGM8gIMZyg&#10;CqAyUqRSJBKLQOdPCXmWP39thVvTlUDNCzq+9ujx1ELvAtSjxxOAtgxwQe8Sr6Wby2W6bmgSDnd/&#10;UoomR1aov/pE1aHauzPlVG0uTvUmafOd27y4pkRF0BUGtpQyfgpbZ7V1U7t4rdGFmAy1ujqhyrU+&#10;e68j749vyBgAOZlMdVgQT4g0UwFZwr61+5pnmVF2MSi93pSSbiSNq9GRNudzkRBJwCJkJtnu67/3&#10;hkuvGI6GRZZZIbElmHIqt37n195z7u6CbZ5xJrbQausrxSVECC7pzKSgcnDbZ8/c9sV7c8qIDHOu&#10;IpTT6Z27f+LvfAfWSvIpIxSi7KOJHiTrW3Psq14DILhd0fCmKu28PB2idCHGVewFiBD203E6rbpe&#10;H8zwb1KZ1k6qiKrbraE+k0C8sKFtXgEU9l8TmtmUXZFuwp1w2FHNYwg3sCtOpgLqBIB47wVUt6iC&#10;xBcpahQUGkawakcozrd/sR6D0JUCBEAVjNY/clQ72aPH0we9ANCjxxOAttrvQl8tUdl+kKsbh6Is&#10;Av9ZY/hFTf+i+bf+glUEnuz5qgaZoKUvrX9N2U+iEm31aU4xBGJFJmQkKI9jMA/v69Q1TN2WBt/g&#10;pMNNEanW6SCCcXBRECgxCRMyQwxRKUXBSiqwath4BxKEHE31KJqp9JNYAypRMc6H84ohFVWZZfbo&#10;ZfiO1798t9ghFCQQK1LS0Gw9cM/0j97y0TGtOyKsTCoxYmolyzgDgOsAKZPYzI5+85fftTU6bpCD&#10;mLK8JJnZ/RNXjl/86uumumchfrWEWbhQchrvSxi3Ji+npGBq/O8/1C8Ic16NM1QR5cOQwKwLtcMN&#10;8cKFl9UgAFDXXM25dW5NiQ6gLZyqjz3qWXaVe/hgRPugRgC3ODpDz7rr4sMR5GuxbkwuaAUs/+kK&#10;KzXqO9zRKHSkm/njNqC57Y+F1PJORNR/KVpLs0ePpw96AaBHj8cV6Ytkvj76AOUtVnS1USevyaGU&#10;hfjEUtWlml6m1au/Tl5rrWjrrLsOdB6k7rOEqhlRz6tQuIS2VjBDTgVKicS6qTqvDxW1jzvX4ZoF&#10;wA1MOjwNVTz5SIiOZXI1OFCARJUMMQiUlVWeqnBrKJfqJWt1MCGJKXElYoJoKbkW+c6P/vi3bB0d&#10;WJ6REWRqLWU8zPjYr/78H5QPZ1QahhH1YWwo8PXa4gmSk3OYH8jgL/741EN3FwPKSUWksJlMTHl2&#10;98E3/vXvkIFFJlZ8QgAES8gKqCtVG4w7HXcX2FWpPn1IB7dxotkhnxk6/E1lqI5HRtFaw+5wXBnq&#10;IEFKrgpqxvpcvs7niQ9avzL4K6HueHQQPrrqvKT9Qcf4pIdrgpiXZZPtNwdp3rKfrmpk68uGGsdr&#10;Mb3CIqhNi9u67aRDP9kKlfoEaPw/imjun5p83mhajx5PRfQCQI8ejyvSV4i2/l5AeavcGKuoab27&#10;tFupB44CCDm1KhqdllWn04HT1jLELqQEqZotFUdaTKl7pNxL3DkEazGU3RN0/nLsneTJQLxWmyKr&#10;jLc0XvZpjVGMqTGAhJI1eWcshirW5DJlhZCI1kKUyDAzVJjYXep3D4fitFlsWlFKdqp8Z6SAipIW&#10;VBy7jl/6mufs63kRa4xRS0VJJjv0hc/c8/EP3jXONiAMlxQgZBzT0LXQcwJCzE0hw2wUmYx+9d+/&#10;/Xh2PBMrLCXZgvR8ce6qm44865uPlaZQUkmjqV6oFJv2OpZUV4vXxL52beFE8ERyyvo0O1idC3aC&#10;6j7s1aLwO45V4WRNkbQM73uWLqZqPjtqpWav2pqA6gIf2aopWj/Ska7X76uqN7VZaw1+CWmQGeG2&#10;bDxKzZrbxlh5eGTdn9ZPaPpj4j8olJhIwCC2yAD2vx5K6mTERATSkCOlKqf57C8cnx49ngLoBYAe&#10;PZ5gXPBbpE5rFpUUtXaLqENKSL3jdIsq6cKvobKQb6zjdJ36RKWaVql/Ogut1I4+LErY4akARLUc&#10;yd7F2Q1/5/u++Wf+h5N/+VvLI0NlcXruZHsD1cqiVtGh+hAyPKX+qwha0UpAxFFtzxYQhlUBkYZB&#10;9fGX4k3NdkQfpmjC8IMTpCwmhlBJJpsOJj/4Y69YP2qHa8pGChFb0Djfmuwe+tl/+RvZZFzOYLKs&#10;lMI6Nx/PaBXVVg03/JH1+KsGOvrw++44dcc5ncHQIOPcWiuZnJ6c+pG/+62z0TQoT9VT5AvYBTBv&#10;OQZZLNmx0MGckayfMG4h/zIhpjnT+i0JmWvFxW21zUuZvndqxcYZScl93cus0bz654ZA2UD9LBGJ&#10;CgBJAo82qpg/6E1Zuruy1uf4nLXOxcFKThLIQElCRt6DYuVb0snvIvtpi9ong5CmilKM7g/s3hbO&#10;bch+LsgAv9cgndJ0wMNj1yVb9OjxFEUvAPTo8YSBGsrnrgsWoPX21nln0yPN41r/W73zqIoFPjdW&#10;SQfYOcRXKtsFrarVeoAXaiPzLGPPyNHXPH/82hdsX3740pc/F4c3SljyLu1pdY7uRhmggyG19KCO&#10;9CxiHFQ/QYBKxTxJlSGkFqpKMfGUNrpcH+HU26Mm6EU/HVWrimleXPVsvPjlN0ywr2RV1RZihQ02&#10;P/XRO059eSezQ1YGlMHkA7YATdnOeXBUw6JKJCSF0mTzt375j04evgpCzGSyrKRyIrvPeNElVz9v&#10;Q7Kp22nrnG1WCwW04Jq6VBhblvxNJyJqfythKtpH4h2oXR7cxdveKtXczW8uha3ObhbrvQ3rfRX1&#10;/FLlcRAV1E0aQOJ3HcTmavPihSWtgEVXdogxvhmAqiHvAcZ1afaR17v85qVD6UU1N20woNLo+YsH&#10;+auevfH6lx7+rhePX/KMc2tccAwoGlqVSEDpA97z/h5PG/QCQI8eTwDa7LiTWy8l3JFtUHWg9Sk5&#10;sJzBB+JK8T9UokDXy695LDgARZ1Zx011sWCpnrKqxhUcHOcpGAMIIpsXnyiMURWDEtM9JfYkTdO7&#10;U0EpJAOdU3vDXkDzSWIk56ni1jdTiMWQEgkggHM26JJ3GtUlJ2o+IM6BiBgCqwOajfd++Me/fX1T&#10;KbfGMBsWyQfZobOn6Rf/7VvX5AirYWIRUUBUKZF+upecClSZFEwGlE3zP3/77afu3B/RWKECKywT&#10;U2zvn/3Lf/sNM0w0s1ZUVZhCfuoLRwjuX42POso+Xzym+kilDDROfJh0Qgj/qMFk0Mj+FK9G/avC&#10;LTNVFetFnQ7BNj3UzG6QPpmpLruzV1UZIcISRBOV9FLE9iwnyI17Yt3zJrL18BKDXOsUTbHosQXV&#10;1nEiumvg/b7B7l8itdDJJh970fXTS0Zn1qY7W5avPXrJS5+zn5EyAVpZsUjnDYh2zXePHk859AJA&#10;jx5PANp25AO9NlOymLyKEt1y/UL1L0VqMvIOSuF5kaM8GtyiKzX0soYSEVH0LWmyK3R8X0kqqT5Q&#10;fEf7XZ0iiinf//Gvrn9t98jdcu/bP47T+yScKLo7SV309qfWOaRsHgdybgjKW8+ERA2YlAxC5qI5&#10;A6j1v15QcK5AngM7JSYxkaoFiaXiymdmz735mil2S2sNZ7A5eJTnJ979zk/uPUyGDFyUdMC7qle1&#10;hVxIqcpavfQmCgUzUWZlLFu/9K/fetHgIhSknJUqNsvOz87f9NIrLnnOZkmlQPxG2xZpWojWpYks&#10;5hqMWsKt2vi27ieqnUtkUHeqJvGkXDF9jDoQeby4BGJik5urq6pMWOFk28SwWNqvtSt2o6aJrqpY&#10;+hSudFVNrF7emnknXOYNQkjFTSttTHpEqIV29ce6f2viSYJCZ7kMr7l4emw0GylErcU0Uz02xOGh&#10;pVJDQGEfFKt66NKC2mqXHj2ekugzAffo8XhD44tlFU4wpwS07tXgFF9nN6S1C5OvjRYAVbuiU0WD&#10;ZLUbqmnWX181gw9K8ZO7F52oxi2SaUVGvAmz/Rdf/tDXfwEMnHpwNBlnMNUNzQ4mDZtLqOoD2ai9&#10;1bx4tUbhQlWVg72ClBEDE4XrOuSi5O7Io8gHWFECOS8LBYk12d5g93v+0svXDhcTlIC1UDszg+HW&#10;qTv3f/MX3zMqDlMJEIuUrlgNLg4hEVLwqakYjYaeq6oQM6mlcnDLn379rq+ey64YWZnm+aiYicn5&#10;/OzBH/s73/Fv//5bhuUhPxMKprrBogPxbGsgNa6wZOeD1u4BNOqtFurRvb68Yvc+X2/cAhHasITE&#10;qYbss641Lo9wfRdwJ+q9WzAk9YVGtf645rlt5a4TlbwyX9UemfAB9NTtVd36oWqIXhSfHvIBUuMP&#10;i9IBZIALFBYqm2SQBLq6EBoUo/SyrB8/spsJ1AIqLAVhmg0xNKJq4th5g58v1dWQ/hz01L/H0wC9&#10;BaBHj8cbDfpzAcqkBvWZd2+6M7Ktt4psPjkXtOJNFd+qSkv1lQYCV1W1oH8Nnr1sJJSUEndzggCs&#10;ujGh0R3nBrdvj/YyLhVQVYHUW16jV4FsL29bxzWN0UxnJEbGRLQveEekReOI6lwSvDLSLM/bHXUX&#10;KzLNy0uvx0te/rwSRZYxw5QzKA2G2fE//oOP0A7Bun2jErhZ1YvAtMlNF2nD45lciBQVZWKy5cge&#10;+m//9i0nN66AHSoGxoyEeDLbee5Lrzp2zVC4FLUEIl6R/Wv9UKr29wOlLuFuTW/eGqflUE0liEQ4&#10;qyqsk+SOoqlaKDURruonAZruf2hLzfO2R4T1kVxbv44ovax+etEjueLPiaZLolXKokK8ABmqi5lD&#10;dMl9na09IGJb/ebsRQsi/MIpAIGoKFnNJPB5A0vIhFCUqflKNZ3qpv9jJVX26PFURi8A9OjxeCNS&#10;jgUkEvNf423Fp7a+RpuA+zfGQ3RKzEp1V29VSs0q9X9Q/yWkacFbm4KudZGKso66Sn4ZRXb+RbV4&#10;+ARiNshywUCQgZn91b7bzV41NJqdlaZv+Y4LtPWhqyzHYSk0GqhnLULXbMJTqsCk3B0hrA2BRK0O&#10;qMx2f/CHXrW+aYRLMoAh0TwzW6cf1D9564dHusHEgEgSnrJGHhtiX1Nj63cLKBEJ8sJ86k/u/frn&#10;z4zNOoGsWslkZoqS9t/wxtcWuicsIqI6j+h2jtz8LyEZdSe3W0i8NGjq4bd9EtS5TbkdtbFzfilE&#10;jres1QhbW9RRyUYrqtWi8UGrl6vtT4EyL+hbcEbRmvC6mqRcb9uSU6sLDdS6mJRUJJy6AP34yte3&#10;VSZVGNJFTXVXMRmytH//2XwGU7JRyksezEz58Hnd3SPlWAyRU4X4fS1uQpPf1R49ng7oBYAePR5v&#10;LKHQXa+ZxW9I6v5KiZ9D5cVe+UpXnD5yi8Ay57zEO0hM+xJCtcfy0XtZJuQwBpwJ9EnhvA4Ixiil&#10;DkjxfZ6UVHOpj1dU3LE2/N2iDM35jDo3CvxdFfBbDJ06sZ5zqTndhIZG3uuw/ahaIbFUHr6SXvjS&#10;G3fLc0VhiYyWGZnBaHzxb7zpncUuEzGEtQpkmuRzqMpMv6Q+9NUWWRUGA1IMMPitX3j7YXNUZ8Rs&#10;Si10kJ3ZP/2K737O2kmo8WHgU+eaLixc9fWBUy+tNu5rUOoGfY49UAPKVLPS5mpZLWvIpEUVl6Zo&#10;HJtrCEo2+yqpqsCnA0vrJaqFQE1Eii45cSVC7m/xniuQxmVzytDW33rV3dcvQMcF8SEJj59f0cRU&#10;RZldDdr4dyla3Y5rra6sqNfi1r9CVYfI9r50ir/08LFzZnNnsLGbrT9sz37mtuG+MpiCMKF+8zkS&#10;X7TW3PSSQI+nOHoBoEePJwbtV4iixp1SOrRAS9jJTaPKKtqwXTwRd5Q8xww7Jdv+6FUphDb/nVd3&#10;bCAluk2qqes7uzD3WFeLglijSFibBuWzBrarPtK+1yUnoxjJd7w8Hmwyh3kv+gMQlqiHTplJHNCE&#10;KnbpisN3VRCYXex/UWMm+f73/cC3HDkxMLklg1JAYkZ85M4vnv7jX/uLITZgGQwr0ojNr34AHXEL&#10;gkYSCYeU4tZjUjgHKyhndvDx993x0NfPsjAEucmn030aQEd73/pDL5rQjvU0dVE6h8VjlVJopaj9&#10;l+YDUO9O2rMgMAj5FK+zab6/szabjMSaGUMInLqMxLbGuFUtOSAQP63MCiCILRcYuNITi4n/SgTc&#10;t01WuD7lw6uo1auRbZc8bxrrFgC/chRuW07rYZ//qD+67Lmzt+4H0Cs1iABiwVaZbX/qq3sf+Yr5&#10;3L2zj93+8Ps/OXhwLyvZ58ijam9DZx8O6uHUo8eTFr0A0KPHE4O2nrRTc5q+zBt/tX5ZikDoKl98&#10;DflKXdpL8crozt0BabkamRm1L+h+h8dEwNEruFlumyFdMCdwIgEEakVFQ25b4orERq1kaJXOY2U1&#10;dfPi9/xKLMCTa5U0llJ95jr0tFQvn7yKWsUFoRQ7kONX4dWve9Ge3beOmRYw+WBAh37zv/3BQAco&#10;iSmDKhOrtwJQNc9OFlFt1YEYBz2IDYTKX15lj//g/37PsbWLRKDQwWA4k+leefp1f+lFuq4wbk3F&#10;KLAXSvD8GFEigHUMd0tiC7E9fZx+VSPn17D30hv5r/+l/Cdff/7qjakpQZ6lBmrtp1qXadV9WjFV&#10;l8K58Sx2kd7aWqq1tLH65q2k6pFQvwl4tTwLB3mYGouuhtZT0CowkH8iklpiu9q0tFEJ8ys08aBo&#10;/qLG76ouGC9D18tM7z6z/4WvyZ0Pr+1zXlb6ikRtMk/4v2B1QI8eTy70AkCPHk9GLH01LlbxNdTJ&#10;qgIAKgwltaSFCampwmXBcT+WEHSjVXHzOELjmHcdR7WTrqvx8VMqKxxEu+adjQkEUdUCKIVmpcws&#10;lQRRsSKOcFMQQiKhDCaEeluSRmn3ic4uLDrnCDS5BAAJt0jOd3ysywjq/fWJWWAlxyTb+f4ffPmh&#10;IwOhmRkYkxnGgMuNW2+55yN/eOuYNgwZVbFiCVDEDY9Vz9nLRsTqxYuqMhWFci5kRKgEwETEBpZH&#10;On7P2z5fnDUDyTKiYjblXAreXz8+esErryswU1JoFDXnDQ0ln9NPmqyyxKmmMk91KNYjR3OZzPxf&#10;VcNcKhebg5Ovf+XkRTfYb75x8Lxn7sEl8SUi9maw+uB3LT9KVgsBAFPpdd0Vt09Zfov/RkkgzMKK&#10;a5zSvkkr1NY8NPr0SNCYQgoqdcSJqcLUUniWV7AArHbyAqFdn+PsgckCojDEBmQELOITFzanZyVt&#10;R48eT130AkCPHk92dNLvVViAwhF5JRBDmaCQIisna7KbF8IWVIrWcqlWt7cVgG1qMeedSMRIIkou&#10;vDQm69H4dzX4vJ1WpWRbrNO5Ldm5ZrT/3K3dK3n7SLE/KjRTsaIKdWEK66p1L6dox0A2ut7UKa6o&#10;vAwKRSISVUHwT6mPC6WT1VlpyGWmJEqWjB65FC977fP37HZRlhnlRgd5PhqaI7/8s28Z0FBECKyk&#10;GWXWStTiu46Kd4mIjJcUDHIUyLkESWHKfXN+j8/MsnKmVoXIGLjcwGfx52//zBZvlEVp8qwsZ5Lx&#10;bnn2e3/iFdZMLUFc6mWiOdpqaoquXcYQVAIhnHhCtfMVKY+Ly4W7dRGomFlEQAVQDkeccZFZK5Mp&#10;xPkFqTh3fndraIt2L7/KTiKqqtaKuI0AKRPuEmsif6fWgloVBFjrUlmrD6+ajkSn6Nr9+QLQ1jBo&#10;U8IJOn+NhgrgQInAHmMLQBUprPoREoUIg6FgUQaRF5A1mLraYk+PHk9P9HkAevR4skMT3kT1g/NA&#10;yV3wsf9VVYsN2j853nz+tfkM2x+6de0ccjXiFK5IaGGtbl9StBBo00e2XrXbYUANXSDNYySxzkjg&#10;vGZ/PoNRgALP08zujC2eefxFP/IGPbFJa3lWTM25/bv+4tN3ve0jG+Wa7luGSTXKLki5C8/TrqNd&#10;sa487I0yHO92lC26ADktdc3YEkrurJTUxeSEwJZE02zn+37g5iMn8z3ZtwILKzMd8frnPnLHrR++&#10;fwNHMjUCODGAuKooJZBB4lMwGGylZGaCEbWWZ4cuH/2f/+V//qP3vP+33/Qp+8DIlkwWeT4oyunA&#10;bPzOf3v3d/zYC9neT0aJjRVCMb3upiuPXr++/dWZTvOhWapXao56Q/pUQCFOWY8wTXWhofbNJ6Ki&#10;MLmiBGIx2C4e+Njnxs97xvl7HsQXbx9xDltt9GxJ1J3rrWqaqqqKqlgRERvOxgs7rQePhIYTNHnW&#10;kmeymYb4kaKxqLW1JLV5qvpx0SCKI8k0t9pTAoRH/jFCvf3VzyipC6olYRW0gx5Uu2KWjHRvF+jx&#10;1EUvAPTo8WTHBVgA3AWOSivUhY8Xg/01fuaPflt28zM3ysEXdmaTP/tqJkLM3keImiU49WvlvNKg&#10;Yp3vR2p7VC8iBOG93Mg13P1iTQoitUKZTIbTtRdf9y1/60du3XlgNjidq2awm5vDq7/7W05c94xP&#10;/OxvrZUjFKQUkhNpIP+OB3T2oKWPn9+MeeerwlRIfCQgACFrUlJx1KymoXmo/ilE/+TxUbzqdS/d&#10;LyaWlYllJsaYtfzoW3/1N9Z04LzUoZaIxYrfjhFSWcGLE6pQa2c00Ek5sRab4xEwUMt5ZoQZGU5c&#10;fuRbf+Ll59bp9//ZJ0025IJAQoAB9u+SL3z0tpPfvH5mdi7PcykILEI73/Z9N//2v/kzw5sCJiUi&#10;qHRs/6iPbpfSlQDvye963jCKpEsgeK5VLNlJqkRCBBrv0f47PjV53y2wsna+zGYZMvK7eTvmbwnb&#10;U0AEILKiItGpzN0o1TzV7jgwu03vISIrUineq/Od7Xy0uOhqEm7y1z9F4vfdX1C/HwuE35WY/DCu&#10;FiURy+wtYwzW5vBRqvuoSuvR42mE3gWoR4+nJyqNftByKSlyPnrdxeWQ9rNit9ymnNXAeU0E2lUr&#10;IXyovc9rXjP1N70ibgGm+nVLqBUS9rv4NVvRZoYlLY+al73xO+/av1dGs8yUKGaw5S4md+vZ/KaT&#10;x1950zQT4RhOPYgARKo6L23V0vf8MnqTjHuQmpxXO6XH6zXOKdNJRKQQYSp0/2Uve8bRo+uFTsFW&#10;oaQm09GD90w+88FTOY2YWMWGhLUxtg1UXeh6Vcf+UY5PZLv55K/+sx/8G//sjbI1tWaixtqiJGse&#10;+NK5d7//I6eLh777L9985Pko830yRq0yG7Jk8vFbfvV96/mR3GREbGExkO3pmZe+7tm8oTCJyNid&#10;Dnb5PIfsCQD8xtd5A16LAZ8IVMogojWYw9t66EG7fhbZzHBGUmVXq2SP1DdrERRwmweCKY6q6oNL&#10;UWeisPm97RQ+U2uEigS1dbWo5jT0EZLuFZ8/IO0ivI4AxF25rZfgMRYTKr8/99VZcbwagFQI1osD&#10;WvtV8yPeNozMr6kXDno8BdELAD16PD2RsExHTUis4uy+PXX+5L6Rr9yvtz1orA+SIyKpCb+OFp/R&#10;lKJ0VgzybgoVK0pLanxxKv+GpndOI4JdggBoAXvi2dfvbZpdKkqxOi0HVnmmqphm9PBs+/pvvsma&#10;IoRRT9K1hsBGcZQo1by2mzi/PQuInSOJCgjU5QHwZBFNzXglKrSFq5DMjA3ZQfHy171oV7YLtVbF&#10;WhWV4eDom/7T20ggCoZRktpwhx0EDLgAUMwwY9DW9vu/9q/+u7/9wr/xP736jz/zX3fLGYEyHmaS&#10;D9bM//W/vuNQduLh+7/2V/7+txdmJkazfOAi6Q9K8+WPPrhzv82sUahmVOrMGrt1YnT1TUdLmrio&#10;R6FDFwIFiKG1jSlzl6bjbmnGN/KR86mEKjPce45ZANY4oBWfpiXtdF5cfta8eSqNdNQKKtUSiud3&#10;YE6NqRXAK6/DEukyAWjy9zFHJWc5iZpI4oFWwN8VinqMmx2e9BjOQAlTsrM1shety4m16QDizATp&#10;M9k5zAvxpLB59OhxEPQCQI8eTw0c9D3pVcf+DwOUI8snw4/94ts+9K/+2+f//W/nZzEQY5R9Fq0k&#10;EEa90tarjVJPhIbl3GkDneNJJy/p6Ee8Lv7XOKvti5VIYbXcuOzSs8W+kqiURpCVyISgWqotYc2h&#10;NQxIfRgeSrdrOm+RVEeorepST4d5faBW82ryTsjjajV4iTga1+gkdfENL0YooCIAy8mrzDOfd5Xl&#10;vZLKEiUYhtZO3zd979tuGZlNUhaIOF+MquGB+Sh5zbjypJje/OrnbObYxe1ni1uH4+lVNx0uUQLG&#10;SGamw/Iu/Np/+KPj6ycuecbREzeOZjy1WgBgyowlkow2AAD1CklEQVQSJtmH3n3L+mBdpICAGJaK&#10;qey/8ju+qeSpJatB95qORtq7rnVVcWeFqkqa6m0OaiEn1Y9VMB8QfPpXZRLnd6XaOfjLyJsrmRDz&#10;f3VEOm1snEn+7Sh8gaxbHxlVlTAM1dPUkqweTfI5b82nF9Q76MNUqdhl89XAHIXDI0D7qfLH/VNN&#10;AioyO1vLBled5GdcTFefwEVHbMba0e3HVazq0ePxRy8A9Ojx1MAjeVm6DDdQGgoGp/b50w+MH9Dh&#10;PsHnqVXvBlFnRnNrjG/GLv4SkwC0U1C1r48ZBuL7t62OTY5QdRcRCKXqzBAUTJaI1IoqwGTVMmCZ&#10;ZmJ9ZEvP1+qaX6oVO08Z3KQAdY+odBiCsrehxheQigiIw9nWNmptjk/KLZVEWaa89+JXPs8OZ1Mu&#10;ZlqAoUwDHt/ysdt0D2yZyCAIfRX3VAop0qAumxSIYO4/ddqA17JxYTXHcPuBPS1YrKqFKbPxcPy+&#10;N38J50YDg1f/4PNK2uWM3f5Zshjw4E/f9clDvGXUEHNpS8p4vzz7oldcixHUVKrydJSTAZkbKSaR&#10;nKji19RcmfHyyETbE6fe58ubI5ywQBVtbwuV8xCV/urEWkq7F/+hxg3x37kSb+e5xlKveUCF5d9p&#10;aHi0EHPfdjavNhPuQoY604oo0On0NQ+PudI8CiiAn3xlLQyPLz3GJ4/t5VLmtHb4kFUbLm8HA+3R&#10;42mLXgDo0ePpiVTLqAQQKcMQDSUblpRZZQ5qevfio6YWOlLbBpEJKbbS2pyy213sL1fRJsuaww7m&#10;n6m1pMYIoYAOTH7u/ocz4cwYk0EZMGSZKDMZkwgePPUgpmqIQ6xyRPKdqGeXKISbysFmUJralbUC&#10;AwF3AgtEXPD5Bicmih2s9ddRZVWICoPNUF722hdNsZuP8mwwUMAw57zx7rd9ZJyNnYJfQuIFqnzo&#10;/SQ7Gw+BxeoYa5/63VP/+//x64fohvX8mn/6z//D6ftmTGxhlcQYw5rjPnzo/V+2hBteehkOo6Cp&#10;VTAzCFTyA1/e2Tk7hQWDhsNRWU7IFOvHsiufNS5NIa4dbiyi1aWpIu+Yc/L6ZBenKayLKBs1yOdc&#10;dXWNjCd+XnMnbjlcOaoEFRVyuxwqeaUmVmjjzoOgaQTSaNOg5lWPlW66OcgNUP1Z8LoDaVhEDlbR&#10;I0dnWTUy737lFFZlsLU5I0sgAwZAzCHdXng2W8X1AkGPpx96AaBHjycAj7Nd2bNndZ6thtWQEhED&#10;ypXOXgPrTO+Kja0IiCb/JdeiOh89MRqNWKml3YNTq0vhkljllrZv+Srfv7NVrK3TKBtkJRmMsjwb&#10;5Ht6cb5+x7s/lhemyk4LHxLJ1RO6EEwWCxvbZGatz8mYROJBECEmVQE7FalrfnN/dG1ww7/i9iwC&#10;omqNHLt0dOk1J2ewVhUAEw1osHdev3LLfRnlUPKeGKFb3jPeyXZhE7RLjlbuz9Y3D/32v/vsiy7/&#10;f7zhm/7hW3/+Y+uDTRUFW1FxMViz0fgPf+vP14aHh8fpxLO2Cp2CVFSJ2JDBNm771NfXzEZZighM&#10;ls2kKGj60tc8v7T73tc+0bwmXZsXRTYxn6iS21TaQEKCFz5B6SR0zeWKxfhrXV8IIGL2OXk5lTEq&#10;k8uCRd6uaYUfAYW6GLBti9Fjykm19s8iVH0XeZx/1ZrtmHvC/RrFHySr07PnBnvF2pTG+zJ58GEW&#10;t0tIK1NTyw6wgpGoR4+nGHoBoEePJwBPyAtDY3xOr7fTcBDzXnAhGF7F9inSkdodCf+hkAZKtea5&#10;MU9Hl6rL6x8aF9b/U1XKJcfd08//+nuO3lce3x0PbT7aWGMMhrPBtdmRj/+nt+O2h3IxrDERWBW7&#10;MbLjaniWtXTe16iH9hWEon1GA9WQxskrF6nlKVFpkxPK4ZKUKUGhQsUNz7kiX4OwWCvMBsIDGX/p&#10;03fPtklKVuWQ0o1iO7xNIBljYgCUmYGZ8vj82ub2EblrPN4byb4YAlSISQikWSbZg7fa7TMzysub&#10;XnZtkZfKBBCYVMBm/Mk//+JQNw0NYKksbD40+7OdF77s2cjCNtuGZSOQqvkR9xu2Ae+cFo02XTdc&#10;2JOkc/52XJlki9AYt56rAEtdsmCzkf5D48I567xhHYruRtQ2gDza0NCAFv+dA1IFRJy71RMnAHRX&#10;HCaWgJj8jkDrOpjd9dDky6fK2x/cu+2Unt42YkLuwsZTuGqPnkjRp0ePC0UvAPTo8XRGym4o/Vgz&#10;dM99gYZALDUninh10ymBYsQNpzSt/BZqTCI1H2jtZbvAiUCrDxoNFiS8acfmK9vv+xe/dOuvv+uy&#10;Ym0zWzs6Xh/ec/o9/+//K/vYqdFOZjTkfnJq6MQfoN7zA3CqeRpsDRpEr4EnZw5xIUAlyFMrlIWq&#10;LFVR0inPnvOSmwqaKLPJMlIYzsbjzQ/+0ceHPFRxGmmXo9a1wGce4wbx9IYFKCkzSCVHliE3nLkO&#10;iIpC2bBRgynu+fr9+2V57fMvRi4KIWYiw0y5ZF/6xF0DHYmFEmXZ0IoWWp688rA5DIvSzSVTc5QX&#10;Q0PI1BCqNdzcYumLpbVHAdXK9XW71FGOJzqfsrYQuKAxjZlvTUtHC5xxLghThIbk1Lz/kQgFmnxa&#10;quym2jeQRgHgIGmAH0W0hSt3NH4IHnEEJRaslSY7N+PTu7w9GwqzKCCU+AZq3RCwSgN69HjKoRcA&#10;evR4OiNVTnefDfQmOexoV7qxsvI4oORDWpIrKmj+oVH3rGgSlwZW4+AUGLZTnytIiGxGZHW4q4d2&#10;D22/77Yvvv29N19zBd1172f+t18/dm403qahZkwkUbMZq6O0WG1QiMXNmHeEqoEIZMNxVxFfvRwk&#10;7AnFGDdCrMjsjc+7tij3mUDQjHiAsdr803/xRQYzhUQHPgVXaEL1t2aUUAaYlQjMBCY1LnoTXEsV&#10;CmZh0OjLn7tzOFw/csk6NlCKiorzETJKD94zKyYlGwKjKAvNFDlmVFx23WEhsWqJvDhRFxvn6trD&#10;H/WN8QeSaUt0/nVl7WNAwFqGqSCQkCrAyaszPA+dHUul5cYFyxpdJUOAE6WSJlUPZEdVF4DqmSbE&#10;Fbzw2uRf9Xs+UiliKR5lwS0VCCl8Iq2fdmIUQ61mAFsxqlAhn3ii3qQofK5QaY8eT0X0AkCPHk8A&#10;LuDt99hqOpuOQP7t11YHzuFx3sVGg+Y5Uj7HR7vflF1ldXSzflkaYlJUwWqIuMjWZG10/9njezsn&#10;ihIlZrtqOAMZn/pH60Vr8n9i5XgkSEZQw4ZReGKokKYRZI7SOKEdqhDHq0g2j9BFlx61qlAyxAbI&#10;2Oycm55+0DKb4OJAwejgVZ5Vv1OXlYpIqpIGOY+gRN5goKRKAqN0/10PsvBgiPVjeSklADDUqlEq&#10;97Bzbs+Je2yyorQlY0LTq2+8zFLBxD6ykYt91BSUlo1l03RAybnqiNaG/cBY5a5EYHSuXKQqIQ5Q&#10;MLYky3IBLmCFRfW/27ETm9QyB1xY8RHa+rtK0/xfVVJVFU0X2QrVPZrotABUfyvFvqoI+5BQFLab&#10;e6VC7VdgteHsZYAeT130AkCPHo8dunTl8w6tVtZjj/TtWXuTVp+19gGt97mqqoojoUEw6K4lKXR+&#10;ayj5oIFyeAdxVYayEotaFNN9JitcIAOZXIMSvkbNUl3no4rUzOKUt541MoRQ1qKkN5woGm1x9zlt&#10;JalCCEcvPjRcHwRRyrJhFdx950NSQoVQBb30avOY7IqCSh8UBYFEPqtzbB8TllRJjeFhlk/3SxiA&#10;xAxzZYBIBMawiKDk++47k2WsEBEBE4j2Z/s3PO9q5cLCahCE6t2bR/4qeSjYAshpl0OD590CXGhE&#10;+VRtvPQqVfHBbtwdqtXiWmaGaEugK7aP2OcubhResw5UlTwKqGSaFeA2tCupQBCsTAes61FD2wCh&#10;0QoHkJKG7RThIXEnanaCAzXpQua0R48nDXoBoEePxw4tjtU48aREt7q8jYTwUp0CxYRJq/YzESQa&#10;/MF7FsXjVDEu95+Ki/QuwlZIp7I33DQQQNXxkvCy1ybDrPfywmakRcuSzxr+UQWlIVG7YqV3Dreq&#10;CwNUUnnJNSdnWhCDSIghUGOGt335FLwy2MsWiRtSndqTpjFOapUgcdNxsW4IUC3Loihno41hIQUb&#10;S1RCrIgwsVglAJzfe9fDA84ISmBXwkyml197EQAOueUUWm/PKgyREDaUaMeYNkdqnoXpUUHlcUQQ&#10;qaLmeqOKwjW1nUQvvZ1qj0vzbBe8wrrKA0BtKeCxQFdGrARdC14JJBKcaCrj1vJH6lHpT0c1oXrS&#10;au+031Mf7rAiyqrVPoGkLXOUFj16PM1QFwD6Fd+jx8HQVI53ujpE/vNI3BUeB0Tt9AIS0HJ0CJ4m&#10;qUeACkhSUaKT/dTKWNAkquurU7Wte8EHd3E2RGTzDMghYHH+J66IWuyZua/9RxNECnGEXar9kW0l&#10;aavz1BhkVbKXXHFMZQot3WBYaJaNT33tYUbe1LDPqcYdCo3wAkPk5FE36gUVFSa1mB07eWRm90Xt&#10;bFIQsxMimFmhED330N4wG6uSqChIVa0Wh46sYVQpX9Nx1cb3GirmGN3GUkLZioWPRA5cVWM9p9ZF&#10;RrpqswGRqtvR4VXJVOVYW9yrZqELiW/VohAASAHwckr6yOn0kscUrRmMC0f9QFFy2eMgriyBxkdJ&#10;vRIAgIIEqoYskxjSaCigVPpZVah84jvZo8eFoi4A9Gu5R4+DoWE9jn/jQeq8KFWJLuUuj5vAEF6U&#10;Hcc7PmtkA5GnKQWjuqqISLyyWUoDocq2CT4OX5XbNiqGA/XzzVYFE3Gxts4wLhapi0SUlN74m8Ts&#10;eXTh9LdMDAEpg9iPhjaWR732eksRoqmK6omTh62dsSFRq1CrxDw48+A5BsjlYnUF1FWvSdG+rrDk&#10;ml2uliiRczzJMpKZXPusK2U6yyztn1NGZkAAxFpS5MTbZ84PTEZKCirEliIwnK9lNIB6WqVEISf0&#10;PCV5bCFFBbTXfCPmb0Da/FqzL0yujre0l1xHwwBARZWZXDY31dou92b9y0pcsanBsECI8ZQeQ6Sr&#10;cW5d6Ynk8XcBUoN1ZGULwCPBiqVXvxvRlEMoM9D6kLfWeHNNR7kwNMZ7XWwBicUesBk9vsGhF66j&#10;eAzRWwB69HhUkDIKtJXkifK1SbKXvtgfT8G8xUlXQWTRLuUtAcrEcGFAIyWoFdrdJ239nXdF1GBT&#10;kAFAnOUmYxnljDxzumryASVb1dZ07H5mHvnvn1dIe6GDtLSYlZiBlFnjtuCGcWgesyO4jZUEFWwe&#10;3ijFWhWfjQsZidk+vQfRZDjmKJyTRZlaAFpXhhJUoWUpJTJc88xjOt2VnQLbyJUhLoCQ8ymypBDF&#10;rBQRMAyIQapGR+tG/bw43yNqixwBdd6ctJgQQkrFFlYhllpdvVB0mU/qxSebuf3kBktJ3fU/KWbu&#10;E6vLz2t1peuyM3FFU8NjhvRnaW5FIS9DKjFWw5KWtRCP2k9a+lvRWWia3cPZkSwsDfL88Hq2Oc4P&#10;rZn1kVDI7LbyGK8sKfTo8eRFbwHo0ePRwgIDeu1l0SDZnUr3JxZtwtyNlHNGCqmACjNVFoALqXm+&#10;KELNqxw1UshoOGCV0YDJGBUl9p7v840aaUEXuJE0RaWQJhDAzJjJ9NykLGg2A8gsC7LeaKQzARAU&#10;w/FA1IIhYkGkytBMSzCbuCMaaFDSdvMoTpGvoToVjSFOp0tT2s+vBq9rPsjO3L+PfZAaJfbbYInA&#10;WUlsQWSMC0EKAcFAdTAwbvNFV39pzteaUOzHMPSnHmJyAT29QHQ8g9UzEJTIFOIsRbIbxcjV9rys&#10;1Lz6enUiUJCrnwxozBdFSxx1hNKch0fhB49an5cWGoaRFGKYbVlCxRYzqKgo/L77Vce5lwF6PNWx&#10;fBPwk42a9OjxZEKX2it6xASmUO2xrN9JyVu0XsQTA03eavFI5xf3tkxt5j76P2DdzlWGWBv337V6&#10;5uhqZxOqltREC2pdR54oKrzDz3A0YKLhcGjyTAGVQIqX6Hjdl0fJAhBi2BMRRDEtH7z7oaLQmdU6&#10;+a7aVKN71XcX2t+7MTOTkgisXzQCKCmRdSEpEfJELexDtERRSPLQYYlySctIJkP5pu+6bDefznj4&#10;xS88hCInkN/qSwRigAej8bSwomDDCrVh06pPSNbYGlv1az78jClEGQQl5+BEyd2NJHatDrY+robm&#10;DbWVCPimEFS52txQm8yl66fDVtCGW9laffT3LCemj8+PR20fufoQoAjyXhQIHvt2zPk8F+HhIoUW&#10;dnJ+VybF5Nyu3Z9llLnAoKqNn5nlCpDkt75Hj6cY+ihAPXo8EqS61OibEJhpeJHX1bLU/PKkQfvN&#10;Ta0vbZEg6kfhSKsI1BK0lBKSFtISAy5Ah9YWAzwPEYGMDq3BaD7Mh+NBFXwmCUrUKit9d1+gBaC7&#10;aCKoErGhbOf0blnwtKxuWKLBrsaLHC8Bo7Qq6nODOWZtRQfjNTB7lX2UypaDgp65RipVlVwsUQLl&#10;jCG+/ade/tDsTD4+9pH3fcVgmDET2CV+haqyjg/lpVgBShURZTZQBmXTaenGXzXx/wm67Y45bEki&#10;lSmD4mME71RWl5jm9HgJH1t53bm6XcVEbAAOYZeCoE9tYWpxm5ZLabH/Md5/M/PwEwgvpFHNbKRK&#10;St2qjscG1Pq7IhhsBHZnUp7f1d2pKaGls1W6uMEHlix69HiKohcAevR4JOh6AXlFa53TOPd4INLe&#10;qD2iLhLU/vo4oyGidPSzZiyoSLaFWhSAFLaE2wNaMey6GpOWaN3nWwhSeK20EtYPjRWS5Wbt0Fg9&#10;TwaALv/pDt33hQ14J/lwHuLiwuIUpQVmpQUCz2iWEMOo1vwaHK8CFILd8/uZyUmJlAkMFavl1pEN&#10;kE0tJXQw5lXjOkQhtg1hZnZv/PaLzDGaGjpzf7Fzy2yMAaQErEKYwQSl2fGTG9NyT2FV1eUQI3BR&#10;YLYPArsdzz4bACp2uGwUK/06UcjTVPNtip9Ti8rBsPJdiW87RVNT3GvtleAX1ISuZlQ7ZcJQUcdV&#10;c/D4yQfkjDzhZ0yZkG7YSLboLCzjESGukk7Zq7tmghIMiIUy4dyyETIaN1gnKbQfuQWpR48nPZYL&#10;AP2y7tFjPpIXUJ0pe1VncAoJl1XPk/PboKQgdH1+wtEQTmod0PoRp4tWEFmGTqczOApLlDqYNzH/&#10;J6ZDLkrfzNHBiuCY9omLj0pZZsRHjm9aLZymuqsabU/HwoYcGC4BFpPbLapQuHxWjmLMFWy0WQiB&#10;SCkDn3vofCZEFkyZCIGwb3cvvfoiISvpbQf0YE5MDjGYvShrafX6Z9xI5ebW7MgHfu3PMQNKJWb4&#10;PlmQVVNecukxkQIMkJCKISalnfNTnSUCr6+r0v2vvrzVa96Tm1pBdy5AB4w5q2HRteTBzPDboFvT&#10;tULPFlnY6keiYW1l+eLx+tlwuR3CsIDAFNZ1+uu3uIhH3No473ENr2YTIIWyT+lcKSBUk1QhzcXV&#10;o8fTEwfbA/Ck4iU9ejw5oJ6W1pT53iAOIIRDTPWV8Z3l7glO3K2315PhietsUnowoWYqEM11JlNF&#10;sbe7571MVBIq2IWD9LPm/xGtCAwwjp886vLiHjt5WMmqzyBGvnXNPnV29FFDosI1SmQVcHFy5tcd&#10;gtykMg4UYM1O3XF6iCErqTh9pS2K/Ruec5WSul/xFa0YkeHEGYxGEnZ6XAIUXOKhr56//9OzD73p&#10;85/7nQfHxZgFEBft0TNhGuL4FcdmZWHYGMNO1Bnkg9P3nsUeSLnSBCexfBrhYjqGvdpiq6j2cLcy&#10;NiTf02fnAuaxQxYEEuOUf2aZiEFMYAWT8U1qCQGLsXSlN6lnfMaI5hf/uP5OJCTZidhkiFmRwUDE&#10;W78ObL54pO3Rxg/w3MsVROrsSpo4/Phfirkbhnr0uGA8OWOAAsgOdHX/ZPR46qLjHf/oILgDVJU4&#10;kYB8GEy3M9JXnwoKqR66ee7C9JqPNRpjqLUTqkqkkhOzXRfI7LyigOSakVEfESimbKIgD1FkfG2t&#10;IHWNa3XOnwkF5jh+2XHBvhJOXH7covTj2vHbW4150g9td/ARguAd5kMNAu0QAKJuvNpcmtA/BRjD&#10;O7/ycIYBO92lFkQqNLviGceytf8/e+8daMlR3Qmfc6q7b3pp8oxmlCUUQAiRMxbBxmATbDA2tmEd&#10;1vY67Nq7Zr32+rO9DqxZjHftdWCdcACDjTE5ZzBZAoQAIQlJKI4mv3hDd9c53x9V1V0d7n33vXkz&#10;mhH90+i+vn27q05VV3X9zqlTp4D7hmtjZpb18veTE8jDcVpdwwboR6/0DIgYcucLb7/xM+++QSno&#10;xi1II0SyLlyCLAItmNvfjduRUAQ64RQoUIgq4PDeW+8ACcDoZuLZsJ2ZeJ1KRgAAQruSeLrHsWE7&#10;VcnqX6MDSKZWCGSCk1GTQCmC7MEJCAh5a//rsnOVt55gBb3GrdWGdZrlaX1PZNFdARCFQCMhCRBR&#10;wABW54esKY6TbQsmAaw8lTfnhHQx90kTcMuERAp9IE9042I0aHAWgabsgmeo/tKgwdQ4VW9n31Jo&#10;RhBD+JkJBYFJAYIGFkK7VA7BJzaWnEkN/dskTl1vLQ6uXsEdq+NU8yqF8Y5OvPubXzyCQRggCnNu&#10;oLZ0JjO8SSm5erqDpVvzGRUb/AY5mgu623pAoCHZc/4OCDKf+4I7ipe8T/82r3FNqG0BACQWYEQW&#10;j3AUM8rZPlqlwRcHCUXLvXceRo12WbCQiAgkvW1qz4UzrDSLYKmINh8pHWRb2JpzZMKVCiAgGSMz&#10;EgJF1O3xwmwy3xlsw6QdUmCipyi3AjYJ9MWP2C1hwpIiUqiiNGUQ7ITdmz53W6ADo164dcC+Lbgk&#10;Zrn+XFj508Gn6p5C9t3WmLingkoAtVIKkFVI2dOETAsopFOaQNjEvIRVU82kzBkTBtQ8SkGzykk0&#10;SAqEzFoFioUh9/+R8St8JuhKm5KneDyhL2fvaDO7ZCcCnO4m4D4w6zibEaNBg7MCwfRq+CZfYw0a&#10;PLjh9i7NLXbCoCVQadxSaSAjLZhyV0UYMwAKUu2iVNg6m9jWdlKfrRbFc27AgCLGsk0BRiv3Dv/D&#10;C399efX44FDSoXlmIUJhKKaBNekVM/I1JEMHPYZlfOzBbfQloGBhzxxGKCRpmuw7f4dqgSSCgONt&#10;yEWDr7VNl3N3X30jeeGnySAQ0YwAnDIgmbng9R50pi0JACKjAugfGxy9+0h0jhpJAgoZCFBr6D/+&#10;Ox761puvIyAp+3OW7KGZNduurHVVY/4XECGFmkEYCJGZkQiACJCVsewKkGitGVgUjlqDR3/Xw2I9&#10;UEEoOtUAKogUKYqDb33lUIAdEgLPf316tdaGYiwFZCwoa1uP6gyT01nQhFwFgCAIiCgMlAgESgGC&#10;sADVaF1FQaeWuEbrdRNV2TLode7fKlaNY2rcrrdxNgyjp2lUSEgcAhOAIJBdT7Je19vKGYDs+KQT&#10;2wIxGjQ4KzBpDUAtQWnQ4KzGhn0FNpBkZm8WpfTKjpSfcu4Fv/j8h//Oj130s89bu2yuP6dR2Wg5&#10;9v/cOyS3Wm2cOIwVaEtQMrAVGGUWoN3YjhEIKIjVsVtW4nsDNWqj1mR4UmYBzvQlZ4nOkvUVqSr5&#10;q9aMCTtinHY16fMv2691QgJKYWsu7GxraxQW9tYASN3zL1g2as0cmP9SvK4qak3lITMgUGkBcO1d&#10;dVoHgEJAhFR9+Uu3aQ5QiQIQToXS/mjpac99FLQ1EYlkRmKjGZVMmOK8kWxVCKeCmkLBQIOkwGYt&#10;sYl0D0iUTxeAMGswU1dEQgA9jfvg4qt2cbrWDpQSEJaQWiqhQ3ccXT0co133YpgiFsP/TPKHdfMY&#10;lmBK3sLG1dPmUGbTvs041wLtGTR7D4QtRaQUKkTAILDbtInXZCYZvGGj0YK8KQXMPte5Y8tQ6iZe&#10;38mnZlCLSCjQa8U6SdNY9dqimIRBAxX2pKjtels8A1B9k+QXbO0LsQ6+qt2gwdmCDYQBbdp3gwcB&#10;TqUSa9OmAJYXePuLnrjvZ15w+BF77z3Qjh99wVP/v5+TR5w/7CpSqI1LDJYsZCVuedJynAKUfUrs&#10;pqhoPZyFUJAgQE2gQWGgFDluVDSMGoLojIlVggD+V4QymxA7da/AKAGSYnrBFRdp1oaMUoS7z9vB&#10;lHoKVpUbYJ66y3BakoXFrxNrywhromSCN5Pho2oRzd+3gigYYfd97/58p7VdGASFEBE4hdHu82cu&#10;uGo+DRMGt9oEyWZaEzoejV8+CwctHNLaieTEUC3H0Uh1SANq0aZZsggDsrHGCxIqFEFBrUUHMGwN&#10;rv3eKyRKAFLRTMLIoBgXWvOfe9+XQmmJNpKYGQAXBtQr4noTIC4+S/3lJ99FCo1rUh5OEAZpd1uI&#10;EFKAImEUApn6WZdeGrVvqtYFeVu0f8l6AE05A7BVqGr9AN72zAgkaQoqWe0CHNjBM/Nr/RR27IQd&#10;vaSFAsIavPXuWdeTSppbBil++vM5W7DF99QCNGhQwhm7AhimXwMATftu8KDD1o0LPrulmCS6dOfO&#10;Zzz6UGs1nRmmbb3SHd4q9z/6R58T94hRK8oGplpD5MlKd+q6ap2BTcDbcgsQGZgQCZXYsDEZCcfC&#10;sIzOuupShuqBN557XzNKLwzCzEiQqOTSqy7U6YgQg4AQkiuuulAoZmTxmMCYusnzLJnNx2G6GnaV&#10;IgCILABIYm3a00AQgFzsF9J4242HFo/GkCoWIApTEVa6Pzj+kp98VqwGmhLmInt0R4WKBhGlW3Ph&#10;crr0o//p2rd98pVv/fDv/eYfvqy9e8BqqEIlzIAmcisTEbAgCBKQIhHAADhE6emnfu+jlocnWp1Q&#10;6wQUYEQkqOLwU++6IZRWoMib4CpN59SGs/H0Oxu9VQRBKjGDThq+vbjmB8iIqqHdAIAoIpq4tRAI&#10;6AAIgTu9CJQgoXNVyvtyJem85Waobz/5nEOBsubLNk4Lkc1FKehsdtWvCWqbMqctvTyTqsdcduAH&#10;nn/0yPHlwWjQ61z60hcPztu+EgqHyG7jOpuIrNsNTwoTNPvTg9P3cBo02CL4AeQaNPj2wpRsbwo4&#10;KyADoIyQu5dcsDobSsAwjHm0RiISwmC+gzsXUtEixhmjOmYJ+EPmpqXZ9J3rITPVl7b0yiinAIMX&#10;9NQdF8tkDXQTWJCDG8kzboUAdr8q63SEiJBiOru3Nb97FpBRC7Cg0lc9+uJUtFsyzFUmWpv5WHpY&#10;lmgDsJFw8izqC14heGjvBUQiZAlH7Y+85TO7ormQMUk0IFEQJNK/+rHnXXTNdg7jlLUIEJIiO2li&#10;zPCMaHZkNlZkRDrOR//sLb/0gh9+XAyHsbd01eN3ve5fX9XbK4wpKmJBAVFKiWYkFGbjVQTCmnTc&#10;Xn3S8y4J51ErFEg1J6RAIbaxd/N19yzdCwoDkGz6oawtrh8jPr/W7R5RV93jH8Hkh1POvSqNOM4u&#10;aF2pBDCBePu+WS0cECmQmdkWKBHmbD9cKfdbKSY5hYje2cyikFWi26zqNBvijPKYaZJCQkoLt7i/&#10;Hfe8+Dk7nv3ke4bHISAeDYfAiwuti17wzLmnXrE6A5rcu8KUAP00t56cF2YIT5GSsR4aJtXg7AIB&#10;NLb9Bt9G2DrS76dpWKZZUCmJToNuaxjHCIFiQg2stZBwqDBUDLW+GWdHJ8TcEOncAbJ/hqdxRnER&#10;szAg6IVMd2Zxx+LX8WyoMZ+a1O2uVaBFc5Cef8W5EDEQo9mWSCfnXbi7NQ9sQhAhjvGgEK9FlAO/&#10;VwWBSvvBygWFxBHAbbBlli27vY+npwpi3HAIkeLWe970SZW0Q6ZQBUrCOEkhgAEv/vtXvEC3EooE&#10;UIBZGAgIAIQFRNCslEAg46gFyUUP2X3Zw/ceXv3mKDi0rO85kdwxwnt/5hUvSYOhFm0qS2sNAIhA&#10;ChEJhCXQNBNH+9LvfMHj4rgfBEGa6jAIGIS1nu3seOfff6wVdNI49SurUFSchpkhlN22a6trXB1O&#10;Tn7CnFsxCeu3ZBoga5Xsv2BXksbIoAAWtnehDahA2E3UlHcoK5V7iifuCZ5pE3nLydfLTF+6TSPT&#10;RiWbO7KamwCFut9OL3/J8/nivUfSJWANghALS7oc9O/trW679qrW1efHLRKzN0TeZ6SYxVYiq52p&#10;HvBW4wFRzho0OElQ1UYzDo122+CsQ/WNjJXPcVdOjzwdARCMODh+87d26DAaMQFS1KJWoAW6Mcvx&#10;NWJ0njGeg0aeRjb5fqZ1ODvGZVERMzdtWxZyRkJwp635MLMf5puHOo+JmlovEG2ocyExf9BUoCYF&#10;I0ge9fRHxZxGrTayUqAUQHcuuOzh52uMBXTGQiqzDvX1jMW/JdriJ1J/mJ2S/ADBXxc5trnVOJAY&#10;v35RCnHlmP7Y+28kWGAJhMIg6qYomtLzLtn9PT/06FG4qiHVIqBIG6ZNAiTG8d+aqlEjpkHAUTtU&#10;HR7wwSPLt7Z7/WOr37zmcRekcRIEEWSTKwQsrAERUJMMonQ0N/jBn36emg0YGTQoIBIgDjowd8dX&#10;Dn/juqMBh4FSSOg1mHorex0yLyWxrWbr12+WH2blgrw/GicmFEBUomD/xfvSlEUTAbVnZ6KFbsoJ&#10;iLAYluzUnazVZDtVT2nwzhRr3wVH3NPIEyxeegphJTckwS7kV9xvyd6nPEou3XeUV7WIEoSUFRBo&#10;TIR1Lzoqo3Mff42e6wpJ1vWLyWbYsrfcOMvOaSPlUz/mBg3OFGxgEXDTshs8CCCVzy2BHfcRCKEt&#10;NPrG/fyNw9uTdpSGAQGOZKeav/tTX5RjywEqqsYOLKQED9AM9mRkFjx7YDiI5HtnmvWlGlFQsRAL&#10;as1szKg2xryLBuR2g7LVMJaDF9i/JUWOJAIat2TFMANXPPKSVJKQWqMlwRG1VCQSP/1Zj0slNhLa&#10;wIU1WodNFj0TpaNyNdnnKts6Q77v44XG+79UvHFTEqUTtpYIJZEuzP/1n767G+3HoSLBeMSMKhVe&#10;Gx394f/w3Rc8Yo7b/VRS0UwKERGMN4+wWXCOCApUIOrgnUdXV8PuzN7Z+Z2zu7avxLrXmeufiBVG&#10;aTpCYTKMVkAECZSWJA7jtDO48vG7r37yxX1YU4oUBSJCIi1oLwTn/NUr/zmKW2SVBjb+cFipwIJq&#10;V4avBosNNH9KOkL1YWZn3U+5CKCVhlmY39WVNEENxIIR7jl/FyjNbBsVUTad7uYP8tadF2ES4a3M&#10;emQruV0DnrJcJw+pat4Apjlgsq275zEPu3vpMISEQJLqEFA0AyoESnQaK1nptjqXnB8HumwOsCXL&#10;DqR4ZvPI9LbT9t4sWW6mmaBp8O2GM3kFMExWAB6QqbQGDU4pTm0zRtAiiqi1JDf/1bs6Xz92/nBu&#10;f7zjUl4YfuyW+/754704IEEpbCJUku5Mfl9Ybx//jPmfAIV1Iom0eNAarHaHa7PD1XCV20kiiWZt&#10;rZdukBS3dHKd8tZwp3wrK0QQ0iNMLnv8hdGsIpV2w+4dX77r3luOz7Tn0ji5+nGXBj0QzBdcFDIr&#10;fpHyUJ7T+5qR3qgIk8ipvco5/6MlcmCD3I8RoyYdyZaMEKoUBvfzW/7iXefM7AqFKFCoWhoDDtMY&#10;jv7yb/4YLGjVS1PUWjMDEgVoYvggCYBGFgGlOitH4VMfumlX53K1uosGO9tw7nn7HvWOf/pggCpU&#10;AaCygaqIFCnhlAOtOxzthx/9pZccHd0PgQJB0dIJow6G3dHM9R/86n1fWmlTFwGUUkRo/OHKpanl&#10;gZW6EEEBswLYtZDKxSfXT+rZWv7drVAHAAadKr3zggVoARIQoAKIdXzhleenEOfBVW1b8Vf2ZzJO&#10;9i6rhwAYu7+ZAXANcXICW/V6Q7/v2eW/CAA4EoA9e5ZCTJgpBdJMgpqFAANAEsaEAXAUUHvfLg1m&#10;zYc4f71xeW3ZS69Gazll2HIrUoMGpxkBwDqdBpuG3uAsh9/AxzX2rRg2EERAoU64K2F49+irf/DG&#10;bRcfkG5n8Z674f7VdhpQzKhIuEgJxvvDPODwDXTiOJ3h3sbWiQQAqLXmVjLqMm+Dx7zwWQcuP9CZ&#10;7Rz71r2fffu/LX3l8Kyel0SEQRHlbCmPbGjPYOk5QdGhovybMAsqTDG99vnXxkm/FbVm1Py7X//h&#10;PefvfMqTHrUSHm+18LKrz/3Gvx1TYn3i0eYrll2ZZKVErfyDzA7rSZDdVJ4k8OtNyNJIEQSy+wCI&#10;mQoo7AO3fstDQGABQhJO23r2bf/w0ee94KkcCc4gsxZOBIMhrs4f2PnLr3757/7C33URkn4QYQSC&#10;iAoEWDQRAQISaZaFaNf/+IU/i4c/87wXPH5VH17p81/9+bvf+o+fb/OCaAFgRShCoEEwBcXcxnR2&#10;8Kuv/PFYnYiUZgQEUgTAREnYkYW/+b0/64UzHGsFpM2GGK6F++7x65fUmNCFnW6I9l9NCifTX8aO&#10;aV7rNF8FCVIaPPyJ14ySIQUKCShN+8PB5ddc+ungE5BYJViYEbJVHqYtZ6FM81i366KkZ2Y6NwJ6&#10;FQLj281W8WnxMsqmRjQD0+zM8qiPLQQRMFt8iF0FBIgETAgp6aATerOFp4mZn+EWlAYNzigE01/a&#10;zAA0eBBgXDMuk7wNwoyQCCAsoFBYaMjbk2jwhTsZaUYplA6IJkV2EJfSUC5n7OCV+7F4Qlp+TgAA&#10;zAxt7nf7D/3+Jz/5B669Y/Hw8VYStZeDbu/7H/6S+667+31/9N65QYeHopmJHI/BEo/2IMXjgr9M&#10;ZpVHANGYzp/XveTqC2J9vEfdeDE58c148f77QmiLALT0077rcV/91FsjDkQEjbjiwuOIM+MjFkvn&#10;yzOGI4pV98ZXGto1HkgMhAKItLn5YAQxOoMIKAp0qmFt5rd/7U/+6O9//c4TtyZdnUCimLAVrMVH&#10;rnnKhT/32y/609/5lzZ10r7WIiEFIExKadYAwCCohTQsdBb+4Ff/4v/+7mtnF1onjo90jD2YYw5Q&#10;IQiLEAJoTgWFOjToLf3Ir79g/txgabDcCpViiBQhYISdWbX9L373TbIWSqIUoZnzEJZ83bcUCpM9&#10;07q+JpVj60TuP5Ot45LVHmfaoo1VRIAILEqgA1c/8WGp9CMIOJGQYDQY7r90fzgPMhIRQBBEYrfx&#10;mZPcRvDfgDiueLlkZioCM12ipJ1WsbXsH5xKJmAqhEGvDSOlhDQKIiphTWYDOQAWYKUQjKbA6C8E&#10;Yv9FN0H+k0V1/mVrMFFe31DSoMHZgmnXADQtu8GDAyVmVx7/x1+/Lty9AkhaAaggYYmCdku1rF8A&#10;kY0YmI3t4ktxytn/5jLweBeUfF4EQFgw1Ktq5Wk/8exHPffx9w3uSdt9CpNUkoHq3xPfN/eIbS/8&#10;7R9Ybi2JAnR7AyFal4KC6b3kHFK2uoM4OkiILCyoUzV6zDMfoVUKAQior133DVgFOQj33H6kFbS0&#10;7l/9+Iva25BJM4szx5v0xMohZeNslYSuW3nV39zaRxFga0vWDIRj1sROSlKy1AAYQIGoQXDL50+8&#10;+e8+sjCzS8ccBJEA9ocjaoVLa/c+6bsu+8X/+f3J9gHMjkTpJE2QEE0cIUAQCYKAUKkkmIFtwdqO&#10;/p2dzmChyzs4DRQRMQGb2PcJBZo6uNJefPErvveqJ+wd8lLQJq3TMFQsICNupb1vXnfvZ//19hb3&#10;SAAZmf1ln4hZWSQvTF5HXsP3q9rsBCDIrnkUpktMmlsxJNU8N+ezDigoAAwslM7sDef3zupUt6TT&#10;gVagwyAIOErOf9h+VpqBWcTb007Aecx4QMgiaI17/pkVIastFOc6VlJKq1uI+BltCcT9yyN9iUgI&#10;pO8/3ElTJSLCAGbTaAIxc4GgSRAx0DI6elwJkNlKTjKXx1InP4WYnMG62ecXVNg9Vi7D01CeBmcb&#10;zvAFALChRcANGpzVqOX6WHdN1WS5LvJhTQBEkO0+SuxM5QRIlrqIlw9KNcuJkLqvk+zVdUJOn1d1&#10;qCv8LgAEiUrPedwFFz/rmoNwOA3iKNA8HKhEq0QFrXBNDboXzl369MvSIJHMiyFjcPa7x3r8jPMs&#10;DfNDc6PlaAGmPXni9zxhmI6iKNi9sOtfXvdOFQRA8IG3fXKmtU20zG8LnvKMaxJOxFn+c08KQ6qs&#10;41FulcRKjvUuFxPr2k9ODKXN18ROCoWPpb/ZF8eKFSrUeg4X/up/v/Pw7ctd3ZYRCkDYbY/0KGjJ&#10;MLnnCU8+79V//jPB3iH3htiBRMeaNREREgoKIANpIRCFTEEYMSgApEBpYAEOAgWsIRTowcr84st+&#10;83ue+ryHH1s5rCIOBNuKKBVKYb69gKud//3//eNsp8OxVoS2vCyuXZeUqUn6FOYXYa4al6sq1wRO&#10;wdCKkD1+tD0ZEPt68LhnPnotGQStsAvtb37h9r2zewMK4mD1oU+6fEQjMQt+81dAptluVgjXNAHs&#10;3g1mfb1XG7iBDeU2LwWUi4EKgeDEmtx3rJMGikmYWQOBEmathQWRSBhmUhncficJZT3oNFOhdU3y&#10;pTU/WOlxkjUBmNR4z3SK16DBeDQKQIMHP6YfKOup3gaQT/sjorjo3Wh30DRDuR+T3lkNN+gmME7g&#10;yclsaKySkgm+aLqFjLqLJFF67YuefnRwCDsa0gTiuI2KhhIxYqpTBcf08cd892N1SzMZmy7mi4A9&#10;A/8UxTBh0cV4xSQ0uuJJF8zt6ZLiQAdLh1bv/dLhCLoqVe9/80eJA2QQvfLil36HhDHY9ZRiJwHs&#10;jELZcof2bGaodSXNil8wRq9Te2BNySgsKAjZWsiJvgS1j9ibCkEVUNxP5vX2X/rR/72rfUm6GpBE&#10;OmEhGCSDKAzi4Ylzzo3+6h9/++qn7x91F9WsaMWp1swCSJrZllSEzTMQRAASUQhMOpEY27rf6id7&#10;l//bn/z4E7/zgqPH75yZa6HGSCGBQMpt7MhS93d/4U/khOI4JCTWIiDCxh0E8+qrL1Y9nI3cn64p&#10;MN9TCZuRefaGcwulMA9XPekyjdJS7R3tne963adm9UIXIy39yx97AbRAAtFsZj2M6sJQ7Wv+PNq0&#10;NWH/OH3Zaz/r18nJKwcVozaCABGq3gDu/8yN8wOIUoxCUgQgooIAQwoUhYma4dbq178FB48pVpDH&#10;L6q1XZwqVFWOii3Ddn701+V777jsAZhHVl+I/PIGDc4+NApAgwczaudqfdS+uEveChux0RczyWik&#10;HbDLY0w2umxi/KjK5otdPYbNkoIxVSTZBkXQDnv7FkYYCwMBACOCIlAhBVqzZkklnd+9QG1k0SCQ&#10;6UWVwDvjib/1e0ABICAWEAVpN336i5+RkA5b2FadD731o0AAAjO9mfhu+Pr1d5K0iWTPRbMXXrWb&#10;kYXZemdkhcLMDSX/jl50Hy8QfZGHr2/SzJY0CyAyCxKZfbnG1mkxYZdfFl7e3igCIBQS8UoyN5j5&#10;ye95xUN2XakGijCSoBtDa22ow/YMyyDW9/3Oq3/2l3/nR4Pdse6OsA0SgoZEQAPaeRQiFJZABaxZ&#10;ADQyRpJ205W55WtedMVr/vm3zr9ibmnleKcDYUodChSjgrAbdrdF5/zFK//p3hvX2tIlADIO81Zk&#10;v9Kq0zqTKs2jWk5bLtd1tU9vGtXbzXYJQIiAJv5Psv+q3bsu2AegZ1Vr8e4T8nm45fq7Z6gVIM3s&#10;a+28dC7B1Nxrm1cW68lPF3OjfqZAT2xBkqmKLgxopeCTSn/yjLSSglnSoinUGN927Mi/fW132m4n&#10;oRIFQRCjSkVBHOzgbvCto4uf/HIrRhRCdPuDlFM+hfMX4DIYr057tetpZflryDN7oD/fhN41DRqM&#10;x5nv/wNWAWjacoNvG0wwC1VP+kPIZnuJd7eNPiOOzhas7BNUkXHwZasa7LPsqyb8dVOG8khZ/dVu&#10;LQUgGATLo742Dr8kgpBoEIBEtChMRROqFKTVDRHFuDWbl2PZwFjPETEvhQAhMACLlkDP7u1e8ogL&#10;Ex4GGIXQeefffrAXzREIa4hmon/+xw+2OttRIeDai17+XSNZYWJxe+Lmwz36w32JmCHmFSgFgYrV&#10;N0lxAUBCALMGwO3/ULLqF++onCxlxgwCpEgF8apKj/Z+7Sdfef72y0drYTwKmCPdCpdGgwFDay66&#10;f+Wbj3zagf/3lt/8d//9ezuX8Fp4LA2XsD2CYCBqBMEI1AiimGkQtFlHo9VgbSk4ceUzD/z+X/7n&#10;n/6P36fpyDBeDgKihFtBAAKgpRfOtdMdf/obr7/hfffOBjM6BkWKxUUrRX+z45LuOdWI6C61WyBX&#10;qqPUik9mlK1Tjd0mFcwCCoZh8swXP2Wk++12tBAtvP8NH4Z5ePc/vv/A9j3EWoLkmmuv1FEs9kbJ&#10;pw48uUw4U6k89vFGZQSnThFhnQIw+XXkNdsNo9Tvff1NABiIEWQ2ba9dd+ud7/zk/KHhbuj0JJrB&#10;aAd098Xh6ie+dPjNH2gvpmECBGI24vaqo3RwCsnHhPeqJ4ez74v3AvKalb//MnoJnqRVpUGDMwHr&#10;hwFt0ODbB7U0ehy33njC1gqIbj4AsTyQlFSCyQQRiyelcmUJJ2k7rVpiDUtLR8N0eRDNBjGkqQhR&#10;EHJIKHYjMFIMgdYQ9xPShFTcFGisgOWfJGMMrAGpDys//DMvjTmmiHCAN335tvgQtFskKCjcVq2v&#10;fPbW5aODuXlIce3x116ysBdGh1ggZGEkyldiZPMwFV2sWL35eSlfOKZtZIsNBASQOdu6rMg+6qqg&#10;qNch+HxSzPyLEAiLJMvB7V9Y/OWffNXv//V/+9aJr4czyJhyEGAULI6SbpdEH0/4+DO/5/LvfP7j&#10;b7/pzve/7aNf/9JtK/evJgMQBSCgEQihO4/nXrz76ic/9lnPe0LUjlaSpQEcBhwpxZBSECFrQE3d&#10;oNfVu1/3R//6hbd9ayGaS0dISClzplVVWDtORdMFMyureRbC7NYRl5ptVYU/GR0gu91Vc967JKV0&#10;18Wdyx59yVK62uIAR/SF93xD6eCem+6ZGXRmuDMYDR/zjCs++LefxQFKCgiIhMKSM0XTulwmJvps&#10;lvPEV4rVkc0CbtsMCnpKMWzulsHnt/k7CV14UzvRoXkmDkZfO3jHbffCrvnOrp0cwcriIt9/PFiN&#10;Z3ULUkZFwAAENlRo/ZM6hVZSvytVp5CMVu+q0NL/im5vl7X4DaPU+9ctQEOvGpyxCAA20Dybptzg&#10;bEeVBFf5xRib91Zkmw+jNWsFJ8xOlAbk6vXVk/4QNZ2luV7ukspRsIQLIoJak9uvv+Wyi55wLDmG&#10;lMSJJtFhRKlmAIxEKQzvuvmeZCXpUddaWDlzivCt7xMs6YZLCwiJALaTmQP0uGuvWtSLIeB8a+5v&#10;Xv8PgWrrWBsBlRAPwo+96zM/+O8euSpHo1bywpd/x9+++mNt3QpJibBTX0yaZsOljK77OXqePNW6&#10;htw0WBIfPQu4CIhbwllauVmrtmUV4giJrSqTVUaTGSGgIGUt/c6d1x//hR/41df87a8uJ8dWeKXd&#10;oVRSUpJoLZK2eu1+fERwafcl9OO/+jzAdjrSq8fXlldW4jhpd9rb5hY6vQ6QTiUeypG1kVadCCRF&#10;ZiUAikMMtMYW9XBt5o9/+++vf/+d863ZdACKCGzdicfUC+rSuGcKE543Oj+xiTtIbcVw5HUR66En&#10;hEqzloCTaPAdL/xuRmgF1NW9m79wKx+FqBMMjqdf+/It849oxdDv7eo99HEHbvng8YgCESIBJGKt&#10;DeXN6sDT4VxLwNK0QEGqrNaIbFUSqUwzRWe43mr4Vgj/jBHZtWgiQCAtbZHOGqVri/qOEwlwgBAg&#10;ESgUM1XHpiSFOTZXwJPW3KZFrTXHFgkA3H4mZpdyo+fYnULMfo2uYbiC2Durr9lxaChTgzMW2e7l&#10;U6Fpyg0eTKiacCaMS1PaeyZkZIHlwVvG20hlupGmqsmUM/XObLQIE3s9omBHt7/4rs8Mbl/ucY8k&#10;itqtFJOEY2orRS1YhX3tHR/6m/d0uI2ILqL5uHzEkefsn38FgTAqGYT97/uJ5wU9xIADDlcOD772&#10;mW8F0DIrhBURiu4GrXe86SMw7CFH8WjxuS96fGsBKATNWpwtFl26NmZ/HR13nxV2P0FdMw/OmXvR&#10;+JNQZmMspz8mGcSaC/07SERCRahZrYbLN+sffuqvLd8Ku9R+XJMIIGhBCpQArYrWLWRMAIej5Eg/&#10;vX+ojoa7kp0Xdw88dNu28yI9t7qCR5fp+FCtKhV0wy4OIdQcAkUEnTCQPndwdu1o8Ks/9Udf/OCd&#10;89GcHiEpEgIWRkAQlJzOllZW1GOdmkB0TrRj+Jv9uiUkMrPXC9lZGqaAO3vCJzznccNk1FHtWTXz&#10;lr95ZzSnQpA2he/654/saO9SEmAUP+17Hp2Go9R6QAGA5OFuncielMX9oyu9q9TYyK4oEKLMX1cE&#10;soXsW4t1tDXbIa3Kp5FQgAPECLFHQYQBAiEqoKyTZxuH+6+x9fPaQmDlq6fhC1jmb/cxSAMYtTBu&#10;kVbAoPMpu1JYgLqUGzTIcFYsAIBmEXCDb0/U2v5h/AzABFP69JAxn1DHdsU7P2XKVZQG22qpN/eW&#10;8lMgREpV50T37X/4RnUwPic4JxqGc7Nhb7aV9mVnb/dVey/865//I3WIISYUBK4S6iohynQiydiS&#10;i6SkUUFrHp76vU9YHayCimbb29/4Z/+KcagAJNGAIiKpFo5p8Yi+8Wt3aQyE4rk5de1zrhnIKmPK&#10;wujzy5y6mv+rVZ4RxEptjq8iQ9UMIRYBYXbEaAO17lsrfbYrdv4CtQipAAH1StiLt//SD77mzf/3&#10;fefOXREN5jENgEi1WinSaJRqTjBgUiAYBy1JcU2C4UjWRKWqRdRBCJCVaElZYkBpUdgKApRQrwXb&#10;uxd8/TMH//MP/PHiLdDFWR6BQhIAcWH/AcELfZ+ZfCdF6xfv4oo6YII1ebbj8sRJdrAlNMx2R2eU&#10;ZwBa0asv+KnnJuEIIkkH6X23HLzvqyttNUMptST4wsdv4+XWPC0o5oc++vyFC9ocmlBA3tgvYqd8&#10;pJRXZWFzWZr8N1IowAB2PYpreqciCiqMsSQURcunIQhA7CYASAhIgAqQbIwudAWp1V1PK3kuvXKx&#10;dAYBQDRAHDIsdGYu2N8+sItnWqJIXFU7XWHSm/bsYHwNGnhoFIAG376QMccTTor3b9xdVWDxM7Mg&#10;+wS9mqZ4P1XymirnWnt2VbANIb/FiYXCrVHUuVv9y6/99XVv/MhF3V07dDSnWg855+K7P3nrH/zA&#10;73Xui4LlKEBlCFZhU9OMLHkxksS3Ntpcs+gb1Nf973j+E8IZTJQOWcGqvv79X+5RW1JWFCCSMBAo&#10;YB1y6+1v/Eg33EEYDvTK97/8WdCKAQSBsv25AMTjVpLPBdTVHBb++L/U3uAWboqAnQRQJS1yivrH&#10;UrOxx2a/XdZoY6oigCSr6TaY++DffullT/9vt392bYHPVXphlCpEbHUCEUl1KsiIMkqHGIIGBhQG&#10;TnUSp6NROkBKgh6odtrtMUA6WtEB7xn19776N/7lNb/y5vbqXBS3FRMhme2dAAxtNo8Hnd96Vrbc&#10;TX1TVN2uqa2p2prjzaCQuLG1m83bAu7tbz3i6VclKu1E4fbutrf9zVtbCoWh1W4jqkjg4+/61EI4&#10;R6CCFj/7hU9IsC9otgPLp5aycKgms/xPeVqgIFTuTOXtnmU7g/idZorybTGc8Lb7omfpRM+yDuu9&#10;bE4rW8biP6ipFxQS6nS6e3YmvTbOdKO5HiNIqeO7Y6mcqUuzQYMzHesrAI1e2+DBCqx8lg6q08fj&#10;7poGtTMAk/tXHekXu3StMslY+l4t0dbCkCdGABWISDhQc8tzX33zjf/n5f9rd9C+aMeuT7/xA5/4&#10;rXcujOZxWUUUoiBrMIZi9JY/Z5ZgdMK6WQDJH4IJn8RAgdBc+t0venoaxwEFHTX7ufddp1eBNRIC&#10;GGspAgOgqBCDz37ythP3cygRw+ic82cf+eQDHCUpMyLl1WIXBGNJIB+FIb8oce1dzvAvCADMKMaH&#10;O+N9WHfTJJQbj2XaxmHZfAZESo8Ah9HaXeH/+Pn/94qXv+bEbbw9Oq+rtydrwEKaKCFGRGRERk61&#10;QlTCAXA3CHqtFglKDDKCIGntbO/vyd63ve7f/vNLfveL77qlM2rjSBQBMAoiMzslx7JSdP4qxnhv&#10;Zj8or41y/RRt+vl8gBT6hrhmcUroY8EJXwQJmQVIkmD0lOc8ptOLUDjgaPngyo0fvifEGWFhFK05&#10;kt67/vGDszTTwiBOVp70nQ9r7yRQ4IIhGbElW1hiZ3AyPRetmlsFgkjmPSZMNnKUKLMGwFOKpyrf&#10;tJg+Tf/NJ1j+LF3ga39nEJXwnrp5MgwAQRBQoES0sAYQRLIRXdFZCVw7naCSNmhwFmF9BaDRaxt8&#10;u6F20hoqJMw320+Dk9IfxNnbLDfwWGQx/ZpbxwuzaWRDPgkxA6BCAZXgXNKFNTW663h7ZaRODCEI&#10;4xUIAkVALGzJopRcJMX/I95WyQAimLvrC0qq0quffNWO/Tu0Trqketh985+/s02zwACMzCIiwEio&#10;QAA1BKLe9ZaPtYK5kYY4Xf6Rn3juKI0pAGGeWLSak7mp09cUxqhZYq9EYFNaUYrAxIfBPLEJT8Fr&#10;bAXSVzA95vTbisiACEAJz3D30JdWX/GiV//n57/qunfftbd12fbwwi7sDZJ5SMNAU5BwSyTkJJKk&#10;lY7CuN8exgswtw32nNO+fOWuzv/7/Q/85PN+9x1/+onOidnuqKOSUCkCISAz50AZ5RMEQQEEIXBh&#10;01EAgJABAFDEL4glwzUaky2wiAi5plK8ztsLd3zVbRD5Bn3mgUoAMg/Xfv+T43SgCDvSfs8bPxgo&#10;BA0KUKesEEHz4W8O7735UBsiIOntCR597cM0xZpZ2Ewj5AzTqezgKbTZR1Uau1WgUfGY2S4BJ08p&#10;eiA5Z9YwJ7xvqgx53Dv19KEu4+xFiiiQ9kfpylrYT2B5kCyuArPRxOx73vWyyVMbDRqcLQsAwEYB&#10;atCgQQUbtc6uS+YybMYaZmmDIJEiJQCsNYyJsF379dRAxO7+hUAEoIUBBrK6MjhfRfHSKjIRkbCx&#10;a4JdZGnH3GLZoOaro9EAACwiCnW09pJ//5yh7qtWGCTR1z/7jeV7hvPBjNYjMwUAiCTALIEirbXS&#10;3Xf908d/5MeeIR01Sk9cetX+fZfNHr8lQQhQSIHdlcDPbywty7iPi9868TmKvdJ4PZkVwLbwUrho&#10;DMariNnsieWKZhmuCAMgEiGiAgGtA4lmVHTsa+mf/Nd/+b+//YbLrjnv8c985CMefcWuvXs6XcKA&#10;7UZNiCFgmuql4/3bbjj05c/d9Mn3X3f/XQOMg66aVymLSKiilBnMMgx2nMloAtY+iiIaBRWQkA4w&#10;0GmKHJpb0MxV5LZ9qPOCd2zM332hcE02RbTFEBemEgVT4ARXH/usR2zf31tJVgJWvAafeceXu2pe&#10;xwkGhAFpYBDV6oTveuvHXvbfv2cwWuJ09fkvffqn3v6VQAecAtlqQXHzIQLguZZhXmDX5DIlzzxK&#10;NwUAbuMK52YF2fUTKHiG6d80Pq33P0vXlGZusNSYK5NoZxATqpmGchuSIyAJwFAP7j3KCkGLSjmQ&#10;bCV3oZil8jdocPZifQXgDOrBDRqcekwzrpaAzsZVHTxrU9tMn0IS1oEKolar3WqlWvf7fZ2m6NuT&#10;iyKVxDs1sNZJQ2MQkFED8WCUJjpVAYtOMQBjE0FE4cww6uIgel7OHg337d1WCxBgHchFV52z/9Ld&#10;S2othHCmtfAPf/zqmdaMHmrCgCUlIC1sgu4LirGQ94/BF/7tpsd+94UryX3QGz7nRU953e+9R8EM&#10;IpkAnWQXBEtdRZXsz3YCRsZxJO9aE6oFhVEzgdJAhnJY95D1nkld2ob6CzhDsCAIswushPk0EQqi&#10;0swkohhaFEE/vPXfDt382Xf+TfI21YWoq9qz7c5MO4yCJElWl1aHq3G8CsCgdNDCTofnQUBSJlDg&#10;npsI2w2grYiO/YMgiAKkVMc0THs4Sga9MOJBShAQoVGE0E3vZJ4U+aJWr4p9LcFqUXlt1NLN6iPa&#10;GFwpkEUkIJqnp3//U1OlFWKP5t/2l++XAUCKgVIsAlpAIYl0sf3x917/73/1JSErUOn+i+aveeIF&#10;X/nQvREGeVhUb77CE0vyPzbrvEgCtt1yPlcmmM/Vi3W9m7jAeuPwW/M43dN/pdXUc/GNdyrfOlsF&#10;NxtlBCUBSoUTQURgKLyQoCH7DR6EaFyAGjQoYAJxH4eqvWvc4FnNZdocRJBU2Io63Q4qCoKA3GLD&#10;2kzFm3ffwnF4TFKSqUCm4hhAE7IWADuRLnlkd8f9jMgZmwWAoineED4URCARQSWxWv2ulzwthSGg&#10;oA4O3nrkzs8eCTgiZBAGABPeB1FUQJo1BAQchFH7r//izb3ObmAcjhaf8T2PC+cBQmEWQCBCsV7X&#10;Fcv8BIo13j7v7nfB+0W0TgiJFIHW5HO9iaiyfz/1zGBciLLuVo8a3QaQBBVSSBCoNGjpVmfU6/F8&#10;a20ejvQGt9PRGwYHv7B89IZR/K0wODbXGcx244VW2sVUIWOAAYKy9a/ZlqlUQ8bTHwUAtWbu6dWF&#10;ET3ngkf+2gtWz0HpKFTE5QnxTOCa1uQR5tIZ/3yppdclsBEY7ZRFhCTF4UMffdH+S3cM0yGqNunu&#10;e//84x2cA2YQADbzHgBAnMjaUfjq52+biWaA0gRXn/8jz0zDRMySDH+NSe74X5Yeql5OAGYlAYIg&#10;oWYWAAIS100kCwO6XrE2UhsbelVkKWfvHyw0Rwt/JufMApa+uD3nzHQmsqDf0irP7YzXbBo8YDiL&#10;/H+giQLUoEEJJVv+plOAuk//Gpg+fWvilTAMzciktdZ2FWaeiP81+yyZ09eVvCpqQZCxN3qcQEAb&#10;Vx+dAhI62y/6i+mkyuWyWreCO29ya9Ymkt4CPfY7HhbLkDkNU/WRt34iito60YgKiYCACVKJExkl&#10;lGoCFkHAbqt7/7fSr11/x0xrdjAc9rbjk55xRQIDu8qSs2UVtfVRP+pj9VRdnSAACCbDBBBGzBAG&#10;FTY8PXJFDyvtJxPUHojdjBYFBZgEBZBQIRAhKsFAMGCMJIggjCQIJSChkAIlGKAiQcqCC1lqRADO&#10;OQedENkEEKIASwsX5+Dc//Rd5/7c83vfeeXT/tOLB6MlJCRSAFlkSL8wpViWYj98suwWDxQby5YM&#10;sbYAdkrHpEkgM8lzX/4dqRoOhTGNPvHOz0AfSAMhARCiWdlMiggZ57sLb379u3bP7ucRpTK67NHn&#10;7r54TpQACAvb/eYq9gEpSoGuIpw7ihfyCoCZAURAEs1FOl2rBdXoWhuojfGzlV5sH5/0Zz0nj6Qr&#10;AGKjqW5IA3lg4Wn8hcBTrp+hd1x55TZocJaiUQAaNCigZLPatP1q8thQymJyLsLW1yIexXEcp0k6&#10;GPTzQbmYQknrQO/YF6l6XPqcMIFQVzR0rF0AQTMTURonCM5EjfluuPZyY9DMSZGvrbgDBLSrMymh&#10;9KGPOb8zE2lOlEig1Sff8amW6gATsAiLiGiMh3q07UD353/txxI9YARSijWG0v6nv3v3zoV9gjJK&#10;Tjz3hU9JzILcnMgWC4elQiLUPqPyvcU6QhTQJJKOhinqWDRQtkPUmFqchPwJe3pJwV++zEscr2UU&#10;u04DEcG4/SukAClAVETKxHEHwYziW0uzz+PMpkh+zaAlq8aNCkVAxZc+47HHg+EhXjk4PA4RZjJU&#10;i5ErE7YpZMfW68WsLRbxvTHyBE7asCzgtEzjdcMCQ1y9+JE7z33orqFe06zbYftf/vif5me3cSLI&#10;ltUzswCzBgTFI7jpc/eunGCEkDFNuP+9L3nWkFcZWYQRyVSc/0zqpMg3ec6qHcAsq5AUtEAMkGhO&#10;zZNxmlQ1ipAU8yo34nVro9jvCz9h4ZryV0+tN4/V10/PaJJcK1wlEHD9i3PTFqIGDc4QNApAgwZl&#10;jCPKm0Otba1qAcficf6TiSwOCALxaLS6urq6spKmqXA+6k4wtWVD8WSD4eTbC1/dHj91cIHPNQCD&#10;jlMCLPpwZ9bOqoC+zuKYtQiAiLAQDQO59nuf0k8GYSsIBVYPLx69d5U1KAo1IwOwpBQCJPJrv/tL&#10;Vz7uCugEYStIU4YEAgw/9aFvDo5jRG3Ng4uu3LOwBxiSPNyiVwSAytguNR4XE8b+zAwPqFAkXV2L&#10;BDiOwUTuP2k7ttc8yo/XV0lQ8ivN6l10ShoLZxMFItZFRcRELOKicL5BPksePR0OzN4LLCn09eJN&#10;9+wdhrtH7Vs/+mXAiLUmQCIEt/jb54Z+gfIccqUGAbDgPeNJdtIdEwEACMU42LCIkqSbPuuHvoPb&#10;Ogyph507vnDX4DZQEBESI5NSgIhExr+fABWCHqrrP/W1ud6O0ShJqP+U77o6mhcWDYAs7MmdqWyQ&#10;zav4cF1YMkVaRBBpOLTeV1oINLBVDCCn2XnipffH5mqoEM7fn4XzXzLFN2R5LUemy0khwc3LdOqw&#10;CQZfay5p0OBsRKMANGhQBhY/qxbWDaE0SGRJTRhICl9NpEfJR9Vsg1Gsd1wpFKR2NgPryrhuEaBo&#10;CXfOLIZACzhPegAEBhKVxmxUgkLimbVzrJ4lxaIb0zQEbX7Y1ZdCmpKiVtS96Yu3IkcIpM3+X0BK&#10;tcNWuP9hB/ZfdM69B++hSDGzIhIh4ggS+Pz1Xw9bXYAkbPMjn3BVAiMWvZ4KlNPNqrjjhn+7USsa&#10;8hQMjixHwyCMCQQEyHA8qRpwNwXDGj0HcRC7JMMPWW5N9Zl4ZKdl3EZdZgbAeUIX7suft18+81zs&#10;fIFRo5REKp754h+/4/5//NwX/s+/yhfubacdBCVi17MCAKzX0kyIy6KGI4A1VY2lvxuDy8FuWQAI&#10;oinZd/7Mw665COK4ReGBuf2v/5+vn+nO6VGsgAiRWZBIhO2EEyEJzkYz//LP7+2F29sq4nS4bWfr&#10;6idcDJHWwsXuKdnf0l5zebzQnD87Bi9alAxhNJT+2tIQlAmG5YJq5arrBIv1BisEcvd326mLV/ip&#10;S/kEuEkA8Z9g6VXzIIAUa+PBUagG34ZoFIAGDepRGkVxU+NqLfykam132XHOcjzPVGd9zQj32BFo&#10;MssuHU+jA2Sf3lfPIuuIGosgg45ZIUFBVZDKDECGOlVFgAARkAG2bZuZn+8laaJ1qiT40mdubEcd&#10;ToFUpBkBg1RSilqPf+LjY9HDeEhKiQZkpTBAxhZ23vu2T7aD7bGOYxpc84SHatCAAJkvUE2h0bez&#10;luSbMPCL0c0YUBBRwV0nhtfffalshzUQFYiJirP5WO5Y/VLHroxKUJrb8Az7wvmODDZGa+nuCdnm&#10;FYOAyAhCpNXMIGp/Y3j0778Qf+iumRPdIDW7WJmV3HV27/HFMxeji5vqFbCUyOZqUbIFCEbjQKRY&#10;hs9+0ZNVyCBMA1i9a+2uLx4LsYWEQmSWimhgUZiiFgRARQKU8E2fOYajkPuigqC/dvwFL37GUI+Q&#10;nM/bNKWVrEUhuKcBAqGieClB3Y1g7uAdx0ArQCBStv2IV4z6qpiemtrW4tz3a24fZ6RAp6W52zNF&#10;1Da44uvirLSXV4049XXUoMFZhWYfgAYN6lFnvtsCVEcRn03aM1LZ7Mfzpd6QZoJjRu5SOtMX0BcV&#10;waMAVgcQAOOvoDhhcAEg88kBfxWsLxmWxLHWaOOgQgEs7OhpEiBMk3Rmx9zNN31LpxwFKokTFVCS&#10;9MOOWrz/2K233nLLrRecf8mF6XK/3d5m8lMStLF13Wfv0KOoE/SSZHjZwy6gNvCQUQIypEec4d5+&#10;9QSRGro+waJppmxMuBgSmEk6B9/w0aUdC50RSyKAZlnnRplDqY2Uz+ZZ53LlzyYjl9n9ZjmCuBUa&#10;AC6aq1+8ici1NAQBwQCJsc1RC0AYkAEQM9v/tGbgrIGYyQentMjYdr45xRyz7eZQkIUxTLvb5ZFP&#10;uQIBhFFJ61Pv/LSSELVCBAGdshbSOlKj/ioyYNQFwTYFigRG8LUv3bHvIXOJXmE9vOLh57UWQJ/Q&#10;ClVl0qIiqvhqZl50BkEgjvm2Gw7qpbmbbv3KP/zJW3u9bZgIsyZEziPoltpAyTy9oUqx97jWj77M&#10;6D2F6hvAPTc/lm7Nbn9nqb08nx+pPMWztEQNGkAzA9CgwWScOktPaeQoDCreD5vIt5psVWeYcMs4&#10;1AznjvdncxOG7KGgTpg12nWQkwdJrP01M7wjEKQynJtvU0hMLFrigQ5U1G63RvEgbKmVteOi0pXF&#10;pV379n79+q+/880fWj6+OjM3zwKkyLhtK6DBMVhcGiAQkdqxa7Y7Y3LJ/Wc8I7lHtQWgzhGitlqy&#10;U87nHQEVaphZDOHWJbUmHpfYKOpnHcYnJJlPT+bLId7mut6xuOMNc2nvchIBjSxIZh8CQBRgdAt6&#10;J6ZebKQImda1rpPbZuEtOUYRhFTJpddcNLOjKyoNw2A2mvmXv3lHL1wAISCKkxQjhmCgOoPv++Gn&#10;Rh3AAECpRDCOpRt13/Pmj89HOzlRCKI6yYVXnqMhMVuzFfOd8LiyKxABzZxJK2zf/Y2V73zET/zU&#10;C/6nnJjl2K7hNnFL/Vu8xJ1FfsM1UqX+BbEziz56DnxSfFlBOeOxHfvsmgeQymeDBg8CFBWApmk3&#10;aFCHTbO2UgrV4+xMKQt/MJ+cZvWC2lv8i6t0dsNd30lcSNDb65VT1pozorVOBuOZoY3wj0l3BkjS&#10;KMAoCFGClaV+miaM6VqydNGjLpROCh1YXlkKqP35D9/8+6/4vwtzc2kaB0FAJii+AAgcvn8pDEMB&#10;HbZwZq4Fxv0Dcit4nrGloba0KDUcdmyZjE0XEQAYBQmBQUGAZDZ02tx7drwRfOwNZQWtIuVU56q/&#10;5801f/wmOD2icyLPvIrslZ65Otez8uJI8W92J4oU79vKUcqFNCVIo+Eznv9EEN3uRCGEx+5dWrw7&#10;jcKWiE6SfqoGupuOCP7+X1/5W6/+j92ZtpJAEFmAGZSOPv2hGzrBvKK2CCcyuPqxV2pMKk1lojHB&#10;tkEUADb8HhEFw1TRWrs9WtADCdFtx2b3C7OJVqLWjMliclXU3+m3utLDKnWY2lxzwUqvuNNgNd9C&#10;vl5q9rUZNWhw1qGZAWjQYBJK1vRNj1tV4liy6PrH1SG3Kkz113GYoHtsmoraP5UA2eYrM6SpsAYw&#10;W2qCt65xbHL1ohuik3IaRYSSSKo5lVhL0JkJZ1rY5XQ4eMaLHr/ryh2Pe9bjRsO4E3WDOFo52D96&#10;zyIk2O22hCQF1BoA6NiRE2EQiCAhtruRCGM2AzApQn8WLqimMuubhLORoiCIEBAIohgvm9Lqyimx&#10;IfZf4mPiNbeMxtTaeqdKF7LyFavA7AsmNkqN4e+l2RRxZuQxxXH6ooBzHivkfjJdsEBHBUBE0Jiv&#10;SVoz6iFXXwAqBdGog69c//XOXG8UpxRgayEcJQnOxq/6q38v4ehVv/Pa5bVUY5CmLKJBAIRHB3m4&#10;KqhbRDRM+xdecS6QK0Xetb3HUVL0nXCmUZDVPlEYEAhYk+YgCMxMTWb7l/IbSYrPZ6rKcJ9SOu8e&#10;bLbrtTvnz9N4K8vXzXVjwm0FtlDTkGJ11WbUoMFZh6IC0DTkBg1OF6ojSu0AiUUel52cgHVZ/hYM&#10;jY4VuB2nzJJksy5ZtAgLsLCIW2ErUizKOGFrfheQAIJkAIkmVFEURAmnMztnFweL0QL94h/96M7z&#10;wnu/eeipz37clY++MhklLaUg0fFwdODcffsP7BPQWhItCWhemJsRBhUGzByGARJmO3NhLSV1USud&#10;AXvDdZabsjGL5YR5hM6a6/PPSefGo8oIS2cqJt71U65aQMdVRL54wqwIxcy3yFd719F/BD3JpdAt&#10;TqrRFtk22tS1QLzvwMzcdgUy1MkoVK33v+WjAXUQNFOyNFyEDvzBn7xi78Xn/9tnb37DX35otrMt&#10;jYeKJNYjDRoEgeDmm2/rduaRgdP4wHl7QGUVXTfNVurqWcm80E2W6xOAWFc6FkY0UcDA+AiBp4aD&#10;bVUbayf+k/Wer6l/G24UrTomaGd30LUaq6b5xVz3AWXK6FlkOEdP/67WW4MGBmfXNsDQzAA0aDA9&#10;1mU/m0PJklcaYGpHysmvmdpft3BCHKCmCuxeBYZUCWqtRcSwaqnPfH2qYDajJcEWtk4c6ivsAkZI&#10;Kh0N9+zf9pBHXvrilz/vKU9+/OBY/8qrzzl3777LLr8YgQGEWbdarWuf8UwAGgyGOk0pQghh7zm7&#10;iQIUQKDRUAsLYRZ3spZ7o5MEprHBF3ldIaQ65DqG54dfd2/pjB+YZerHl0X0dAZ3gNy6PsXtYySZ&#10;eFHperQU0rcu18XzrBEHPVO/FO/YkgZsVRLHY0c4evhjL49loMM0TYftdmvx8ABYx8lodbCcML/q&#10;L3/ywgsPfOAtn/+/v/aGDrTXji0GxGsrJzRpRmCBqNv+4ue+3ApaRMgg27fPUQgVzxyvi5cm+2qq&#10;0sSREgRgYbN/HBFJXg+F5RyuWJusnur94jqzEwYN1bfyWmclpxzkaUwos/08RW/R0wBfYPFeB2cZ&#10;6WvQwKFZA9CgwZkFqXxmqPqf1KLWTaVq9d+a7u5H+zOMk0gEk8RQEwbPfl6UwHcmwLJhOv9JEJCY&#10;Dt1zIoA2QRiiAhh9/w89+5YvfO3Ln/3GHTccvGT/Q//jL/3cRZeee+/d9yZpSgEQQhhSnAxvvemW&#10;dhQhaQ3pzj24c29vGA8VBTrF5eMDBQrzED9ldxav6vKNTqvFKMubH2QR0DMDrRQvLSSCYz+lyOOn&#10;QcbA/UcvlWaAWBJ5fA7VaaUJ7QedApTtAjFdDNCsEYhn+y/lswXNFjN5UBi1DvVFV12YUCIRaqWW&#10;l/vHbx0qUUGoUkjOu3LbQ6+5/LOf+uLfv/Idu7q7KMFOFA7Whpdec+HMQluLMIMCdfedBzvtNikC&#10;BSqgMILCGgiv+OWKqLQCRy7FfppFLEaVxuySXDsFqw9svoKcGuLtwWZmGdyMkT2Tu8IB2Eik6zzW&#10;mqmOs5lo1L5Ot1yTOXvrp8HZhWYGoEGDjWGCTetk0syGxgmDyjqG0/GXSd3JWsnrbb8TYSyCkll7&#10;BUVQaxFG62Nt3RTGhHQxBKY6pWBOC6IAohos6cP3LqpUBQJt4n3nzeA8Hrz9+C+/7Hd/4z++avWg&#10;/te/e8+XPv3FTrvDolUQdLuz73/v+5l1PBygwjUZffeLHq9lqAVCaC8d668sJgDWuaKGbmas2XDF&#10;Ml+vr5faGYDsXE6CsWYGoPbxOifyWnqHYx4OgudKUlqGbZij96ufcMkcXWiJVV103IRIbv63pDU3&#10;V6/Xmgral7U0l1vGFtAtcdvpMQCgoIID5xxIYgYOaNQ5ce8KKOAUkLSE8MM/9pIRBP/6+vfs2D0f&#10;r7IKwj7Huy6j1775le2FlmDKopWi4dpaFLZAEAWFxWy9DJa0F6rKzQeNLYq7uqg61LQAAe9Jb4Vu&#10;7yVtVqugGBu/uDN5Y7TKQGGfr+oBFg+28J35gEO8f1uLB0HlNDgrsL4C0CijDRpUUaXpk9/ak21F&#10;tZT9FJmXJidY7u/VqytM0Fm70a5w1cIMgIq122bV+A6UDe1Vm3L5hJs6kJS1joPPffKrEfRAa9Jx&#10;N6Sd+2YXD5+Y27l96Uj/l3/8N/7mj984E8331/rA0G63kzQZ9uNRPGp1IqAYlP7BH38uywAEFUTX&#10;/duNegiIZAiagE+3/MmIfJ/W9eolO2t9I6A8qVH7zacQNa3JKB9Yz5lqJ01smugdiD2uuSwjZh5J&#10;Fe+gfGPpigltCcE2iMmXZT9nGo9Xh2C1hi0dhDJTt1mWTciUwr6FAz3cSXHvwvOvvP5j3whVC1mH&#10;QUBtOP+K8375p373xk8e0StBGosApr30V/7Xz8jM6v2LR4RYBZRqHUURS4IQBCpKkpQ502HETQQU&#10;a0OywpYrw9PPx6sIma6EhVugvqnYDCegRn/IYqUajdKsyLf5FbQQX7/xc0HvgnUFOJNRa3lB71+D&#10;BmfdAgBoZgAaNNgS1I4BvsULxltMJ2OrXiqZhOIJVqBxE+hfdVS3h75RXxARBZFRUhZG1gBAiJR5&#10;0GBp+etEFUfMKxWFgQFYoXr/2z7agXmEEEkl6eDVr/0NnB3qNG3RTLez0GvN99dGiEhEmiVJNLKE&#10;YZhIgq3k5/+/72/Phoyjue5MGxfe9sYPzrTmTVT1Eg/DjH1OEK5cHQW7Jzon9rHTBFJXsZMedZ7+&#10;RIFKxlbM5IGC50YNdZHCjaVMx6J2CqPK9mr12+KpvL7dTAxjKcVJeU6NfJ2smdwhSFEl8L63fPjI&#10;Hct3feXYP732XW/4k3dEQTdlHsbDh191wa6d83d89mhXzQz7Glq4Mlx6yS88d88le750w43ALBo5&#10;xeEw3r93F6e6FXW6QTcexsnQCi6S+Y+hyzYvVHVexWfSZg0MYIVbeGZnLE7iTMAGeKpNX0BQRDRB&#10;HGASog6A0b0/0Ck4RWtFlRNvoD2dYfC5PtQdN2hwVqPZCbhBgy1AyXOi5E6xLknxb6n9afLJjaoW&#10;Ujgs2mlrh+uK8VpyAoPGK8AYBhVihEoPYgCJYw4pspMAkJkPXWQgPw2odyfOTI0IgCnc/fX777jl&#10;2Pbzgk6HhnF/thf+1Cte+trfeX2vtS0dalIYqJYhugox4VgQwhCZRk97zlXf97LvXF27KwiUDMMb&#10;v3z73TetzoQLeWCeUo3kpZ4YwDQ/nxFVj+dJyUJfUSv8nMZ4UxdX0E4QA7xWUG+EdcQte9roZgbG&#10;maGrTRKLbL18p69PZEGVqtfUlEEEnWXZSsxu+sjoMHnOEzjzesgfDhjfekABDmZwxxv+6L2jP3wr&#10;tABSiFQbERlEgBcPrd71xSNRr9WB+eV4ldWgcxE8/QVPPL52/JvfvAdOgFKBIoBRevU1D43XBioI&#10;RKsjB49IDCgElG9kYLMXT5KCLp3VuG31pthu+TkBsN282Wl1YB3utpiSugcsAMgi3ELotTsL88yc&#10;nFiWtUS0W6Fh/2TtHgVKfbtwXHornvk4W+Rs0GBzWH8GoOkDDRqsC98ABsVPKI/1Nagxi445WZvv&#10;NBiTGpYTGbusL+ef2bpfP0lj3WetNcdMaRqKjjDR2oQOZLGeQG6PIyhWzxj2D2D9DxCBJeTWX/zv&#10;1+2aOW/Yx/ZcN+j0X/zDz3zpT3/3iI715lthFCIKKUAlqSQUQkzx8Xjx2T/0hF991X84sXyPkOBI&#10;hbLjlb/22tn2HCeCQJgrQJkIpZJlP/qPV+oesp8GYnkGwK249dyhXC4CNc7u9losPaP6mZmqSFiS&#10;raLElQ7qMi+naXnr5FmiElEX71+eRDWrwhc0mmKeiORp2xPlM1PAU+VshHsBBYEeoUraLd2BNIAl&#10;CNuRUoAhjeL4/nuX3v6mD8y2uimPZrZHnbnwZ1/x75YXlxa273nT/3sbqDCgtlIICh7x+IfEozWt&#10;uaW6N37+FgRFirBm3XVO32urIFvvYWcA8p2ByeypYS7OSl9VTzc4J1JASdtjBRKFOy8+T+2Yb+2c&#10;nz9nZwraNAFB23LBU+VrW1VW1lJLeqDwAGbdoMEZhcYFqEGD04etVadr6d64MbhyTdU+bZnXGGbl&#10;rJP1A7mICDNDJ04J1rZHx8IkndHBnBKOJdWKyFxtHYk92zegTHBsMesHBFEzB2nwlU984+Pv+2K3&#10;Pd8fxUGL7j9x57//pZf++VtffZQPHR8cC2dbEEFf99f02tKJpYULo7/619/6mf/ygsXRHaqdSqzD&#10;YNub/vZ9B28egSgydTCO/YNj6vnJEo3Jr/TVl2ytZI3req7pCPpe9zW17WrVGnnH1Y6XbllOP2nx&#10;bijzz1KzqZyWYpvKUyuRzlLDE/Rrt5CFjCuu97sAm5Zi95bDUvKTXaEmIqs0UxOohCBqBaPRYMe5&#10;C7/+97/+c7/1sqXF48wJQjBckY+989OhipQaLi4fueiiPc970XO3z53z+j9+59IXuRfOI4NSsv+h&#10;23YeWIi5nzKroP3pD18fUqf43KR8VFcAtCF3UEQIzWSZ05vtz+hvSFeaZhnzKDcJASFAVKQ6IYeQ&#10;KhmmMSjrc5S1JCy2v3XpddaLpjFwbDnOovmHBg1ONdZ3AWrU5QYNTh6bHniwOGTWmA6L6U+glF46&#10;4oyI4lkk7aR+RuAAPLYE5QNvul8AEYUx5OV2vPu5j9z1jCfeFi9+56+//AO/8vpuGtBA3J4AII67&#10;eeyovmIyHo0AwKCQdDJamJn5n7/5qr+7+rXcCRdl2JkN7zl+27Y9Cx/+wruu+9SN73jLuw4dux9o&#10;7oJLDjzvB5598WX7jy/fczy9v9NF3ZfZaO/XPnf3X77mXQvzO+N+HGBgVwAXNmYtVbBvsPat4P6j&#10;KJJRwdL9xUKKM7sY9+58q7Q6IHgbsQKgfW6GgEnmduGL4GeYCV+WaEJDKqaDXjpQe0epcYJ3ULp8&#10;+qFEnF0536XN/626J/NmYNsXAwNJQqNHfs/Vr/mr/3Hs+LFzztv9t3/+DyduH0QYgsKoEw5Xk9XV&#10;VdGwutr/xIeue9NfveVrn/hmd8d2YoJQuN1/5Z/8j2OLh1szAaTh0btX7/j60Z5sR9EbtHbbvigg&#10;RCTMhJkDkVUGxM2k5TWANov6R7BBeG0agYGFk8EgWV5ThJyka0cXSWcah7hHn78KxmVaOr+O2nsq&#10;0bD/BqcCZ+MKYADAuYXtIlL72qhaiRo0aHCS2JL3BFaGfJhM03wBDBe34QlRQESA0FrnET3KmZu8&#10;x2sfJmC4AEEywgE+fv/3/f5/+tLS17BD6ero0njvu3/2NZ0TM6GEZqdgGzEUJQ9fUssWK7kQIJDW&#10;GtqzUV8df8N7/5x7gxPpsZ3b2slaMlrutqOFbrsDYQIqVqSX+sfidBBEyAI40vt2X/i5D936Kz/0&#10;moVdO4aLcaSUsK0GKNVbIVpnfRVW9LL8wBUo38xKgK0zuCC5ZwAF6ziO427iR3kpPOxsb4CJT6cg&#10;XilNe1zXgqB6V13Z6yuoZoKgTqzqdwQBAi0c74t//70/taSObm/vfceffOjD//urc8F2YA0CmSa5&#10;JbCaFPIqL/3Gn/7XSx+399CxuyNFejX4pRe+ahtu17EwaAFIKI5HQ2AAgk4nCChMRxS1g6V06SU/&#10;+aRf+L0fPXb0LgoD1Nv/8lVvfftff66r2soWrNhNbcsXu7bX0WfMG4wACjCQkY0FAwAGYBEktKG2&#10;7OXjFgBMVgDWVQ9MtSADEKWQckdhFCZxEiQSpJDF+8qa+mlm8tVXX4MGDyzOOgXAjCgbcwE6y4rY&#10;oMEZhpMZtEo2tuxryeS7ngBih29EBtDAxsuYHd8r8L7M9j3BZCzGKgmEolv0hBd+zx3DQ9GMCA0G&#10;ESzv7W177KUjHoDxX845a6U8k0stRkKFDIOluJvMff9TfvrGT9598Y6HxYuKg6izF2V2cVXuWhrd&#10;tqLvWknuCVpxtxVJH3aFe8+dv+IN/+e9v/Jjr9m7e+/wRNwKAhQy7hNYzAszC7stb22NVh+CEzM/&#10;FhIkEdGpWZaAgKIFc58edP79WEo7y1XAuUyZXyzbwlxHKbuYlz6rGiLk5NFpApXnULL9V821eYsT&#10;S1dBxldWLWqv9AuOdoF24cItWu9amaFBQYB77rwbQ1TbCeb0hVceeNYPPWYY9VszLQFg0J2wFYWt&#10;VtCNuJOukR4hRjBSS89+6TW/9Qf/8dixuyjQ8Yo+eufa2//+4/PtWRJCJLSEvaxP54WsrRA7yYHC&#10;WodJn1b6NJCWpJKyGI1F/LTG1fy4x1Gr1ZUvELsLcQAUDoSW4tYIgwQoFxrzkkzZmQuPuCbfhmA0&#10;aHA6sTEFoFG4GzQ4GWDlYHpkQ2bpXhxzXJ+9SYUgAd3udXbs2TOzMA+EpIzB0Zr7BaYajY33gXGj&#10;EdYA3J7pxjQCGkLYH7XiY7KWdohJGxumcXEWnw5Nl5MAECKzUBCQwngVF4Kdv/XTr/nvP/F7reH2&#10;83deAnGwtrqU4EhC0ilqTaBb27t7Hnrxow/envzY9/7Xv/yfb9/R3rF4dLUVmliGObu0PBedOE7n&#10;kTJ1hgrRleK//AwCgGjBfjwXL++K+xe2lrZz3MZACWhGIACzGVVRHfKPJNt71TBfx7Ey/5iS+lJf&#10;bX6a2eMfu7kB5iel0tbqSR7aG9FX73Ds5fUZF4XI5lLMStO8eUi5RJuDdy8iCBPjbDj3xte9WenO&#10;sK+7nd59R+766Ve87GW/+P3H9P0cDlozlPIwCIEUqIC6szMccV+v/eYf/cJvveZnbz94Q6tNyQg7&#10;0Z7Xvur1ils6iQnYPt+8yfu1brtCUR4UELsDF4AGhm3cP6f/3b/ynCf/7LXLMyvBXCAgzFZtE09d&#10;97vUZmsk1/WzL4IAgsioBJV29kIrYEkHmSp/9FthRcVsCEaDsxFnnfk/QzMD0KDBacW4oXJrB7+y&#10;YdmQRjahD4FF5hcW9h04tzc3N7dtYefu3XazzxpCXp1pKKVqXN4JIAg4+srHPr27M4MqlLCjmboj&#10;XPnKnW2OzCSB2yoYisbcSUXPcmVmFBQGEmTg4epwob3tSx+89QVP+akf/s7/9NWP3jUHB3a3L9oT&#10;XbQzOn87nrt0F7zzjZ9+1qN+5GXf9V8O3zaaa80PVuN2KxIGBvaN/FaIbA5EqplDxcw62eSKqBmD&#10;ZHlHGj/2nMt/4yev/M0fu+CXXxRf0F4LYyLmPLxL+X7JGggKCQSCgYaAM2bozMY5xS6hZPW3xtxS&#10;KaVw0rs0P8DKQ/f1nIz25XsmmIkJtJMonnV4TC7lkueHNlnL/ksOP1vbTwTM5hXAKjmh3/Bnb7ry&#10;wBXD1WR2e2eojz3n+U98+4f+9nkvfYaaHdHcqK9HA+7LzBpsX/qBn3/a5+58wxWP2XVo5Vvt2fZo&#10;BXvq3Pf98+eu/9St3WCWkJAUANhIUK4IlQmanHi7k2j2EiYBafNwV/pTf/4ftn3H/ktfeOnP/tlP&#10;L8uiKERQRnE0Sbs+ePL1UrPbtFGKsaDDSOEK/8J1M3CfJd3QVwnWTaGZNGjQYKuw/iLgTEdvtPMG&#10;DU4ePkHb0OiFU3dD9GiauFNZ8ElDv+fmtwkIc4qAYRghEog2MYCs+wH6g3KNTpAZ8MiSTFKJ3Pve&#10;z171rIdfcPn5y5DujdKP/cHb4L5+KLM2onlpqDfssVgqLPKPvK4s8RU2rtAB6kSjBN104b6vDH73&#10;F/5C07A9157pteNRvLa6liwxKTUTzM6pdtwfBRQEgWK29CUTvpwfeHGQLOxi28mPS/K/5n6OoxQu&#10;37HnR599V2+IKqZz6erfePkN/+WPwhgBCIRN0iV+KwhOFwMBEUk1CgWiUwoBgENAQnQlqG8Q1ZaS&#10;LRzOYw+hSd9jotlq4rpySrGmCmqAlFtEoT6n1QH8zJxJzc8vN1Bv0RoA60LPAAo51fPtHe/6s49d&#10;8fBLn/zsRx48cc+u7R1O+8PF5Ad/8UU/+Ivfp3mELMlo2Im6uw7Mal45snpzNM9B2F450p/vXfD5&#10;j938x7/xhoW57fEwDoOAmSFz8s90y2KhMjGyT8j0KJQEkr1XHFi4cudtR2+LU9q3f3frwLy+nUmb&#10;lQDiequZDED37MbHjFoPPi+3qVtlzKkbuXYKde1hA+mv050mJiLFrw0aNNgcNhAFqFG1GzQ4eYzr&#10;UFP2r03rACyMRCCWYeokxlakKECWpcGyMJtB3tJff21sIZnqlL+NVMKAyOGMbr/vF177kKde3d41&#10;f+NnPw8HebbfIwhc1HB/zt/NUmChTPWm9YxbZjFghAQgQGAtikVhIDjDR2HtaCKMgfRCQmTkRBAk&#10;DCJTBYJ+1KNiTRb3aPKPcaxcNRUvAEIiJP1ZvPAFzz2yoAbBEEEQw8HMLF60b3T0UAhBVpASazZs&#10;i1ytxrNqMDuEC3bAoZXwvmF7SIAECCWnkkJduXXD2cP0/HOyr5It4XTEzm5cUNBkpiJ52V6w6DWa&#10;miCoE6utkmJJVbQf2RYUW0D87JbPCKwlJJX0493ze1/9c395/L+++KU//aJDy3eqeejsT0eDY+ko&#10;4TQNwijqQpou3rdyCHjY6baGg1RO0L7tl37k3V/+zV/5413bd64uDaMwEgZ0QTx9JXMi68VM62MA&#10;FBHNEMscdnsSBay2R53R4lqHe4goRnvEbN1+IaLX5Hwm113WGj33oopel18LkwpUn2yZvkslCV/C&#10;6vFYzbBBgwYbRLMTcIMGpxVYOZ6e+k+P6uBMSDbkpKAiPHzo0A7NYRitrS0vLy4RkAvTWaL+5cxL&#10;YmQuM4gKgWGFF2j+7vfckgJ0wgA0AhBQYVOnfIcsQ0IlP1FfimyQR8tuBazawCKolC2XZoVgI+wT&#10;2XAxWams67zhfJbe+MELSzFNynMVY2vacl+PSAMAijAEQWf/7qFaEooFAYQSQtGpKJJUkw0I5Edy&#10;txminR8QHcpgfu3a3/l3g92z6aHBdb/+t63DjJzlWx8Dxp1CHEulAAEFxdOC8suKD6P2udTphXml&#10;lR+zT/6mQKZ+ilkDbadKKnJOldi4LFzN2eePyAIqCIYrw13dPX/9+2/+wie/+N//4JfmdkbLq0eE&#10;dDinNLRJME0SGUmAIWtaOZ7smNs3u3fvH//O6/7xL963rbuwsjhoRYEYVdqUoShuhQELVI5Nk0WB&#10;jnTv+sDtN7zthiueeNn9R4+99k//Ck4wsonXlWsXVRXNTSmUc5zScACFWs6XxpwMsPJZ+lUqF/vH&#10;UjwYp5E0aHD6cfYuAIANKQBNl2vQYEswzqw1GRvSFuqIkmFVQogsgkDHDh02UWkI3cwASGmBaHW4&#10;rUhrzdGGcDOxCAQqVIDMjKQAgYWdR5G1cY6VcUxhTORQEbTOD46mEqIIkwmdngVccVEWjRVWChIL&#10;+ATXfxKYnysXr06oopLgNBpDyRgBCIZw7MZb5h+xfa1FHFI6hGTpGBxaxBhAkc/6M95svDlYhJAA&#10;9EiN4NxdcOHCoWS4c/sctEhrDEAACIDH87lKkcrH4Dmc5Ps6eV+xeH3VRFtO0P6QeXl5IvjzAuPh&#10;01TzjNDtAVYSXMDoTrJpv3fHad1id6M2MgsGOBwMt7V3fPPzh17ytJ9/9HMe9pM/94PnPWRvmiQJ&#10;sIAOqEUhRhy2w1Z3du6jH77uD1/535fuG23r7BitjaIoFEYAEGHMQ/i7niu5Tja+xWeaJGHKs9G2&#10;f/7VfwrmAg0pLUkvXSBAE6kXnbee02QR8poWP7labM5wfnLm9vpyV7WCavPyr2lIyLcJbN9s5ndO&#10;JZoZgAYNTjdK77TJQ1rVyFpC9aRP1ksnbRR+AGFGZyEXtx+WtWXXjbX+maJZzoYzMSkbw7ah6woJ&#10;QJBJwOdCtWyyvtRFM7zbEzbL1smcWc6zWwXFOdFgTrXHMC/0PWMmizUG6EsIiAgEYXuVD/3jR3bH&#10;T9x+zYF+D+MTg3v+/k2txVGLepyt4cyNtVYLQABEYhEERkYYJhLrLtDRO+6CYayoh4DGSWQKOla+&#10;wm37YDivSLYPArgNIEzYSszE8+n8+Cqxd4tdPZItZJhKtTVPpmRGE1eZnq9SLs9JwyRj6EXm9Gb0&#10;gIB0mqJW8+1dN7z3rp953292d8GTnvWYJz/p8Tv37Oi0wmSQ3nHLHV/9/E0f//Cn+8sw21oIE0g4&#10;DYNQOBdYBHJ67jLNSlKromXnBAUVIqMaySzM6oEwATETAJINAwRuPwQEkHwFu5ddpbh+jlPSKs8Y&#10;IDBG2qmfSP1lvuSlx1zSJX0FscGDHrZxNziV2IAC0PS6Bg1OBaYZ0iYM29WTJR7gXeBi3BsanTnv&#10;gLUJ+4Q7G/uz7WdLsxbgfTWEkrzls2Ri/uSJ2Gs9WukG9Dr/H4/32/xyDiKe34wthLiEJNvHzM3M&#10;euPImFrOClZSeKZ/42WyQLagQbDLkTrYP/wvn7loxwv1+TNqbbl/8/3tlS4IETKAuFkRn4YbMscI&#10;iBJQSnDb2q2v/xxH6uBnvhEthqgJlMsFZZoR0tJxUw1u46nM4ckPyYqIjqSiqxi7THtczYnTFz1V&#10;K1MmS+tRJ0wpQOYt73FktPpQCXkY+nWLPhEl0bLGwgiAQUAySlqIHZxLD/EnXn/jh173BWENAYAG&#10;DCjCsBMsdECnAyalUClhx/MRbd1K3rr9NlZqbsWnaDRaZBAFSkCjkAJRggDK7MCVOX65R+g9sEop&#10;a60DWHe+IEFFyffv8om4v23gFHA6XZ0KVNKOSs2lthRw0q2gQYNvZwQNrW/Q4IHF5D64JT1USn8B&#10;wCMSxRE9v9Qf++vHZsfxDMVkS7eNY5Hlc84jucr/nBownkHknCPLSArmYkNrjT+773Wdxxuy2w5P&#10;tGLXCTC9SpZVlFVOzM9EonVXgsGiTk4M8NwZGSQQR4FWWrnJljwF9NJkBMMiVSRIa9173/RFCCRK&#10;ozCOFJHxiM9Dv9QXKP8tU7CybWcZGAi1aFbIIiAQKCItxlvLTAuBcKZzOR7ra5Q+S8zN3G5XaEAk&#10;yU+bG7KkSokAQBZ9yikOXu2bBa8uH3/e4yRswSU+i1l9mW3yjGMcEQJoUYyEYYghmFohu01ZGguR&#10;ArOhHAtApouah5OvAC5UVlmCEtV2vyIwCCKhAAjbabasWwEgupg/bg22C+JU351LBxN4c1Vpy7TT&#10;CvsvXD+FJuCEXyffglvauOurOsm4Kxs0aFCLwOyHk73dp9lqcSMaf4MGDU4Km6M51Vuq6YhzinFM&#10;vHB7cfQt2/ksJ8DsApeF9QMpBSMc/8KYXDxH+bIsBTIXk0ys3IGpIiDkRawWb4NWxNJNUpXdo7gi&#10;QqhAdKBRj0ZaYiSGVEChgKBdI4p+sdwfMhSYARBQaT0rLUgEgBCRsxoez/7BvsazEKOWWhMgCKQK&#10;0iDQXdXePtue76lQcZIMVtaGJ9ZoLQ5jUIwEAoRilAGpLgOtqWoBIAECQC0ggkoAIAFTmCwSTinC&#10;KpZS9NUisb5emSe9q/hyqTfVP0qk1TrTGzqdpSYiICTO6d7GZkKnz6JZioAuaKlVdaq6aCGrigQ1&#10;jcg2Bae65lo2ZpqYXQTsCe9k9tKZgA0N4lmDn6w+nxwrKPSqUlLTSNtwkganH2f1CmCougDZcalm&#10;9VWOpqc1aHAmo2Srg7oRujqmVtWA0q/+veBlYZJy9kyEog2ylJtnU/Sp7xgaZ4gPugWUJdKd2ROx&#10;KGD+Uq5nJgheUjiWX9TW4QSI42jmiIEDIGBBQm0ttWTLLI66eWln8wDZK1gQUBQImwKiieWKNNYl&#10;p6DUZbQQBRgRQTgNYDQXzV9yXve8PdxSEBCLBs2zqBTLsW/es/y1O3spcaKRc5nGZJZzXHuMopkB&#10;maNRrDBNpY0zoWYQchMCJTXSq12j2LlKBAQBEcSamPZbYn8qNNlMByiOeu5Xx7F9kY2qa2ZKvLZd&#10;6EJYaj/jRfGvySK3AoCLnIXechHT1P0QQ65tSJ5pjUZx8tU27vaTSNaVslDxfrtaB1WttCEnDRpM&#10;jzFrACR7mdT92HSzBg1ODiXrYC1KBGJCv5vAZmsM1Y78TCGhY/UVaUvcSUo/ZtuI1SdbTKjutH/W&#10;SJDTIl/0kk3eTzSj+ZWili6cwP6n43DFawxZE0FAFo4RdKCEdYAAKJDT9/xxFWi0TcouE0YQ63Ti&#10;iF6prusEL1lThYzLihK1c27P1Q+RvfOrQUqEIAwCEsKQOUDqXXLujh177vzUdW2NgUZAFmGs2Ros&#10;P2HoJgGKMCIw0eqswCW79l37KAXBPf/4cTwiQQqahQjRxIPygldiQeqs8tD/YGsE96/cuiGo1LWK&#10;jUWcLQzAm3dCADMJU1DhimnacLt+oUqXiN9eSsprpk9gOYaVU5Y8AUuJj2sdW6U0TT6zkWTsKiR0&#10;Neo/2eK0X+HAh183DSdp0GCjoEk/ikwwNTVo0GBzWLdTYfFgXQ6Klc/apLJ/tReMoSl+CuinkNks&#10;M6qTp+xIMFi3hfGyr0tm/U9xW1VVLfPil1Byj+h1VIx15Kqrk7FyWjMtugD2KIwCREKoSbSwXdia&#10;ZyD5XTXp21+FQADYsnW7/dM4ZJyzkJGADgR29LZffZnsmYlDFgDW2v1OgJiQDDuS7GjveehFSYRC&#10;JoAqoV+HhboBsFQeRZiQQFBjCju7l/zwd3WffvmOZzwCH3lxSgmRUWhybcx7biVlzrnioNsM2QXU&#10;LzbTgsV4MyhpjB6RFP/RZ3y7FFrfXGaWo4D7dGccia0R0Os+Vd3Hfis0ALRhiuzZjO2bWnSqGYKg&#10;/Z7vc1fppzUVsCFkdbYZzu0ReTe7wwRCwmQeuOnYrsmXngzW6vEV2Ro0aLAhTFQADBodoEGDrcNk&#10;s1nVxlZ7XE2zekGZW42/a5xI/gUAYOwB/j8vyHtGeWzkfUtbvPXANXSkhgVh9crCPECV19SoRx5h&#10;GB/CZl1MqJOSkEURjAoi1oBCgCRCWhOXHEmq6RR/QvPyFfEsMVhb3rFCWmkU9Ns4+7BLR/vm+hGk&#10;WitBBAIW0GL4OQprJcNW2j1vl9oxpwPL1LKIpXUZujBBSMKCCCwa4kHUaumE9XAkh06ICIug25MB&#10;PGJd29g963bW6Io/erVc0ZQ3iPGdrdxmxrW6UsezvHysSJ72KoWyVi+zLlP5bFHeM2zvynMx+q5A&#10;tgvDyWlHEzFZr6iHuG5oZrQEEDlR0A8kDlUK2mx+7FQaAG/SSQraWVmShpo0eABxti8AgKkUAGh0&#10;gAYNtgbZeDbODA/F8bX66ScFxSFwAjnxqXyttjChh1cNliX7Yh7+0Y7x5jwiIGE+aSDFFMbkLVD0&#10;asDKP5u6TyML9sXs06OaUKm+iajVnWpYWr2GZpUjsYFcUFEoiAIKgDJPnlI+3s5cfr7oKh/LBZlE&#10;86Q458Ip8Ny5+6I9czEmtn6FkQW0ICCK1aqEmQNZbcmeh104CjVjtqKhkBGW8wIBMSOJAoTF+M4P&#10;Xq9vvPtb7/gofOuw4hZgaJ1Z7GRCxTvMq42s8YhgUe/J6qlaar9LbUoTkLxtYamH+I+5tusW0lnn&#10;Cqw9LHwxjdZEZAV0lnEURMlkLKyDB6fvZqs+yv1ri1B6b2yAE2SzOigCyADDSOD87bOPvWqwc15H&#10;AYBbOi3OhuC1BICaRtigQYOTx9T7AExcFdCgQYMpUWvT8k/6SoJPmqXAgyYlUvtZuhLqUhgvsE3J&#10;peZvC+AsxM5XxFIoGssdnSFXyqkCgA3yiV7K4mLagBeWPj8P4EVBKQSkRyjYmzeAWvNu9YJx91o/&#10;FkBAQOYAUQERepaU8ff7bQAAioZf77b1CmXqxczG6Ih2XHAgDhBQUFunCxZBREEWAAIgQSWgQSDC&#10;9kJPzXZ4OCKmrArHiGx+IQFBwVDCmVVcfd831j55Ew11Z9gKNIHizFQmfuGzRpT7fxcS9gxsXj+o&#10;L/jJDUyuAZZdT8b1orx5bkySkrpY7EemCmzzyXuajYNk4xPZNfZo1cg6Eabs1htGScGavsazkgIA&#10;oowUwK6FS659/F1Lq+fv3nXvBz8apGCXexvqjzVdpVSq6huyQYMGG8V0MwAZmqmABg1ODiVan2GC&#10;5bBK36vWzqopuqRO+ElNIjBj4HtBZ3/FsX/3amBrDg7MeM6QBSv083LWTTCWP/RlROfGUPBnkDw7&#10;SyLdhlaFsrstjcXLasPAiV+hrv7RM7uazbQQbBRJBCJU6Labzcg85oLXhLrJMhJX+sz/avy1/pEA&#10;WIuqAISzHeiFCYqIkJ2oMSE57VMTu8ZAC0oSSD/i3q5tLCwuCCjUNTlH3q3CJQSEQSg4Pwznjgez&#10;/ShkQjLM2haXjKE6b47iPguN0RbBb1lYLub4GtiUMoAAnonda1J1adc8CV83nzxKlvuR5I/MsWDb&#10;QEy8V8BAAEVYm6pDAPtYpLblnKoxel2teBxclSKY9TEI0Y7tSxDHoV7iPivJGjkieo3K3ltsgOVk&#10;G5NkgwabxgYVAHgwuD01aPBAoTRoVW1atbdMIPewqQG/alldD5kdOvuKztyfm+hQSJhTNVqCpUVa&#10;1m2dgmZnwBQEcQsDwFBbz1SfJW8IMubeLxl/RMuKbNaOJoG1uhsCZezVbhNZf4nCJqlClVfWPj7v&#10;htwLyhyQgAICRiASYACnyri0atPxnhH6MngX+2bzgnqVS0CYCAQzM1opzlYTMCiNSqNiJEZihYwI&#10;ohAEWAvoQILZllAhCKhrbOMt8CIpCitkYkEEUoIAiMKMheuygtUZr+0Bski25NupGPX1492M47+u&#10;h4yDV3+qNp+aBuVPE0zON2uy5X6d5W6YMooIxxz2+7LYlxWOUs2pNpVJli+XC3DSGPdK8YsHG6tZ&#10;e7vbjg9B89rRY2p1NLMWr9x8Ow0ZhGy+ku2Pkb1w0JVTygmOEbVBgwZTYmoXIB/ZDjMNGjTYOMYR&#10;vpKpvnQGPH4wbtibcjjEKZIqJewouOQG5jxTu/eRFtYzo9GCfsYPfu+Jfv/6D3xK3S3dNGANSLnF&#10;HhFL/vm59OiP65lrCLo4K05zyIPGgwAgIQsDISqK2i1OtY61MGcbUNV9ji/q+PPVyYE6vpg7MYmI&#10;sAAjITFQvlVsdq/k6ZRSqzN8WnXIl6j6Iha3NjerKlQkAGxikNpYQoCImYEfAYDNygEEBQxASJln&#10;FTqhKypQaWMvMHuNoZAJkJ9N/YiI3+bMuuLKUgApHAqAVO1NeSVNHIGw7nHVp+MXKZuLqm2e9Sjk&#10;g9VTEwSoaT/WtU1YAwYct9daB+CFL3xGK+h+7L2fu+fzh7f1ticDVorALauFfIJtjJ64EYzj9+vy&#10;/rFl9iVEEIE2Kj60fO+HPqeB9fKoq0MySiv72qV9EgX7wkRtvEGD04kHhyl8UwoAQLaiq0GDBieD&#10;EvnLDmT8ILc+h61cXzqeXk9wF0/OUNBM2oc4nNHP/5UfHC6090TyA4+84D3/693J7f2QAjA72xZ2&#10;MKrPr8qGi5Q3Z2juVxQRIBSChe3bgzAAkRNHj3OssWbzsA1g3G3r8DvfAcm8JDnj6lnxPcO9jOGC&#10;ZeM7ZJcVQqbXiI1+7SghiXUghMKAgETMDAFbwoXZImDSrFEhAYpoPUyAUdDfszgve8bkKwK7cQFt&#10;hFDwRgrLq7MCjKlEq+UIg+/N5StM6xPsaSi4n6FTzDBvYeX0fIHrO+eGMjU5VnJyfjJIPOz0z3vS&#10;rpf9yktVpEHgUd97zbtf9+EP/e2nemobW8c6s1Qgs8f5L4/No/Qiqs4yjGl1Y9JyLxG0204AMraF&#10;5FgcAgCFqAUg29/a274ub+qTqNaGKr1BgwY+6l2Apnl/PDgUoAYNHlhU2blBLfvHyvmTtIRtsA/X&#10;X258ckgYRIfbeu0D84PecBAM18Jk+6X7hjICNM45U1kNMtN+Nu9fcjvJrNL+CRYOoyhsh4lOVaDs&#10;GlypFXvaQk/QUyYlkZvuUURQxDg/AWT2+pINu14nKrL/qg6Y149/vny1ILDWa0OV6ICZmDVrQREE&#10;BhASZkYEG6xTAaCQlg5TemIlBDtTk9Wk5FmMJe821qeJ+AJZVCYbIr80kwAANTtZAQAgA7O1cdd2&#10;i8kPccreUH4cUhUn+608E1MrgrPJ15wvfULluJACq1Tm9Y/8/A+d0MePy5HjeOgbS196xsuf2N4X&#10;Mtne5OTOAxdlWW9ibC7ZHcQzutfK7f8bi8rbCpEEgJCQkQRRZ1uIYMV1zgWYGi8tTP2kGzRoUEW9&#10;AjClxUyyuF0NGjSYGlj855+HypA2JXvdXD+cevgsJ18k4M5ILFrFEPQx6lPYDztxePDrd7RIIZvd&#10;q9Da+bz71xPARBEdT49dKogkIqKFAHWacqofyIgFlpvbjZxsLP2MTU0m/jVp5e9jzwBfMtTai73v&#10;iAAgEqhgsLQyPLzUoyhMMQBBkFRrFCCGkABYC4gGnSKwAGkJVnl4dNmsVqg0SssPsXjWK5LjhWat&#10;r124bS+v4adjasCtDJXipJF4BZ+AdavVcdpxC7Cn7Bg+Bc53w6vmXqrESeIJAEOqUV94xfnB9mig&#10;+gNeTGiJutyXxcsedv4wHoHvFl9WyCZMrkzCBEODM8ZPIf0YZIqR0cwZxIUwcupGjV5ZKEgp04b3&#10;N2hw8hg7A7CBucxGB2jQYIOQ4oFH7MYOdUXz2OZznHDSz6KYbzlP70ZEJEAQggCi4R3Lt33opn39&#10;7bv68197z3XJPSdCDo1vuXVIF/TvH7MQdFIRPcFyKo0CnKTxcCQprywtowCVVI2aBNZJfxymfN/l&#10;MxgsyOs8t1opXQGkbDQvyFK+1adriCiMIasTtx9MjvUx0QGAIggVETCJiGYTY97s1xuK6o1o8ea7&#10;ghHYOnRbNPkV76swVfELym2+IZsvln91sTT5bAO74DACfuAgqw5syQxAbvAv0fjS/QURfa8k8LtK&#10;qfuO63CTZUNr+WY9v7BAoRJKgihJeZhoZAxOHF8OVMCiAQCRzB31fWhTqLU+VIXGysG6yXpP3s4F&#10;FV4E6G/bXX4RFm9v2H+DBluD+jUAOMWLykezJKBBgw0BK3RI1ut3G+qSGxLDP4B6E2t+lZMZIfOv&#10;N4s6GUBge3vPdf/wbze++0uMPFpcmcEFZECC3AGk5JY/tlT1cw4lqbIaQ0TWsrq4LCDCDGwZhbMr&#10;bsBIsQX2DAHIVgJnOwI7P3+f40zI0bN5jzN6V8uV16abdEARVkzx0aVjt3xzz1UXjQi0sGYIlN1v&#10;iQWASBCAoZUqfd+x/h33dxJEJOOID+XJlGxCA6DC1eqBYh99TSl8XdIWwe5zJSzVO2wUqZN/SqW2&#10;ny1wtzIVipdL4SZyvAZsekUW6t5LIL/OfcFxPi3uNvt7RO3rP3LDD//i9+3t7VpLkjDspqN2h+YP&#10;3npEyRwZ7uw9llPxcgCv04lj4f7zxmI5N5r0Oo2h8sMmM2rQYKvxoLF6b34NQPmWB0uNNGhwSlHl&#10;vdXRdPLtW9jTapMab6w2ZDSjtQBuCzAERCRClFHa0x04kuIR6SQdSAQJDZFzrG68MdgTYMJA77HP&#10;3BKNAsgimkELMiq7B7GzMspG2OrUGJuQkwvNjmXG/Yl10dxduLx63hnRMeO8dfnXUDJTWucjIkRI&#10;wO1E9F0nTnz19mBpEGmlMGAKmAKNilUgSARBNw3x8NLhG77RjgG1QP2ajarCCNOwMs/oOx45f0YW&#10;AbsGgIvXSIWfT0hoqswk/8ylLShdmD0OAMjX3OY2ayN0oWUK+ClMJ5bZA5iQJIaoH/zD/3njLC7M&#10;RNu2dXbunz////zXv6R+J0CFgNnOWaeNEFffPJsj5VkiG7AwNrb/Bg1OATa8D8AENDpAgwbrojRk&#10;YvEYxg9y2a9VJWFLxsUpE8kCpaB10Ld6gQAAEgAjkkKlBAkUAgI7q2ZmnIasDDVmfs/yPUGi3JHI&#10;mP+FWSkFAiBChGYHLBdGMouLM00FF75MWSflYtitD/IghgQIWpwnS5E3TpWm//DHXVWeJ3DkFbVm&#10;BdLTwfD2o8euv0PfuRytQjhQYazCJIhG1BmpuTUldxy+/3Nfa61qlZhAniLsv9T9Kin5wUz35p9U&#10;5lyXM1/dHm9SvGgjywimxjitDCqtMNuKDv2LCppASYsvVF/Wd6r5ol+VgkRBT+avf+s37rnp/tlg&#10;Tg2jr3/ipqMfPxalLRQ0IVxNYmNmh7YSE+p3GpvFuASnV8cb3t+gwanA2DCgm+tyjS9QgwaTUXIO&#10;wMpP0wDrPicPpZsYp9eDlHibgAASAaCwCAowW+eKjDnlS2FrabBLcRI3qNaYee2ICBIAkHHYsLvg&#10;2q2Gs1zHJuubbDc6zVIohuN4xofeTJUoUKkGu/9uJekJz71I7yZLXm5QIoiIzEBBwMyodRfD9Gh/&#10;6cQ31HyntX22NTNDrUC0jtdGJw4dSxeX2qIoRbtdm3iqU56L/30Lzc9l47KICALn207YHHP1MYsa&#10;s0X8sGz1zyUTsBM5QkACInYfagTXuIvqQv7zBHZe6o+eXRwFhVClI0FuXfeRGx7y8GcCpp/94HXY&#10;afFIB4QiuQMN1jz+rZzjmkZT3dADmNLecfIZNWjQYDLGKgCb7mzW5taoAQ0aVFCayy51kgfKjJdd&#10;MLU2UrD7Wo4PgkCCkqaMlE1V2LDv6PiiZU/okxY/TaicnwRLegzPFhECUhhQICxpnBgnIJF1XU8K&#10;mU6wLU8g4AXDu91qC0RAqQAEyWk+4qpr+unSrOrGzP1IhVPl3/J9lIiAgZkDwEAjHB2mRwZrdESb&#10;JQDCAVLICgAJARA1M+bbfJWobE54vbjtWwu0OgAI1yRv5lEmNJKNzEvUp15IzeZElDCj8S4TMXsc&#10;QLFS3GoBKSVY7em1wnk1K8iIKa2cWGHRSvHS/csBt0kpYa8tFPbIsBvA4dTdZwI2RABqzRnrXibF&#10;hjX59imzaNCgwfSYtAj4ZNBMBTRoUItxo+CUw5t/zRYOiiXr7nRpFvQF44ejgSWAVCcIFBIJozOT&#10;uusz7iu+eTkLa1jlBlB6IfkXuTMiAELQnZ+hQBFgPEziOCaz/LhcngnsayymeR96mYhdJC1asyZA&#10;EYJE53RNxhYPi0/BO13CGNJvQo86GggAgCgsgKJIsSCLKCQRDgCAOcjC4Lg1HYjEzN4mvkWS6RS7&#10;kyfZFUN7XnsCwsLGh0qk+ACzBRH1bXRcE1pHGJhwKQKDMEgQBfPbd2mRE4ePt4CE7fIE8VOp6zYl&#10;tWlCXk6hBTPnoAJEBQmNUCELa61RubXbhTvyfDx18aQw/Ytl8kRHLara/7p5bXS6oEGDMw6mg55J&#10;rvL1CsDWUIpGB2jQoIKTYf9QsZPDGC5wMrLBOpIUFBDJSCEzALLCOJS9F12sRY7dcx+u6pABBJDA&#10;MBP7DgQobrkk7nvGXcYa4sszBWJmAFiDpMIgoAAZTQAZMqy2aJTdTCVNU7e5Vdx6gCASoSCPEkxF&#10;Evaf87jiVXNxdl7/aa+jq3h+KbauEVGzBgQiZNFI2R5f6AilTVOzYbVitlYYl8OGGHYVUzR1cWDv&#10;enRbSmd0tyCWp0nmgk4vTLVI9hhRRcHOA/u1IhA5p9s7cue3QICIjKeZucsPIVolrFNOAphsRRhE&#10;mDUFwColIBUSgACb5iBuW72CsDVbC28Km+sqpdoeV/kT6sTPtKEODR5ksHEN0JhpHmhpAOAkNwJb&#10;F82y4AYNfGQ9S4onYYs63cm8VTZyr0C+SysCglksKiCjFj/0KY9tnb8zumjnvkddznMdVujccKxD&#10;vFSrwCa1MfkN+wfj6IJIaLbcFbODrefBInX1vX7iG4Vj1OZ2swUYI/NweQUSDWkpAmReC2OtmwLg&#10;x7w0pvC8+urai5eKeSKCQIgijIB2OzbO2ZmIiV0jAECIRkNDROvTZf+a5LILC+x/Sv+qmpKNBVoX&#10;KXFLAfLRstR0ypohFg8nSTam8kq01Rxr1t25OYiCBLQAoArCVoSALDZCkfGFwpJWOxETJgEyLZgU&#10;9mbbWrQAt1qRUeXsBEGJQVSSO3lbAHhVsVHbxJS3jEvnzGBHDRpsMdCFdTtDsAUbgU1GowM0aOBj&#10;nIEQtk7xXrfzjjNPTtfxJec5NtKOGMqYKu7t3sEL4aDNq0EyaMnc/l2ppG5T2uLdxZxqtjNarxAZ&#10;FzXU1qemxnHEWUhLbupT1fEmzJBYSt4sAGBePb4EqYAWM0lSvbzW6g8AYlZ7irBVcrLbDBefPE9j&#10;YjQhAmjRCIgESMjCqEgAgAEEhC2zd+9pcSyTjK4mdkWwm7ewCkHZ9F4swoZ4Y0lsI4QgohY2IuRa&#10;kq9j5en7ep7XMGs1TSne6smfPfFqL1CIBEBKIaECQREdpyyC2dyMv1xi/fKtdyFaAz+zDiMlqFPU&#10;YTsUsgI65dZLo6jvnMwILpVPqDTRkqU/O5jw7yQladDgbMcZQ/tzjA0DuoW9zszjbl16DRqcxSiN&#10;r9Xh9jR0lQnWx+lkcNuBOZZpiRpCEEUjSVJIhBNEiOORsyGLpY9j34IbclxGTwZv9sCT2wbh9GzC&#10;0ye9oevHQBBBa00iHMcgrNPYLf71Q9tM5oF2UScAgNlu2Z1AcVsMeDkWjsTl4tWNMCAicErISIlQ&#10;whjHMko4EWYGARYCAC0Adjmwcd2CjHHmalaZHG6ZDgBGettmxLgkgVMaa7RkzP7kCx88Q1uuJfi8&#10;WMr3+xI7LVVEBBhBZHVxiQfxTNRtBeGRg/eKZoUEmeF/K0b3vBhG60KgSM3MdTmJRfTMbAvQziK5&#10;de1eGQRKLWrTr5FNPrDxN1bPV9+BUvm6aUkaNGgwJcYuAt5yNEsCGjTw4Q9yW0Q6y/DJku+3gV7u&#10;tba9KSVxwT0FAAEJWA+WFmGwJwAIOYLV4erBIx1RLi7iJJpQlXOdnHMdIA8zWkyrwPVOUq2a5vai&#10;2CgihMSiAxFCJbkLkL8hbH6T2cELjX6AIgIkQMKkAVGjUlokRUIAtvb9kidpTiA9cVFAkFBAkAEF&#10;mDVFakDpKBScaQUzLQoVJ3qwNIDjy8BBB0NkUqAAUMhTolzgy8mVMUbnwhIDH/98TQWYNRwoAMzV&#10;J5tl5Lfoic1G3KYVXqycddoZ2v9AhEhxwvfffie2Ak5SJW4fLnSqQlYxG9ViCzLmTx9EtEiSJO1e&#10;GwHWBmtzO9pADIACjLlqI3laxfmQk5wBmOaa0sukFhN+LbWEyWlusGobNGiwPk7hIuCaZBsdoMG3&#10;JaodqkTHYQwRPxlMk8JJ9nSfSpmQlyuHl47edOfs7j1Jkhy9654wZgVBZqR3Ba4Z5f2qmEKkKneq&#10;flmXnKyPdZIoUf46IRQRhYTmVOYCVE4xbwvOzi4AKMjCzMRpFA+ViMauzHCqEZVlimZSxV98angx&#10;ul/sRUyAIlqIRy2KW/Hso67c+5BzsNdOFSMJCpJiWhkduvFba5//RjDstNHtwJtRdyfdxOqawMAL&#10;v9X2iEwVclFd873cqvAXRlfJYqlp+Spv4at3jS9S4XcCYQCQAIlHOkBEXVSzvNum7FAT3gYAgG4l&#10;BgQYttRgOEoDuPpJl33udbczMCGiZPp0qdwFxWATvXs6Ql9IOH8DjEmwWswJ14xTzRre0KDBlmPs&#10;PgCnCM0uAQ2+bTFhPJ5glZ/GWFlFPZUZc9nm1ADDZK3ThfFJ0DJHM4M7TqzcfhwUhkDIyoZtscRW&#10;nIUX0Kw/dZDiQVVBGi+7vdxjkFDPZKYoZ41F3ZNn0tW1EGGRMFCESseJoapjVD7J9SIRMpcgiqLl&#10;eYqe9LDzr33MXV+7deXt13WXWaV2hYOpSPcEBHPDNEhW5eYLi1K00ha+dMf5T3/0cqiPh5qCYcKx&#10;8f/XIOG8mnvcJbsuPOdb77tBjo0UEzBDgIaKF5SMvAyFrcLcA65WU9ksXcsC0f9RXPrgLeGwmWaq&#10;T1mF9qoUUUBQUIq5SvGzKGXlq9WhBACRhAURkMfcIk67mFS0GmDxMjEKkD2lL77yQpajcZKcc8Eu&#10;QFCotNZjPHcL7L9aoi2B0+Prs5/wqvE7uP+uK90+Rcdv0KDB1uB0rAGoSbxZEtDg2wklw3btSFli&#10;wDLeqDYlsnRqbWnjmO5G0wcwcRAt90QtIQdtCFqpUimSmfSzU3920aQxnta6/EvlYHzmherJYu/U&#10;FQdLf9dN188g+zpJ3PI5u9pBgJEAFDCzjkeQFdqxSyw3ipz5mIWeTFp2di58yXemT7jwnBc8ES7f&#10;M8KYSIgyBcra5xEzrpsv6EUQAkBmCtLVYBg+dN+5z37U8W6iIx1q6ca8A9vboduTMFStflsfbfWP&#10;7oBzn/eotQXQBESkU0ZAwmLFZt/yDd2yYpeX3voG4ymer5tuQBtfU5jzJcrgVaFrSNYWX8jVaoOm&#10;HouPpljZ4ySwSeb52nBJEwpQSU3qfhnXnLDwWkAxDaAdMKSMqSKYWWjRdtCQ+k2oYiuoTXvzKJfJ&#10;q96S8uO349p3S+lgwkup9oIGDRpsOcbOAJzq7tdMBTT4tkXtPHvJKlyiKNP3k+rIeuq0bWcOzHZF&#10;RQa7g6zj+wBsfdrBckFrmS4Zj6ulmCh25nw9TqosESn8MMUMwAaqqy41dOLZHY81C0CacNKPbT35&#10;Ju1CQtav367wFbDR+iXtzHT6iVasYXFFANma2m06bicEW0K364FbISASKBiopHf1gblnPOJIGEda&#10;ZvrIh1YWbz84uP8osMBsu3fFOXPnbuOF9rAtK4gHrr36nnfdODcEJSAiSFisypINV7yzWCJw+Vdv&#10;zUL9c7BqoW0vAiAuBpB/kcc2s8UlJaf4PCiUV1Fi50dE8kvHPsGarxuySU82Y2c/jZkxEETQwBjJ&#10;wva5I8n9KQIo4cQVVfwqr017wwKXb64TC403FCIgZPFZzUAuTiuo3I7F5lH4YVwZGjRocBpwul2A&#10;SmhWBTT49oH4ZMidAW9QzChVdX78ZHCKBtpCKWxkQnEh3AGsGbM0EeF7L8v0DEWyBMFxyXrqU3s8&#10;6Vz2S+nplHlMNcNJwpv9CRAIhESLTgYjvTI0kTiFM97kP3DP9m/4KwGwCCIcG975oc9vv+a8Oz99&#10;PRxejriFQIAiLNki6Ox+r+U4TiycAsS7oguf9vC7VUyadqzCPR//YnzTfRAHHWhByqLSta9/GXZF&#10;80+7pnfZvgENWnsWeo+6dPC5myKNARF7MVyd6uUylHwaw18oUKwb57M0/jkYbm73UDM6IwsKALuy&#10;uOI5/cYSepSCXR79SrUHmT5q92fzGPJYTG5e62KcGbvUGaUoaQYRIQIiOX70mCxwK4qCKKDQlN3v&#10;ZLkKlCVwMi+Qkm3CmwABRGARUsjC7LmEWW8+hGyH4mIKAtXU6iqhQYMGpxljowCdtj7Z6AANvk1Q&#10;JnrFM+MgdTf6P03I7pTC5S4ZB8sYFnjbV2UH1kRdtufWC1pQjWrrCAs/euezv5VKXe+lNslqi9Nc&#10;VLxBhIwaAAAJw7EVTLhYFzW6hjlFggJCoEjLzJIc/+sPH+8RDZPOoBUyoMp27823O5P8bjcxgEiA&#10;ANiP4vlHPfRwhxLiXYP2vR/4VHz74SjtEBCKBEGIWocwGx8dLb33up2dZwZ7g34X5x527sEbvxol&#10;yq4kFkYX+NJ8mMkMs+uaXyNjdK+CyXqMPuVpQeIccMSrIQSQshsOFpMo+JfaGJ1Z0CWEQkOq1/U2&#10;jVJX9fOovcaXo1BKu40dhwEuzM0e52NB0BG2ax8QQTh/hXgZlYODbmIQH3e9dbFDTIU73U6314tH&#10;o/5qH1gs+y/39ELRJmfUDP8NGjwgGLsG4HT2yWajgAbfJqhamqEyQGaDqBR/2uhwfqp7lDPEQrYl&#10;lWWKmBm3pUr4y0lszkrpVY3zgwH/lDVNlnLLjJbjxclyWO8iLF1XcwuScWDBWOulPhxfDVEBsLdn&#10;lHhhY/xSiNUbkBWpUOP8SM0ep9m1MMz8giBXILDcorL0kQUYRXekd/G+fsAhq9U77h/debgXh0Gq&#10;AkRExSASKBYOOcBBePRzN3XTULcxnQ/DvdtSsrkRUeZ9M30d1P5UoMjeQwOAzAdIwGxVZjeRlupT&#10;Lt7spVZUNiQ7K6691qWwFahl/+vSX3B3ofezACDQqJ8Oh8NOL1TAyShuhYCIYs3v4uZMxma06b5V&#10;e1IAGLjb6+3avbvT7c7OzbU7bX9Li9ogsZm/Vklta9CgwQOOsQrA6UejAzT4dkCVZU45TtcYwafL&#10;6NQhX4VaIIZQHO7H9+v1enyNmRDLaoNXjfUlLlX4tCx1AnwaWixfRkMRAEQAiDXg8ii+/RCcGAYa&#10;/fWTYheyevTP6i0ZCUaNIoo0CaCIQiCQjMh6shRtrjYpEQHEFDTNddRcT4B7Qos33RbFSFoRml2u&#10;BERYs0IVaGjFCLcfDVZHTCppQXfPtliztcgXK8AX2ok+7XQUVk/lCpCYeQ2tGQCd2bs2mUINgJsv&#10;QBASVFoCFpXdLDa0pq3hWgnWQ7X9SN1PUyrtUhTBa0d2UT0LCKuV5b4GRkVpzMzArAnJuEVJrgGi&#10;9zm2I0yDSvcyJ8WGHkXs9XpBEAAIApJ1UxO/IFBsDdUtkht7f4MGZwge4DUAJTQrgxs8WFGlArUk&#10;xHeQKFkTfXrhXzYul43OGGwOzntBEJwTcNEKW5KlrMZsYl6jWCnOPdwTaKKo44yytcmPTaial/9g&#10;zJpIJEAVAelvHVu7/XB7oJSo7NJiuSW7O1sY4Y4BAEjQeFrnV6MzlWchlhyHtvqYgPXTAWnP9IRQ&#10;EalRCifWQo0EwmZ6hhDYLOZkBGorGqZruNYnaUHA0fyMIAsCiaf0CACIi1lqzk96hFKpsFrVt6RB&#10;mo2JhaXwY82DsReY9mfchghESDMqQBGNAbAd6XLf+WwHi/WfdlHCOqW08lOp/064Jf+1dJ1Z35HC&#10;2kq/JSCcQKI4JhRi0VlkLRc7VpwatgVWtLoUUJiJKNVpmiZJkiJQko6GwwEgkduS2i9y1d6/nh7X&#10;oEGD040zSwEwaFYFNHjwYYIhsEojs4Pa4bzKWSZTjVMEJ6H1V8hixQOAt9NtQZCC5OMoUh0meG2I&#10;NXmuz3wmVOn45CemVSyCSL44FhENcw4RkkMrXUJKFWC+I7J7xWWMDXPu7s5Yy3vm5eG4lQupaoVw&#10;4T/9LW4FrJM+MKetTiQohKSEIUlJFAADEAKaFckuIRLNEAqlolKFJBQGRirPwi52Y4H8yY+N5VSr&#10;oMIUz1wARIBZxOwEXNIbarIQFKcKibDCwWyg50LoRnB82F4chrEGULkaUd68t6ySlfRAX2AZ/7Xa&#10;itZtS3lS3poVp2FxSLh43/I5l+8JIVw7PEyXucVAdh25+IvovdwrG2NvEH4lFJOUMAgWjy2urawp&#10;pYbDIRlN11cMi4+4WtLsymaAb9DgAccZ5ALko1kV0OBBg8ntGCtcoXZmoHoXjr9mSvJxksiD7lsW&#10;47YCsAy4UBCPLbm7au3AY3LKNw1AqEm39CPWn5tcadVU15GrjiFm228ZEy4jCGAgoLRh/MJ2WYBk&#10;dtIsL5ed49vmQLI1FflCVnOZXXBh6sdRULPqNXMCQUQB0WmKohSgChREBMTAYkQBEbtYGQWABRlI&#10;B+0WCAOLTuNMLKOxIGIuqglZWnw446o0O1PDLwtfjYoDmo10yDo3KNeOCdnPaBZdgMQB4EU7Lnzx&#10;U/Y+/8kzT3t40kWkjB6LW59epqNV5dlvMFj5qfoVx/ybgKrJHKxOJQLIQ77p3+7e37kyOdL5uz98&#10;W0hdswYg3wMuK5XVIOw8wMQ8p0IhCbGRnoSFAHWSjgZDQgJfYa2o5eMSbMb1Bg3OEJyJMwAZmqmA&#10;BmcvpI4AleyFVQ4JUwyQJetj6Seoy3cL4Zu8cwqCjpFmf8xpRBewJr8MfOY7BgULohc/vmp6L7kA&#10;5ctUq0bIiaZHGfNZFaf8c84tXY04pxy7jy0DEgAgFPY+LqTuDlz80KpkAGCDMVqiZzLKvrn1raZq&#10;s0g9HCANlvuBKAKVhtw6d9/g4O0dFaCgkJHIkEbUnKYBw/aezHQUikoxXlwDLaA8WUzIF0+N86Yd&#10;1mu6GUudWAkANgSQsACDMGc/Vh8pes+UQZCQRSehzO/fl8z3NKnOjm2rIFoMXfVU1gKHrxe8ZOxf&#10;r2Rl4/c091aeNFpdDAQFeuHClz9w+Oe/+Ef9eDUaRlE6h8J2DzgXjClLJGsblWQ3iUpBXF82O1Vn&#10;Ea02lWUzCdCgwQOOM3QGIEMzFdDgLMUEluM+aw2mFjLmODvjqwHZ/RMsrFsFvwjOKO3YPoCwiVFv&#10;trvKPssyoXMcwTH+4zXCl2yqY7Sc3JNCan4fxznGWXzdZ0Uc4zZfvMGzhEt+m+Nq661m9TadHcul&#10;vT22ymZ3KaeLwCCIRAJ6cY36WkBGIe98+EVpOx2S1sjCTCiohJFTSThM1qI0fMi5Mhchywy0lu88&#10;GAYhcFmeLASreFS6sMC5FsVgkbW6a1ahIsiGYnJesgl25TwDEIglXlxrJRytjZZvuwsZiRRm9Fjq&#10;bj05+O0nOzMlxy3qxwBg5pHQbAbW5S4cidrL24Jhh1gjAjODaSSYpeAtdt6K4lQlhGJnl/xrodjr&#10;NIBKJ27QoMEDiDN6BiBDszi4wdmLqh3RmtNcyHxnGM853Dgzp9SdrBKp09BPXC55mQzNVWR94TEA&#10;SUCbBYt28yjMmEq+XsDbHGosI5tQnsI+VLlsXooCsP6Lo6DHVCq8LCFauTHLIEulmBPWn4YJZc3u&#10;Wkdmp2NkybsNgLMcrNqhKITVeOX2+zvX7O4jtPbM7br24UfefwPEHAqhJhvOv4UrSncvP3/fU65e&#10;pJFihBNrcGg55A757Dtb8WFzzMm8jK3nnKj6TLFULSX1FwGFBQSFs2mddWrEtAYFqpNi/4Z77j6+&#10;LKNEH13rrBEyATnFauruMdWDsPLWt5kNTwVItrjDbrdLgACsAISUq+Xc9u93Q3SPYGu7v9+GvRdX&#10;udQAU9WuFBNs0KDBA4izQwEwaDyCGpy9qHAdwx2dz0hl6Z5PiH0yUfopu6B0PdYdbwkyrcNYU7Ol&#10;oCyCKFo0RDDAvuqENMIgiVCjcwryAoX7RGnKNby1qC9b1dbuK1q1yRR82TOhinzVr1V3iaXihn3V&#10;1/aU9T893fRQahr+vIBzEheK0tah67520UXbkwU1oGTmYectqGDx419OTnAoLKC1EunSric9fOGq&#10;S09EIxI1P1Lf/NCnQx0p8ELOuGoxKkOJ346X3P1aNHSvp7gim9USzPkpQC4aub1jQQAgAKFQZGZV&#10;pzcfReCIFQmZIlgXKhmrqpQmKCb3nVqdvHQsUzzWQqvzrjZRXAEBhKw89jFkD6KceKm5ngxK3QbK&#10;8wBlnccvxbpo2H+DBmcCCgrAFrw2TjGaqYAGZylqSTnmlBQz61q1I5a+T+ikuN4FJw+fbUiWmwlo&#10;zyIt6s/FVzzzsfsu3n/TJ79y+PP3tnVEefhFY+C0JDJD7czG5kohPjMq51BQPUxuaKPcFGz57rnk&#10;nvyuiP5VzgqOmSJXdsAYR5K2GujMr1mmYsMAAQBgi4L43qWjn/36nqc9Yqkl/Zmo+4hL5s85p//1&#10;o4MTK9xNe3sXeufvGs2FJyIGzZ01PPSZb8A9i1GqyIQAFdc8i2ppsUSTiigAWCTek2YAgERQAJmR&#10;OXs0hQdbJOsuCKYAAyAiCkdstgQwYY6yjuXvljvWXO4T63GlKl0j3lf/rimfe3X2wIiNgqZMzv1e&#10;AMHGma0EMypKtzWvgdr+WE16gnmiemUzfjdocCagoACc4ew/Q6MGNDiLULLSVeigHcEzk6pULqt2&#10;zBKtLCXu53jqOklhtsJwYMIY4+1X7H/4i560Eq88eu5J7/zSmyQB4EzTcWU0ceQdJUTwPeCLiY8F&#10;ehy0SL5rffZrZgDyk9kMgHsukukGtmx+CPnsflMUsEbybIFuVtTT8yBK7MtVCCCCoAgjCvd0tPyZ&#10;Wzrt1vZHXX68o3UHgnN6vdnZbirY1alS/RBFpDXSrVU++OmvDb76rU4SKbtiO/+cmPs41KhGUFch&#10;eVMXACAWE6MIne4lecjScq1mPmV2/bVzO7O6nLP9+71Nxkle25vGoXrNeK1mEqqNxApr+4nTSm2J&#10;yvqGf4vU1fbJYBp1yJdhmtQaNDhL8WBalXo2uQCV0HgENTgrUKXy3plslPcj59e8Xzxj51QzAKex&#10;Y+S0WZC11vML892Z7uLx5W275o1tlEyEFldGAah43JSTmwIli+QYM6UTrS79gg01+zW7XewJRiAS&#10;ZBEKFKfG04kB0UTZRKchON+MPK/T+CAKkwDgnkdW3wHArO4c+uBXlg4eOfcpj0p3hLoTjuY4VgmD&#10;bjO1YohiSe8+dvsnPk9H4l6siE0Mp/ppDS/TarWP4aUbLJEwsJh9ANz8mBR0gErxEUDsuIDZw7U1&#10;4RqfR/3zvRQm4QGxWHuZ+ot9/V/Rv8zxfqsynDqRaqc4pkczYDdocObgLFYAoJkKaHA2YJwZ2B/g&#10;a+3SMH68rKoTMPH4FAEzw7BxTNAUQnDXDd88dtPB2W3tL334OkiYJIv3Y1myb7rPRM0nBzYoQ0aG&#10;TBoeC85M4TVUD3MOWF9Rrm6ZEIFFlGikIbKKVMSpYmQ2qzTFRd0vLSE4zcRRar6iCSUDQgBaKeB5&#10;mB3edOLWb71n5srz56+5SLZv64cJAQaLy8m3jtz9pdvh6Fo75lAHaII5+ZMLxec1fuFGbdGnfqru&#10;QTEIowgIM7u6lXw7ZD9zw4QFcgc6N2WBAqYUuVXc32ytwv438bxO0SPGwqG3eMa12+K6aLtcQOp0&#10;2i0XaXPUH05rd2jQoMH6OLsVAINmKqDBWQrP4QELf9a9pch/SgrDZOVhy4EAgCgiiiiSYHQ4+eAf&#10;/iuEMDq62pVeRv/BhAe1tLykCm1+UrWUFGbaRL1hv5oXOq3BnxsAQ+6JCJhJqVUcRXt27jj3gO6P&#10;jt16S2cEhKFbAi0uEXSh//1kHhBY1czKw24Zr3A7UR2Olr94x+p9h8593tOD+QhWRkfe+VG4Z7VH&#10;s5QEIoxIAADZVrNu6WxW12gL5+rJ12az3wtnKqcnnkQAuwxAQNhT0tAweCrojJ5p2p9lQud6ll+Z&#10;Zbee7d9/cA/c0FKY1fHE9Rk4OmUgfzGczKL6U4fTrhI3aNBgHZzp+wBMiWa7gAZnGqZpjghmRSxA&#10;ThwRy6bJTLst0NhSOp518DTBcUF0KgAySACqNVR0b4x3Je21kGKnnNt9StHEpikY6QGwUkbM05+c&#10;P2SKk2GlpbmFCmqM044ZlqmqIiUighJD2t2+rbdn5woMk57acf45ooidbwaW7pVyER4IZIQZAezK&#10;UQ0CqAARWHW5AwPV1i2VRsEoCvq0MGrjUBAByU5IOe+fvJh+6uA52FSKmTXGDVM+/6HbzW4ZEFwI&#10;ogIZLgZdKnoq1TeesjF9KjEeOFjNJn8t2J5i6xyLP2VXnurXQEblJ9dP9dcHuj4bNGhQwINEATBo&#10;1IAGDzgKjgnTII8iKSyO5OQsJTOwor/R0jh/3AcQZhUwiwQQEiuVouKAgEAAhJ1ThiGk4HMUr0RY&#10;OrNOhn4CY5WjEqa6zpj0NWtARKJUyfw5ewaUxoHWAUfdTgqMJMBmx9qiKG5CQU41ERsvvPdXAJAA&#10;zWJaFjYUX4kCRgZIkQWVShElUCogQfKs/pm65hfEN/bnizpqfZBqzq8nvE1LFCqzvFrMNmSYpVZQ&#10;/LzJLwFn/a6Hd9kD31ssJk0zOLt+ZuY3X8TrP6XR7pQ3t2qTxjHHp0OaBg1OOx5kDPNBpQAYNGpA&#10;gwcQG7W/OQIjYCPiaAIhYGRrvHVX5VZzj/oXGPMDxGocK7DWYhIUAiRQ6CiiM9j6HiQFy3HmfzOB&#10;T4zPvsA/fUtp3aOomSGoZkRgfGYIREB0EIXSDtIWpCGMME0UQBCYxakIiGars0y1cUbmB4oPVe3x&#10;7KoITRxJQQEBEkZgpBSUEDAJCzOw0WAk26fOpWjd8OvyOqmGV0zRGrGzWRQhYF9pq2RY6AF5cmfJ&#10;AFBSk/zSFYIWgfeDOeM/GXdyOsV5U/JVM6iquLUZnymqVoMGDSp4ECoABo0a0OCBwobGPMPySVCJ&#10;gGghTBUwCiM715aM41QH+C2O97cJODaQWYlZBMV5xpsfjRfQlLJOsOGue6sAmOA8YMPzTFAoJuUi&#10;Lug6IgEgMnA/aVPQlqDNYbyyBqkmBBAGKGhn6GW67tvnNKoECAIk8P+39+ZB82xnfd/3eU7PzLv8&#10;1rtKV8tFywUh5UpCLEYILJYEmeAYTAwVcIgpx+WKnTiUg4tyAv7LWUkqC3a57CRVSSqUXamUcRwH&#10;U0UMJgSECJsspJLgCq5Aurq62+/+tneZmT7Pkz/O6e7Ty2zvLO/MvM9HV++vZ6bn9OnTp3ue/VTL&#10;A6iQQEONfYH4vBScRQQIyzaj6dwour3KKJP6dShUSVIlKMeVgCmuhFX3G6XxR4pk5jQF522koclQ&#10;/Z3G3+an5eqBxXCl12QFj4TOi65d78/flGEY28beKgAB0wGMrSVWOYeAICq+h5MbdP72m+Mvf/z+&#10;oaDvECdwlLG7hLHLJ1hsawZ3qrwW6e8/td7TOAjN9xa+aRuSUpSI6rEwE2NUOhskAMSkABPpMD99&#10;9c41zzfy3uG5nL30WqYxp6GQzdJzrnUqfTkpfGKJh9TMmVD5ihRU5GMoRFnhOHhpoFqUDAUVGlTS&#10;hFYyJlDbbp/1wjQ8ANW7FHKYxSuVM4Ia36yF0LRvjy26TyZCc3YzUXcqh0BS9arhTFiYmV9LVZCF&#10;jjHvGRqGsVn2oQrQdKxUqLGdlGX7oJCMzo7crQ+/59r733XU7+ef+cPP/m///Ab3SFhEiCldSWv7&#10;iDZwonKtr2iLjwVKYr9DGVC0TJVpTHN3mfcZh9fYMhFraIBJQ7ALUFSRR9kRjeLUlAMVCoSosg44&#10;O/vSnfHZaf/g6OzBQ3c+5pyZUWlnhQSa5DJXCzukZ9u4grqseDSfmyEuHxsL6KB4HoacX0A5sSKH&#10;4v9IVjVDEYySSpqpvLnUnEzjWqoNUoWCBAgOieIDJRThSTU5v+rUyszgW0o6by94v0xqt0HD1ZNe&#10;91W6gAzDuCT2XwEImBpgbBWl3KhQJgLIO//Yv/TO1273T31+fHuAo0wfKhMxccj829q5W5NiCQoN&#10;CzYVImQlqBUiBRUxG4lAXomSF9MBhMBExMQE8hKXTC36FuWWJMV6piSjpAAzlDT3h+Ty18/HdNYn&#10;BwEHq78mIj/K+ovlqdXCMmZoG13bK6MlZCsA5hhdHyO2QkpDUiifWl8pGms4OlbX51i4VOA9VBAz&#10;l0tNi4hChFmVVzKjub3UBKobiuJLnTXFLniYSbO3PQHKbu3pmBvGHkaUXBUFIGBqgLFlKBFBIJoj&#10;l/Hd+4OjrKe489wXMPICF0XVWGq+XD53olR5iTM7iomqcOj1+yrw47whIhe7dT5GL1i/PEYmEHkv&#10;MsxJMxWR83Fr4a/O46Yj2RKkCFCJyolKiIxRVWJSJQiYWbRyyxR/Syl6YlhG4yvtjq6ZeNahziYF&#10;XwYV5VnrElxb7l/Db2ByyLBwGTtVCJFIKI0VP02WvyouaLXyVUe/7EG/KNrabvhZpigDk+4luwqG&#10;sZ1cLQUgYGqAcbkkv6NxfdwMGU7PXviF37jxzNOv3b07/MwfHvqMlAgU6s2nwuWl9r1JU9IlMPHx&#10;9esA3bvzepJklEqSzbNIFJsLnWBYhox4/OBcQ8S6B0sayT69zYaUW4qbcQkqJQWxOPIsRE7y3Hl1&#10;TCIasx8aclMrX7thHG3b+9cbuNKUwoKKoqogZYYgJN2i8mBU7pg55P6lul3J9zFcjDiqW1BV0bCY&#10;cV3nLV9MvL77HghUoskNtYKHQ3tA5w8BargCJqm4hmFsCVdRAQiYGmBsnsbPNQAoqYIEN/nw/Hdf&#10;e/X3XuWeu5YThNiRilCHDDZnaMnGIRAgUHJEYOJQeJ4TYaB2IpqEyhRc6HSKRGKWynpPNdGlLSE1&#10;rJM1WT0YlhkEQKDeMQa9/vXjo+tHXgTejx+cDh88dB5OEGONVKlQ55C2FVSIrq6kJ77JECAq42mI&#10;SMEhE4DKi0LFCsdx/+msQtQubouiSBGBMtfz46iBEagoYFpeWAVpa/yaTp9tNT+vUDZuz6AV0HnD&#10;NHaY803D2A/2L/4HV1kBCJgaYGyStj89vFACKw61dwDoOAZniMqEgJ9JoSWXTJTQQpxMsB9Xixa0&#10;JYpaVsPSslqoHa9UWYjnabVtS47fCqXwyXFOcDeO+rdv+IxO4dWBHfVu33CHg/NX7yMX9UpVXfaa&#10;yDTdPDsl3GLFNIdBgRhXzwCBo0YAQuH0wNzppQvroI3OUPl2VAWJWCCcMXlSDmoKULhVigTlIt+c&#10;ykYnHg3tq7tQhzfBkp1ajfm/0SIu2uJWjrBhGE32vAzonOylbmfsCmHyCamwhgXAtFyLqTkxU9vh&#10;JU/azhiAWP0mRP7XIuGbEoXWTeMr6E5aUrRS6Tv6oNV2ZwxJIbETDTXv3Tzu3b4xyjB2GEE8NCeM&#10;WTDoHz/yqLgMYFLuvCjtyJ+27bchKm1ActIobSsAUmJwLApUTjdarCOL9bm+d9GP8hMS9ZnL1CuI&#10;QrZ1iMVCObhRtyxbopYKl+zc2t4a2XSFnVp9uM3F2rKwH8PYIUwBiGjBZXfEuCrUnffBrokkE7Mz&#10;NmYZw9yKmRB8oDFWoxIiuy3JDaPsKvpShfGEG3kRBSPVBKLErqTZoN+7fugzFRIRdczBv5FDctb8&#10;gLNr14SdBL9DV5nW0jbbVng69YGNQBRXO0aZ/lu+DxQuEMw1fEteu3LOh1XcoCBypHDInDqAVUHg&#10;kAoc/UmqSpqui9F5qbdSDKWJ9828THcjreakO6On0ulKk18axv6xr5KhKQBNTA0wLomyxkkS3LBi&#10;x/7aKRSUonJReHeyaLAioUEbW50STOMLxXcofZXEJ6kQ8UGfBr2cymJAYCWnTESe1DuhYyd9UgI0&#10;VtCvhSBNFpLamlzaj3Vd8/rxJLoCSMP6CUiUNa1s8lO4wOXT9kZwPXBUgFWVGM5xxlmPAFERJXKg&#10;YuFbIsQqr6kTYOKBLtbP9dC4whe42pM8RquMAmq01Z605X9bM7CGYSxMtwKwUyLHWjA1wLgMZpnK&#10;t4nO2yMGaod0gKm30MolXa1L2KjLmqkBPrG7K2phVrGoZPhcGO6gPw6J2AoGnBB7ZSVWAuBJfI/Q&#10;d0pFSf1kvdbQ/KQTbPczFafWfc2rYC2IVgOTHHq+BIALXL5GWFSs+xm1H811jJ6gL2PxAKn6gxsO&#10;vXE+HqmEBcvClzRZJVsRa8h2HGiZrm6Qmb2bucOK43/aAVRtfWDXrBOGYdQwD8A0TA0wjAadpkuq&#10;XgQLuGqwL4d3NnIPNcKASlKhP31Hi7eTj+LazASAKAdJxp4UoqxEXskrKzmAVAUQkHdAxlrqPBN6&#10;Ve8QpRuaKCRrN6mmrVMsuYMq8OwiVvNlpEBFXMUZRArJIXSgJ9nZta94/KSPkbqHuX/L1335uJ+7&#10;29k4H4socYwYKo/eqrna7N72BaZ33kMTR7HwpWlxc7WbKlnZWXYOWjuAaZtG1TDWwh4LgaYAzMbU&#10;AOPy2ZqFgKm1Ha3oBIQVC1RVRZIw/LTI1qTTWP70SkG/Eb3QFgE7o3EAFMtKhZ4rI54IaVInP5xe&#10;SNQOawEXyRvUCERvqD9Vn2rr2HbGWqyeLoeLxt82bXZgwX4s3u1q7QQCiEhVhARH9PDg5IN/4du+&#10;+0f+zc++8lqeHb5w/8Hb/uWv+tGf+U9OntLz/pAcvJfkgsboocL70hGJnnp+ton2bdQcxWKWNO98&#10;mvhqxWeZRq+hq8eGYew03QqA3d5tTA0wLgsFQNsy92bHIhA8vJBnV4SVJwEmkyz087Q847itWJr2&#10;c6wlLlXCeViMLBbyVyUQCzAcOy8OiDE+BCUISanYkAfGec3LUMr9RYxR0BoSSb9WvybtVBpjvQZC&#10;pm3ZCaAwbim1ImjW7LZJGxdVhfYOs5P+/R/8iX/ny//E13zu7OXejaPRCCNHD3r6ew9f/vf/67/+&#10;zg8/OxzkHl6KYC8tEgIahumGqNrWCraAtqbY/riuKdY2OlljSM72DaBhGMtiHoDFMDXA2Dzb8+tb&#10;xiJ0RF0EgVpVSNFDdpB5zSvbLBC+OulclrypNBG8o8Y09SjaISZG5SQWmoc6gT8dZTnYgwkqIiIK&#10;UYBUnYJzOC8yGnMwo9dVmUrXqaoDlctrURE2RWWy9BS9ZSm0FCarDF8AAIdFk4N/o1oBIHRh7k4s&#10;qa4EjUvZ3cP9b/yzH87efPjF8xe4j7HPlcDqRrmeutPnR3/07f/en/JPOO1TkWES3AiNx3GUmHcw&#10;QKU2kFQmNiSTirrVsq30cBjGXrDf8p4pABfB1ADjqlGaInWSpZEQTMlCcu2Ro8fe+iicikq9jZWL&#10;ZFR/UUTwp8y6U5OQ/PK7qqpMLOe5PBw6rxrWZWD1pEKipCyS5Tq+/5B9HgPZ68dMjLesMXpbS4N1&#10;ZyT36kW5mq4WvRDB3RHWmiivZVNirvkJ2tvLkgaFqcJnorfc+z/ywbv5Qz2gkT/PBFnuejnzEEyq&#10;Az05HH/gWz9wLqdhDeBinbIymmiGTX0XqAX6h2g6UFwgmbr12m5l3DAMYyamAFwcUwOMq0BXWHuk&#10;IfMSQaA5/M033nj0Tbc1E3B3YPych1uod6XsXgTfaOOD9DttYVZr3wExiWpGbnTvAU7Os7HPhFjg&#10;FE7QG1NvKP7uA33wkHLPTKKFIR0oZOu4fpU60Qye8jIaKgYEFUL2Avb2qTSHrnG1yqAZpSA3c8x2&#10;TqzMpROE2k12X5kLdV2TLQVUJL/11KPDnh/i3FPumGis7NkJD5QyZc/6QE6ffvadUF/4S6ou1yKq&#10;dphY1yjWZo3KsxKDRKHKYV00NGb9OvRqwzD2n+yyO7DzxDIaLbOjYewHDSOwFuEkbYK9UsjTAIc3&#10;B8KeNKPat8tIm2ly/twSTSJFV8twURJxVHYZaQBSO0+UansrQBAFFII+8/j1h3Qy7B0eOOeUoCJ+&#10;OMrPh/C+L0xgVQmLAFAZ8E/B4E5EGPfHt9722PnZ6OQP7w9ooFIEc1ARhz/hdBeV7EpTcJCQi94k&#10;7SXyoxRmZg2ZzCiUAUUzrn4qFzGBJPMneF1UpD84yMmPSUFMY8/SI2KAhCHwoCxnZAOHjHUsBFdG&#10;w7RE4DWGwq+VJL6OYi4KVPt8Sic9P8hGIE8o8moSGvPcMIzVsPcWXvMArAbzBhhXAe3Yau6gpDyA&#10;dzlYiUgrcVzr35soYM4v/dcipIli9H5xKAKRJnvMcThN/w1SvIAFOM/H9x4O79wbvnp3+Npd//DM&#10;5eKEAVJSAqtqrAMUIutjhLp4ltHR2bd+/zc9+ZW3RzwqSgxRQ1yvn9UFaXyx6XwJB6oOGCNpggAe&#10;F6CuJQmskZoYq+ooOx+e55prjxTq2GlYpYwoV0HGOZTAo5OzkKsA1bCScT21YkOdXxNlNFbUJwHP&#10;Mn5C/9J/95f77742OjgHJ6nl05oxDMOYjSkAq8TUAGO/oa4NquQwIFhNGMSq8KmoWzBDIp9bAq5C&#10;10nhgEzQyyWDcqxtHyLdKbHvz6Y4kViaHoAXT0QEYVVWdaoZyMUORGeGhpWCY5x/EeVPAGikvnf9&#10;+KE7Gx7lxSGoqxhSR8zNhak30orjD3oTUaEjTOzM+nIAascgIuDstQd87g+4DyEVuMypwmsuDrnn&#10;jHq9vP+l3/0CxtFhE/wWaYGpNfVzk4TLQ0QqClJP0nsio7fyd/7wnxheH+WkRcnZ9lWr3Fwb77Vh&#10;GDuJKQCrx9QAY/9oiFdlyZh6YmK0e4NAjpvCfzOvtDMeZ7G4l7geLKlChPzInZ32Rw8z75m0KKIY&#10;g3Lmpkgg0HArM7OIQEkFKgoljYvnJvFGacRP0gSC2uAcDXSsIzhGTOdMA5O6RuFCNAeUimCgrl2p&#10;+KiInYohQACaVxXVm6uiCgMjKMiJG3/p5N5nX76G4x5lnGVj1dxBHKjv+v2ePtCbcvjJX/yNQ3cY&#10;rgzKga+abCY97BzFCSgRkZKo9o57D9zD8Rv0rR9+Zsi5QMKcr4d3lVfQ8gEMYzVcBSnOFIB1YWqA&#10;sZ/EMIVE3CzsyZXwQUqsVR3z8LV69HIZ/1FTIBaxYYZYGiIoSB3du6byVW978vu//fA7vurk8cEo&#10;CxJ8tzA7i1KuD3EmlMqXQcqPAleVahwD70sje3lMVnXk2Cu8L/u9PkGtqWc1xj0I+sVOoiqonlRa&#10;itDNOkUrppJVgzTvcc3f/Ln/4Wdv3j28JsdQkp7qQKnfzz2Nzt2bjp/82D/4Z6cvPHTiOPgMCmWz&#10;3upuE+8pineOiPeU585T37/pHU94GTFzcSul8zq9q+xHxzCMuTAFYL1owWV3xDCWYmKoRRJTXv5l&#10;InacCM3V10p5uTCAd3gApnejZuYtJFlh7T15633f++35M7ce+7qvePQbnh06T2GZqIsEtpcH0eqY&#10;RXZx+tmkr5ahRIAynINTKe3VnfL1ypZ6Tt0uif5FjZGDIqxpAG31Jmo4a5Knq+miRQiVY+Ihjz/n&#10;f/q//KlHHx7d4kf7fpCNsmycPZk98WWHT/3C3/npT/7jXzrKD0go5FsnEnDH6e4uZe1/VbBzEDAR&#10;WLPDAQiiRSXZjqtT8ykZhmFMx6oAbQgrFmTsNDUrPepiRiFgV5IdobSUt4200xM2p9swW6ZOggIM&#10;UTm8ee3gyVvnL93L3EFvcKgiSqSSVuhfTkCMsTJVB0szdtIuJXuQQgCwEivBS6IjhUV51/g0SMJ6&#10;Ep9DGjJPFHIRYv3SRHGod2vlRuWaPhYCj0RURPrjwd2Pv/I//qX/6r3/2rc887Xv7h0fjR+OPvc7&#10;v/ar/+cv8Gt6Q27q2HPm1CsRJ+eyD3J/StRqCCLiXOaESSVzDBEKDgAihXRpaPs2FIZhrA9TADaK&#10;qQHGztEUVNsCYXynivghIuJuUX95CUUbkjcBChW698KX7n/2xaff+Oj49ZPf+eSnMu6rMpFoyASe&#10;LW53SrqNQ1Fqqp8ach6/SCAmJiVItW87C3jl2kBLYUsLfEJDcJOqAqISX9U7o8mJTz/QRa5pUQRV&#10;lUBCjh1nXv3R+Fhf95/6Xz76iZ/6JfQYo5zHej078mMoKzunoogVV/cWjYMPIspcj6RwHTHHuSOK&#10;jh+R1EFlGIYxg5oCYPGDm8HUAGOHaNj6qS3Va7JnSIVlkCPEpFiq5PR6s5N8A9NvjHiUwkwalujt&#10;wckd/9v//T85furRs1fvZHeHB+fERaB4FTcxrfHOh19DCJ7rAanFn1D0k6kKjkIlW6ftz930/FR6&#10;UlmYqBDyo2OGQBCVWNOISKEcgkxSz8E6SCKhyoWRRYWJvQh7OtIefE9GSnSg5Mdjco7LtX9jJdDO&#10;JJJ9oIjvURVVZmKNtVqhUuhxmHDe9gNuGMa8mAfg0jA1wNhtWgbiQvBVYnKOEsm2koAbYmXyUtN2&#10;Jt0V4RBUBNDEXFsCKx+MtX9nlN958YBAQgxFsHE3qpTWt+e4/RYWqiiK10rR0g4mLvI20/Od4VlZ&#10;iiTaqDhg03YeFyPTslwShfIyUz0bTTpUmfm+ppRcEVViEhV2LKLMJCJMpACTgyszrBvhV9WJ7hEx&#10;OYJAgAtTiEAiHo4h5fRqY9K/YRgLUEsCtufH5rEUYWPLaYqD1NpoQsQEImKqz+12G91NTBHpqIiy&#10;T+VbBQkExFBkACuIASKBkNZaDHLV7DOYA2p9vf6ysrUzESDEVfl2au24Sjm2+TgpB5ugsWpSkCBD&#10;tZkgXKdXas6u1Pwai1Ncu6gXqmrISAihSUwEAocFGZBI/6VWubdPzfKGU4WGm4iih6bKZ9/bszcM&#10;Y1PUFIC9M6XsDKYGGFtLx2Oh+0lRiLwEYmamDXq3tFi2i0iJNBqxCaRUlLQBin8SO/JSh5z4TiX7&#10;x0huBoOZUIqzqWG+kGg78w8uQrdeUkj9xVpSYZEG0qCkUUxvKAdojqNrXQeYu7eU/im/G96oDULq&#10;U0gzXpsRVfuLAqKkUBWXMYph2OStZRjGvmIegC3C1ABjJ2lkCQCgaLlMjPWYJbLR5I/mO34oZxnE&#10;7KZUqrV/5j3QtL2muynKgQjmdS7Xbapij2Z3YaXPglLGDqoGFWK/UlCaEtk/jZWa3mLqHbpYb2vx&#10;YBT9EhSWmSB0t1oLNtrrB2Z185BjhihCPVf7mTCMdXJFbjHzAGwdpgYYW0X3XOwO7QmvtIjUKUTh&#10;qRE/ywfkRAGUqsoykzrYOMR8t9lcakCXFVyLvoCYimdtYfre2D1eqGTFP6W4Xtrcw7qznY6RaZ28&#10;aPZtrc0p2mBHmNWSUUc7Q7gWqgpVrSYOlVpcs4qUYRjGopgHYEsxNcDYEmbH6Te3Q4n50kRMIexk&#10;ktimrY1Fu1fPByj+09o+FzroDNP2ZCWo/jYRcxm0UezYlQewFib4XTQIkYVYqdTYqfVGF7PioNLt&#10;VgemN13sMscg7y0aVMeQAVCbP/tcBdUwjM1gHoCtxtQA49KZMf+S0OxSZCQOGcA12VzXLcBpkGRj&#10;hHRD3u7sdcvCvBhUj4PvMk9HfYgdNdc+7hSK10hDmSGQMkOh1DYna/1PF9Q65cbpt06t0w1TqzjU&#10;+NvWGalzc0+hQpMOsHNFkkbnuTezJwzDuBhXR+ji2bsYl42pAcYl0ineVWhjM8b/MHP1aZUePAWl&#10;JQWXlgSq3T1Oe7ssk2NSapIwOep81m7wri56GuKSwgoFxIAqqcag+8S8PKtnnSJ7+R/q2+HQpcqj&#10;leLUbeNvKCutprDRkbtMiOLiX0U5UKBIA2juGf65IuNiGMbyWAjQzmBqgHEpzEj07NIJiBkExZyl&#10;JYOgTheNKZ+XhqA5Z6rroi0nlEFJYBdSFDr22BR1KZqgTHAgBlPwmjR7NV1hm2T1p9bLpANBcNW0&#10;Q+nHaB0x3WHPbf6dc4hUIcQAhxCgauhaOeTxo9QrZRiGMQULAdoxTA0wNsz8HoDynbAOQLF/dAx0&#10;1S6vpL7aKk8rYkro/5TtlRwIQJmLrAhhQIRqEa7JkTLroBU3EtZGDsVa2bmwEm87T2PKsEz6SBd5&#10;OX+z6adrjyXbBsqFq4mJiWhm1aiN5ZQYhrEnWAjQTmJqgLExZngAmnsTgrBS2ZRLubItwlC6tWRE&#10;/rROJYdItzFFsVm0/frQUHHacSRI60LcvMO5JkKaRObAjsCxZ8kjJZ5QmRzQHqV0e4qUXz/hiQ6k&#10;zgyKxkftdIs9JybShzSA4q3uUB/t2DIMY3GulGRlCsAOY2qAsX1oDFBg0qZcMm2yrlUiTsXQZTMN&#10;JrXfkfRaBGyoJhkRqc6zYTk2ZiTH1FKlXubA4IxIQ+3WMk+gOKFZGRRp3A7VXya7hZZis40CNg2j&#10;fmc+QOPNK+EB0PKeUSIGQHW9p35lmoq0YRjGTCwHYOcxNcDYNoiIpwosBZU4txJL/JysMPp/MlqF&#10;cUBjTFQSxn0ZYppS0SUGSz4+cFmGjKCs4qKs3h1pUipOUwz2qL9DoTnEy6tlXdElcj0a3pv9JmpL&#10;RMyFF2CO57z9EhjGhblqopTlAOwJpgYYa2Lu2OMk47e7WuG0EKBmE2ugM/F3bUeMQxAW3GVq+Vov&#10;4WYlQEM8uUKoT7mOiRlMQfwnhLxtTUXs1Lpf2vg7wp1CrFP3QWPqb6wE26wxtPDPzk47ARbodqFC&#10;h7uJZyQBVEnAhmEY82AegL3C1ABj0yTTjYo/hQKQRCZMmJVlZRxdc/WSVH5dYfT/LKiw43K0vtfG&#10;oXyxAbFNq6h+VeqLHrlz5/PMj7J8NCCFQEWVUvl6ZoRP2bLG/+pvR6+CxmL2ZRZGLQpo4efVWtNF&#10;tonSOUYMilFkALrPnSa+MAzD6MJyAPYQUwOMlTNRpEg+KIVGVSVQtCVXceCNPQHorGL9K2Pt4n7r&#10;htMkjJ7jUsCVjkNUy4tdv0QbVRFAwPrwAI989btf6slZX0YDf/N9X3F21FOIqgc3zf9TRXTq2Cpf&#10;tYL+qbzaS9jwLzmBemNE4T9E1DFx5TnpOvf9Hw/DWCtXUGqyEKC9xdQA45JIYkhawSKNjb2aoHWh&#10;top/J8RSjnGnYodZ7a32gRzDe0CjvsdbH8fb33jick+jIeePfN37Ro9ek56gnqmtZcxO0Z9qNa9S&#10;jkc9rzfuoAjL1pZ+gGrHYnpc4d8bbW107qNx/sRCoFNbMgzDWAwLAdpzTA0wNkItqruogEmFqEgN&#10;QbDatZVXusN0nAAVeZwcQqOqTxLPx6QTX919W6z8CwjlZzfco1/33rssEPAwZ4xedf7mh95/mo0A&#10;AUUzferBQBl5X4tjCheWlGLoEIoEAgFi4m89FiyYsxfSfBpKY1uH3C3mPwsKwT9EwQFAUBQaVW2v&#10;CXeWYRjGdMwDcCUwNcBYCdMfEWXqL5WGXgCFIXPyt/f4waMAgci5mMPZHQk1geXHJYmWIYAVXkjl&#10;5g159Jq4EURpnDPpSS/Xpx+XvirHcj1aLDxbtlDJrIlBX0u9IKgYpIBAPSso+A5iFFjSUvG/xtlN&#10;Sgto5wvv9HSZM34plfSDbuy4CpdrOlx2bUjsp8gwtgHLAbhCmA5gXJi5BJcqy1SJqJxvVJcgE7ri&#10;hHaUtnAaDelKBOe4kIPT/Wec/vLjQpX2FWJyaKwevYP+8YBYHJjZsVMmGVw/BsOrFB0PWkN1Vu3O&#10;JLkdRKqOiMWDc/Ry4VyQK7yHKFUZD5XvoFAN2hZxqr+Z/t2LiVIx1+loWQWIq9SZ6uO2T2A32MlO&#10;G/vL1ZSOTAG4WpgrwLgY8xpfq+iQ6uUE6R/NCPG9Qss8WIW6zIUgoPTzgomDuhIPQLH+MAEEQSYO&#10;r9+/JjjigaMe9wfeHeRnpPcBzQihcKnGIK4i6TT1XsTM3nhVVcNvJ0FEx8d68laM3n/7wZsHo0Mh&#10;IkcMFWiRDk5lAyhXSZgiw+5H2M8kZvjTQnxVUT4pKQJUH7Fu7cwwDGMGpgBcRUwNMC6Gdm6WBFsv&#10;KEiEVQ7ARPs/lQkDe0JbrA8pAC6KskkZoMaXVjkIrRAaIg0h+Qw4uvPw4W99+vHzw0wyn/XHvv+m&#10;/tGr//cvZmNHGmsAhedDWXRGE9t8IpQXKcAEAOcDOX3T0dv/7e949N/61se/6+uHN9hDICByVHkS&#10;KPUqTIrvX/Fw7CZxcebiLorLNxefJuNjQ2UYxkUwBeDqYmqAsSjTZY1yOmmMJIkByh2RCxPf2XEq&#10;U3lh3qYQwB3LuFNaR6e2UQvmXlKm6zCZE8AgUI/cY3rwxZ/9lQe/8emnekcZZUd+cO+XP4bPPtc7&#10;l5iqoB1KmRbuGm3GdEVRXlj7Tz3af9NNemRw6x2P4cgJKzg+ZrT8Wu18jQ6qHPokk4Y6MoADuzqS&#10;u9pvY++4soJQUwEwY8JVw9QAYyWEgoVQhfibR/3jfpmzqEUVoPbTZVcjmKfTsOiHECCAoIIY2qGN&#10;827kxK52UKKhXlVBqiRjvSU3XvvVf3HrnA/c9cG49/C3f/f2KVh6DEZRqxN1ER/1xdyo2kUBUlGM&#10;ZfTivTf4a28+Pz7/nRdx54yUNIb7F4VCO03YV4mGwteJxmQaBcAUvUYUY4A6b6JNs5LsFMMwLpfs&#10;sjtgbAVBB5ijQJ9x5Zgawd+Ia4/FXmIEULGV5KFuhfiyEarUW2a4JAVAoUSk9eEoPAfaaOICo9M0&#10;tSdyvEKJVAF48DinYQ49yv35oQfG6nqsKtRctbl8o2691yjZc4xr4mPwvc/d/+hP/nTvOHvwmZcO&#10;zg4yyYhiRniRAE3JyFxFyms65cqGRfRi3jOhWgOA6nnkl8Tl98AwjFVgCoBREX+qDSNh8oRofRJl&#10;FtV6mce6PKp1M+iezrco8gbBnpxzwYKrpde1uNcoiaspv1yUELrQkZO/XWoAFBCC+nGenwodjPIR&#10;1Kvjog/a2p2SeK7q/FC/suRxLe/ln7ozIj2iHo/L2j9hTYFU2TEZcjZxvIk1lADaPi58985UgQxj&#10;Y1zlCAhTAIwa5gow5iYRCSvDroKgoiHrtEsEbQRB7OvDtzh5IiJyjkMh0Lbw25Crw3vL336to2gR&#10;U65KTAom9gIvSoAQC1gULvSh4QXQZGnnWm9RKjrKDIRKoE6JFOQ4diNZwcqeKpNlX2q9DDNIQcSA&#10;MlFVTbXiEkZ1eQWulUZiGMYlsI12BePSscQAYz6quBbE8ASCQEVBLBJ/4rXco/O7e4kWQ6JCTJnL&#10;IKnu064WVHxtReNCKIX2WpvF9VBSVVUSz7mEYPMifCtk7CZ5CtM6VDYeFxADMYGCsqNQbn59+RyA&#10;3Z4282i96bCX5Zgc8zbE/wRWNUUNw7hETAEwJmJqgDGVJJ67KFiiEISw77JefOUjuIIEq786YkYZ&#10;EFP9H01ZkAp7+2rQophMYlKGQuLFYlYRqApIFaFQUVVuslJXus3WDVlWKXlYaPn/dkrCkp6f3X4i&#10;TfQAaHOfGBkGEDODeI/uoP05E2PHueISjikAxgxMDTC6oNpfLd8lKCAgoeYPffck2lNhoDotBcDM&#10;kOR1bYdUQK4Fy6+IdgY2QZWJVaGqIh6iRKQSu0ja0kqSjlcdTT9sHbGe9dHR3NVkovZDjX2KiK34&#10;KRFxl254mYN5pS+kYew+pgAYc2E6gNGibdYNMcsQL5pLTAZOlIPW1/cmH7SU6zQ9oxi/oeo4UwFE&#10;qoKYWv2TDAQ1WlwFjaSLkAZARARmFVIPUlIBERNRUbJ/hnQ39ePp3516Zu0o9/1iHg9AYvwHQKpK&#10;ICo8ahMGd0PS+H4n7hjGlaJDATC13ujEXAFGnSRqvKxUqCCFjMV7ReEEmJoDsAfPm5omU5OQCKoC&#10;VcdOfZIREXNjozjXSo5eyg+Q6iJVT1reGCFSECtIlJVCnZlkeQJt/W0e4qJdm7HLEqrFzjDdAxB2&#10;SHIxoChWZwjTRhuXae106PqGseOYPNOhAFz1ITGmYmqAkRBKyxcrW2n8f+69eBUtRVudILpp/Hy3&#10;KQX4ugxfCOHXj/tvvH7rUPtQIEQCUZR0Kdm7aGLSWF2kN60wrHInUgSbMqlXFg2LN6NcwAFp0NAs&#10;g/VqodbfiR/vKpN7n6YCqELBEBLE5RviVLncKm27PfSGYRRYCJBxEUwNMAKEMm01rPhLEKgXP/Jh&#10;IdhiKaNJ39Y9sjnUAuNDDIeqVoI4FTbcRD1AEu49OW7+Il1ptVnpJ6JKxKpgwClDgkoQ+x9r/FP6&#10;lU1JfVTbjv1Ph6+20+7Jog3HSusy1wL/AbCLa8ZJ8LM1kwU2OgJpNsk+3bfGFcQEGJgCYCyD3UJG&#10;FEEUXMhoDKJc8/OxepBQItGkIfJa+/qeQCgr5lAU64lBhDgUwcgepP8iFaCQcrU0/68kDL7tlUjH&#10;PCxFDIAUrA5KCIoKQWvFJrtDTSY6Fi7W07QtDVZu1ULsRZVI0ki06DrFrafh3qDJl5oAQECqpFo9&#10;axvP3LU/gdMZUHZ705qHYRhrwBQAYynMFWAAiAKlQkREpd8/GuWkjryKKifWZaqLQPsRApQSJbpi&#10;FWBSARMpk/i4FFdhxk1tvYHVqEadUfxxI3piVAE4B84AIGMlF2J/avmmUw+xunte07aKOLJSCSIq&#10;QpXKmUOgVo7EzqgBDSVG69peMrBRT2QwCLl6xLOm4rNUGt905zd6VMMw1oMpAMYKMDXgyhKWKlWo&#10;qnoR7QkyvO759VzHnKtTkEguFGSGmisAdTVgT6AyrzfEPxHnXuAIjgtTNkWnyQyh9YLD0oiPSV9q&#10;ubgXkYDUEYgd9wix9H8M1qqL0+stzEPFYWtzw4NEIQoPCLwSNDhVwtAlAujkaJqtpJGhgbowXaVf&#10;aHCdKTlCBiEttZ5E+9loOkTac002DGPnMHElYAqAsTLsprp6KEAgEoFC80M6O6TbH/wAvePdf8iH&#10;T3/kW+Tp2yd9Eue8pvmllATB7200QUiLUA+CjHLPBz0FxdCfmgC39l6U20F+DKZ+CtZkJpdlQEjj&#10;1ppIV4Qp6foETYoRLaRKChWFeu1Lfm384Ob4wa2zhzfP7/dPT3teSGSchzST2hDuTiDQlOh/Sm6G&#10;8g2FgpjBBAUTE0OStSS24GG7t7euYVwNssvugLFXBB3gcotUGJtCEVJJRdnRMPOjJ44+8J3fPXzy&#10;9ideeTUb8PW3PvWVTz/zwsc+9dpHP3md+prn1BApgb00I5YCKqlmmRsNzykjggsiHhGFwqm0CSGu&#10;9LQUln8AAJMjdkwZ4NgRMUEEjNi5oq5ruiKAti7TUvJf+KaASIlI1Ct5XOs9PBzxOx5927e97+Z7&#10;nh5nfng2HH3h/uc++ukHv/S7N4bX2Evu4ZgKTaURQrbVc6k9Vm0doPSIRV+HV3aOiYmIyIFiqkaM&#10;iQrJ95ro1es8/Y6IMtMBjB3ELJUlpgAYq0eDfdHYcwgMKBxh2PPZWx77+u/7U1/wo1dGr+PQjXx+&#10;AhqPT2+//139/uFLH/3NQ08QKGlNpJySBblj1LIaCErKko/9ID/hfHig+fVDHPXGJ56ZmRlQgVKo&#10;o7quzqAhEVKsJk8eIsT9o36WoZfBZ8gcURWWVEiUa9XTFMrKROrVseI2vf5l2bv/yp8bf8UbX/Zn&#10;Xzw49/6s5w96b7n19m94z/F3v/ypv/1Ps8/ez06JxBGTxpFrSKRbrQOU1PNoy1fhftDiSsA5ltFo&#10;kGVZTnmqwWmxVkRNAF/viVPXENtT3jB2FwsBMtaCZQXsNxr+KEhZM/W3B8/+yY98CeP7MgTgcu2F&#10;0BeM7/TODt77dP+db8wzSCqsdMm9Oztj6jnNJKqa52McjcY38lf6/pN3X6J338K1UzyiyqLeq3hH&#10;DOjaNaDKqqwKgkBk6A5V+nLO5/1jHN3M5EBVPauHKBdVQFFZeXWVWko1VEogESGn/jq9/nb643/z&#10;h15729Fz9KWHNx+cZeeSyTn0/uHo8wd3Xn0m++M/8ef1a54YHiqciiqB60aGHcsnSfquidYVauki&#10;LNRM7CFCI82Esx5DvIhAiYOTVYFimbANoK0N7NBwG4bRwhQAY42YDrDHhOBtYQz7ePPXftWD28ev&#10;03DoRyyi47ETYCTkdNTjBz15w7PPjAecSLtUxsOn7KxBUUtXBjFEIZrLNf/gkfzGR973b/zkj//K&#10;iy9c+8BX/sm/+zee+Pb3nL6R8yMaq4gIiKpFlFfbn2qTwnpSIIaIIscx7g1Gh9/yfnnHo8Mj8o/1&#10;s/e85cEN1kHmvVcBuNalEI7SuJMv3mUtPBEEQB3B9cb33zz+hv/4L37mtrzcP+kdsz8/Yz/mnA6Q&#10;HY75QHV04J47OP3gX/u+/AmigapKLFdKO2aPbrlmakkawfhPYFXNZSwDfX304PDg8ICyg+sZehDy&#10;IlI5CqgWA7SBnu/AEBvGZEwmSTEFwFgv5grYX+JKX37Qv/2Ot9w9fzBWJVLNR05BI+2Jc0IKHfGo&#10;/9hNd3zkIYXzYD+Dh4mgogTC8fjk9skP/OSPfusP/8DHX//i/aPDL8A/d3T6TX/9+7/nb/+Vkzdn&#10;40MF+yDI0loCobQwDwdhmyBKTocH4/tPH3zDf/FXH/nOP/b7+YPzW3T3pjz7737f+378B+9ldzFg&#10;IpEYCURFQx1Xa5kOFxngCoCUzgen7/m+b7zzuHtNz7hHcjbse+qdo5c7zrWncDmPcz0fuC8c+6/4&#10;899xL3sI1z7+Lj1kUv0ssawrqQKsUIXPjkho/Gd/+AdfePkF5+jxNz7+ru9+1l8bi6qoFHWTmovK&#10;rZy0VFFnfNUujbthGAmmABibwHSAvSGRNZQUAuDwEAeZUC4ijog8Mk8DZD1QED9FlXt97jmkMsv+&#10;TQmiICT5fv7g9viH/taPPXzL9ef8i7jhzkf+9CzX24PPjl+994T7zh/7ofwwByugRBPCoZbuTfoi&#10;1m0c6PnTB9/2n/7Ic7f55cHDwbVMdHg+ePjZ8Z383U+97Uf+9ZOjXDkPakkMSSkTUqe0vghR/yON&#10;2lJ/LE8fP/ntH3plnGfk+mMMBOSJtScQdaREyoAn78cPOX/yq7+SbvWIJJk/u2ebTv0A1NgkFRL0&#10;6V724D/4n/+qf4SHB3wyHt0bnf61//xHH333Y/lx7kPJXUYSqbXe058k/ZefGoaxc5gCYGwIcwXs&#10;B0nBRSqryg9HZ6I5QWJ9SShIPUQYwsKOfT7SfMSxhAkl1WXShncdBcgjH/Lo6W/+6odvOnhh9CV/&#10;IKPxWTYaH+RjDIenOHuJ7vtnHr3+wXcNeUTVMrfr6EyxFVdp4/t0/tXf86/8Pp/cc/cc5b3x+cDn&#10;2Xk+8ud/NHyx97Vfhg89czYYAhKKzMRlp5rFduqtL0gQcgkkSgDGNHrsj33VH4GGNHaZwouMweSE&#10;SMh5Qs6ahz6IjDPcPebrb3vDSHOlYlGDYu21die3mYbWErKzFRAFiE/cgz/9lz/Sf9PgLu5qXz31&#10;hpl+/A9/82/+T38jf8KNB76VO7L2DGBMGNwdqMBqGAD20uq0HKYAGBvF1ID9gkRFz8/p9CwTZICo&#10;BxM5FhZhFVAG7mk2fPWePxlSUTkorTRT/N35oCAFCYQIOfxTX/PeL/jTs54fD8955PteB2PqqR/m&#10;52d+fJbhqXc/M8yHIGreDesZA1XNXS6PHTzy9e8dufGNg94Nr/2hHA3d0RjZUJhwF+M3f917R8hj&#10;lZnK7l9dqvSti/W0rN6ppMI4Uc7e+a7XvCcek/iMBhkPVBwTU1z7CyAQE9Sr0ElGvcdv5uIbsnPS&#10;/C7OotoaeZ6l/9jgg9/zzS+P7lJP3Vgx9Pm5w4G8PHrpe//i9wzzB6rFkhJhxbBLPWt7oBvGLmIK&#10;gHEJmA6wDxAAOGa6f/6lT/zubQyyofZ7vbiYrCP0eMC9wZhuoffqp37PneeO0gdOWkl85+dDtOQr&#10;qQhY+cbRA5z5zAOqIixEoqTiJXe97MyPsoN+DK4hDfJbJQGuumtBVhTx/cdvnrih8AjkM9Vbkt3U&#10;7IbrHfd6PcqG3h/euk4hh0G1jE5vlxRd/IJR41WU08UDXg8Pz/IxGD7X8UgYGYNDiI8KIEqiUAir&#10;sgipH4OJNda/Kf+rznfhEbpU6qNMgEL99cduPKDTscvHozPG2ImOxsOc6Z5/8NZ3vQmi7FilzKjB&#10;8mc9/ftTPt1Rlcu4apjU0cYUAONyMFfATlOEHhN5PfTutU987qVf/9QTvYN+joyJ+ppnmjuI4HF3&#10;7c5vfeb0s18c5Fx8MxUZ9kH6BwAlVSWCI4LH2UuvX3cDIhF49NyY4AES7SPLtN/32b3Pv+TAhewa&#10;/ACrvx+SwVaFjs6HB4KeAqrKADhU5MmYD5x7yl2/92vP9cf9UiaNK00VHUvLgy4o89Xj9Quh3QHI&#10;xb/yeh/qXTa4dtzr98ejEalkzI44WLYZzgsx9RguE4xfuQcJne+upbNY1y6bKtU6TgWQ4uy1hxjL&#10;4OCAmEf5aEwjHDs/YEhP7udhfygQF5Wr3kibvEg3ptI5P3dsuA3DKDAFwLhMTAfYUUKdGIUSEwmO&#10;z7NXfv0zz//8r90+p9sYDDTrU3aND5/Mjl/85f/v9V/5raMzjTHlacB2U/rf4clAAFGUp/v54DM/&#10;/6tvPbx54J0DK5BnGLMgo8wR+/yW8Csf//SAeqogprJQz8plqSQ9lHqa4cXX8eJrt6jnRJ3jMUvu&#10;ZMyeD+CAoxFe+9RzPThCdAEUKwKUq09VzS3TIwJAFBaRPkD/ld/5vUd7mXo/HI/GkruDHrETD1Vk&#10;znFYLaEHMJDLzfN8/PmX++QISgrSsvx/21GxS1CZFUNw6s5ePnv9D+4c0BFz1jvsn7sxBtTHwTHf&#10;+OX/6xedO4AoCCqxHBDVgrLWnFPSen8nR9y4Spik0YkpAMYlY66AXaSIOw6ZmEJer52680++8Ml/&#10;8LN3fukTg8/eGzx///TXPv2p//UfPvj1T18/67mcmEnLepIxCaCU23avkEsbUmUFiHvSO/3Nz//B&#10;z3zsDf7awDM5HdLYH6rPCCN9jG588ed/e/j7L/TUEVEsG7qeO4ASydKJO3ww+MT//nNPnfePPVTF&#10;D/R8kOdHlOdyHdfu/OZz/nMvsDoih0LoR/W3lgBw4R6VV5pEiXqk2fATv/fYg/H18QE8PGnuocIA&#10;sRLGCg8VZQKEblPv5Nefz++cE/UI6foEaSXVXZ1FZW49hG7i1t//iZ+6+eDG9dGxDvmgf8jncjQ6&#10;ev7XP/er//RjxzxgEJSICNqO/58xAva0NQwDAF2/ebtcUb1tSzGMTUKrt4EaayQEARUxDKQqlPEY&#10;3jNGmrP4AfVdrgwmplhUpla9cZ9EEQJUg1kbip4+uH3y4R//gevvf/rzw7tjElDWA78BN+799osf&#10;+2/+/tFLko0dUaZh6YB1zvww8CwE1nsHD9/xpz/0ZX/mG7+gwxM/0h44p0f1mL5477f+2586eFH6&#10;Q0KxSNtK+1TL845JxqoCPTkcP/aDz77lL3zkueEdHbjxUHugnmMdj1hI1HOfodwbD57Nb/38D//k&#10;0R+c8tAxUUv03ekZFeZP0NaEVE+z06e+8c1/7j/6oexmj5xC+h//pX/xD/+zn7r28JiGjsBVjFbh&#10;qFnf6Wty/SwQyNg5zMjYIBZiMAXA2CpMB9gh0koxxeJEGgPamaCqSkwUJMoiHGVfH8SJNVoAyv0R&#10;nfTuv/27PvSuf/Wb9Hrfj0ZyL//EP/nnL/+/v3N839GZc+zK5N81reZae6oLQYUG7l7+2tHXvu3Z&#10;7/qOg7c+MXaeT+mFX/348z/zzw7vwg17jh3W5ZOrnaICUGIhZPm9J0/e8x9+f/61b31BHoxUoJrl&#10;YFZWuD6LMp/rVx582fN/5x+/+I8+eu38wKHX1cWdn12F3qXwnnqcZ+MTnLzly9/SO+y98Pznh/fH&#10;N+l4fMa9LIOSSFH/qHDWFL/j6xqHSY3aI9vYZkz6b2MKgLG9mBqwxVTiRRkaQhpt+xSyEstPaF3B&#10;LVuLAmBQLuzIOz1z4/wQvWt9GY/83ZEb0QH1eMzsMhDJ+ss3RrmQFCASAOqIRtnotKc47rse5ffP&#10;cTK+wX0dgXuDVVSUaZOKpIUbiAAQK0j9uC8nT/kP/NgPyLNvev78fj6AY0IOBSj3Nwc33ybXP/n3&#10;fu7O//H/XD/JkDvmDKDW7/p0I/VOQApVUgeGqKoAmksuiixzoSxSr5epVBnAaajW+ubSzAG157Wx&#10;tZgC0MYUAGOrMR1gy6k/U4tFo+JCYLF6zIRnyR4Iat1E+ytBxLMGt4cXqEKZCMqqSuyYCESQ8lvr&#10;CgGqyYVE4oUYKuJYVVShAiXKoJ6UiBmcraEWUZt46QXEBPicnBv28/Pjs0e+90PP/Jlvvt+nMx05&#10;l/WFbyqfP//ax//eP8Kn79w4gc9dRqwh/6Q5f3Z+RmmRHSOijsmrqCgRlEhVmDgsixB/qYNPrRZa&#10;td4RMA+AsXOY9N+JKQDGDmBqwDYxRbyY8FH32+WTZp6WdwtCEfkU/gVUIEoECIFD5f+wE4ho3Zbb&#10;QidRCJSISYLMT6oKJVEgLLLllIJNnUJsfbxEaXLtSkhr9RAApbjsAItKj+7zEI/J8fvf+eQ736zA&#10;nc+/eO/Tz+OP7h/kh9nIOTg4ruqS1prdp/lTnxIa8yUQF9kuPi7cR0UOwBp/u7Xrpk07bRjbiSkA&#10;nZgCYOwMpgYYO0QSI6UhqKMofUNluHb8Z61S25TeFcbjQj3QKeLduvqQlIICkYoPDiRmOZPck1cg&#10;o+yAWD0rhNlRKHsjs5rfI8IMCnWiqkQRBZLyP0pY9y/49PRfkxmM7cSk/0kEBSC77G4YxmzCbWxq&#10;gLETxAD3wpCeim01gvy9wUmtACDJfRQrz0DrOsn6O6Lx7AvpX4WIlYTBInpIPUUv7OehzExUeE5m&#10;S//74A3Q+Kes8l9NI600tzjT0oi6dV+9zsG157Jh7CKmABg7Qxlfbuws+yCczUWhBEz4G6HN2k6j&#10;IJm4JzSkB2+cej2gwkOiJCpMTor0CAJlYcxioFBnSw3z9D5MMCr/AChs/eVJxr/1mZNOpZVPq+mt&#10;mQfA2ELM/D8TWwjM2CVs1bAd56pdO5rwt/55+/1VMyE/A83qo5vqTxcKgIkISiAGM6jmrJg2d/ZZ&#10;BKVC+q/+avybunJSHWgdIUBTe2gYxu5hCoCxe5gOYOwd653Si4tol3WLxQzYYn2ENDipe//Wxp6Q&#10;nlj0gpRvFtpA6RDQlgdgJYee0hTNsY9hXBYmJMyDKQDGTmKuAMPYR9ISl9p8+yoxScJOA4FKt0DD&#10;A4BknyUPPX3gu7xahmHsBpYDYOwwlhxs7CL7HLCyFJPlVVP2C+aU8tcqmtvsNYw9wBQAY+cxNcDY&#10;LWymToCmvryiNFwB02v+TKnXudaOGcb2YNEBc9IMAbJhM3YUCwraKuxKGMbyTL+PtO4EWJ/0T+s/&#10;hGEYG6bpAbB729hprFTolmDXwDCWZ4pPpL29mbAfC2AzthmzA86PeQCMfcNcAVuCXQPDWB+a3GJa&#10;f2eFt54t+2UY+4rlABj7iSUGXDo29IaxDtqW/sY7K7z17C42dgiz/S2ElQE19hnzBmwDdgEMY+W0&#10;7f12oxmGMT+mABj7j6kBl0UYdDMiGsaq0Jagvw7Dv2HsHPYrvyimABhXBVMDNo9JJIaxDNp62Vn6&#10;E2uI/p/SDcMw9gBTAIyrhakBhmHsCp1VgDoj/su/ayoDahjbjP2sXwBTAIyriKkBhmHsKNoVCFSy&#10;KmG97VhYq5PBMIwNYwqAcXUxNcAwjEvkYk+f0ti/PsP8JIk/rTdq+oCxJdjv+MUwBcC46pgaYBjG&#10;ZbGMDrBMC1MoG5yiYFjmsWHsOqYAGAZgaoBhGBtnJVb8dfsBNnMsw7gY9sN9YWwhMMOosOXDDMO4&#10;mkwXoyYF/GiSeWzPTcPYIWoeAFOjDAPmDTAM4+qxkPjemSQwJTXZMNaB/VIvQ80DsKYKYoaxi5RP&#10;FnMIGIaxr6j99BvGlcQ8AIYxA3MIGIaxr6zcvGF+AGMz2O/yklgSsGHMhT1rDMPYP+y5ZhhXErIk&#10;YMOYFwsKMgxjn1hfLX+1nGBjnZhJbmnUPACGsTAWFGQYxq6jyZpiq2Wti5QZhrESTAEwjAtiaoBh&#10;GFeT6fK9tjYMY4XYL+9KMAXAMJbC1ADDMHaLdtn+RV0B0x95tjKAYWw/3QqAiTOGsRBacNkdMQzD&#10;mEFb9A/MFOvnRCdsG8by2O/squhOAjat3TAuhiUKG4ax5ehkuX/KmgCLil3mBDCMbWaiB8A0LMNY&#10;BvMJGIaxbWjXyzRnd8kHViOUyKR/Y7XYT+oKmZgDYPetYawEUwMMw9gqOgV0SjSBxvb8NNYVtgef&#10;YWwttg6AYWwCCw0yDOMS0bqZP83TbYvpywTxt50M9sgzVoKZ0laLVQEyjI1iDgHDMDZPWwpP/QCp&#10;sb+ziv/8Qnzbk2AYxhYy0QNgWrthrA9zCBiGsVbamb5UbKBl45/0UbrP/Mdtb9tjzlgSM5ytHAsB&#10;MozLJDzUTA0wDGOFdIrybQGKWlH7hmFcEUwBMIzLJ7VtmDJgGMaSzCnTl3rC+nQAah3FHnDGopj5&#10;fx1YDoBhbBeWJGAYxjJcIPBmrU+cC1QTMgxj3ZgHwDC2EUsSMAzjYsxZ1H8DkT9TkonNFWDMiVnE&#10;1gOZAmAYW41pAoZhXIA0r7eTKWVAV3X0ZXYwDGOtmAJgGLuBaQKGYSxK2xvQDsRP35miDMyvKqSL&#10;DEzCPADGPJj5f32YAmAYO4ZpAoZhXIxJETilDkCtT7X15iSJLM337TxKZ08MYxIm/a8VUwAMY1cx&#10;TcAwjDmhCdszd6DJG9MbMQxjmzEFwDB2HtMEDMPYDBa6Y2wGM/+vGTUFwDD2B1tPwDCMtWKPFcPY&#10;C6wKkGHsKaYMGIaxDZjTwFgUM/9vgKgA2Egbxh5jMUKGsa+0E3ZXuLLvqtpZvpFJqwg3Fhg2ZcMw&#10;5iQqABtYEMQwjEvH3AKGsU+0K/M06vAs3/6WoBN0gMYyw/ZQ2wPM/L8ZLATIMK4opgwYxh5wpWze&#10;V+dMrywm/W8AAtSSgA3DQOuZa/qAYewE0y3fy8cCUSusaHqDKw89sieRYawHSwI2DKNF2wZjKoFh&#10;bD9tAX1JcVwn/J2+//Joa6PEnkR7jJn/10rdWzjLA3ClfIuGYUzCXASGsf00AuJLI3qnFb/TWj9l&#10;tynfXUcaoT1iDGOdmAfAMIzFsfwBw9haGgL6JCv+QtJ/2nj7u6mGsCrKpuz5ckUw8//GUKDyANio&#10;G4ZxMUwZMIytIk0MWKgwaCncl56EOWUDKyRoGNtPo2LYXGVALRDIMIx5sEghw9gSaMLfknl+2Ttr&#10;bnZ+sfMQmE8xsMeEYeb/DRDu3FLgn+YBWG05YcMwrhqmDxjG9tAQ3C9wN5YCxMx9NpktYBjGnCR3&#10;39QcgPTuNSeAYRhLYsWFDKNgLZLwpLD+mTs01hLGZAl+yiGobjecki0ws9udfTP2FTP/b4z0ds6A&#10;iXdYQ2s3DMNYLZOe+6YYGPvOWiSeztumLdxP+VZjYYFJgT2TWkj3TLN4Z54ttfaf89CGYSxEPQRo&#10;6h3WUOLtbjQMY93MbxDaflXBTJjGBBopefMy00g//bubZ56Dtp0McyYPrNpSWfkzFLqQ6rKGzlwJ&#10;zPy/SZKx1mkegElfNq+cYRhbwoV/PDamOdij0phAo7w+5pTPL2akX7Q3jV/5eX76dcLJdKYBzClb&#10;z2TpE580/jr/wHY6QAxju6HZHoBJmA5gGMbusiYnw/ySTec+e2leaYeYl7KmsVC5jYWM/cv3pjN8&#10;f/rR54n7n/+E5y9CuiDpKDZqnzaPueRoU2vO2+Q3toSFPQCw6WsYxlWiU1WYpBXMYzWc/gjdv0dr&#10;O8R8/85xRTSs0c3A+PktzY1WOj+dJ/V2iuV+mSI/86sxU85iQdr9bTfZoQPMedwpHpLGnLfJn2Lx&#10;P5skNcSgLANavbdILNCkpg3DMPabmcufTZex5nQRrPCh2g43WSHtNhcLaimY1MiVoWEcbwbGd34w&#10;va1JO09pYZKFvrNz0439M/s2/57zf2VCFJMqQNM8HHN1Y+Y+M9WqTp3KMDZGOQNZsUqn1MJ3lWEY&#10;xo6jCQB06SfhJLGgKQ/O7Fjxt/2Av3Dfpsh/6UcL/ZhMdwssKr/uER1DYsLidKg1MzsN/gvNn2Um&#10;W8PmOslbcjXmcxMz/18K5ZzM4hSc/FCZ7ijsfMeeUIZhXE0angGtSwDzPxs792zH0szTCM3x5vw0&#10;Ihnaf7F4PyftNqWrV+ZXhtovqFLoZstP88/AxqedLzs9/1N6MyVAqDMiZyXmcKr+DdLNPHrUtJFc&#10;sktTvm5xQcZlQaBMZz1BZjoKi7YMwzCMitIhAABEWMSYspdMiUc3umh6buoh+POaT+d3HE2P55nu&#10;ipnHUdPuyfR35qCtd1RWTcU8+fvzHvBiUW0NLObH2ALiPRKTgImWmtNohdzZFDcMw6gopbUJCQMl&#10;bRFh0cdp4zncGf+zkufznP2cIoBSV1ZmZ8xGu8Er8xMTL+PFou33nfYwaPFPpX63xZKFboGViP4r&#10;xOQrYx4mG1zCraEZgZRUu3af7g1EV6qN+bMMwzCmoQrMKC3aGbQzP51ROss0OPNA05udebhFz/fq&#10;/b5oqjhS+7Pq39qPuVbfKBxRIK39gDeYK6xohcx3vNkXfP6IuGR73jOdHjW3aCjE6mKcdhtLAFg3&#10;k4Mng+CPLHFR1/Zo2Gza0v/MwxiGYRid6BxqgGEkTDT7UuNfEKAh8J06rHOFBFAYyItQmVgkJ7F2&#10;L6YMtGL6QzfKHkTFo3in1EO6pQuKC/FSw8i4hWxtxwxjAtEEkJQBDTeZ1p4Z5SdT2qgaW3UfDcMw&#10;9hhTA1bFNguI60A7BG6gkpvL3ahLii9VgtIAqJpEGWny6UJdQu07Wn9T67t1xzUlX9Zyt/lzA9pR&#10;CaulHUTUuASTUlxW259tC0kydo2YQJSpBlNBkgxchghV+3Y8aJDs3tgwdpFFn/ft52D7/fbODWYe&#10;cUp88KT+XOAoW0I7PjU995mB0SmdP1SoN9sez3a8+K4M3YZZ9Ld8ihCgpgasiOXn6jpEtHn2mbvn&#10;tW+kInu6R/G3JnDP1/iUl+tgzkM0dpv2pFcQKuVhLTeUtrbb73R+ZbUDugdP5j04hZUzSYFcFUVr&#10;cUpmRAwp7prSGdj6uUqdiBeQwIyd4GJXcJk44wvsc4FO7tzM7Az2Xegs2l+c1NT04d25odtOpsQQ&#10;V2+qUlIpaMmRT0XFzqbmkT535erPLyFujIWebIt3uCwvG+Vd6rqgXfZpqlvoFzbzXxJN9XmCOj1z&#10;RFcgTZW3Z6dWP8/t1rDCTPceoP7FtjlskvWtfTia8FhoG302cAep6gaOsgesapTCZU1vIQXR8c1b&#10;8VMlmiD9Y4lHRaP3F2un0ZP0zYVuwkk7mEpjGMZWYH6ALWAz12D67+Bk9az9ozqT6f7RXVEDAhe4&#10;ODt0dlcJSwLeAMXNXVMmC1N/BrCIZ6qkf0QPGjUujqaNzU177wtc83lCjxb1X87TDZuehmFsEhP/&#10;t4FtePIv3odlbHRtq/SkmLU2beMyJn9xirW63ebM1uahM6pxwdgrY9VYCaBliPcbFbk7U3Yt04AI&#10;IdpfNYYQKtH/D+xCbrqxwJaWAAAADmVYSWZNTQAqAAAACAAAAAAAAADSU5MAAAAASUVORK5CYIJQ&#10;SwMEFAAGAAgAAAAhAGkZXQ/eAAAACAEAAA8AAABkcnMvZG93bnJldi54bWxMjzFPwzAQhXck/oN1&#10;SCyI2gW1aUIuFQJ1QLAQOnR04yOOiO0odtPw7zkmGE/v9N73ldvZ9WKiMXbBIywXCgT5JpjOtwj7&#10;j93tBkRM2hvdB08I3xRhW11elLow4ezfaapTK7jEx0Ij2JSGQsrYWHI6LsJAnrPPMDqd+BxbaUZ9&#10;5nLXyzul1tLpzvOC1QM9WWq+6pNDcLva5epmss+rdHhZq9f5bTIW8fpqfnwAkWhOf8/wi8/oUDHT&#10;MZy8iaJHYJGEcJ/lOQiOV8uMTY4ImzzLQFal/C9Q/Q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dCGG9hAIAAJ4FAAAOAAAAAAAAAAAAAAAAADoCAABkcnMvZTJv&#10;RG9jLnhtbFBLAQItAAoAAAAAAAAAIQBD/XIxq/8FAKv/BQAUAAAAAAAAAAAAAAAAAOoEAABkcnMv&#10;bWVkaWEvaW1hZ2UxLnBuZ1BLAQItABQABgAIAAAAIQBpGV0P3gAAAAgBAAAPAAAAAAAAAAAAAAAA&#10;AMcEBgBkcnMvZG93bnJldi54bWxQSwECLQAUAAYACAAAACEAqiYOvrwAAAAhAQAAGQAAAAAAAAAA&#10;AAAAAADSBQYAZHJzL19yZWxzL2Uyb0RvYy54bWwucmVsc1BLBQYAAAAABgAGAHwBAADFBgYAAAA=&#10;" strokecolor="#cdda44 [3204]" strokeweight=".5pt">
                    <v:fill r:id="rId12" o:title="" recolor="t" rotate="t" type="frame"/>
                    <w10:wrap anchorx="margin"/>
                  </v:oval>
                </w:pict>
              </mc:Fallback>
            </mc:AlternateContent>
          </w:r>
          <w:r w:rsidR="002A34EB">
            <w:br w:type="page"/>
          </w:r>
        </w:p>
      </w:sdtContent>
    </w:sdt>
    <w:p w14:paraId="183A2A06" w14:textId="46A41C0A" w:rsidR="00EF7C1A" w:rsidRPr="001770BE" w:rsidRDefault="00EF7C1A" w:rsidP="00097ED3">
      <w:pPr>
        <w:pStyle w:val="berschrift1"/>
      </w:pPr>
      <w:bookmarkStart w:id="0" w:name="_Toc169228309"/>
      <w:r w:rsidRPr="001770BE">
        <w:lastRenderedPageBreak/>
        <w:t>Technical Summary</w:t>
      </w:r>
      <w:bookmarkEnd w:id="0"/>
    </w:p>
    <w:p w14:paraId="1FBDC5C0" w14:textId="77777777" w:rsidR="00FA0BC4" w:rsidRDefault="00FA0BC4" w:rsidP="00D02CE4"/>
    <w:p w14:paraId="05DCA736" w14:textId="7D076515" w:rsidR="00FA0BC4" w:rsidRDefault="00FA0BC4" w:rsidP="00D02CE4">
      <w:r w:rsidRPr="00FA0BC4">
        <w:rPr>
          <w:b/>
          <w:bCs/>
        </w:rPr>
        <w:t>Projektname:</w:t>
      </w:r>
      <w:r>
        <w:t xml:space="preserve"> TerraTap</w:t>
      </w:r>
      <w:r>
        <w:br/>
      </w:r>
    </w:p>
    <w:p w14:paraId="542E7972" w14:textId="6172A2CE" w:rsidR="00D02CE4" w:rsidRDefault="00FA0BC4" w:rsidP="00D02CE4">
      <w:r>
        <w:t>Das TerraTap-Projekt wurde ins Leben gerufen, um die Wassernutzung in urbanen Ökosystemen zu optimieren. Ziel ist es, ein intelligentes Bewässerungssystem zu entwickeln, das den Wasserbedarf von Pflanzen effizient und bedarfsgerecht steuert.</w:t>
      </w:r>
    </w:p>
    <w:p w14:paraId="741CF992" w14:textId="77777777" w:rsidR="00FA0BC4" w:rsidRDefault="00FA0BC4" w:rsidP="00D02CE4"/>
    <w:p w14:paraId="0685A7B7" w14:textId="4D7D1623" w:rsidR="00FA0BC4" w:rsidRPr="00FA0BC4" w:rsidRDefault="00FA0BC4" w:rsidP="00D02CE4">
      <w:pPr>
        <w:rPr>
          <w:b/>
          <w:bCs/>
        </w:rPr>
      </w:pPr>
      <w:r w:rsidRPr="00FA0BC4">
        <w:rPr>
          <w:b/>
          <w:bCs/>
        </w:rPr>
        <w:t>Hauptvorteile:</w:t>
      </w:r>
    </w:p>
    <w:p w14:paraId="3BE9C98D" w14:textId="637B3F7D" w:rsidR="00FA0BC4" w:rsidRDefault="00FA0BC4" w:rsidP="00FA0BC4">
      <w:pPr>
        <w:pStyle w:val="Listenabsatz"/>
        <w:numPr>
          <w:ilvl w:val="0"/>
          <w:numId w:val="44"/>
        </w:numPr>
      </w:pPr>
      <w:r w:rsidRPr="00FA0BC4">
        <w:t>Wasserersparnis:</w:t>
      </w:r>
      <w:r>
        <w:br/>
      </w:r>
      <w:r w:rsidRPr="00FA0BC4">
        <w:t>Reduzierung des Wasserverbrauchs durch präzise und bedarfsgerechte Bewässerung.</w:t>
      </w:r>
    </w:p>
    <w:p w14:paraId="7C00AF30" w14:textId="43E8D366" w:rsidR="00FA0BC4" w:rsidRDefault="00FA0BC4" w:rsidP="00FA0BC4">
      <w:pPr>
        <w:pStyle w:val="Listenabsatz"/>
        <w:numPr>
          <w:ilvl w:val="0"/>
          <w:numId w:val="44"/>
        </w:numPr>
      </w:pPr>
      <w:r w:rsidRPr="00FA0BC4">
        <w:t>Nachhaltigkeit:</w:t>
      </w:r>
      <w:r>
        <w:br/>
      </w:r>
      <w:r w:rsidRPr="00FA0BC4">
        <w:t>Förderung der nachhaltigen Pflege städtischer Grünflächen.</w:t>
      </w:r>
    </w:p>
    <w:p w14:paraId="7BC6D458" w14:textId="450ADC39" w:rsidR="00FA0BC4" w:rsidRDefault="00FA0BC4" w:rsidP="00FA0BC4">
      <w:pPr>
        <w:pStyle w:val="Listenabsatz"/>
        <w:numPr>
          <w:ilvl w:val="0"/>
          <w:numId w:val="44"/>
        </w:numPr>
      </w:pPr>
      <w:r w:rsidRPr="00FA0BC4">
        <w:t>Ökonomische Effizienz:</w:t>
      </w:r>
      <w:r>
        <w:br/>
      </w:r>
      <w:r w:rsidRPr="00FA0BC4">
        <w:t>Minimierung der Kosten durch optimierten Ressourceneinsatz.</w:t>
      </w:r>
    </w:p>
    <w:p w14:paraId="7E894751" w14:textId="77777777" w:rsidR="00FA0BC4" w:rsidRDefault="00FA0BC4" w:rsidP="00FA0BC4"/>
    <w:p w14:paraId="7ED9CA0F" w14:textId="73693459" w:rsidR="00FA0BC4" w:rsidRPr="00FA0BC4" w:rsidRDefault="00FA0BC4" w:rsidP="00FA0BC4">
      <w:pPr>
        <w:rPr>
          <w:b/>
          <w:bCs/>
        </w:rPr>
      </w:pPr>
      <w:r w:rsidRPr="00FA0BC4">
        <w:rPr>
          <w:b/>
          <w:bCs/>
        </w:rPr>
        <w:t>Wichtige Ergebnisse:</w:t>
      </w:r>
    </w:p>
    <w:p w14:paraId="014B30A0" w14:textId="439A197F" w:rsidR="00FA0BC4" w:rsidRDefault="00FA0BC4" w:rsidP="00FA0BC4">
      <w:pPr>
        <w:pStyle w:val="Listenabsatz"/>
        <w:numPr>
          <w:ilvl w:val="0"/>
          <w:numId w:val="44"/>
        </w:numPr>
      </w:pPr>
      <w:r w:rsidRPr="00FA0BC4">
        <w:t>Präzise Messung der Bodenfeuchtigkeit:</w:t>
      </w:r>
      <w:r>
        <w:br/>
      </w:r>
      <w:r w:rsidRPr="00FA0BC4">
        <w:t>Die Sensoren haben zuverlässig die Feuchtigkeit gemessen, um eine bedarfsgerechte Bewässerung zu ermöglichen.</w:t>
      </w:r>
    </w:p>
    <w:p w14:paraId="7B412BE2" w14:textId="7CB79487" w:rsidR="00FA0BC4" w:rsidRDefault="00FA0BC4" w:rsidP="00FA0BC4">
      <w:pPr>
        <w:pStyle w:val="Listenabsatz"/>
        <w:numPr>
          <w:ilvl w:val="0"/>
          <w:numId w:val="44"/>
        </w:numPr>
      </w:pPr>
      <w:r w:rsidRPr="00FA0BC4">
        <w:t xml:space="preserve">Effiziente Steuerung: </w:t>
      </w:r>
      <w:r>
        <w:br/>
      </w:r>
      <w:r w:rsidRPr="00FA0BC4">
        <w:t>Die Bewässerungssysteme wurden so programmiert, dass sie den Wasserbedarf basierend auf den Sensordaten steuern und dadurch Über- und Unterbewässerung vermeiden</w:t>
      </w:r>
    </w:p>
    <w:p w14:paraId="41431960" w14:textId="77777777" w:rsidR="00FA0BC4" w:rsidRPr="00FA0BC4" w:rsidRDefault="00FA0BC4" w:rsidP="00FA0BC4">
      <w:pPr>
        <w:rPr>
          <w:rStyle w:val="Fett"/>
          <w:b w:val="0"/>
          <w:bCs w:val="0"/>
        </w:rPr>
      </w:pPr>
    </w:p>
    <w:p w14:paraId="3D8CF368" w14:textId="0B7BA8F6" w:rsidR="00FA0BC4" w:rsidRDefault="00FA0BC4" w:rsidP="00FA0BC4">
      <w:r>
        <w:rPr>
          <w:rStyle w:val="Fett"/>
        </w:rPr>
        <w:t>Zeitplan:</w:t>
      </w:r>
      <w:r>
        <w:br/>
      </w:r>
      <w:r w:rsidRPr="00FA0BC4">
        <w:t>Das Projekt wurde innerhalb des geplanten Zeitrahmens von fünf Wochen abgeschlossen. Wichtige Meilensteine wurden termingerecht erreicht, einschlie</w:t>
      </w:r>
      <w:r w:rsidR="00014198">
        <w:t>ss</w:t>
      </w:r>
      <w:r w:rsidRPr="00FA0BC4">
        <w:t>lich der Entwicklung und Testphase des Prototyps</w:t>
      </w:r>
      <w:r>
        <w:t>.</w:t>
      </w:r>
    </w:p>
    <w:p w14:paraId="1C779FE3" w14:textId="77777777" w:rsidR="00FA0BC4" w:rsidRDefault="00FA0BC4" w:rsidP="00FA0BC4"/>
    <w:p w14:paraId="5E3C8CA4" w14:textId="270A0F72" w:rsidR="00FA0BC4" w:rsidRDefault="00FA0BC4" w:rsidP="00FA0BC4">
      <w:r w:rsidRPr="00FA0BC4">
        <w:rPr>
          <w:b/>
          <w:bCs/>
        </w:rPr>
        <w:t>Budget:</w:t>
      </w:r>
      <w:r>
        <w:br/>
      </w:r>
      <w:r w:rsidRPr="00FA0BC4">
        <w:t>Die Gesamtkosten des Projekts beliefen sich auf 90 CHF für Sachmittel, was innerhalb des geplanten Budgets lag.</w:t>
      </w:r>
    </w:p>
    <w:p w14:paraId="1EBF2C0F" w14:textId="77777777" w:rsidR="00FA0BC4" w:rsidRDefault="00FA0BC4" w:rsidP="00FA0BC4"/>
    <w:p w14:paraId="29136CB8" w14:textId="32F97B94" w:rsidR="00FA0BC4" w:rsidRPr="00FA0BC4" w:rsidRDefault="00FA0BC4" w:rsidP="00FA0BC4">
      <w:pPr>
        <w:rPr>
          <w:b/>
          <w:bCs/>
        </w:rPr>
      </w:pPr>
      <w:r w:rsidRPr="00FA0BC4">
        <w:rPr>
          <w:b/>
          <w:bCs/>
        </w:rPr>
        <w:t>Risiken und Herausforderungen:</w:t>
      </w:r>
    </w:p>
    <w:p w14:paraId="741D560F" w14:textId="2806A035" w:rsidR="00FA0BC4" w:rsidRDefault="00FA0BC4" w:rsidP="00FA0BC4">
      <w:pPr>
        <w:pStyle w:val="Listenabsatz"/>
        <w:numPr>
          <w:ilvl w:val="0"/>
          <w:numId w:val="44"/>
        </w:numPr>
      </w:pPr>
      <w:r>
        <w:t xml:space="preserve">Systemintegration: </w:t>
      </w:r>
      <w:r>
        <w:br/>
        <w:t>Die Verbindung und Kommunikation zwischen verschiedenen Hardware- und Softwarekomponenten stellte eine Herausforderung dar.</w:t>
      </w:r>
    </w:p>
    <w:p w14:paraId="2F665497" w14:textId="07083470" w:rsidR="00FA0BC4" w:rsidRDefault="00FA0BC4" w:rsidP="00FA0BC4">
      <w:pPr>
        <w:pStyle w:val="Listenabsatz"/>
        <w:numPr>
          <w:ilvl w:val="0"/>
          <w:numId w:val="44"/>
        </w:numPr>
      </w:pPr>
      <w:r>
        <w:t xml:space="preserve">Technische Probleme: </w:t>
      </w:r>
      <w:r>
        <w:br/>
        <w:t>Probleme bei der Einrichtung und Programmierung der Mikrocontroller wurden durch intensive Tests und Debugging gelöst.</w:t>
      </w:r>
    </w:p>
    <w:p w14:paraId="3578F7C2" w14:textId="77777777" w:rsidR="00FA0BC4" w:rsidRDefault="00FA0BC4" w:rsidP="00FA0BC4"/>
    <w:p w14:paraId="34377133" w14:textId="7B948EBE" w:rsidR="00FA0BC4" w:rsidRPr="00FA0BC4" w:rsidRDefault="00FA0BC4" w:rsidP="00FA0BC4">
      <w:pPr>
        <w:rPr>
          <w:b/>
          <w:bCs/>
        </w:rPr>
      </w:pPr>
      <w:r w:rsidRPr="00FA0BC4">
        <w:rPr>
          <w:b/>
          <w:bCs/>
        </w:rPr>
        <w:t>Empfehlungen:</w:t>
      </w:r>
    </w:p>
    <w:p w14:paraId="28B457BB" w14:textId="7D71365D" w:rsidR="00FA0BC4" w:rsidRDefault="00FA0BC4" w:rsidP="00FA0BC4">
      <w:pPr>
        <w:pStyle w:val="Listenabsatz"/>
        <w:numPr>
          <w:ilvl w:val="0"/>
          <w:numId w:val="44"/>
        </w:numPr>
      </w:pPr>
      <w:r>
        <w:t>Weiterentwicklung und Skalierung: Das System sollte für grö</w:t>
      </w:r>
      <w:r w:rsidR="00014198">
        <w:t>ss</w:t>
      </w:r>
      <w:r>
        <w:t>ere Grünflächen und unterschiedliche Einsatzszenarien weiterentwickelt werden.</w:t>
      </w:r>
    </w:p>
    <w:p w14:paraId="0069876B" w14:textId="6D599F06" w:rsidR="00FA0BC4" w:rsidRDefault="00FA0BC4" w:rsidP="00FA0BC4">
      <w:pPr>
        <w:pStyle w:val="Listenabsatz"/>
        <w:numPr>
          <w:ilvl w:val="0"/>
          <w:numId w:val="44"/>
        </w:numPr>
      </w:pPr>
      <w:r>
        <w:t>Sicherheitsma</w:t>
      </w:r>
      <w:r w:rsidR="00014198">
        <w:t>ss</w:t>
      </w:r>
      <w:r>
        <w:t>nahmen: Implementierung zusätzlicher Sicherheitsma</w:t>
      </w:r>
      <w:r w:rsidR="00014198">
        <w:t>ss</w:t>
      </w:r>
      <w:r>
        <w:t>nahmen, wie die Authentifizierung von MQTT-Nachrichten.</w:t>
      </w:r>
    </w:p>
    <w:p w14:paraId="629C2C33" w14:textId="2F2A2F68" w:rsidR="00FA0BC4" w:rsidRPr="001770BE" w:rsidRDefault="00FA0BC4" w:rsidP="00FA0BC4">
      <w:pPr>
        <w:pStyle w:val="Listenabsatz"/>
        <w:numPr>
          <w:ilvl w:val="0"/>
          <w:numId w:val="44"/>
        </w:numPr>
      </w:pPr>
      <w:r>
        <w:t>Langzeittests: Durchführung weiterer Langzeittests zur Validierung der Systemstabilität und Effizienz.</w:t>
      </w:r>
    </w:p>
    <w:p w14:paraId="21140615" w14:textId="123B4A00" w:rsidR="00EF7C1A" w:rsidRPr="001770BE" w:rsidRDefault="00EF7C1A" w:rsidP="00EF7C1A">
      <w:r w:rsidRPr="001770BE">
        <w:br w:type="page"/>
      </w:r>
    </w:p>
    <w:p w14:paraId="0BA60D81" w14:textId="76B53736" w:rsidR="00CC205D" w:rsidRPr="001770BE" w:rsidRDefault="005E3DA8" w:rsidP="005E3DA8">
      <w:pPr>
        <w:pStyle w:val="Titel"/>
        <w:sectPr w:rsidR="00CC205D" w:rsidRPr="001770BE" w:rsidSect="002A34EB">
          <w:headerReference w:type="default" r:id="rId13"/>
          <w:footerReference w:type="default" r:id="rId14"/>
          <w:headerReference w:type="first" r:id="rId15"/>
          <w:footerReference w:type="first" r:id="rId16"/>
          <w:pgSz w:w="11906" w:h="16838" w:code="9"/>
          <w:pgMar w:top="1701" w:right="1134" w:bottom="1134" w:left="1134" w:header="737" w:footer="709" w:gutter="0"/>
          <w:pgNumType w:start="0"/>
          <w:cols w:space="708"/>
          <w:titlePg/>
          <w:docGrid w:linePitch="360"/>
        </w:sectPr>
      </w:pPr>
      <w:r w:rsidRPr="001770BE">
        <w:lastRenderedPageBreak/>
        <w:t>Inhaltsverzeichni</w:t>
      </w:r>
      <w:r w:rsidR="00CC205D" w:rsidRPr="001770BE">
        <w:t>s</w:t>
      </w:r>
    </w:p>
    <w:p w14:paraId="0031E8C8" w14:textId="185990AE" w:rsidR="00923ED8" w:rsidRDefault="005E3DA8">
      <w:pPr>
        <w:pStyle w:val="Verzeichnis1"/>
        <w:tabs>
          <w:tab w:val="left" w:pos="400"/>
          <w:tab w:val="right" w:leader="dot" w:pos="9628"/>
        </w:tabs>
        <w:rPr>
          <w:rFonts w:eastAsiaTheme="minorEastAsia" w:cstheme="minorBidi"/>
          <w:b w:val="0"/>
          <w:bCs w:val="0"/>
          <w:caps w:val="0"/>
          <w:noProof/>
          <w:kern w:val="2"/>
          <w:sz w:val="22"/>
          <w:szCs w:val="22"/>
          <w:lang w:val="de-CH" w:eastAsia="de-CH"/>
          <w14:ligatures w14:val="standardContextual"/>
        </w:rPr>
      </w:pPr>
      <w:r w:rsidRPr="001770BE">
        <w:fldChar w:fldCharType="begin"/>
      </w:r>
      <w:r w:rsidRPr="001770BE">
        <w:instrText xml:space="preserve"> TOC \o "1-3" \h \z \u </w:instrText>
      </w:r>
      <w:r w:rsidRPr="001770BE">
        <w:fldChar w:fldCharType="separate"/>
      </w:r>
      <w:hyperlink w:anchor="_Toc169228309" w:history="1">
        <w:r w:rsidR="00923ED8" w:rsidRPr="005E4705">
          <w:rPr>
            <w:rStyle w:val="Hyperlink"/>
            <w:noProof/>
          </w:rPr>
          <w:t>1</w:t>
        </w:r>
        <w:r w:rsidR="00923ED8">
          <w:rPr>
            <w:rFonts w:eastAsiaTheme="minorEastAsia" w:cstheme="minorBidi"/>
            <w:b w:val="0"/>
            <w:bCs w:val="0"/>
            <w:caps w:val="0"/>
            <w:noProof/>
            <w:kern w:val="2"/>
            <w:sz w:val="22"/>
            <w:szCs w:val="22"/>
            <w:lang w:val="de-CH" w:eastAsia="de-CH"/>
            <w14:ligatures w14:val="standardContextual"/>
          </w:rPr>
          <w:tab/>
        </w:r>
        <w:r w:rsidR="00923ED8" w:rsidRPr="005E4705">
          <w:rPr>
            <w:rStyle w:val="Hyperlink"/>
            <w:noProof/>
          </w:rPr>
          <w:t>Technical Summary</w:t>
        </w:r>
        <w:r w:rsidR="00923ED8">
          <w:rPr>
            <w:noProof/>
            <w:webHidden/>
          </w:rPr>
          <w:tab/>
        </w:r>
        <w:r w:rsidR="00923ED8">
          <w:rPr>
            <w:noProof/>
            <w:webHidden/>
          </w:rPr>
          <w:fldChar w:fldCharType="begin"/>
        </w:r>
        <w:r w:rsidR="00923ED8">
          <w:rPr>
            <w:noProof/>
            <w:webHidden/>
          </w:rPr>
          <w:instrText xml:space="preserve"> PAGEREF _Toc169228309 \h </w:instrText>
        </w:r>
        <w:r w:rsidR="00923ED8">
          <w:rPr>
            <w:noProof/>
            <w:webHidden/>
          </w:rPr>
        </w:r>
        <w:r w:rsidR="00923ED8">
          <w:rPr>
            <w:noProof/>
            <w:webHidden/>
          </w:rPr>
          <w:fldChar w:fldCharType="separate"/>
        </w:r>
        <w:r w:rsidR="00923ED8">
          <w:rPr>
            <w:noProof/>
            <w:webHidden/>
          </w:rPr>
          <w:t>1</w:t>
        </w:r>
        <w:r w:rsidR="00923ED8">
          <w:rPr>
            <w:noProof/>
            <w:webHidden/>
          </w:rPr>
          <w:fldChar w:fldCharType="end"/>
        </w:r>
      </w:hyperlink>
    </w:p>
    <w:p w14:paraId="15BC006C" w14:textId="455AD1FE" w:rsidR="00923ED8" w:rsidRDefault="00923ED8">
      <w:pPr>
        <w:pStyle w:val="Verzeichnis1"/>
        <w:tabs>
          <w:tab w:val="left" w:pos="400"/>
          <w:tab w:val="right" w:leader="dot" w:pos="9628"/>
        </w:tabs>
        <w:rPr>
          <w:rFonts w:eastAsiaTheme="minorEastAsia" w:cstheme="minorBidi"/>
          <w:b w:val="0"/>
          <w:bCs w:val="0"/>
          <w:caps w:val="0"/>
          <w:noProof/>
          <w:kern w:val="2"/>
          <w:sz w:val="22"/>
          <w:szCs w:val="22"/>
          <w:lang w:val="de-CH" w:eastAsia="de-CH"/>
          <w14:ligatures w14:val="standardContextual"/>
        </w:rPr>
      </w:pPr>
      <w:hyperlink w:anchor="_Toc169228310" w:history="1">
        <w:r w:rsidRPr="005E4705">
          <w:rPr>
            <w:rStyle w:val="Hyperlink"/>
            <w:noProof/>
          </w:rPr>
          <w:t>2</w:t>
        </w:r>
        <w:r>
          <w:rPr>
            <w:rFonts w:eastAsiaTheme="minorEastAsia" w:cstheme="minorBidi"/>
            <w:b w:val="0"/>
            <w:bCs w:val="0"/>
            <w:caps w:val="0"/>
            <w:noProof/>
            <w:kern w:val="2"/>
            <w:sz w:val="22"/>
            <w:szCs w:val="22"/>
            <w:lang w:val="de-CH" w:eastAsia="de-CH"/>
            <w14:ligatures w14:val="standardContextual"/>
          </w:rPr>
          <w:tab/>
        </w:r>
        <w:r w:rsidRPr="005E4705">
          <w:rPr>
            <w:rStyle w:val="Hyperlink"/>
            <w:noProof/>
          </w:rPr>
          <w:t>Versionierung</w:t>
        </w:r>
        <w:r>
          <w:rPr>
            <w:noProof/>
            <w:webHidden/>
          </w:rPr>
          <w:tab/>
        </w:r>
        <w:r>
          <w:rPr>
            <w:noProof/>
            <w:webHidden/>
          </w:rPr>
          <w:fldChar w:fldCharType="begin"/>
        </w:r>
        <w:r>
          <w:rPr>
            <w:noProof/>
            <w:webHidden/>
          </w:rPr>
          <w:instrText xml:space="preserve"> PAGEREF _Toc169228310 \h </w:instrText>
        </w:r>
        <w:r>
          <w:rPr>
            <w:noProof/>
            <w:webHidden/>
          </w:rPr>
        </w:r>
        <w:r>
          <w:rPr>
            <w:noProof/>
            <w:webHidden/>
          </w:rPr>
          <w:fldChar w:fldCharType="separate"/>
        </w:r>
        <w:r>
          <w:rPr>
            <w:noProof/>
            <w:webHidden/>
          </w:rPr>
          <w:t>5</w:t>
        </w:r>
        <w:r>
          <w:rPr>
            <w:noProof/>
            <w:webHidden/>
          </w:rPr>
          <w:fldChar w:fldCharType="end"/>
        </w:r>
      </w:hyperlink>
    </w:p>
    <w:p w14:paraId="6868F8D0" w14:textId="7B126344" w:rsidR="00923ED8" w:rsidRDefault="00923ED8">
      <w:pPr>
        <w:pStyle w:val="Verzeichnis1"/>
        <w:tabs>
          <w:tab w:val="left" w:pos="400"/>
          <w:tab w:val="right" w:leader="dot" w:pos="9628"/>
        </w:tabs>
        <w:rPr>
          <w:rFonts w:eastAsiaTheme="minorEastAsia" w:cstheme="minorBidi"/>
          <w:b w:val="0"/>
          <w:bCs w:val="0"/>
          <w:caps w:val="0"/>
          <w:noProof/>
          <w:kern w:val="2"/>
          <w:sz w:val="22"/>
          <w:szCs w:val="22"/>
          <w:lang w:val="de-CH" w:eastAsia="de-CH"/>
          <w14:ligatures w14:val="standardContextual"/>
        </w:rPr>
      </w:pPr>
      <w:hyperlink w:anchor="_Toc169228311" w:history="1">
        <w:r w:rsidRPr="005E4705">
          <w:rPr>
            <w:rStyle w:val="Hyperlink"/>
            <w:noProof/>
          </w:rPr>
          <w:t>3</w:t>
        </w:r>
        <w:r>
          <w:rPr>
            <w:rFonts w:eastAsiaTheme="minorEastAsia" w:cstheme="minorBidi"/>
            <w:b w:val="0"/>
            <w:bCs w:val="0"/>
            <w:caps w:val="0"/>
            <w:noProof/>
            <w:kern w:val="2"/>
            <w:sz w:val="22"/>
            <w:szCs w:val="22"/>
            <w:lang w:val="de-CH" w:eastAsia="de-CH"/>
            <w14:ligatures w14:val="standardContextual"/>
          </w:rPr>
          <w:tab/>
        </w:r>
        <w:r w:rsidRPr="005E4705">
          <w:rPr>
            <w:rStyle w:val="Hyperlink"/>
            <w:noProof/>
          </w:rPr>
          <w:t>Auftrag</w:t>
        </w:r>
        <w:r>
          <w:rPr>
            <w:noProof/>
            <w:webHidden/>
          </w:rPr>
          <w:tab/>
        </w:r>
        <w:r>
          <w:rPr>
            <w:noProof/>
            <w:webHidden/>
          </w:rPr>
          <w:fldChar w:fldCharType="begin"/>
        </w:r>
        <w:r>
          <w:rPr>
            <w:noProof/>
            <w:webHidden/>
          </w:rPr>
          <w:instrText xml:space="preserve"> PAGEREF _Toc169228311 \h </w:instrText>
        </w:r>
        <w:r>
          <w:rPr>
            <w:noProof/>
            <w:webHidden/>
          </w:rPr>
        </w:r>
        <w:r>
          <w:rPr>
            <w:noProof/>
            <w:webHidden/>
          </w:rPr>
          <w:fldChar w:fldCharType="separate"/>
        </w:r>
        <w:r>
          <w:rPr>
            <w:noProof/>
            <w:webHidden/>
          </w:rPr>
          <w:t>6</w:t>
        </w:r>
        <w:r>
          <w:rPr>
            <w:noProof/>
            <w:webHidden/>
          </w:rPr>
          <w:fldChar w:fldCharType="end"/>
        </w:r>
      </w:hyperlink>
    </w:p>
    <w:p w14:paraId="1E1E3A02" w14:textId="71ADCA35" w:rsidR="00923ED8" w:rsidRDefault="00923ED8">
      <w:pPr>
        <w:pStyle w:val="Verzeichnis2"/>
        <w:tabs>
          <w:tab w:val="left" w:pos="800"/>
          <w:tab w:val="right" w:leader="dot" w:pos="9628"/>
        </w:tabs>
        <w:rPr>
          <w:rFonts w:eastAsiaTheme="minorEastAsia" w:cstheme="minorBidi"/>
          <w:smallCaps w:val="0"/>
          <w:noProof/>
          <w:kern w:val="2"/>
          <w:sz w:val="22"/>
          <w:szCs w:val="22"/>
          <w:lang w:val="de-CH" w:eastAsia="de-CH"/>
          <w14:ligatures w14:val="standardContextual"/>
        </w:rPr>
      </w:pPr>
      <w:hyperlink w:anchor="_Toc169228312" w:history="1">
        <w:r w:rsidRPr="005E4705">
          <w:rPr>
            <w:rStyle w:val="Hyperlink"/>
            <w:noProof/>
          </w:rPr>
          <w:t>3.1</w:t>
        </w:r>
        <w:r>
          <w:rPr>
            <w:rFonts w:eastAsiaTheme="minorEastAsia" w:cstheme="minorBidi"/>
            <w:smallCaps w:val="0"/>
            <w:noProof/>
            <w:kern w:val="2"/>
            <w:sz w:val="22"/>
            <w:szCs w:val="22"/>
            <w:lang w:val="de-CH" w:eastAsia="de-CH"/>
            <w14:ligatures w14:val="standardContextual"/>
          </w:rPr>
          <w:tab/>
        </w:r>
        <w:r w:rsidRPr="005E4705">
          <w:rPr>
            <w:rStyle w:val="Hyperlink"/>
            <w:noProof/>
          </w:rPr>
          <w:t>Ausgangslage</w:t>
        </w:r>
        <w:r>
          <w:rPr>
            <w:noProof/>
            <w:webHidden/>
          </w:rPr>
          <w:tab/>
        </w:r>
        <w:r>
          <w:rPr>
            <w:noProof/>
            <w:webHidden/>
          </w:rPr>
          <w:fldChar w:fldCharType="begin"/>
        </w:r>
        <w:r>
          <w:rPr>
            <w:noProof/>
            <w:webHidden/>
          </w:rPr>
          <w:instrText xml:space="preserve"> PAGEREF _Toc169228312 \h </w:instrText>
        </w:r>
        <w:r>
          <w:rPr>
            <w:noProof/>
            <w:webHidden/>
          </w:rPr>
        </w:r>
        <w:r>
          <w:rPr>
            <w:noProof/>
            <w:webHidden/>
          </w:rPr>
          <w:fldChar w:fldCharType="separate"/>
        </w:r>
        <w:r>
          <w:rPr>
            <w:noProof/>
            <w:webHidden/>
          </w:rPr>
          <w:t>6</w:t>
        </w:r>
        <w:r>
          <w:rPr>
            <w:noProof/>
            <w:webHidden/>
          </w:rPr>
          <w:fldChar w:fldCharType="end"/>
        </w:r>
      </w:hyperlink>
    </w:p>
    <w:p w14:paraId="08A420BE" w14:textId="4ECE5299" w:rsidR="00923ED8" w:rsidRDefault="00923ED8">
      <w:pPr>
        <w:pStyle w:val="Verzeichnis2"/>
        <w:tabs>
          <w:tab w:val="left" w:pos="800"/>
          <w:tab w:val="right" w:leader="dot" w:pos="9628"/>
        </w:tabs>
        <w:rPr>
          <w:rFonts w:eastAsiaTheme="minorEastAsia" w:cstheme="minorBidi"/>
          <w:smallCaps w:val="0"/>
          <w:noProof/>
          <w:kern w:val="2"/>
          <w:sz w:val="22"/>
          <w:szCs w:val="22"/>
          <w:lang w:val="de-CH" w:eastAsia="de-CH"/>
          <w14:ligatures w14:val="standardContextual"/>
        </w:rPr>
      </w:pPr>
      <w:hyperlink w:anchor="_Toc169228313" w:history="1">
        <w:r w:rsidRPr="005E4705">
          <w:rPr>
            <w:rStyle w:val="Hyperlink"/>
            <w:noProof/>
          </w:rPr>
          <w:t>3.2</w:t>
        </w:r>
        <w:r>
          <w:rPr>
            <w:rFonts w:eastAsiaTheme="minorEastAsia" w:cstheme="minorBidi"/>
            <w:smallCaps w:val="0"/>
            <w:noProof/>
            <w:kern w:val="2"/>
            <w:sz w:val="22"/>
            <w:szCs w:val="22"/>
            <w:lang w:val="de-CH" w:eastAsia="de-CH"/>
            <w14:ligatures w14:val="standardContextual"/>
          </w:rPr>
          <w:tab/>
        </w:r>
        <w:r w:rsidRPr="005E4705">
          <w:rPr>
            <w:rStyle w:val="Hyperlink"/>
            <w:noProof/>
          </w:rPr>
          <w:t>Auftragsbeschreibung</w:t>
        </w:r>
        <w:r>
          <w:rPr>
            <w:noProof/>
            <w:webHidden/>
          </w:rPr>
          <w:tab/>
        </w:r>
        <w:r>
          <w:rPr>
            <w:noProof/>
            <w:webHidden/>
          </w:rPr>
          <w:fldChar w:fldCharType="begin"/>
        </w:r>
        <w:r>
          <w:rPr>
            <w:noProof/>
            <w:webHidden/>
          </w:rPr>
          <w:instrText xml:space="preserve"> PAGEREF _Toc169228313 \h </w:instrText>
        </w:r>
        <w:r>
          <w:rPr>
            <w:noProof/>
            <w:webHidden/>
          </w:rPr>
        </w:r>
        <w:r>
          <w:rPr>
            <w:noProof/>
            <w:webHidden/>
          </w:rPr>
          <w:fldChar w:fldCharType="separate"/>
        </w:r>
        <w:r>
          <w:rPr>
            <w:noProof/>
            <w:webHidden/>
          </w:rPr>
          <w:t>6</w:t>
        </w:r>
        <w:r>
          <w:rPr>
            <w:noProof/>
            <w:webHidden/>
          </w:rPr>
          <w:fldChar w:fldCharType="end"/>
        </w:r>
      </w:hyperlink>
    </w:p>
    <w:p w14:paraId="1B88CD7A" w14:textId="28C9BB6A" w:rsidR="00923ED8" w:rsidRDefault="00923ED8">
      <w:pPr>
        <w:pStyle w:val="Verzeichnis2"/>
        <w:tabs>
          <w:tab w:val="left" w:pos="800"/>
          <w:tab w:val="right" w:leader="dot" w:pos="9628"/>
        </w:tabs>
        <w:rPr>
          <w:rFonts w:eastAsiaTheme="minorEastAsia" w:cstheme="minorBidi"/>
          <w:smallCaps w:val="0"/>
          <w:noProof/>
          <w:kern w:val="2"/>
          <w:sz w:val="22"/>
          <w:szCs w:val="22"/>
          <w:lang w:val="de-CH" w:eastAsia="de-CH"/>
          <w14:ligatures w14:val="standardContextual"/>
        </w:rPr>
      </w:pPr>
      <w:hyperlink w:anchor="_Toc169228314" w:history="1">
        <w:r w:rsidRPr="005E4705">
          <w:rPr>
            <w:rStyle w:val="Hyperlink"/>
            <w:noProof/>
          </w:rPr>
          <w:t>3.3</w:t>
        </w:r>
        <w:r>
          <w:rPr>
            <w:rFonts w:eastAsiaTheme="minorEastAsia" w:cstheme="minorBidi"/>
            <w:smallCaps w:val="0"/>
            <w:noProof/>
            <w:kern w:val="2"/>
            <w:sz w:val="22"/>
            <w:szCs w:val="22"/>
            <w:lang w:val="de-CH" w:eastAsia="de-CH"/>
            <w14:ligatures w14:val="standardContextual"/>
          </w:rPr>
          <w:tab/>
        </w:r>
        <w:r w:rsidRPr="005E4705">
          <w:rPr>
            <w:rStyle w:val="Hyperlink"/>
            <w:noProof/>
          </w:rPr>
          <w:t>Ziele</w:t>
        </w:r>
        <w:r>
          <w:rPr>
            <w:noProof/>
            <w:webHidden/>
          </w:rPr>
          <w:tab/>
        </w:r>
        <w:r>
          <w:rPr>
            <w:noProof/>
            <w:webHidden/>
          </w:rPr>
          <w:fldChar w:fldCharType="begin"/>
        </w:r>
        <w:r>
          <w:rPr>
            <w:noProof/>
            <w:webHidden/>
          </w:rPr>
          <w:instrText xml:space="preserve"> PAGEREF _Toc169228314 \h </w:instrText>
        </w:r>
        <w:r>
          <w:rPr>
            <w:noProof/>
            <w:webHidden/>
          </w:rPr>
        </w:r>
        <w:r>
          <w:rPr>
            <w:noProof/>
            <w:webHidden/>
          </w:rPr>
          <w:fldChar w:fldCharType="separate"/>
        </w:r>
        <w:r>
          <w:rPr>
            <w:noProof/>
            <w:webHidden/>
          </w:rPr>
          <w:t>6</w:t>
        </w:r>
        <w:r>
          <w:rPr>
            <w:noProof/>
            <w:webHidden/>
          </w:rPr>
          <w:fldChar w:fldCharType="end"/>
        </w:r>
      </w:hyperlink>
    </w:p>
    <w:p w14:paraId="6A3F7A7D" w14:textId="30C03FB5" w:rsidR="00923ED8" w:rsidRDefault="00923ED8">
      <w:pPr>
        <w:pStyle w:val="Verzeichnis2"/>
        <w:tabs>
          <w:tab w:val="left" w:pos="800"/>
          <w:tab w:val="right" w:leader="dot" w:pos="9628"/>
        </w:tabs>
        <w:rPr>
          <w:rFonts w:eastAsiaTheme="minorEastAsia" w:cstheme="minorBidi"/>
          <w:smallCaps w:val="0"/>
          <w:noProof/>
          <w:kern w:val="2"/>
          <w:sz w:val="22"/>
          <w:szCs w:val="22"/>
          <w:lang w:val="de-CH" w:eastAsia="de-CH"/>
          <w14:ligatures w14:val="standardContextual"/>
        </w:rPr>
      </w:pPr>
      <w:hyperlink w:anchor="_Toc169228315" w:history="1">
        <w:r w:rsidRPr="005E4705">
          <w:rPr>
            <w:rStyle w:val="Hyperlink"/>
            <w:noProof/>
          </w:rPr>
          <w:t>3.4</w:t>
        </w:r>
        <w:r>
          <w:rPr>
            <w:rFonts w:eastAsiaTheme="minorEastAsia" w:cstheme="minorBidi"/>
            <w:smallCaps w:val="0"/>
            <w:noProof/>
            <w:kern w:val="2"/>
            <w:sz w:val="22"/>
            <w:szCs w:val="22"/>
            <w:lang w:val="de-CH" w:eastAsia="de-CH"/>
            <w14:ligatures w14:val="standardContextual"/>
          </w:rPr>
          <w:tab/>
        </w:r>
        <w:r w:rsidRPr="005E4705">
          <w:rPr>
            <w:rStyle w:val="Hyperlink"/>
            <w:noProof/>
          </w:rPr>
          <w:t>Abgrenzung</w:t>
        </w:r>
        <w:r>
          <w:rPr>
            <w:noProof/>
            <w:webHidden/>
          </w:rPr>
          <w:tab/>
        </w:r>
        <w:r>
          <w:rPr>
            <w:noProof/>
            <w:webHidden/>
          </w:rPr>
          <w:fldChar w:fldCharType="begin"/>
        </w:r>
        <w:r>
          <w:rPr>
            <w:noProof/>
            <w:webHidden/>
          </w:rPr>
          <w:instrText xml:space="preserve"> PAGEREF _Toc169228315 \h </w:instrText>
        </w:r>
        <w:r>
          <w:rPr>
            <w:noProof/>
            <w:webHidden/>
          </w:rPr>
        </w:r>
        <w:r>
          <w:rPr>
            <w:noProof/>
            <w:webHidden/>
          </w:rPr>
          <w:fldChar w:fldCharType="separate"/>
        </w:r>
        <w:r>
          <w:rPr>
            <w:noProof/>
            <w:webHidden/>
          </w:rPr>
          <w:t>6</w:t>
        </w:r>
        <w:r>
          <w:rPr>
            <w:noProof/>
            <w:webHidden/>
          </w:rPr>
          <w:fldChar w:fldCharType="end"/>
        </w:r>
      </w:hyperlink>
    </w:p>
    <w:p w14:paraId="204AFDF4" w14:textId="1B3C459D" w:rsidR="00923ED8" w:rsidRDefault="00923ED8">
      <w:pPr>
        <w:pStyle w:val="Verzeichnis2"/>
        <w:tabs>
          <w:tab w:val="left" w:pos="800"/>
          <w:tab w:val="right" w:leader="dot" w:pos="9628"/>
        </w:tabs>
        <w:rPr>
          <w:rFonts w:eastAsiaTheme="minorEastAsia" w:cstheme="minorBidi"/>
          <w:smallCaps w:val="0"/>
          <w:noProof/>
          <w:kern w:val="2"/>
          <w:sz w:val="22"/>
          <w:szCs w:val="22"/>
          <w:lang w:val="de-CH" w:eastAsia="de-CH"/>
          <w14:ligatures w14:val="standardContextual"/>
        </w:rPr>
      </w:pPr>
      <w:hyperlink w:anchor="_Toc169228316" w:history="1">
        <w:r w:rsidRPr="005E4705">
          <w:rPr>
            <w:rStyle w:val="Hyperlink"/>
            <w:noProof/>
          </w:rPr>
          <w:t>3.5</w:t>
        </w:r>
        <w:r>
          <w:rPr>
            <w:rFonts w:eastAsiaTheme="minorEastAsia" w:cstheme="minorBidi"/>
            <w:smallCaps w:val="0"/>
            <w:noProof/>
            <w:kern w:val="2"/>
            <w:sz w:val="22"/>
            <w:szCs w:val="22"/>
            <w:lang w:val="de-CH" w:eastAsia="de-CH"/>
            <w14:ligatures w14:val="standardContextual"/>
          </w:rPr>
          <w:tab/>
        </w:r>
        <w:r w:rsidRPr="005E4705">
          <w:rPr>
            <w:rStyle w:val="Hyperlink"/>
            <w:noProof/>
          </w:rPr>
          <w:t>Lieferobjekte</w:t>
        </w:r>
        <w:r>
          <w:rPr>
            <w:noProof/>
            <w:webHidden/>
          </w:rPr>
          <w:tab/>
        </w:r>
        <w:r>
          <w:rPr>
            <w:noProof/>
            <w:webHidden/>
          </w:rPr>
          <w:fldChar w:fldCharType="begin"/>
        </w:r>
        <w:r>
          <w:rPr>
            <w:noProof/>
            <w:webHidden/>
          </w:rPr>
          <w:instrText xml:space="preserve"> PAGEREF _Toc169228316 \h </w:instrText>
        </w:r>
        <w:r>
          <w:rPr>
            <w:noProof/>
            <w:webHidden/>
          </w:rPr>
        </w:r>
        <w:r>
          <w:rPr>
            <w:noProof/>
            <w:webHidden/>
          </w:rPr>
          <w:fldChar w:fldCharType="separate"/>
        </w:r>
        <w:r>
          <w:rPr>
            <w:noProof/>
            <w:webHidden/>
          </w:rPr>
          <w:t>6</w:t>
        </w:r>
        <w:r>
          <w:rPr>
            <w:noProof/>
            <w:webHidden/>
          </w:rPr>
          <w:fldChar w:fldCharType="end"/>
        </w:r>
      </w:hyperlink>
    </w:p>
    <w:p w14:paraId="77FD4CBC" w14:textId="351D0745" w:rsidR="00923ED8" w:rsidRDefault="00923ED8">
      <w:pPr>
        <w:pStyle w:val="Verzeichnis2"/>
        <w:tabs>
          <w:tab w:val="left" w:pos="800"/>
          <w:tab w:val="right" w:leader="dot" w:pos="9628"/>
        </w:tabs>
        <w:rPr>
          <w:rFonts w:eastAsiaTheme="minorEastAsia" w:cstheme="minorBidi"/>
          <w:smallCaps w:val="0"/>
          <w:noProof/>
          <w:kern w:val="2"/>
          <w:sz w:val="22"/>
          <w:szCs w:val="22"/>
          <w:lang w:val="de-CH" w:eastAsia="de-CH"/>
          <w14:ligatures w14:val="standardContextual"/>
        </w:rPr>
      </w:pPr>
      <w:hyperlink w:anchor="_Toc169228317" w:history="1">
        <w:r w:rsidRPr="005E4705">
          <w:rPr>
            <w:rStyle w:val="Hyperlink"/>
            <w:noProof/>
          </w:rPr>
          <w:t>3.6</w:t>
        </w:r>
        <w:r>
          <w:rPr>
            <w:rFonts w:eastAsiaTheme="minorEastAsia" w:cstheme="minorBidi"/>
            <w:smallCaps w:val="0"/>
            <w:noProof/>
            <w:kern w:val="2"/>
            <w:sz w:val="22"/>
            <w:szCs w:val="22"/>
            <w:lang w:val="de-CH" w:eastAsia="de-CH"/>
            <w14:ligatures w14:val="standardContextual"/>
          </w:rPr>
          <w:tab/>
        </w:r>
        <w:r w:rsidRPr="005E4705">
          <w:rPr>
            <w:rStyle w:val="Hyperlink"/>
            <w:noProof/>
          </w:rPr>
          <w:t>Projektorganisation</w:t>
        </w:r>
        <w:r>
          <w:rPr>
            <w:noProof/>
            <w:webHidden/>
          </w:rPr>
          <w:tab/>
        </w:r>
        <w:r>
          <w:rPr>
            <w:noProof/>
            <w:webHidden/>
          </w:rPr>
          <w:fldChar w:fldCharType="begin"/>
        </w:r>
        <w:r>
          <w:rPr>
            <w:noProof/>
            <w:webHidden/>
          </w:rPr>
          <w:instrText xml:space="preserve"> PAGEREF _Toc169228317 \h </w:instrText>
        </w:r>
        <w:r>
          <w:rPr>
            <w:noProof/>
            <w:webHidden/>
          </w:rPr>
        </w:r>
        <w:r>
          <w:rPr>
            <w:noProof/>
            <w:webHidden/>
          </w:rPr>
          <w:fldChar w:fldCharType="separate"/>
        </w:r>
        <w:r>
          <w:rPr>
            <w:noProof/>
            <w:webHidden/>
          </w:rPr>
          <w:t>6</w:t>
        </w:r>
        <w:r>
          <w:rPr>
            <w:noProof/>
            <w:webHidden/>
          </w:rPr>
          <w:fldChar w:fldCharType="end"/>
        </w:r>
      </w:hyperlink>
    </w:p>
    <w:p w14:paraId="4B75B2FF" w14:textId="3DE28E44" w:rsidR="00923ED8" w:rsidRDefault="00923ED8">
      <w:pPr>
        <w:pStyle w:val="Verzeichnis2"/>
        <w:tabs>
          <w:tab w:val="left" w:pos="800"/>
          <w:tab w:val="right" w:leader="dot" w:pos="9628"/>
        </w:tabs>
        <w:rPr>
          <w:rFonts w:eastAsiaTheme="minorEastAsia" w:cstheme="minorBidi"/>
          <w:smallCaps w:val="0"/>
          <w:noProof/>
          <w:kern w:val="2"/>
          <w:sz w:val="22"/>
          <w:szCs w:val="22"/>
          <w:lang w:val="de-CH" w:eastAsia="de-CH"/>
          <w14:ligatures w14:val="standardContextual"/>
        </w:rPr>
      </w:pPr>
      <w:hyperlink w:anchor="_Toc169228318" w:history="1">
        <w:r w:rsidRPr="005E4705">
          <w:rPr>
            <w:rStyle w:val="Hyperlink"/>
            <w:noProof/>
          </w:rPr>
          <w:t>3.7</w:t>
        </w:r>
        <w:r>
          <w:rPr>
            <w:rFonts w:eastAsiaTheme="minorEastAsia" w:cstheme="minorBidi"/>
            <w:smallCaps w:val="0"/>
            <w:noProof/>
            <w:kern w:val="2"/>
            <w:sz w:val="22"/>
            <w:szCs w:val="22"/>
            <w:lang w:val="de-CH" w:eastAsia="de-CH"/>
            <w14:ligatures w14:val="standardContextual"/>
          </w:rPr>
          <w:tab/>
        </w:r>
        <w:r w:rsidRPr="005E4705">
          <w:rPr>
            <w:rStyle w:val="Hyperlink"/>
            <w:noProof/>
          </w:rPr>
          <w:t>Meilensteine</w:t>
        </w:r>
        <w:r>
          <w:rPr>
            <w:noProof/>
            <w:webHidden/>
          </w:rPr>
          <w:tab/>
        </w:r>
        <w:r>
          <w:rPr>
            <w:noProof/>
            <w:webHidden/>
          </w:rPr>
          <w:fldChar w:fldCharType="begin"/>
        </w:r>
        <w:r>
          <w:rPr>
            <w:noProof/>
            <w:webHidden/>
          </w:rPr>
          <w:instrText xml:space="preserve"> PAGEREF _Toc169228318 \h </w:instrText>
        </w:r>
        <w:r>
          <w:rPr>
            <w:noProof/>
            <w:webHidden/>
          </w:rPr>
        </w:r>
        <w:r>
          <w:rPr>
            <w:noProof/>
            <w:webHidden/>
          </w:rPr>
          <w:fldChar w:fldCharType="separate"/>
        </w:r>
        <w:r>
          <w:rPr>
            <w:noProof/>
            <w:webHidden/>
          </w:rPr>
          <w:t>7</w:t>
        </w:r>
        <w:r>
          <w:rPr>
            <w:noProof/>
            <w:webHidden/>
          </w:rPr>
          <w:fldChar w:fldCharType="end"/>
        </w:r>
      </w:hyperlink>
    </w:p>
    <w:p w14:paraId="7D60AD49" w14:textId="281B9889" w:rsidR="00923ED8" w:rsidRDefault="00923ED8">
      <w:pPr>
        <w:pStyle w:val="Verzeichnis2"/>
        <w:tabs>
          <w:tab w:val="left" w:pos="800"/>
          <w:tab w:val="right" w:leader="dot" w:pos="9628"/>
        </w:tabs>
        <w:rPr>
          <w:rFonts w:eastAsiaTheme="minorEastAsia" w:cstheme="minorBidi"/>
          <w:smallCaps w:val="0"/>
          <w:noProof/>
          <w:kern w:val="2"/>
          <w:sz w:val="22"/>
          <w:szCs w:val="22"/>
          <w:lang w:val="de-CH" w:eastAsia="de-CH"/>
          <w14:ligatures w14:val="standardContextual"/>
        </w:rPr>
      </w:pPr>
      <w:hyperlink w:anchor="_Toc169228319" w:history="1">
        <w:r w:rsidRPr="005E4705">
          <w:rPr>
            <w:rStyle w:val="Hyperlink"/>
            <w:noProof/>
          </w:rPr>
          <w:t>3.8</w:t>
        </w:r>
        <w:r>
          <w:rPr>
            <w:rFonts w:eastAsiaTheme="minorEastAsia" w:cstheme="minorBidi"/>
            <w:smallCaps w:val="0"/>
            <w:noProof/>
            <w:kern w:val="2"/>
            <w:sz w:val="22"/>
            <w:szCs w:val="22"/>
            <w:lang w:val="de-CH" w:eastAsia="de-CH"/>
            <w14:ligatures w14:val="standardContextual"/>
          </w:rPr>
          <w:tab/>
        </w:r>
        <w:r w:rsidRPr="005E4705">
          <w:rPr>
            <w:rStyle w:val="Hyperlink"/>
            <w:noProof/>
          </w:rPr>
          <w:t>Hilfsmittel und Kosten</w:t>
        </w:r>
        <w:r>
          <w:rPr>
            <w:noProof/>
            <w:webHidden/>
          </w:rPr>
          <w:tab/>
        </w:r>
        <w:r>
          <w:rPr>
            <w:noProof/>
            <w:webHidden/>
          </w:rPr>
          <w:fldChar w:fldCharType="begin"/>
        </w:r>
        <w:r>
          <w:rPr>
            <w:noProof/>
            <w:webHidden/>
          </w:rPr>
          <w:instrText xml:space="preserve"> PAGEREF _Toc169228319 \h </w:instrText>
        </w:r>
        <w:r>
          <w:rPr>
            <w:noProof/>
            <w:webHidden/>
          </w:rPr>
        </w:r>
        <w:r>
          <w:rPr>
            <w:noProof/>
            <w:webHidden/>
          </w:rPr>
          <w:fldChar w:fldCharType="separate"/>
        </w:r>
        <w:r>
          <w:rPr>
            <w:noProof/>
            <w:webHidden/>
          </w:rPr>
          <w:t>7</w:t>
        </w:r>
        <w:r>
          <w:rPr>
            <w:noProof/>
            <w:webHidden/>
          </w:rPr>
          <w:fldChar w:fldCharType="end"/>
        </w:r>
      </w:hyperlink>
    </w:p>
    <w:p w14:paraId="00E4C2C2" w14:textId="2B317986" w:rsidR="00923ED8" w:rsidRDefault="00923ED8">
      <w:pPr>
        <w:pStyle w:val="Verzeichnis2"/>
        <w:tabs>
          <w:tab w:val="left" w:pos="800"/>
          <w:tab w:val="right" w:leader="dot" w:pos="9628"/>
        </w:tabs>
        <w:rPr>
          <w:rFonts w:eastAsiaTheme="minorEastAsia" w:cstheme="minorBidi"/>
          <w:smallCaps w:val="0"/>
          <w:noProof/>
          <w:kern w:val="2"/>
          <w:sz w:val="22"/>
          <w:szCs w:val="22"/>
          <w:lang w:val="de-CH" w:eastAsia="de-CH"/>
          <w14:ligatures w14:val="standardContextual"/>
        </w:rPr>
      </w:pPr>
      <w:hyperlink w:anchor="_Toc169228320" w:history="1">
        <w:r w:rsidRPr="005E4705">
          <w:rPr>
            <w:rStyle w:val="Hyperlink"/>
            <w:noProof/>
          </w:rPr>
          <w:t>3.9</w:t>
        </w:r>
        <w:r>
          <w:rPr>
            <w:rFonts w:eastAsiaTheme="minorEastAsia" w:cstheme="minorBidi"/>
            <w:smallCaps w:val="0"/>
            <w:noProof/>
            <w:kern w:val="2"/>
            <w:sz w:val="22"/>
            <w:szCs w:val="22"/>
            <w:lang w:val="de-CH" w:eastAsia="de-CH"/>
            <w14:ligatures w14:val="standardContextual"/>
          </w:rPr>
          <w:tab/>
        </w:r>
        <w:r w:rsidRPr="005E4705">
          <w:rPr>
            <w:rStyle w:val="Hyperlink"/>
            <w:noProof/>
          </w:rPr>
          <w:t>Vorkenntnisse</w:t>
        </w:r>
        <w:r>
          <w:rPr>
            <w:noProof/>
            <w:webHidden/>
          </w:rPr>
          <w:tab/>
        </w:r>
        <w:r>
          <w:rPr>
            <w:noProof/>
            <w:webHidden/>
          </w:rPr>
          <w:fldChar w:fldCharType="begin"/>
        </w:r>
        <w:r>
          <w:rPr>
            <w:noProof/>
            <w:webHidden/>
          </w:rPr>
          <w:instrText xml:space="preserve"> PAGEREF _Toc169228320 \h </w:instrText>
        </w:r>
        <w:r>
          <w:rPr>
            <w:noProof/>
            <w:webHidden/>
          </w:rPr>
        </w:r>
        <w:r>
          <w:rPr>
            <w:noProof/>
            <w:webHidden/>
          </w:rPr>
          <w:fldChar w:fldCharType="separate"/>
        </w:r>
        <w:r>
          <w:rPr>
            <w:noProof/>
            <w:webHidden/>
          </w:rPr>
          <w:t>7</w:t>
        </w:r>
        <w:r>
          <w:rPr>
            <w:noProof/>
            <w:webHidden/>
          </w:rPr>
          <w:fldChar w:fldCharType="end"/>
        </w:r>
      </w:hyperlink>
    </w:p>
    <w:p w14:paraId="63103C0E" w14:textId="0EAF8CFA" w:rsidR="00923ED8" w:rsidRDefault="00923ED8">
      <w:pPr>
        <w:pStyle w:val="Verzeichnis2"/>
        <w:tabs>
          <w:tab w:val="left" w:pos="800"/>
          <w:tab w:val="right" w:leader="dot" w:pos="9628"/>
        </w:tabs>
        <w:rPr>
          <w:rFonts w:eastAsiaTheme="minorEastAsia" w:cstheme="minorBidi"/>
          <w:smallCaps w:val="0"/>
          <w:noProof/>
          <w:kern w:val="2"/>
          <w:sz w:val="22"/>
          <w:szCs w:val="22"/>
          <w:lang w:val="de-CH" w:eastAsia="de-CH"/>
          <w14:ligatures w14:val="standardContextual"/>
        </w:rPr>
      </w:pPr>
      <w:hyperlink w:anchor="_Toc169228321" w:history="1">
        <w:r w:rsidRPr="005E4705">
          <w:rPr>
            <w:rStyle w:val="Hyperlink"/>
            <w:noProof/>
          </w:rPr>
          <w:t>3.10</w:t>
        </w:r>
        <w:r>
          <w:rPr>
            <w:rFonts w:eastAsiaTheme="minorEastAsia" w:cstheme="minorBidi"/>
            <w:smallCaps w:val="0"/>
            <w:noProof/>
            <w:kern w:val="2"/>
            <w:sz w:val="22"/>
            <w:szCs w:val="22"/>
            <w:lang w:val="de-CH" w:eastAsia="de-CH"/>
            <w14:ligatures w14:val="standardContextual"/>
          </w:rPr>
          <w:tab/>
        </w:r>
        <w:r w:rsidRPr="005E4705">
          <w:rPr>
            <w:rStyle w:val="Hyperlink"/>
            <w:noProof/>
          </w:rPr>
          <w:t>Neue Lerninhalte</w:t>
        </w:r>
        <w:r>
          <w:rPr>
            <w:noProof/>
            <w:webHidden/>
          </w:rPr>
          <w:tab/>
        </w:r>
        <w:r>
          <w:rPr>
            <w:noProof/>
            <w:webHidden/>
          </w:rPr>
          <w:fldChar w:fldCharType="begin"/>
        </w:r>
        <w:r>
          <w:rPr>
            <w:noProof/>
            <w:webHidden/>
          </w:rPr>
          <w:instrText xml:space="preserve"> PAGEREF _Toc169228321 \h </w:instrText>
        </w:r>
        <w:r>
          <w:rPr>
            <w:noProof/>
            <w:webHidden/>
          </w:rPr>
        </w:r>
        <w:r>
          <w:rPr>
            <w:noProof/>
            <w:webHidden/>
          </w:rPr>
          <w:fldChar w:fldCharType="separate"/>
        </w:r>
        <w:r>
          <w:rPr>
            <w:noProof/>
            <w:webHidden/>
          </w:rPr>
          <w:t>7</w:t>
        </w:r>
        <w:r>
          <w:rPr>
            <w:noProof/>
            <w:webHidden/>
          </w:rPr>
          <w:fldChar w:fldCharType="end"/>
        </w:r>
      </w:hyperlink>
    </w:p>
    <w:p w14:paraId="00DCCC0B" w14:textId="062E52BB" w:rsidR="00923ED8" w:rsidRDefault="00923ED8">
      <w:pPr>
        <w:pStyle w:val="Verzeichnis1"/>
        <w:tabs>
          <w:tab w:val="left" w:pos="400"/>
          <w:tab w:val="right" w:leader="dot" w:pos="9628"/>
        </w:tabs>
        <w:rPr>
          <w:rFonts w:eastAsiaTheme="minorEastAsia" w:cstheme="minorBidi"/>
          <w:b w:val="0"/>
          <w:bCs w:val="0"/>
          <w:caps w:val="0"/>
          <w:noProof/>
          <w:kern w:val="2"/>
          <w:sz w:val="22"/>
          <w:szCs w:val="22"/>
          <w:lang w:val="de-CH" w:eastAsia="de-CH"/>
          <w14:ligatures w14:val="standardContextual"/>
        </w:rPr>
      </w:pPr>
      <w:hyperlink w:anchor="_Toc169228322" w:history="1">
        <w:r w:rsidRPr="005E4705">
          <w:rPr>
            <w:rStyle w:val="Hyperlink"/>
            <w:noProof/>
          </w:rPr>
          <w:t>4</w:t>
        </w:r>
        <w:r>
          <w:rPr>
            <w:rFonts w:eastAsiaTheme="minorEastAsia" w:cstheme="minorBidi"/>
            <w:b w:val="0"/>
            <w:bCs w:val="0"/>
            <w:caps w:val="0"/>
            <w:noProof/>
            <w:kern w:val="2"/>
            <w:sz w:val="22"/>
            <w:szCs w:val="22"/>
            <w:lang w:val="de-CH" w:eastAsia="de-CH"/>
            <w14:ligatures w14:val="standardContextual"/>
          </w:rPr>
          <w:tab/>
        </w:r>
        <w:r w:rsidRPr="005E4705">
          <w:rPr>
            <w:rStyle w:val="Hyperlink"/>
            <w:noProof/>
          </w:rPr>
          <w:t>Zeitplanung</w:t>
        </w:r>
        <w:r>
          <w:rPr>
            <w:noProof/>
            <w:webHidden/>
          </w:rPr>
          <w:tab/>
        </w:r>
        <w:r>
          <w:rPr>
            <w:noProof/>
            <w:webHidden/>
          </w:rPr>
          <w:fldChar w:fldCharType="begin"/>
        </w:r>
        <w:r>
          <w:rPr>
            <w:noProof/>
            <w:webHidden/>
          </w:rPr>
          <w:instrText xml:space="preserve"> PAGEREF _Toc169228322 \h </w:instrText>
        </w:r>
        <w:r>
          <w:rPr>
            <w:noProof/>
            <w:webHidden/>
          </w:rPr>
        </w:r>
        <w:r>
          <w:rPr>
            <w:noProof/>
            <w:webHidden/>
          </w:rPr>
          <w:fldChar w:fldCharType="separate"/>
        </w:r>
        <w:r>
          <w:rPr>
            <w:noProof/>
            <w:webHidden/>
          </w:rPr>
          <w:t>8</w:t>
        </w:r>
        <w:r>
          <w:rPr>
            <w:noProof/>
            <w:webHidden/>
          </w:rPr>
          <w:fldChar w:fldCharType="end"/>
        </w:r>
      </w:hyperlink>
    </w:p>
    <w:p w14:paraId="318C709A" w14:textId="40AA94C8" w:rsidR="00923ED8" w:rsidRDefault="00923ED8">
      <w:pPr>
        <w:pStyle w:val="Verzeichnis1"/>
        <w:tabs>
          <w:tab w:val="left" w:pos="400"/>
          <w:tab w:val="right" w:leader="dot" w:pos="9628"/>
        </w:tabs>
        <w:rPr>
          <w:rFonts w:eastAsiaTheme="minorEastAsia" w:cstheme="minorBidi"/>
          <w:b w:val="0"/>
          <w:bCs w:val="0"/>
          <w:caps w:val="0"/>
          <w:noProof/>
          <w:kern w:val="2"/>
          <w:sz w:val="22"/>
          <w:szCs w:val="22"/>
          <w:lang w:val="de-CH" w:eastAsia="de-CH"/>
          <w14:ligatures w14:val="standardContextual"/>
        </w:rPr>
      </w:pPr>
      <w:hyperlink w:anchor="_Toc169228323" w:history="1">
        <w:r w:rsidRPr="005E4705">
          <w:rPr>
            <w:rStyle w:val="Hyperlink"/>
            <w:noProof/>
          </w:rPr>
          <w:t>5</w:t>
        </w:r>
        <w:r>
          <w:rPr>
            <w:rFonts w:eastAsiaTheme="minorEastAsia" w:cstheme="minorBidi"/>
            <w:b w:val="0"/>
            <w:bCs w:val="0"/>
            <w:caps w:val="0"/>
            <w:noProof/>
            <w:kern w:val="2"/>
            <w:sz w:val="22"/>
            <w:szCs w:val="22"/>
            <w:lang w:val="de-CH" w:eastAsia="de-CH"/>
            <w14:ligatures w14:val="standardContextual"/>
          </w:rPr>
          <w:tab/>
        </w:r>
        <w:r w:rsidRPr="005E4705">
          <w:rPr>
            <w:rStyle w:val="Hyperlink"/>
            <w:noProof/>
          </w:rPr>
          <w:t>Arbeitsrapporte</w:t>
        </w:r>
        <w:r>
          <w:rPr>
            <w:noProof/>
            <w:webHidden/>
          </w:rPr>
          <w:tab/>
        </w:r>
        <w:r>
          <w:rPr>
            <w:noProof/>
            <w:webHidden/>
          </w:rPr>
          <w:fldChar w:fldCharType="begin"/>
        </w:r>
        <w:r>
          <w:rPr>
            <w:noProof/>
            <w:webHidden/>
          </w:rPr>
          <w:instrText xml:space="preserve"> PAGEREF _Toc169228323 \h </w:instrText>
        </w:r>
        <w:r>
          <w:rPr>
            <w:noProof/>
            <w:webHidden/>
          </w:rPr>
        </w:r>
        <w:r>
          <w:rPr>
            <w:noProof/>
            <w:webHidden/>
          </w:rPr>
          <w:fldChar w:fldCharType="separate"/>
        </w:r>
        <w:r>
          <w:rPr>
            <w:noProof/>
            <w:webHidden/>
          </w:rPr>
          <w:t>9</w:t>
        </w:r>
        <w:r>
          <w:rPr>
            <w:noProof/>
            <w:webHidden/>
          </w:rPr>
          <w:fldChar w:fldCharType="end"/>
        </w:r>
      </w:hyperlink>
    </w:p>
    <w:p w14:paraId="73C89D09" w14:textId="7423ADCB" w:rsidR="00923ED8" w:rsidRDefault="00923ED8">
      <w:pPr>
        <w:pStyle w:val="Verzeichnis2"/>
        <w:tabs>
          <w:tab w:val="left" w:pos="800"/>
          <w:tab w:val="right" w:leader="dot" w:pos="9628"/>
        </w:tabs>
        <w:rPr>
          <w:rFonts w:eastAsiaTheme="minorEastAsia" w:cstheme="minorBidi"/>
          <w:smallCaps w:val="0"/>
          <w:noProof/>
          <w:kern w:val="2"/>
          <w:sz w:val="22"/>
          <w:szCs w:val="22"/>
          <w:lang w:val="de-CH" w:eastAsia="de-CH"/>
          <w14:ligatures w14:val="standardContextual"/>
        </w:rPr>
      </w:pPr>
      <w:hyperlink w:anchor="_Toc169228324" w:history="1">
        <w:r w:rsidRPr="005E4705">
          <w:rPr>
            <w:rStyle w:val="Hyperlink"/>
            <w:noProof/>
          </w:rPr>
          <w:t>5.1</w:t>
        </w:r>
        <w:r>
          <w:rPr>
            <w:rFonts w:eastAsiaTheme="minorEastAsia" w:cstheme="minorBidi"/>
            <w:smallCaps w:val="0"/>
            <w:noProof/>
            <w:kern w:val="2"/>
            <w:sz w:val="22"/>
            <w:szCs w:val="22"/>
            <w:lang w:val="de-CH" w:eastAsia="de-CH"/>
            <w14:ligatures w14:val="standardContextual"/>
          </w:rPr>
          <w:tab/>
        </w:r>
        <w:r w:rsidRPr="005E4705">
          <w:rPr>
            <w:rStyle w:val="Hyperlink"/>
            <w:noProof/>
          </w:rPr>
          <w:t>Woche 1: 13.05 – 19.05</w:t>
        </w:r>
        <w:r>
          <w:rPr>
            <w:noProof/>
            <w:webHidden/>
          </w:rPr>
          <w:tab/>
        </w:r>
        <w:r>
          <w:rPr>
            <w:noProof/>
            <w:webHidden/>
          </w:rPr>
          <w:fldChar w:fldCharType="begin"/>
        </w:r>
        <w:r>
          <w:rPr>
            <w:noProof/>
            <w:webHidden/>
          </w:rPr>
          <w:instrText xml:space="preserve"> PAGEREF _Toc169228324 \h </w:instrText>
        </w:r>
        <w:r>
          <w:rPr>
            <w:noProof/>
            <w:webHidden/>
          </w:rPr>
        </w:r>
        <w:r>
          <w:rPr>
            <w:noProof/>
            <w:webHidden/>
          </w:rPr>
          <w:fldChar w:fldCharType="separate"/>
        </w:r>
        <w:r>
          <w:rPr>
            <w:noProof/>
            <w:webHidden/>
          </w:rPr>
          <w:t>9</w:t>
        </w:r>
        <w:r>
          <w:rPr>
            <w:noProof/>
            <w:webHidden/>
          </w:rPr>
          <w:fldChar w:fldCharType="end"/>
        </w:r>
      </w:hyperlink>
    </w:p>
    <w:p w14:paraId="723D467C" w14:textId="014521B0" w:rsidR="00923ED8" w:rsidRDefault="00923ED8">
      <w:pPr>
        <w:pStyle w:val="Verzeichnis2"/>
        <w:tabs>
          <w:tab w:val="left" w:pos="800"/>
          <w:tab w:val="right" w:leader="dot" w:pos="9628"/>
        </w:tabs>
        <w:rPr>
          <w:rFonts w:eastAsiaTheme="minorEastAsia" w:cstheme="minorBidi"/>
          <w:smallCaps w:val="0"/>
          <w:noProof/>
          <w:kern w:val="2"/>
          <w:sz w:val="22"/>
          <w:szCs w:val="22"/>
          <w:lang w:val="de-CH" w:eastAsia="de-CH"/>
          <w14:ligatures w14:val="standardContextual"/>
        </w:rPr>
      </w:pPr>
      <w:hyperlink w:anchor="_Toc169228325" w:history="1">
        <w:r w:rsidRPr="005E4705">
          <w:rPr>
            <w:rStyle w:val="Hyperlink"/>
            <w:noProof/>
          </w:rPr>
          <w:t>5.2</w:t>
        </w:r>
        <w:r>
          <w:rPr>
            <w:rFonts w:eastAsiaTheme="minorEastAsia" w:cstheme="minorBidi"/>
            <w:smallCaps w:val="0"/>
            <w:noProof/>
            <w:kern w:val="2"/>
            <w:sz w:val="22"/>
            <w:szCs w:val="22"/>
            <w:lang w:val="de-CH" w:eastAsia="de-CH"/>
            <w14:ligatures w14:val="standardContextual"/>
          </w:rPr>
          <w:tab/>
        </w:r>
        <w:r w:rsidRPr="005E4705">
          <w:rPr>
            <w:rStyle w:val="Hyperlink"/>
            <w:noProof/>
          </w:rPr>
          <w:t>Woche 2: 20.05 – 26.05</w:t>
        </w:r>
        <w:r>
          <w:rPr>
            <w:noProof/>
            <w:webHidden/>
          </w:rPr>
          <w:tab/>
        </w:r>
        <w:r>
          <w:rPr>
            <w:noProof/>
            <w:webHidden/>
          </w:rPr>
          <w:fldChar w:fldCharType="begin"/>
        </w:r>
        <w:r>
          <w:rPr>
            <w:noProof/>
            <w:webHidden/>
          </w:rPr>
          <w:instrText xml:space="preserve"> PAGEREF _Toc169228325 \h </w:instrText>
        </w:r>
        <w:r>
          <w:rPr>
            <w:noProof/>
            <w:webHidden/>
          </w:rPr>
        </w:r>
        <w:r>
          <w:rPr>
            <w:noProof/>
            <w:webHidden/>
          </w:rPr>
          <w:fldChar w:fldCharType="separate"/>
        </w:r>
        <w:r>
          <w:rPr>
            <w:noProof/>
            <w:webHidden/>
          </w:rPr>
          <w:t>11</w:t>
        </w:r>
        <w:r>
          <w:rPr>
            <w:noProof/>
            <w:webHidden/>
          </w:rPr>
          <w:fldChar w:fldCharType="end"/>
        </w:r>
      </w:hyperlink>
    </w:p>
    <w:p w14:paraId="33C5EDF8" w14:textId="6F2E8860" w:rsidR="00923ED8" w:rsidRDefault="00923ED8">
      <w:pPr>
        <w:pStyle w:val="Verzeichnis2"/>
        <w:tabs>
          <w:tab w:val="left" w:pos="800"/>
          <w:tab w:val="right" w:leader="dot" w:pos="9628"/>
        </w:tabs>
        <w:rPr>
          <w:rFonts w:eastAsiaTheme="minorEastAsia" w:cstheme="minorBidi"/>
          <w:smallCaps w:val="0"/>
          <w:noProof/>
          <w:kern w:val="2"/>
          <w:sz w:val="22"/>
          <w:szCs w:val="22"/>
          <w:lang w:val="de-CH" w:eastAsia="de-CH"/>
          <w14:ligatures w14:val="standardContextual"/>
        </w:rPr>
      </w:pPr>
      <w:hyperlink w:anchor="_Toc169228326" w:history="1">
        <w:r w:rsidRPr="005E4705">
          <w:rPr>
            <w:rStyle w:val="Hyperlink"/>
            <w:noProof/>
          </w:rPr>
          <w:t>5.3</w:t>
        </w:r>
        <w:r>
          <w:rPr>
            <w:rFonts w:eastAsiaTheme="minorEastAsia" w:cstheme="minorBidi"/>
            <w:smallCaps w:val="0"/>
            <w:noProof/>
            <w:kern w:val="2"/>
            <w:sz w:val="22"/>
            <w:szCs w:val="22"/>
            <w:lang w:val="de-CH" w:eastAsia="de-CH"/>
            <w14:ligatures w14:val="standardContextual"/>
          </w:rPr>
          <w:tab/>
        </w:r>
        <w:r w:rsidRPr="005E4705">
          <w:rPr>
            <w:rStyle w:val="Hyperlink"/>
            <w:noProof/>
          </w:rPr>
          <w:t>Woche 3: 27.05 – 02.06</w:t>
        </w:r>
        <w:r>
          <w:rPr>
            <w:noProof/>
            <w:webHidden/>
          </w:rPr>
          <w:tab/>
        </w:r>
        <w:r>
          <w:rPr>
            <w:noProof/>
            <w:webHidden/>
          </w:rPr>
          <w:fldChar w:fldCharType="begin"/>
        </w:r>
        <w:r>
          <w:rPr>
            <w:noProof/>
            <w:webHidden/>
          </w:rPr>
          <w:instrText xml:space="preserve"> PAGEREF _Toc169228326 \h </w:instrText>
        </w:r>
        <w:r>
          <w:rPr>
            <w:noProof/>
            <w:webHidden/>
          </w:rPr>
        </w:r>
        <w:r>
          <w:rPr>
            <w:noProof/>
            <w:webHidden/>
          </w:rPr>
          <w:fldChar w:fldCharType="separate"/>
        </w:r>
        <w:r>
          <w:rPr>
            <w:noProof/>
            <w:webHidden/>
          </w:rPr>
          <w:t>13</w:t>
        </w:r>
        <w:r>
          <w:rPr>
            <w:noProof/>
            <w:webHidden/>
          </w:rPr>
          <w:fldChar w:fldCharType="end"/>
        </w:r>
      </w:hyperlink>
    </w:p>
    <w:p w14:paraId="4B4724BA" w14:textId="1DFF858E" w:rsidR="00923ED8" w:rsidRDefault="00923ED8">
      <w:pPr>
        <w:pStyle w:val="Verzeichnis2"/>
        <w:tabs>
          <w:tab w:val="left" w:pos="800"/>
          <w:tab w:val="right" w:leader="dot" w:pos="9628"/>
        </w:tabs>
        <w:rPr>
          <w:rFonts w:eastAsiaTheme="minorEastAsia" w:cstheme="minorBidi"/>
          <w:smallCaps w:val="0"/>
          <w:noProof/>
          <w:kern w:val="2"/>
          <w:sz w:val="22"/>
          <w:szCs w:val="22"/>
          <w:lang w:val="de-CH" w:eastAsia="de-CH"/>
          <w14:ligatures w14:val="standardContextual"/>
        </w:rPr>
      </w:pPr>
      <w:hyperlink w:anchor="_Toc169228327" w:history="1">
        <w:r w:rsidRPr="005E4705">
          <w:rPr>
            <w:rStyle w:val="Hyperlink"/>
            <w:noProof/>
          </w:rPr>
          <w:t>5.4</w:t>
        </w:r>
        <w:r>
          <w:rPr>
            <w:rFonts w:eastAsiaTheme="minorEastAsia" w:cstheme="minorBidi"/>
            <w:smallCaps w:val="0"/>
            <w:noProof/>
            <w:kern w:val="2"/>
            <w:sz w:val="22"/>
            <w:szCs w:val="22"/>
            <w:lang w:val="de-CH" w:eastAsia="de-CH"/>
            <w14:ligatures w14:val="standardContextual"/>
          </w:rPr>
          <w:tab/>
        </w:r>
        <w:r w:rsidRPr="005E4705">
          <w:rPr>
            <w:rStyle w:val="Hyperlink"/>
            <w:noProof/>
          </w:rPr>
          <w:t>Woche 4: 03.05 – 09.06</w:t>
        </w:r>
        <w:r>
          <w:rPr>
            <w:noProof/>
            <w:webHidden/>
          </w:rPr>
          <w:tab/>
        </w:r>
        <w:r>
          <w:rPr>
            <w:noProof/>
            <w:webHidden/>
          </w:rPr>
          <w:fldChar w:fldCharType="begin"/>
        </w:r>
        <w:r>
          <w:rPr>
            <w:noProof/>
            <w:webHidden/>
          </w:rPr>
          <w:instrText xml:space="preserve"> PAGEREF _Toc169228327 \h </w:instrText>
        </w:r>
        <w:r>
          <w:rPr>
            <w:noProof/>
            <w:webHidden/>
          </w:rPr>
        </w:r>
        <w:r>
          <w:rPr>
            <w:noProof/>
            <w:webHidden/>
          </w:rPr>
          <w:fldChar w:fldCharType="separate"/>
        </w:r>
        <w:r>
          <w:rPr>
            <w:noProof/>
            <w:webHidden/>
          </w:rPr>
          <w:t>15</w:t>
        </w:r>
        <w:r>
          <w:rPr>
            <w:noProof/>
            <w:webHidden/>
          </w:rPr>
          <w:fldChar w:fldCharType="end"/>
        </w:r>
      </w:hyperlink>
    </w:p>
    <w:p w14:paraId="0358C10D" w14:textId="732B88EF" w:rsidR="00923ED8" w:rsidRDefault="00923ED8">
      <w:pPr>
        <w:pStyle w:val="Verzeichnis2"/>
        <w:tabs>
          <w:tab w:val="left" w:pos="800"/>
          <w:tab w:val="right" w:leader="dot" w:pos="9628"/>
        </w:tabs>
        <w:rPr>
          <w:rFonts w:eastAsiaTheme="minorEastAsia" w:cstheme="minorBidi"/>
          <w:smallCaps w:val="0"/>
          <w:noProof/>
          <w:kern w:val="2"/>
          <w:sz w:val="22"/>
          <w:szCs w:val="22"/>
          <w:lang w:val="de-CH" w:eastAsia="de-CH"/>
          <w14:ligatures w14:val="standardContextual"/>
        </w:rPr>
      </w:pPr>
      <w:hyperlink w:anchor="_Toc169228328" w:history="1">
        <w:r w:rsidRPr="005E4705">
          <w:rPr>
            <w:rStyle w:val="Hyperlink"/>
            <w:noProof/>
          </w:rPr>
          <w:t>5.5</w:t>
        </w:r>
        <w:r>
          <w:rPr>
            <w:rFonts w:eastAsiaTheme="minorEastAsia" w:cstheme="minorBidi"/>
            <w:smallCaps w:val="0"/>
            <w:noProof/>
            <w:kern w:val="2"/>
            <w:sz w:val="22"/>
            <w:szCs w:val="22"/>
            <w:lang w:val="de-CH" w:eastAsia="de-CH"/>
            <w14:ligatures w14:val="standardContextual"/>
          </w:rPr>
          <w:tab/>
        </w:r>
        <w:r w:rsidRPr="005E4705">
          <w:rPr>
            <w:rStyle w:val="Hyperlink"/>
            <w:noProof/>
          </w:rPr>
          <w:t>Woche 5: 10.06 – 14.06</w:t>
        </w:r>
        <w:r>
          <w:rPr>
            <w:noProof/>
            <w:webHidden/>
          </w:rPr>
          <w:tab/>
        </w:r>
        <w:r>
          <w:rPr>
            <w:noProof/>
            <w:webHidden/>
          </w:rPr>
          <w:fldChar w:fldCharType="begin"/>
        </w:r>
        <w:r>
          <w:rPr>
            <w:noProof/>
            <w:webHidden/>
          </w:rPr>
          <w:instrText xml:space="preserve"> PAGEREF _Toc169228328 \h </w:instrText>
        </w:r>
        <w:r>
          <w:rPr>
            <w:noProof/>
            <w:webHidden/>
          </w:rPr>
        </w:r>
        <w:r>
          <w:rPr>
            <w:noProof/>
            <w:webHidden/>
          </w:rPr>
          <w:fldChar w:fldCharType="separate"/>
        </w:r>
        <w:r>
          <w:rPr>
            <w:noProof/>
            <w:webHidden/>
          </w:rPr>
          <w:t>16</w:t>
        </w:r>
        <w:r>
          <w:rPr>
            <w:noProof/>
            <w:webHidden/>
          </w:rPr>
          <w:fldChar w:fldCharType="end"/>
        </w:r>
      </w:hyperlink>
    </w:p>
    <w:p w14:paraId="7EF2BC27" w14:textId="41602A92" w:rsidR="00923ED8" w:rsidRDefault="00923ED8">
      <w:pPr>
        <w:pStyle w:val="Verzeichnis1"/>
        <w:tabs>
          <w:tab w:val="left" w:pos="400"/>
          <w:tab w:val="right" w:leader="dot" w:pos="9628"/>
        </w:tabs>
        <w:rPr>
          <w:rFonts w:eastAsiaTheme="minorEastAsia" w:cstheme="minorBidi"/>
          <w:b w:val="0"/>
          <w:bCs w:val="0"/>
          <w:caps w:val="0"/>
          <w:noProof/>
          <w:kern w:val="2"/>
          <w:sz w:val="22"/>
          <w:szCs w:val="22"/>
          <w:lang w:val="de-CH" w:eastAsia="de-CH"/>
          <w14:ligatures w14:val="standardContextual"/>
        </w:rPr>
      </w:pPr>
      <w:hyperlink w:anchor="_Toc169228329" w:history="1">
        <w:r w:rsidRPr="005E4705">
          <w:rPr>
            <w:rStyle w:val="Hyperlink"/>
            <w:noProof/>
          </w:rPr>
          <w:t>6</w:t>
        </w:r>
        <w:r>
          <w:rPr>
            <w:rFonts w:eastAsiaTheme="minorEastAsia" w:cstheme="minorBidi"/>
            <w:b w:val="0"/>
            <w:bCs w:val="0"/>
            <w:caps w:val="0"/>
            <w:noProof/>
            <w:kern w:val="2"/>
            <w:sz w:val="22"/>
            <w:szCs w:val="22"/>
            <w:lang w:val="de-CH" w:eastAsia="de-CH"/>
            <w14:ligatures w14:val="standardContextual"/>
          </w:rPr>
          <w:tab/>
        </w:r>
        <w:r w:rsidRPr="005E4705">
          <w:rPr>
            <w:rStyle w:val="Hyperlink"/>
            <w:noProof/>
          </w:rPr>
          <w:t>Protokolle</w:t>
        </w:r>
        <w:r>
          <w:rPr>
            <w:noProof/>
            <w:webHidden/>
          </w:rPr>
          <w:tab/>
        </w:r>
        <w:r>
          <w:rPr>
            <w:noProof/>
            <w:webHidden/>
          </w:rPr>
          <w:fldChar w:fldCharType="begin"/>
        </w:r>
        <w:r>
          <w:rPr>
            <w:noProof/>
            <w:webHidden/>
          </w:rPr>
          <w:instrText xml:space="preserve"> PAGEREF _Toc169228329 \h </w:instrText>
        </w:r>
        <w:r>
          <w:rPr>
            <w:noProof/>
            <w:webHidden/>
          </w:rPr>
        </w:r>
        <w:r>
          <w:rPr>
            <w:noProof/>
            <w:webHidden/>
          </w:rPr>
          <w:fldChar w:fldCharType="separate"/>
        </w:r>
        <w:r>
          <w:rPr>
            <w:noProof/>
            <w:webHidden/>
          </w:rPr>
          <w:t>17</w:t>
        </w:r>
        <w:r>
          <w:rPr>
            <w:noProof/>
            <w:webHidden/>
          </w:rPr>
          <w:fldChar w:fldCharType="end"/>
        </w:r>
      </w:hyperlink>
    </w:p>
    <w:p w14:paraId="4129195B" w14:textId="4513D621" w:rsidR="00923ED8" w:rsidRDefault="00923ED8">
      <w:pPr>
        <w:pStyle w:val="Verzeichnis2"/>
        <w:tabs>
          <w:tab w:val="left" w:pos="800"/>
          <w:tab w:val="right" w:leader="dot" w:pos="9628"/>
        </w:tabs>
        <w:rPr>
          <w:rFonts w:eastAsiaTheme="minorEastAsia" w:cstheme="minorBidi"/>
          <w:smallCaps w:val="0"/>
          <w:noProof/>
          <w:kern w:val="2"/>
          <w:sz w:val="22"/>
          <w:szCs w:val="22"/>
          <w:lang w:val="de-CH" w:eastAsia="de-CH"/>
          <w14:ligatures w14:val="standardContextual"/>
        </w:rPr>
      </w:pPr>
      <w:hyperlink w:anchor="_Toc169228330" w:history="1">
        <w:r w:rsidRPr="005E4705">
          <w:rPr>
            <w:rStyle w:val="Hyperlink"/>
            <w:noProof/>
          </w:rPr>
          <w:t>6.1</w:t>
        </w:r>
        <w:r>
          <w:rPr>
            <w:rFonts w:eastAsiaTheme="minorEastAsia" w:cstheme="minorBidi"/>
            <w:smallCaps w:val="0"/>
            <w:noProof/>
            <w:kern w:val="2"/>
            <w:sz w:val="22"/>
            <w:szCs w:val="22"/>
            <w:lang w:val="de-CH" w:eastAsia="de-CH"/>
            <w14:ligatures w14:val="standardContextual"/>
          </w:rPr>
          <w:tab/>
        </w:r>
        <w:r w:rsidRPr="005E4705">
          <w:rPr>
            <w:rStyle w:val="Hyperlink"/>
            <w:noProof/>
          </w:rPr>
          <w:t>Kickoff-Meeting</w:t>
        </w:r>
        <w:r>
          <w:rPr>
            <w:noProof/>
            <w:webHidden/>
          </w:rPr>
          <w:tab/>
        </w:r>
        <w:r>
          <w:rPr>
            <w:noProof/>
            <w:webHidden/>
          </w:rPr>
          <w:fldChar w:fldCharType="begin"/>
        </w:r>
        <w:r>
          <w:rPr>
            <w:noProof/>
            <w:webHidden/>
          </w:rPr>
          <w:instrText xml:space="preserve"> PAGEREF _Toc169228330 \h </w:instrText>
        </w:r>
        <w:r>
          <w:rPr>
            <w:noProof/>
            <w:webHidden/>
          </w:rPr>
        </w:r>
        <w:r>
          <w:rPr>
            <w:noProof/>
            <w:webHidden/>
          </w:rPr>
          <w:fldChar w:fldCharType="separate"/>
        </w:r>
        <w:r>
          <w:rPr>
            <w:noProof/>
            <w:webHidden/>
          </w:rPr>
          <w:t>17</w:t>
        </w:r>
        <w:r>
          <w:rPr>
            <w:noProof/>
            <w:webHidden/>
          </w:rPr>
          <w:fldChar w:fldCharType="end"/>
        </w:r>
      </w:hyperlink>
    </w:p>
    <w:p w14:paraId="60BE9531" w14:textId="214AB0B2" w:rsidR="00923ED8" w:rsidRDefault="00923ED8">
      <w:pPr>
        <w:pStyle w:val="Verzeichnis2"/>
        <w:tabs>
          <w:tab w:val="left" w:pos="800"/>
          <w:tab w:val="right" w:leader="dot" w:pos="9628"/>
        </w:tabs>
        <w:rPr>
          <w:rFonts w:eastAsiaTheme="minorEastAsia" w:cstheme="minorBidi"/>
          <w:smallCaps w:val="0"/>
          <w:noProof/>
          <w:kern w:val="2"/>
          <w:sz w:val="22"/>
          <w:szCs w:val="22"/>
          <w:lang w:val="de-CH" w:eastAsia="de-CH"/>
          <w14:ligatures w14:val="standardContextual"/>
        </w:rPr>
      </w:pPr>
      <w:hyperlink w:anchor="_Toc169228331" w:history="1">
        <w:r w:rsidRPr="005E4705">
          <w:rPr>
            <w:rStyle w:val="Hyperlink"/>
            <w:noProof/>
          </w:rPr>
          <w:t>6.2</w:t>
        </w:r>
        <w:r>
          <w:rPr>
            <w:rFonts w:eastAsiaTheme="minorEastAsia" w:cstheme="minorBidi"/>
            <w:smallCaps w:val="0"/>
            <w:noProof/>
            <w:kern w:val="2"/>
            <w:sz w:val="22"/>
            <w:szCs w:val="22"/>
            <w:lang w:val="de-CH" w:eastAsia="de-CH"/>
            <w14:ligatures w14:val="standardContextual"/>
          </w:rPr>
          <w:tab/>
        </w:r>
        <w:r w:rsidRPr="005E4705">
          <w:rPr>
            <w:rStyle w:val="Hyperlink"/>
            <w:noProof/>
          </w:rPr>
          <w:t>1. Meeting</w:t>
        </w:r>
        <w:r>
          <w:rPr>
            <w:noProof/>
            <w:webHidden/>
          </w:rPr>
          <w:tab/>
        </w:r>
        <w:r>
          <w:rPr>
            <w:noProof/>
            <w:webHidden/>
          </w:rPr>
          <w:fldChar w:fldCharType="begin"/>
        </w:r>
        <w:r>
          <w:rPr>
            <w:noProof/>
            <w:webHidden/>
          </w:rPr>
          <w:instrText xml:space="preserve"> PAGEREF _Toc169228331 \h </w:instrText>
        </w:r>
        <w:r>
          <w:rPr>
            <w:noProof/>
            <w:webHidden/>
          </w:rPr>
        </w:r>
        <w:r>
          <w:rPr>
            <w:noProof/>
            <w:webHidden/>
          </w:rPr>
          <w:fldChar w:fldCharType="separate"/>
        </w:r>
        <w:r>
          <w:rPr>
            <w:noProof/>
            <w:webHidden/>
          </w:rPr>
          <w:t>17</w:t>
        </w:r>
        <w:r>
          <w:rPr>
            <w:noProof/>
            <w:webHidden/>
          </w:rPr>
          <w:fldChar w:fldCharType="end"/>
        </w:r>
      </w:hyperlink>
    </w:p>
    <w:p w14:paraId="0A6E708A" w14:textId="6D222DF9" w:rsidR="00923ED8" w:rsidRDefault="00923ED8">
      <w:pPr>
        <w:pStyle w:val="Verzeichnis2"/>
        <w:tabs>
          <w:tab w:val="left" w:pos="800"/>
          <w:tab w:val="right" w:leader="dot" w:pos="9628"/>
        </w:tabs>
        <w:rPr>
          <w:rFonts w:eastAsiaTheme="minorEastAsia" w:cstheme="minorBidi"/>
          <w:smallCaps w:val="0"/>
          <w:noProof/>
          <w:kern w:val="2"/>
          <w:sz w:val="22"/>
          <w:szCs w:val="22"/>
          <w:lang w:val="de-CH" w:eastAsia="de-CH"/>
          <w14:ligatures w14:val="standardContextual"/>
        </w:rPr>
      </w:pPr>
      <w:hyperlink w:anchor="_Toc169228332" w:history="1">
        <w:r w:rsidRPr="005E4705">
          <w:rPr>
            <w:rStyle w:val="Hyperlink"/>
            <w:noProof/>
          </w:rPr>
          <w:t>6.3</w:t>
        </w:r>
        <w:r>
          <w:rPr>
            <w:rFonts w:eastAsiaTheme="minorEastAsia" w:cstheme="minorBidi"/>
            <w:smallCaps w:val="0"/>
            <w:noProof/>
            <w:kern w:val="2"/>
            <w:sz w:val="22"/>
            <w:szCs w:val="22"/>
            <w:lang w:val="de-CH" w:eastAsia="de-CH"/>
            <w14:ligatures w14:val="standardContextual"/>
          </w:rPr>
          <w:tab/>
        </w:r>
        <w:r w:rsidRPr="005E4705">
          <w:rPr>
            <w:rStyle w:val="Hyperlink"/>
            <w:noProof/>
          </w:rPr>
          <w:t>2. Meeting</w:t>
        </w:r>
        <w:r>
          <w:rPr>
            <w:noProof/>
            <w:webHidden/>
          </w:rPr>
          <w:tab/>
        </w:r>
        <w:r>
          <w:rPr>
            <w:noProof/>
            <w:webHidden/>
          </w:rPr>
          <w:fldChar w:fldCharType="begin"/>
        </w:r>
        <w:r>
          <w:rPr>
            <w:noProof/>
            <w:webHidden/>
          </w:rPr>
          <w:instrText xml:space="preserve"> PAGEREF _Toc169228332 \h </w:instrText>
        </w:r>
        <w:r>
          <w:rPr>
            <w:noProof/>
            <w:webHidden/>
          </w:rPr>
        </w:r>
        <w:r>
          <w:rPr>
            <w:noProof/>
            <w:webHidden/>
          </w:rPr>
          <w:fldChar w:fldCharType="separate"/>
        </w:r>
        <w:r>
          <w:rPr>
            <w:noProof/>
            <w:webHidden/>
          </w:rPr>
          <w:t>18</w:t>
        </w:r>
        <w:r>
          <w:rPr>
            <w:noProof/>
            <w:webHidden/>
          </w:rPr>
          <w:fldChar w:fldCharType="end"/>
        </w:r>
      </w:hyperlink>
    </w:p>
    <w:p w14:paraId="49E01BA6" w14:textId="71617551" w:rsidR="00923ED8" w:rsidRDefault="00923ED8">
      <w:pPr>
        <w:pStyle w:val="Verzeichnis3"/>
        <w:tabs>
          <w:tab w:val="left" w:pos="1200"/>
          <w:tab w:val="right" w:leader="dot" w:pos="9628"/>
        </w:tabs>
        <w:rPr>
          <w:rFonts w:eastAsiaTheme="minorEastAsia" w:cstheme="minorBidi"/>
          <w:i w:val="0"/>
          <w:iCs w:val="0"/>
          <w:noProof/>
          <w:kern w:val="2"/>
          <w:sz w:val="22"/>
          <w:szCs w:val="22"/>
          <w:lang w:val="de-CH" w:eastAsia="de-CH"/>
          <w14:ligatures w14:val="standardContextual"/>
        </w:rPr>
      </w:pPr>
      <w:hyperlink w:anchor="_Toc169228333" w:history="1">
        <w:r w:rsidRPr="005E4705">
          <w:rPr>
            <w:rStyle w:val="Hyperlink"/>
            <w:noProof/>
          </w:rPr>
          <w:t>6.3.1</w:t>
        </w:r>
        <w:r>
          <w:rPr>
            <w:rFonts w:eastAsiaTheme="minorEastAsia" w:cstheme="minorBidi"/>
            <w:i w:val="0"/>
            <w:iCs w:val="0"/>
            <w:noProof/>
            <w:kern w:val="2"/>
            <w:sz w:val="22"/>
            <w:szCs w:val="22"/>
            <w:lang w:val="de-CH" w:eastAsia="de-CH"/>
            <w14:ligatures w14:val="standardContextual"/>
          </w:rPr>
          <w:tab/>
        </w:r>
        <w:r w:rsidRPr="005E4705">
          <w:rPr>
            <w:rStyle w:val="Hyperlink"/>
            <w:noProof/>
          </w:rPr>
          <w:t>Teil 1</w:t>
        </w:r>
        <w:r>
          <w:rPr>
            <w:noProof/>
            <w:webHidden/>
          </w:rPr>
          <w:tab/>
        </w:r>
        <w:r>
          <w:rPr>
            <w:noProof/>
            <w:webHidden/>
          </w:rPr>
          <w:fldChar w:fldCharType="begin"/>
        </w:r>
        <w:r>
          <w:rPr>
            <w:noProof/>
            <w:webHidden/>
          </w:rPr>
          <w:instrText xml:space="preserve"> PAGEREF _Toc169228333 \h </w:instrText>
        </w:r>
        <w:r>
          <w:rPr>
            <w:noProof/>
            <w:webHidden/>
          </w:rPr>
        </w:r>
        <w:r>
          <w:rPr>
            <w:noProof/>
            <w:webHidden/>
          </w:rPr>
          <w:fldChar w:fldCharType="separate"/>
        </w:r>
        <w:r>
          <w:rPr>
            <w:noProof/>
            <w:webHidden/>
          </w:rPr>
          <w:t>18</w:t>
        </w:r>
        <w:r>
          <w:rPr>
            <w:noProof/>
            <w:webHidden/>
          </w:rPr>
          <w:fldChar w:fldCharType="end"/>
        </w:r>
      </w:hyperlink>
    </w:p>
    <w:p w14:paraId="35918E04" w14:textId="6E8A5268" w:rsidR="00923ED8" w:rsidRDefault="00923ED8">
      <w:pPr>
        <w:pStyle w:val="Verzeichnis3"/>
        <w:tabs>
          <w:tab w:val="left" w:pos="1200"/>
          <w:tab w:val="right" w:leader="dot" w:pos="9628"/>
        </w:tabs>
        <w:rPr>
          <w:rFonts w:eastAsiaTheme="minorEastAsia" w:cstheme="minorBidi"/>
          <w:i w:val="0"/>
          <w:iCs w:val="0"/>
          <w:noProof/>
          <w:kern w:val="2"/>
          <w:sz w:val="22"/>
          <w:szCs w:val="22"/>
          <w:lang w:val="de-CH" w:eastAsia="de-CH"/>
          <w14:ligatures w14:val="standardContextual"/>
        </w:rPr>
      </w:pPr>
      <w:hyperlink w:anchor="_Toc169228334" w:history="1">
        <w:r w:rsidRPr="005E4705">
          <w:rPr>
            <w:rStyle w:val="Hyperlink"/>
            <w:noProof/>
          </w:rPr>
          <w:t>6.3.2</w:t>
        </w:r>
        <w:r>
          <w:rPr>
            <w:rFonts w:eastAsiaTheme="minorEastAsia" w:cstheme="minorBidi"/>
            <w:i w:val="0"/>
            <w:iCs w:val="0"/>
            <w:noProof/>
            <w:kern w:val="2"/>
            <w:sz w:val="22"/>
            <w:szCs w:val="22"/>
            <w:lang w:val="de-CH" w:eastAsia="de-CH"/>
            <w14:ligatures w14:val="standardContextual"/>
          </w:rPr>
          <w:tab/>
        </w:r>
        <w:r w:rsidRPr="005E4705">
          <w:rPr>
            <w:rStyle w:val="Hyperlink"/>
            <w:noProof/>
          </w:rPr>
          <w:t>Teil 2</w:t>
        </w:r>
        <w:r>
          <w:rPr>
            <w:noProof/>
            <w:webHidden/>
          </w:rPr>
          <w:tab/>
        </w:r>
        <w:r>
          <w:rPr>
            <w:noProof/>
            <w:webHidden/>
          </w:rPr>
          <w:fldChar w:fldCharType="begin"/>
        </w:r>
        <w:r>
          <w:rPr>
            <w:noProof/>
            <w:webHidden/>
          </w:rPr>
          <w:instrText xml:space="preserve"> PAGEREF _Toc169228334 \h </w:instrText>
        </w:r>
        <w:r>
          <w:rPr>
            <w:noProof/>
            <w:webHidden/>
          </w:rPr>
        </w:r>
        <w:r>
          <w:rPr>
            <w:noProof/>
            <w:webHidden/>
          </w:rPr>
          <w:fldChar w:fldCharType="separate"/>
        </w:r>
        <w:r>
          <w:rPr>
            <w:noProof/>
            <w:webHidden/>
          </w:rPr>
          <w:t>19</w:t>
        </w:r>
        <w:r>
          <w:rPr>
            <w:noProof/>
            <w:webHidden/>
          </w:rPr>
          <w:fldChar w:fldCharType="end"/>
        </w:r>
      </w:hyperlink>
    </w:p>
    <w:p w14:paraId="2C01F9B5" w14:textId="49BD3988" w:rsidR="00923ED8" w:rsidRDefault="00923ED8">
      <w:pPr>
        <w:pStyle w:val="Verzeichnis1"/>
        <w:tabs>
          <w:tab w:val="left" w:pos="400"/>
          <w:tab w:val="right" w:leader="dot" w:pos="9628"/>
        </w:tabs>
        <w:rPr>
          <w:rFonts w:eastAsiaTheme="minorEastAsia" w:cstheme="minorBidi"/>
          <w:b w:val="0"/>
          <w:bCs w:val="0"/>
          <w:caps w:val="0"/>
          <w:noProof/>
          <w:kern w:val="2"/>
          <w:sz w:val="22"/>
          <w:szCs w:val="22"/>
          <w:lang w:val="de-CH" w:eastAsia="de-CH"/>
          <w14:ligatures w14:val="standardContextual"/>
        </w:rPr>
      </w:pPr>
      <w:hyperlink w:anchor="_Toc169228335" w:history="1">
        <w:r w:rsidRPr="005E4705">
          <w:rPr>
            <w:rStyle w:val="Hyperlink"/>
            <w:noProof/>
          </w:rPr>
          <w:t>7</w:t>
        </w:r>
        <w:r>
          <w:rPr>
            <w:rFonts w:eastAsiaTheme="minorEastAsia" w:cstheme="minorBidi"/>
            <w:b w:val="0"/>
            <w:bCs w:val="0"/>
            <w:caps w:val="0"/>
            <w:noProof/>
            <w:kern w:val="2"/>
            <w:sz w:val="22"/>
            <w:szCs w:val="22"/>
            <w:lang w:val="de-CH" w:eastAsia="de-CH"/>
            <w14:ligatures w14:val="standardContextual"/>
          </w:rPr>
          <w:tab/>
        </w:r>
        <w:r w:rsidRPr="005E4705">
          <w:rPr>
            <w:rStyle w:val="Hyperlink"/>
            <w:noProof/>
          </w:rPr>
          <w:t>Systemdokumentation</w:t>
        </w:r>
        <w:r>
          <w:rPr>
            <w:noProof/>
            <w:webHidden/>
          </w:rPr>
          <w:tab/>
        </w:r>
        <w:r>
          <w:rPr>
            <w:noProof/>
            <w:webHidden/>
          </w:rPr>
          <w:fldChar w:fldCharType="begin"/>
        </w:r>
        <w:r>
          <w:rPr>
            <w:noProof/>
            <w:webHidden/>
          </w:rPr>
          <w:instrText xml:space="preserve"> PAGEREF _Toc169228335 \h </w:instrText>
        </w:r>
        <w:r>
          <w:rPr>
            <w:noProof/>
            <w:webHidden/>
          </w:rPr>
        </w:r>
        <w:r>
          <w:rPr>
            <w:noProof/>
            <w:webHidden/>
          </w:rPr>
          <w:fldChar w:fldCharType="separate"/>
        </w:r>
        <w:r>
          <w:rPr>
            <w:noProof/>
            <w:webHidden/>
          </w:rPr>
          <w:t>20</w:t>
        </w:r>
        <w:r>
          <w:rPr>
            <w:noProof/>
            <w:webHidden/>
          </w:rPr>
          <w:fldChar w:fldCharType="end"/>
        </w:r>
      </w:hyperlink>
    </w:p>
    <w:p w14:paraId="62D56ED1" w14:textId="0665FD7B" w:rsidR="00923ED8" w:rsidRDefault="00923ED8">
      <w:pPr>
        <w:pStyle w:val="Verzeichnis2"/>
        <w:tabs>
          <w:tab w:val="left" w:pos="800"/>
          <w:tab w:val="right" w:leader="dot" w:pos="9628"/>
        </w:tabs>
        <w:rPr>
          <w:rFonts w:eastAsiaTheme="minorEastAsia" w:cstheme="minorBidi"/>
          <w:smallCaps w:val="0"/>
          <w:noProof/>
          <w:kern w:val="2"/>
          <w:sz w:val="22"/>
          <w:szCs w:val="22"/>
          <w:lang w:val="de-CH" w:eastAsia="de-CH"/>
          <w14:ligatures w14:val="standardContextual"/>
        </w:rPr>
      </w:pPr>
      <w:hyperlink w:anchor="_Toc169228336" w:history="1">
        <w:r w:rsidRPr="005E4705">
          <w:rPr>
            <w:rStyle w:val="Hyperlink"/>
            <w:noProof/>
          </w:rPr>
          <w:t>7.1</w:t>
        </w:r>
        <w:r>
          <w:rPr>
            <w:rFonts w:eastAsiaTheme="minorEastAsia" w:cstheme="minorBidi"/>
            <w:smallCaps w:val="0"/>
            <w:noProof/>
            <w:kern w:val="2"/>
            <w:sz w:val="22"/>
            <w:szCs w:val="22"/>
            <w:lang w:val="de-CH" w:eastAsia="de-CH"/>
            <w14:ligatures w14:val="standardContextual"/>
          </w:rPr>
          <w:tab/>
        </w:r>
        <w:r w:rsidRPr="005E4705">
          <w:rPr>
            <w:rStyle w:val="Hyperlink"/>
            <w:noProof/>
          </w:rPr>
          <w:t>Systemarchitektur</w:t>
        </w:r>
        <w:r>
          <w:rPr>
            <w:noProof/>
            <w:webHidden/>
          </w:rPr>
          <w:tab/>
        </w:r>
        <w:r>
          <w:rPr>
            <w:noProof/>
            <w:webHidden/>
          </w:rPr>
          <w:fldChar w:fldCharType="begin"/>
        </w:r>
        <w:r>
          <w:rPr>
            <w:noProof/>
            <w:webHidden/>
          </w:rPr>
          <w:instrText xml:space="preserve"> PAGEREF _Toc169228336 \h </w:instrText>
        </w:r>
        <w:r>
          <w:rPr>
            <w:noProof/>
            <w:webHidden/>
          </w:rPr>
        </w:r>
        <w:r>
          <w:rPr>
            <w:noProof/>
            <w:webHidden/>
          </w:rPr>
          <w:fldChar w:fldCharType="separate"/>
        </w:r>
        <w:r>
          <w:rPr>
            <w:noProof/>
            <w:webHidden/>
          </w:rPr>
          <w:t>20</w:t>
        </w:r>
        <w:r>
          <w:rPr>
            <w:noProof/>
            <w:webHidden/>
          </w:rPr>
          <w:fldChar w:fldCharType="end"/>
        </w:r>
      </w:hyperlink>
    </w:p>
    <w:p w14:paraId="31092E81" w14:textId="2C0E15C1" w:rsidR="00923ED8" w:rsidRDefault="00923ED8">
      <w:pPr>
        <w:pStyle w:val="Verzeichnis3"/>
        <w:tabs>
          <w:tab w:val="left" w:pos="1200"/>
          <w:tab w:val="right" w:leader="dot" w:pos="9628"/>
        </w:tabs>
        <w:rPr>
          <w:rFonts w:eastAsiaTheme="minorEastAsia" w:cstheme="minorBidi"/>
          <w:i w:val="0"/>
          <w:iCs w:val="0"/>
          <w:noProof/>
          <w:kern w:val="2"/>
          <w:sz w:val="22"/>
          <w:szCs w:val="22"/>
          <w:lang w:val="de-CH" w:eastAsia="de-CH"/>
          <w14:ligatures w14:val="standardContextual"/>
        </w:rPr>
      </w:pPr>
      <w:hyperlink w:anchor="_Toc169228337" w:history="1">
        <w:r w:rsidRPr="005E4705">
          <w:rPr>
            <w:rStyle w:val="Hyperlink"/>
            <w:noProof/>
          </w:rPr>
          <w:t>7.1.1</w:t>
        </w:r>
        <w:r>
          <w:rPr>
            <w:rFonts w:eastAsiaTheme="minorEastAsia" w:cstheme="minorBidi"/>
            <w:i w:val="0"/>
            <w:iCs w:val="0"/>
            <w:noProof/>
            <w:kern w:val="2"/>
            <w:sz w:val="22"/>
            <w:szCs w:val="22"/>
            <w:lang w:val="de-CH" w:eastAsia="de-CH"/>
            <w14:ligatures w14:val="standardContextual"/>
          </w:rPr>
          <w:tab/>
        </w:r>
        <w:r w:rsidRPr="005E4705">
          <w:rPr>
            <w:rStyle w:val="Hyperlink"/>
            <w:noProof/>
          </w:rPr>
          <w:t>Sensor</w:t>
        </w:r>
        <w:r>
          <w:rPr>
            <w:noProof/>
            <w:webHidden/>
          </w:rPr>
          <w:tab/>
        </w:r>
        <w:r>
          <w:rPr>
            <w:noProof/>
            <w:webHidden/>
          </w:rPr>
          <w:fldChar w:fldCharType="begin"/>
        </w:r>
        <w:r>
          <w:rPr>
            <w:noProof/>
            <w:webHidden/>
          </w:rPr>
          <w:instrText xml:space="preserve"> PAGEREF _Toc169228337 \h </w:instrText>
        </w:r>
        <w:r>
          <w:rPr>
            <w:noProof/>
            <w:webHidden/>
          </w:rPr>
        </w:r>
        <w:r>
          <w:rPr>
            <w:noProof/>
            <w:webHidden/>
          </w:rPr>
          <w:fldChar w:fldCharType="separate"/>
        </w:r>
        <w:r>
          <w:rPr>
            <w:noProof/>
            <w:webHidden/>
          </w:rPr>
          <w:t>20</w:t>
        </w:r>
        <w:r>
          <w:rPr>
            <w:noProof/>
            <w:webHidden/>
          </w:rPr>
          <w:fldChar w:fldCharType="end"/>
        </w:r>
      </w:hyperlink>
    </w:p>
    <w:p w14:paraId="4849D7E4" w14:textId="51A78D48" w:rsidR="00923ED8" w:rsidRDefault="00923ED8">
      <w:pPr>
        <w:pStyle w:val="Verzeichnis3"/>
        <w:tabs>
          <w:tab w:val="left" w:pos="1200"/>
          <w:tab w:val="right" w:leader="dot" w:pos="9628"/>
        </w:tabs>
        <w:rPr>
          <w:rFonts w:eastAsiaTheme="minorEastAsia" w:cstheme="minorBidi"/>
          <w:i w:val="0"/>
          <w:iCs w:val="0"/>
          <w:noProof/>
          <w:kern w:val="2"/>
          <w:sz w:val="22"/>
          <w:szCs w:val="22"/>
          <w:lang w:val="de-CH" w:eastAsia="de-CH"/>
          <w14:ligatures w14:val="standardContextual"/>
        </w:rPr>
      </w:pPr>
      <w:hyperlink w:anchor="_Toc169228338" w:history="1">
        <w:r w:rsidRPr="005E4705">
          <w:rPr>
            <w:rStyle w:val="Hyperlink"/>
            <w:noProof/>
          </w:rPr>
          <w:t>7.1.2</w:t>
        </w:r>
        <w:r>
          <w:rPr>
            <w:rFonts w:eastAsiaTheme="minorEastAsia" w:cstheme="minorBidi"/>
            <w:i w:val="0"/>
            <w:iCs w:val="0"/>
            <w:noProof/>
            <w:kern w:val="2"/>
            <w:sz w:val="22"/>
            <w:szCs w:val="22"/>
            <w:lang w:val="de-CH" w:eastAsia="de-CH"/>
            <w14:ligatures w14:val="standardContextual"/>
          </w:rPr>
          <w:tab/>
        </w:r>
        <w:r w:rsidRPr="005E4705">
          <w:rPr>
            <w:rStyle w:val="Hyperlink"/>
            <w:noProof/>
          </w:rPr>
          <w:t>Wassersteuerung</w:t>
        </w:r>
        <w:r>
          <w:rPr>
            <w:noProof/>
            <w:webHidden/>
          </w:rPr>
          <w:tab/>
        </w:r>
        <w:r>
          <w:rPr>
            <w:noProof/>
            <w:webHidden/>
          </w:rPr>
          <w:fldChar w:fldCharType="begin"/>
        </w:r>
        <w:r>
          <w:rPr>
            <w:noProof/>
            <w:webHidden/>
          </w:rPr>
          <w:instrText xml:space="preserve"> PAGEREF _Toc169228338 \h </w:instrText>
        </w:r>
        <w:r>
          <w:rPr>
            <w:noProof/>
            <w:webHidden/>
          </w:rPr>
        </w:r>
        <w:r>
          <w:rPr>
            <w:noProof/>
            <w:webHidden/>
          </w:rPr>
          <w:fldChar w:fldCharType="separate"/>
        </w:r>
        <w:r>
          <w:rPr>
            <w:noProof/>
            <w:webHidden/>
          </w:rPr>
          <w:t>20</w:t>
        </w:r>
        <w:r>
          <w:rPr>
            <w:noProof/>
            <w:webHidden/>
          </w:rPr>
          <w:fldChar w:fldCharType="end"/>
        </w:r>
      </w:hyperlink>
    </w:p>
    <w:p w14:paraId="53EC152D" w14:textId="77ECB0F1" w:rsidR="00923ED8" w:rsidRDefault="00923ED8">
      <w:pPr>
        <w:pStyle w:val="Verzeichnis3"/>
        <w:tabs>
          <w:tab w:val="left" w:pos="1200"/>
          <w:tab w:val="right" w:leader="dot" w:pos="9628"/>
        </w:tabs>
        <w:rPr>
          <w:rFonts w:eastAsiaTheme="minorEastAsia" w:cstheme="minorBidi"/>
          <w:i w:val="0"/>
          <w:iCs w:val="0"/>
          <w:noProof/>
          <w:kern w:val="2"/>
          <w:sz w:val="22"/>
          <w:szCs w:val="22"/>
          <w:lang w:val="de-CH" w:eastAsia="de-CH"/>
          <w14:ligatures w14:val="standardContextual"/>
        </w:rPr>
      </w:pPr>
      <w:hyperlink w:anchor="_Toc169228339" w:history="1">
        <w:r w:rsidRPr="005E4705">
          <w:rPr>
            <w:rStyle w:val="Hyperlink"/>
            <w:noProof/>
          </w:rPr>
          <w:t>7.1.3</w:t>
        </w:r>
        <w:r>
          <w:rPr>
            <w:rFonts w:eastAsiaTheme="minorEastAsia" w:cstheme="minorBidi"/>
            <w:i w:val="0"/>
            <w:iCs w:val="0"/>
            <w:noProof/>
            <w:kern w:val="2"/>
            <w:sz w:val="22"/>
            <w:szCs w:val="22"/>
            <w:lang w:val="de-CH" w:eastAsia="de-CH"/>
            <w14:ligatures w14:val="standardContextual"/>
          </w:rPr>
          <w:tab/>
        </w:r>
        <w:r w:rsidRPr="005E4705">
          <w:rPr>
            <w:rStyle w:val="Hyperlink"/>
            <w:noProof/>
          </w:rPr>
          <w:t>Hub</w:t>
        </w:r>
        <w:r>
          <w:rPr>
            <w:noProof/>
            <w:webHidden/>
          </w:rPr>
          <w:tab/>
        </w:r>
        <w:r>
          <w:rPr>
            <w:noProof/>
            <w:webHidden/>
          </w:rPr>
          <w:fldChar w:fldCharType="begin"/>
        </w:r>
        <w:r>
          <w:rPr>
            <w:noProof/>
            <w:webHidden/>
          </w:rPr>
          <w:instrText xml:space="preserve"> PAGEREF _Toc169228339 \h </w:instrText>
        </w:r>
        <w:r>
          <w:rPr>
            <w:noProof/>
            <w:webHidden/>
          </w:rPr>
        </w:r>
        <w:r>
          <w:rPr>
            <w:noProof/>
            <w:webHidden/>
          </w:rPr>
          <w:fldChar w:fldCharType="separate"/>
        </w:r>
        <w:r>
          <w:rPr>
            <w:noProof/>
            <w:webHidden/>
          </w:rPr>
          <w:t>20</w:t>
        </w:r>
        <w:r>
          <w:rPr>
            <w:noProof/>
            <w:webHidden/>
          </w:rPr>
          <w:fldChar w:fldCharType="end"/>
        </w:r>
      </w:hyperlink>
    </w:p>
    <w:p w14:paraId="22F546E7" w14:textId="7E34E9ED" w:rsidR="00923ED8" w:rsidRDefault="00923ED8">
      <w:pPr>
        <w:pStyle w:val="Verzeichnis2"/>
        <w:tabs>
          <w:tab w:val="left" w:pos="800"/>
          <w:tab w:val="right" w:leader="dot" w:pos="9628"/>
        </w:tabs>
        <w:rPr>
          <w:rFonts w:eastAsiaTheme="minorEastAsia" w:cstheme="minorBidi"/>
          <w:smallCaps w:val="0"/>
          <w:noProof/>
          <w:kern w:val="2"/>
          <w:sz w:val="22"/>
          <w:szCs w:val="22"/>
          <w:lang w:val="de-CH" w:eastAsia="de-CH"/>
          <w14:ligatures w14:val="standardContextual"/>
        </w:rPr>
      </w:pPr>
      <w:hyperlink w:anchor="_Toc169228340" w:history="1">
        <w:r w:rsidRPr="005E4705">
          <w:rPr>
            <w:rStyle w:val="Hyperlink"/>
            <w:noProof/>
          </w:rPr>
          <w:t>7.2</w:t>
        </w:r>
        <w:r>
          <w:rPr>
            <w:rFonts w:eastAsiaTheme="minorEastAsia" w:cstheme="minorBidi"/>
            <w:smallCaps w:val="0"/>
            <w:noProof/>
            <w:kern w:val="2"/>
            <w:sz w:val="22"/>
            <w:szCs w:val="22"/>
            <w:lang w:val="de-CH" w:eastAsia="de-CH"/>
            <w14:ligatures w14:val="standardContextual"/>
          </w:rPr>
          <w:tab/>
        </w:r>
        <w:r w:rsidRPr="005E4705">
          <w:rPr>
            <w:rStyle w:val="Hyperlink"/>
            <w:noProof/>
          </w:rPr>
          <w:t>Systemanforderungen</w:t>
        </w:r>
        <w:r>
          <w:rPr>
            <w:noProof/>
            <w:webHidden/>
          </w:rPr>
          <w:tab/>
        </w:r>
        <w:r>
          <w:rPr>
            <w:noProof/>
            <w:webHidden/>
          </w:rPr>
          <w:fldChar w:fldCharType="begin"/>
        </w:r>
        <w:r>
          <w:rPr>
            <w:noProof/>
            <w:webHidden/>
          </w:rPr>
          <w:instrText xml:space="preserve"> PAGEREF _Toc169228340 \h </w:instrText>
        </w:r>
        <w:r>
          <w:rPr>
            <w:noProof/>
            <w:webHidden/>
          </w:rPr>
        </w:r>
        <w:r>
          <w:rPr>
            <w:noProof/>
            <w:webHidden/>
          </w:rPr>
          <w:fldChar w:fldCharType="separate"/>
        </w:r>
        <w:r>
          <w:rPr>
            <w:noProof/>
            <w:webHidden/>
          </w:rPr>
          <w:t>21</w:t>
        </w:r>
        <w:r>
          <w:rPr>
            <w:noProof/>
            <w:webHidden/>
          </w:rPr>
          <w:fldChar w:fldCharType="end"/>
        </w:r>
      </w:hyperlink>
    </w:p>
    <w:p w14:paraId="36ADC072" w14:textId="2A9606B0" w:rsidR="00923ED8" w:rsidRDefault="00923ED8">
      <w:pPr>
        <w:pStyle w:val="Verzeichnis3"/>
        <w:tabs>
          <w:tab w:val="left" w:pos="1200"/>
          <w:tab w:val="right" w:leader="dot" w:pos="9628"/>
        </w:tabs>
        <w:rPr>
          <w:rFonts w:eastAsiaTheme="minorEastAsia" w:cstheme="minorBidi"/>
          <w:i w:val="0"/>
          <w:iCs w:val="0"/>
          <w:noProof/>
          <w:kern w:val="2"/>
          <w:sz w:val="22"/>
          <w:szCs w:val="22"/>
          <w:lang w:val="de-CH" w:eastAsia="de-CH"/>
          <w14:ligatures w14:val="standardContextual"/>
        </w:rPr>
      </w:pPr>
      <w:hyperlink w:anchor="_Toc169228341" w:history="1">
        <w:r w:rsidRPr="005E4705">
          <w:rPr>
            <w:rStyle w:val="Hyperlink"/>
            <w:noProof/>
          </w:rPr>
          <w:t>7.2.1</w:t>
        </w:r>
        <w:r>
          <w:rPr>
            <w:rFonts w:eastAsiaTheme="minorEastAsia" w:cstheme="minorBidi"/>
            <w:i w:val="0"/>
            <w:iCs w:val="0"/>
            <w:noProof/>
            <w:kern w:val="2"/>
            <w:sz w:val="22"/>
            <w:szCs w:val="22"/>
            <w:lang w:val="de-CH" w:eastAsia="de-CH"/>
            <w14:ligatures w14:val="standardContextual"/>
          </w:rPr>
          <w:tab/>
        </w:r>
        <w:r w:rsidRPr="005E4705">
          <w:rPr>
            <w:rStyle w:val="Hyperlink"/>
            <w:noProof/>
          </w:rPr>
          <w:t>Funktionale Anforderungen</w:t>
        </w:r>
        <w:r>
          <w:rPr>
            <w:noProof/>
            <w:webHidden/>
          </w:rPr>
          <w:tab/>
        </w:r>
        <w:r>
          <w:rPr>
            <w:noProof/>
            <w:webHidden/>
          </w:rPr>
          <w:fldChar w:fldCharType="begin"/>
        </w:r>
        <w:r>
          <w:rPr>
            <w:noProof/>
            <w:webHidden/>
          </w:rPr>
          <w:instrText xml:space="preserve"> PAGEREF _Toc169228341 \h </w:instrText>
        </w:r>
        <w:r>
          <w:rPr>
            <w:noProof/>
            <w:webHidden/>
          </w:rPr>
        </w:r>
        <w:r>
          <w:rPr>
            <w:noProof/>
            <w:webHidden/>
          </w:rPr>
          <w:fldChar w:fldCharType="separate"/>
        </w:r>
        <w:r>
          <w:rPr>
            <w:noProof/>
            <w:webHidden/>
          </w:rPr>
          <w:t>21</w:t>
        </w:r>
        <w:r>
          <w:rPr>
            <w:noProof/>
            <w:webHidden/>
          </w:rPr>
          <w:fldChar w:fldCharType="end"/>
        </w:r>
      </w:hyperlink>
    </w:p>
    <w:p w14:paraId="42BC958E" w14:textId="76193A79" w:rsidR="00923ED8" w:rsidRDefault="00923ED8">
      <w:pPr>
        <w:pStyle w:val="Verzeichnis3"/>
        <w:tabs>
          <w:tab w:val="left" w:pos="1200"/>
          <w:tab w:val="right" w:leader="dot" w:pos="9628"/>
        </w:tabs>
        <w:rPr>
          <w:rFonts w:eastAsiaTheme="minorEastAsia" w:cstheme="minorBidi"/>
          <w:i w:val="0"/>
          <w:iCs w:val="0"/>
          <w:noProof/>
          <w:kern w:val="2"/>
          <w:sz w:val="22"/>
          <w:szCs w:val="22"/>
          <w:lang w:val="de-CH" w:eastAsia="de-CH"/>
          <w14:ligatures w14:val="standardContextual"/>
        </w:rPr>
      </w:pPr>
      <w:hyperlink w:anchor="_Toc169228342" w:history="1">
        <w:r w:rsidRPr="005E4705">
          <w:rPr>
            <w:rStyle w:val="Hyperlink"/>
            <w:noProof/>
          </w:rPr>
          <w:t>7.2.2</w:t>
        </w:r>
        <w:r>
          <w:rPr>
            <w:rFonts w:eastAsiaTheme="minorEastAsia" w:cstheme="minorBidi"/>
            <w:i w:val="0"/>
            <w:iCs w:val="0"/>
            <w:noProof/>
            <w:kern w:val="2"/>
            <w:sz w:val="22"/>
            <w:szCs w:val="22"/>
            <w:lang w:val="de-CH" w:eastAsia="de-CH"/>
            <w14:ligatures w14:val="standardContextual"/>
          </w:rPr>
          <w:tab/>
        </w:r>
        <w:r w:rsidRPr="005E4705">
          <w:rPr>
            <w:rStyle w:val="Hyperlink"/>
            <w:noProof/>
          </w:rPr>
          <w:t>Nicht-funktionale Anforderungen</w:t>
        </w:r>
        <w:r>
          <w:rPr>
            <w:noProof/>
            <w:webHidden/>
          </w:rPr>
          <w:tab/>
        </w:r>
        <w:r>
          <w:rPr>
            <w:noProof/>
            <w:webHidden/>
          </w:rPr>
          <w:fldChar w:fldCharType="begin"/>
        </w:r>
        <w:r>
          <w:rPr>
            <w:noProof/>
            <w:webHidden/>
          </w:rPr>
          <w:instrText xml:space="preserve"> PAGEREF _Toc169228342 \h </w:instrText>
        </w:r>
        <w:r>
          <w:rPr>
            <w:noProof/>
            <w:webHidden/>
          </w:rPr>
        </w:r>
        <w:r>
          <w:rPr>
            <w:noProof/>
            <w:webHidden/>
          </w:rPr>
          <w:fldChar w:fldCharType="separate"/>
        </w:r>
        <w:r>
          <w:rPr>
            <w:noProof/>
            <w:webHidden/>
          </w:rPr>
          <w:t>21</w:t>
        </w:r>
        <w:r>
          <w:rPr>
            <w:noProof/>
            <w:webHidden/>
          </w:rPr>
          <w:fldChar w:fldCharType="end"/>
        </w:r>
      </w:hyperlink>
    </w:p>
    <w:p w14:paraId="57C22EA5" w14:textId="3176D871" w:rsidR="00923ED8" w:rsidRDefault="00923ED8">
      <w:pPr>
        <w:pStyle w:val="Verzeichnis2"/>
        <w:tabs>
          <w:tab w:val="left" w:pos="800"/>
          <w:tab w:val="right" w:leader="dot" w:pos="9628"/>
        </w:tabs>
        <w:rPr>
          <w:rFonts w:eastAsiaTheme="minorEastAsia" w:cstheme="minorBidi"/>
          <w:smallCaps w:val="0"/>
          <w:noProof/>
          <w:kern w:val="2"/>
          <w:sz w:val="22"/>
          <w:szCs w:val="22"/>
          <w:lang w:val="de-CH" w:eastAsia="de-CH"/>
          <w14:ligatures w14:val="standardContextual"/>
        </w:rPr>
      </w:pPr>
      <w:hyperlink w:anchor="_Toc169228343" w:history="1">
        <w:r w:rsidRPr="005E4705">
          <w:rPr>
            <w:rStyle w:val="Hyperlink"/>
            <w:noProof/>
          </w:rPr>
          <w:t>7.3</w:t>
        </w:r>
        <w:r>
          <w:rPr>
            <w:rFonts w:eastAsiaTheme="minorEastAsia" w:cstheme="minorBidi"/>
            <w:smallCaps w:val="0"/>
            <w:noProof/>
            <w:kern w:val="2"/>
            <w:sz w:val="22"/>
            <w:szCs w:val="22"/>
            <w:lang w:val="de-CH" w:eastAsia="de-CH"/>
            <w14:ligatures w14:val="standardContextual"/>
          </w:rPr>
          <w:tab/>
        </w:r>
        <w:r w:rsidRPr="005E4705">
          <w:rPr>
            <w:rStyle w:val="Hyperlink"/>
            <w:noProof/>
          </w:rPr>
          <w:t>Sicherheitsaspekte</w:t>
        </w:r>
        <w:r>
          <w:rPr>
            <w:noProof/>
            <w:webHidden/>
          </w:rPr>
          <w:tab/>
        </w:r>
        <w:r>
          <w:rPr>
            <w:noProof/>
            <w:webHidden/>
          </w:rPr>
          <w:fldChar w:fldCharType="begin"/>
        </w:r>
        <w:r>
          <w:rPr>
            <w:noProof/>
            <w:webHidden/>
          </w:rPr>
          <w:instrText xml:space="preserve"> PAGEREF _Toc169228343 \h </w:instrText>
        </w:r>
        <w:r>
          <w:rPr>
            <w:noProof/>
            <w:webHidden/>
          </w:rPr>
        </w:r>
        <w:r>
          <w:rPr>
            <w:noProof/>
            <w:webHidden/>
          </w:rPr>
          <w:fldChar w:fldCharType="separate"/>
        </w:r>
        <w:r>
          <w:rPr>
            <w:noProof/>
            <w:webHidden/>
          </w:rPr>
          <w:t>21</w:t>
        </w:r>
        <w:r>
          <w:rPr>
            <w:noProof/>
            <w:webHidden/>
          </w:rPr>
          <w:fldChar w:fldCharType="end"/>
        </w:r>
      </w:hyperlink>
    </w:p>
    <w:p w14:paraId="4F844369" w14:textId="1B55E990" w:rsidR="00923ED8" w:rsidRDefault="00923ED8">
      <w:pPr>
        <w:pStyle w:val="Verzeichnis2"/>
        <w:tabs>
          <w:tab w:val="left" w:pos="800"/>
          <w:tab w:val="right" w:leader="dot" w:pos="9628"/>
        </w:tabs>
        <w:rPr>
          <w:rFonts w:eastAsiaTheme="minorEastAsia" w:cstheme="minorBidi"/>
          <w:smallCaps w:val="0"/>
          <w:noProof/>
          <w:kern w:val="2"/>
          <w:sz w:val="22"/>
          <w:szCs w:val="22"/>
          <w:lang w:val="de-CH" w:eastAsia="de-CH"/>
          <w14:ligatures w14:val="standardContextual"/>
        </w:rPr>
      </w:pPr>
      <w:hyperlink w:anchor="_Toc169228344" w:history="1">
        <w:r w:rsidRPr="005E4705">
          <w:rPr>
            <w:rStyle w:val="Hyperlink"/>
            <w:noProof/>
          </w:rPr>
          <w:t>7.4</w:t>
        </w:r>
        <w:r>
          <w:rPr>
            <w:rFonts w:eastAsiaTheme="minorEastAsia" w:cstheme="minorBidi"/>
            <w:smallCaps w:val="0"/>
            <w:noProof/>
            <w:kern w:val="2"/>
            <w:sz w:val="22"/>
            <w:szCs w:val="22"/>
            <w:lang w:val="de-CH" w:eastAsia="de-CH"/>
            <w14:ligatures w14:val="standardContextual"/>
          </w:rPr>
          <w:tab/>
        </w:r>
        <w:r w:rsidRPr="005E4705">
          <w:rPr>
            <w:rStyle w:val="Hyperlink"/>
            <w:noProof/>
          </w:rPr>
          <w:t>Entwicklungsumgebung</w:t>
        </w:r>
        <w:r>
          <w:rPr>
            <w:noProof/>
            <w:webHidden/>
          </w:rPr>
          <w:tab/>
        </w:r>
        <w:r>
          <w:rPr>
            <w:noProof/>
            <w:webHidden/>
          </w:rPr>
          <w:fldChar w:fldCharType="begin"/>
        </w:r>
        <w:r>
          <w:rPr>
            <w:noProof/>
            <w:webHidden/>
          </w:rPr>
          <w:instrText xml:space="preserve"> PAGEREF _Toc169228344 \h </w:instrText>
        </w:r>
        <w:r>
          <w:rPr>
            <w:noProof/>
            <w:webHidden/>
          </w:rPr>
        </w:r>
        <w:r>
          <w:rPr>
            <w:noProof/>
            <w:webHidden/>
          </w:rPr>
          <w:fldChar w:fldCharType="separate"/>
        </w:r>
        <w:r>
          <w:rPr>
            <w:noProof/>
            <w:webHidden/>
          </w:rPr>
          <w:t>22</w:t>
        </w:r>
        <w:r>
          <w:rPr>
            <w:noProof/>
            <w:webHidden/>
          </w:rPr>
          <w:fldChar w:fldCharType="end"/>
        </w:r>
      </w:hyperlink>
    </w:p>
    <w:p w14:paraId="201AFA53" w14:textId="4C72FB93" w:rsidR="00923ED8" w:rsidRDefault="00923ED8">
      <w:pPr>
        <w:pStyle w:val="Verzeichnis3"/>
        <w:tabs>
          <w:tab w:val="left" w:pos="1200"/>
          <w:tab w:val="right" w:leader="dot" w:pos="9628"/>
        </w:tabs>
        <w:rPr>
          <w:rFonts w:eastAsiaTheme="minorEastAsia" w:cstheme="minorBidi"/>
          <w:i w:val="0"/>
          <w:iCs w:val="0"/>
          <w:noProof/>
          <w:kern w:val="2"/>
          <w:sz w:val="22"/>
          <w:szCs w:val="22"/>
          <w:lang w:val="de-CH" w:eastAsia="de-CH"/>
          <w14:ligatures w14:val="standardContextual"/>
        </w:rPr>
      </w:pPr>
      <w:hyperlink w:anchor="_Toc169228345" w:history="1">
        <w:r w:rsidRPr="005E4705">
          <w:rPr>
            <w:rStyle w:val="Hyperlink"/>
            <w:noProof/>
          </w:rPr>
          <w:t>7.4.1</w:t>
        </w:r>
        <w:r>
          <w:rPr>
            <w:rFonts w:eastAsiaTheme="minorEastAsia" w:cstheme="minorBidi"/>
            <w:i w:val="0"/>
            <w:iCs w:val="0"/>
            <w:noProof/>
            <w:kern w:val="2"/>
            <w:sz w:val="22"/>
            <w:szCs w:val="22"/>
            <w:lang w:val="de-CH" w:eastAsia="de-CH"/>
            <w14:ligatures w14:val="standardContextual"/>
          </w:rPr>
          <w:tab/>
        </w:r>
        <w:r w:rsidRPr="005E4705">
          <w:rPr>
            <w:rStyle w:val="Hyperlink"/>
            <w:noProof/>
          </w:rPr>
          <w:t>Einrichtung Arduino</w:t>
        </w:r>
        <w:r>
          <w:rPr>
            <w:noProof/>
            <w:webHidden/>
          </w:rPr>
          <w:tab/>
        </w:r>
        <w:r>
          <w:rPr>
            <w:noProof/>
            <w:webHidden/>
          </w:rPr>
          <w:fldChar w:fldCharType="begin"/>
        </w:r>
        <w:r>
          <w:rPr>
            <w:noProof/>
            <w:webHidden/>
          </w:rPr>
          <w:instrText xml:space="preserve"> PAGEREF _Toc169228345 \h </w:instrText>
        </w:r>
        <w:r>
          <w:rPr>
            <w:noProof/>
            <w:webHidden/>
          </w:rPr>
        </w:r>
        <w:r>
          <w:rPr>
            <w:noProof/>
            <w:webHidden/>
          </w:rPr>
          <w:fldChar w:fldCharType="separate"/>
        </w:r>
        <w:r>
          <w:rPr>
            <w:noProof/>
            <w:webHidden/>
          </w:rPr>
          <w:t>22</w:t>
        </w:r>
        <w:r>
          <w:rPr>
            <w:noProof/>
            <w:webHidden/>
          </w:rPr>
          <w:fldChar w:fldCharType="end"/>
        </w:r>
      </w:hyperlink>
    </w:p>
    <w:p w14:paraId="4601FA33" w14:textId="52311288" w:rsidR="00923ED8" w:rsidRDefault="00923ED8">
      <w:pPr>
        <w:pStyle w:val="Verzeichnis3"/>
        <w:tabs>
          <w:tab w:val="left" w:pos="1200"/>
          <w:tab w:val="right" w:leader="dot" w:pos="9628"/>
        </w:tabs>
        <w:rPr>
          <w:rFonts w:eastAsiaTheme="minorEastAsia" w:cstheme="minorBidi"/>
          <w:i w:val="0"/>
          <w:iCs w:val="0"/>
          <w:noProof/>
          <w:kern w:val="2"/>
          <w:sz w:val="22"/>
          <w:szCs w:val="22"/>
          <w:lang w:val="de-CH" w:eastAsia="de-CH"/>
          <w14:ligatures w14:val="standardContextual"/>
        </w:rPr>
      </w:pPr>
      <w:hyperlink w:anchor="_Toc169228346" w:history="1">
        <w:r w:rsidRPr="005E4705">
          <w:rPr>
            <w:rStyle w:val="Hyperlink"/>
            <w:noProof/>
            <w:lang w:val="de-CH"/>
          </w:rPr>
          <w:t>7.4.2</w:t>
        </w:r>
        <w:r>
          <w:rPr>
            <w:rFonts w:eastAsiaTheme="minorEastAsia" w:cstheme="minorBidi"/>
            <w:i w:val="0"/>
            <w:iCs w:val="0"/>
            <w:noProof/>
            <w:kern w:val="2"/>
            <w:sz w:val="22"/>
            <w:szCs w:val="22"/>
            <w:lang w:val="de-CH" w:eastAsia="de-CH"/>
            <w14:ligatures w14:val="standardContextual"/>
          </w:rPr>
          <w:tab/>
        </w:r>
        <w:r w:rsidRPr="005E4705">
          <w:rPr>
            <w:rStyle w:val="Hyperlink"/>
            <w:noProof/>
            <w:lang w:val="de-CH"/>
          </w:rPr>
          <w:t>Einrichtung Visual Studio Code</w:t>
        </w:r>
        <w:r>
          <w:rPr>
            <w:noProof/>
            <w:webHidden/>
          </w:rPr>
          <w:tab/>
        </w:r>
        <w:r>
          <w:rPr>
            <w:noProof/>
            <w:webHidden/>
          </w:rPr>
          <w:fldChar w:fldCharType="begin"/>
        </w:r>
        <w:r>
          <w:rPr>
            <w:noProof/>
            <w:webHidden/>
          </w:rPr>
          <w:instrText xml:space="preserve"> PAGEREF _Toc169228346 \h </w:instrText>
        </w:r>
        <w:r>
          <w:rPr>
            <w:noProof/>
            <w:webHidden/>
          </w:rPr>
        </w:r>
        <w:r>
          <w:rPr>
            <w:noProof/>
            <w:webHidden/>
          </w:rPr>
          <w:fldChar w:fldCharType="separate"/>
        </w:r>
        <w:r>
          <w:rPr>
            <w:noProof/>
            <w:webHidden/>
          </w:rPr>
          <w:t>23</w:t>
        </w:r>
        <w:r>
          <w:rPr>
            <w:noProof/>
            <w:webHidden/>
          </w:rPr>
          <w:fldChar w:fldCharType="end"/>
        </w:r>
      </w:hyperlink>
    </w:p>
    <w:p w14:paraId="54E84B45" w14:textId="173182C0" w:rsidR="00923ED8" w:rsidRDefault="00923ED8">
      <w:pPr>
        <w:pStyle w:val="Verzeichnis3"/>
        <w:tabs>
          <w:tab w:val="left" w:pos="1200"/>
          <w:tab w:val="right" w:leader="dot" w:pos="9628"/>
        </w:tabs>
        <w:rPr>
          <w:rFonts w:eastAsiaTheme="minorEastAsia" w:cstheme="minorBidi"/>
          <w:i w:val="0"/>
          <w:iCs w:val="0"/>
          <w:noProof/>
          <w:kern w:val="2"/>
          <w:sz w:val="22"/>
          <w:szCs w:val="22"/>
          <w:lang w:val="de-CH" w:eastAsia="de-CH"/>
          <w14:ligatures w14:val="standardContextual"/>
        </w:rPr>
      </w:pPr>
      <w:hyperlink w:anchor="_Toc169228347" w:history="1">
        <w:r w:rsidRPr="005E4705">
          <w:rPr>
            <w:rStyle w:val="Hyperlink"/>
            <w:noProof/>
          </w:rPr>
          <w:t>7.4.3</w:t>
        </w:r>
        <w:r>
          <w:rPr>
            <w:rFonts w:eastAsiaTheme="minorEastAsia" w:cstheme="minorBidi"/>
            <w:i w:val="0"/>
            <w:iCs w:val="0"/>
            <w:noProof/>
            <w:kern w:val="2"/>
            <w:sz w:val="22"/>
            <w:szCs w:val="22"/>
            <w:lang w:val="de-CH" w:eastAsia="de-CH"/>
            <w14:ligatures w14:val="standardContextual"/>
          </w:rPr>
          <w:tab/>
        </w:r>
        <w:r w:rsidRPr="005E4705">
          <w:rPr>
            <w:rStyle w:val="Hyperlink"/>
            <w:noProof/>
          </w:rPr>
          <w:t>Weitere Entwicklungswerkzeuge</w:t>
        </w:r>
        <w:r>
          <w:rPr>
            <w:noProof/>
            <w:webHidden/>
          </w:rPr>
          <w:tab/>
        </w:r>
        <w:r>
          <w:rPr>
            <w:noProof/>
            <w:webHidden/>
          </w:rPr>
          <w:fldChar w:fldCharType="begin"/>
        </w:r>
        <w:r>
          <w:rPr>
            <w:noProof/>
            <w:webHidden/>
          </w:rPr>
          <w:instrText xml:space="preserve"> PAGEREF _Toc169228347 \h </w:instrText>
        </w:r>
        <w:r>
          <w:rPr>
            <w:noProof/>
            <w:webHidden/>
          </w:rPr>
        </w:r>
        <w:r>
          <w:rPr>
            <w:noProof/>
            <w:webHidden/>
          </w:rPr>
          <w:fldChar w:fldCharType="separate"/>
        </w:r>
        <w:r>
          <w:rPr>
            <w:noProof/>
            <w:webHidden/>
          </w:rPr>
          <w:t>23</w:t>
        </w:r>
        <w:r>
          <w:rPr>
            <w:noProof/>
            <w:webHidden/>
          </w:rPr>
          <w:fldChar w:fldCharType="end"/>
        </w:r>
      </w:hyperlink>
    </w:p>
    <w:p w14:paraId="6E9C809D" w14:textId="62180830" w:rsidR="00923ED8" w:rsidRDefault="00923ED8">
      <w:pPr>
        <w:pStyle w:val="Verzeichnis2"/>
        <w:tabs>
          <w:tab w:val="left" w:pos="800"/>
          <w:tab w:val="right" w:leader="dot" w:pos="9628"/>
        </w:tabs>
        <w:rPr>
          <w:rFonts w:eastAsiaTheme="minorEastAsia" w:cstheme="minorBidi"/>
          <w:smallCaps w:val="0"/>
          <w:noProof/>
          <w:kern w:val="2"/>
          <w:sz w:val="22"/>
          <w:szCs w:val="22"/>
          <w:lang w:val="de-CH" w:eastAsia="de-CH"/>
          <w14:ligatures w14:val="standardContextual"/>
        </w:rPr>
      </w:pPr>
      <w:hyperlink w:anchor="_Toc169228348" w:history="1">
        <w:r w:rsidRPr="005E4705">
          <w:rPr>
            <w:rStyle w:val="Hyperlink"/>
            <w:noProof/>
          </w:rPr>
          <w:t>7.5</w:t>
        </w:r>
        <w:r>
          <w:rPr>
            <w:rFonts w:eastAsiaTheme="minorEastAsia" w:cstheme="minorBidi"/>
            <w:smallCaps w:val="0"/>
            <w:noProof/>
            <w:kern w:val="2"/>
            <w:sz w:val="22"/>
            <w:szCs w:val="22"/>
            <w:lang w:val="de-CH" w:eastAsia="de-CH"/>
            <w14:ligatures w14:val="standardContextual"/>
          </w:rPr>
          <w:tab/>
        </w:r>
        <w:r w:rsidRPr="005E4705">
          <w:rPr>
            <w:rStyle w:val="Hyperlink"/>
            <w:noProof/>
          </w:rPr>
          <w:t>Konzeption Software</w:t>
        </w:r>
        <w:r>
          <w:rPr>
            <w:noProof/>
            <w:webHidden/>
          </w:rPr>
          <w:tab/>
        </w:r>
        <w:r>
          <w:rPr>
            <w:noProof/>
            <w:webHidden/>
          </w:rPr>
          <w:fldChar w:fldCharType="begin"/>
        </w:r>
        <w:r>
          <w:rPr>
            <w:noProof/>
            <w:webHidden/>
          </w:rPr>
          <w:instrText xml:space="preserve"> PAGEREF _Toc169228348 \h </w:instrText>
        </w:r>
        <w:r>
          <w:rPr>
            <w:noProof/>
            <w:webHidden/>
          </w:rPr>
        </w:r>
        <w:r>
          <w:rPr>
            <w:noProof/>
            <w:webHidden/>
          </w:rPr>
          <w:fldChar w:fldCharType="separate"/>
        </w:r>
        <w:r>
          <w:rPr>
            <w:noProof/>
            <w:webHidden/>
          </w:rPr>
          <w:t>24</w:t>
        </w:r>
        <w:r>
          <w:rPr>
            <w:noProof/>
            <w:webHidden/>
          </w:rPr>
          <w:fldChar w:fldCharType="end"/>
        </w:r>
      </w:hyperlink>
    </w:p>
    <w:p w14:paraId="04FEEC1E" w14:textId="29CCCE2B" w:rsidR="00923ED8" w:rsidRDefault="00923ED8">
      <w:pPr>
        <w:pStyle w:val="Verzeichnis3"/>
        <w:tabs>
          <w:tab w:val="left" w:pos="1200"/>
          <w:tab w:val="right" w:leader="dot" w:pos="9628"/>
        </w:tabs>
        <w:rPr>
          <w:rFonts w:eastAsiaTheme="minorEastAsia" w:cstheme="minorBidi"/>
          <w:i w:val="0"/>
          <w:iCs w:val="0"/>
          <w:noProof/>
          <w:kern w:val="2"/>
          <w:sz w:val="22"/>
          <w:szCs w:val="22"/>
          <w:lang w:val="de-CH" w:eastAsia="de-CH"/>
          <w14:ligatures w14:val="standardContextual"/>
        </w:rPr>
      </w:pPr>
      <w:hyperlink w:anchor="_Toc169228349" w:history="1">
        <w:r w:rsidRPr="005E4705">
          <w:rPr>
            <w:rStyle w:val="Hyperlink"/>
            <w:noProof/>
          </w:rPr>
          <w:t>7.5.1</w:t>
        </w:r>
        <w:r>
          <w:rPr>
            <w:rFonts w:eastAsiaTheme="minorEastAsia" w:cstheme="minorBidi"/>
            <w:i w:val="0"/>
            <w:iCs w:val="0"/>
            <w:noProof/>
            <w:kern w:val="2"/>
            <w:sz w:val="22"/>
            <w:szCs w:val="22"/>
            <w:lang w:val="de-CH" w:eastAsia="de-CH"/>
            <w14:ligatures w14:val="standardContextual"/>
          </w:rPr>
          <w:tab/>
        </w:r>
        <w:r w:rsidRPr="005E4705">
          <w:rPr>
            <w:rStyle w:val="Hyperlink"/>
            <w:noProof/>
          </w:rPr>
          <w:t>Steuerungssystem</w:t>
        </w:r>
        <w:r>
          <w:rPr>
            <w:noProof/>
            <w:webHidden/>
          </w:rPr>
          <w:tab/>
        </w:r>
        <w:r>
          <w:rPr>
            <w:noProof/>
            <w:webHidden/>
          </w:rPr>
          <w:fldChar w:fldCharType="begin"/>
        </w:r>
        <w:r>
          <w:rPr>
            <w:noProof/>
            <w:webHidden/>
          </w:rPr>
          <w:instrText xml:space="preserve"> PAGEREF _Toc169228349 \h </w:instrText>
        </w:r>
        <w:r>
          <w:rPr>
            <w:noProof/>
            <w:webHidden/>
          </w:rPr>
        </w:r>
        <w:r>
          <w:rPr>
            <w:noProof/>
            <w:webHidden/>
          </w:rPr>
          <w:fldChar w:fldCharType="separate"/>
        </w:r>
        <w:r>
          <w:rPr>
            <w:noProof/>
            <w:webHidden/>
          </w:rPr>
          <w:t>24</w:t>
        </w:r>
        <w:r>
          <w:rPr>
            <w:noProof/>
            <w:webHidden/>
          </w:rPr>
          <w:fldChar w:fldCharType="end"/>
        </w:r>
      </w:hyperlink>
    </w:p>
    <w:p w14:paraId="42B4EFB9" w14:textId="03749C95" w:rsidR="00923ED8" w:rsidRDefault="00923ED8">
      <w:pPr>
        <w:pStyle w:val="Verzeichnis3"/>
        <w:tabs>
          <w:tab w:val="left" w:pos="1200"/>
          <w:tab w:val="right" w:leader="dot" w:pos="9628"/>
        </w:tabs>
        <w:rPr>
          <w:rFonts w:eastAsiaTheme="minorEastAsia" w:cstheme="minorBidi"/>
          <w:i w:val="0"/>
          <w:iCs w:val="0"/>
          <w:noProof/>
          <w:kern w:val="2"/>
          <w:sz w:val="22"/>
          <w:szCs w:val="22"/>
          <w:lang w:val="de-CH" w:eastAsia="de-CH"/>
          <w14:ligatures w14:val="standardContextual"/>
        </w:rPr>
      </w:pPr>
      <w:hyperlink w:anchor="_Toc169228350" w:history="1">
        <w:r w:rsidRPr="005E4705">
          <w:rPr>
            <w:rStyle w:val="Hyperlink"/>
            <w:noProof/>
          </w:rPr>
          <w:t>7.5.2</w:t>
        </w:r>
        <w:r>
          <w:rPr>
            <w:rFonts w:eastAsiaTheme="minorEastAsia" w:cstheme="minorBidi"/>
            <w:i w:val="0"/>
            <w:iCs w:val="0"/>
            <w:noProof/>
            <w:kern w:val="2"/>
            <w:sz w:val="22"/>
            <w:szCs w:val="22"/>
            <w:lang w:val="de-CH" w:eastAsia="de-CH"/>
            <w14:ligatures w14:val="standardContextual"/>
          </w:rPr>
          <w:tab/>
        </w:r>
        <w:r w:rsidRPr="005E4705">
          <w:rPr>
            <w:rStyle w:val="Hyperlink"/>
            <w:noProof/>
          </w:rPr>
          <w:t>Hub</w:t>
        </w:r>
        <w:r>
          <w:rPr>
            <w:noProof/>
            <w:webHidden/>
          </w:rPr>
          <w:tab/>
        </w:r>
        <w:r>
          <w:rPr>
            <w:noProof/>
            <w:webHidden/>
          </w:rPr>
          <w:fldChar w:fldCharType="begin"/>
        </w:r>
        <w:r>
          <w:rPr>
            <w:noProof/>
            <w:webHidden/>
          </w:rPr>
          <w:instrText xml:space="preserve"> PAGEREF _Toc169228350 \h </w:instrText>
        </w:r>
        <w:r>
          <w:rPr>
            <w:noProof/>
            <w:webHidden/>
          </w:rPr>
        </w:r>
        <w:r>
          <w:rPr>
            <w:noProof/>
            <w:webHidden/>
          </w:rPr>
          <w:fldChar w:fldCharType="separate"/>
        </w:r>
        <w:r>
          <w:rPr>
            <w:noProof/>
            <w:webHidden/>
          </w:rPr>
          <w:t>25</w:t>
        </w:r>
        <w:r>
          <w:rPr>
            <w:noProof/>
            <w:webHidden/>
          </w:rPr>
          <w:fldChar w:fldCharType="end"/>
        </w:r>
      </w:hyperlink>
    </w:p>
    <w:p w14:paraId="325D6838" w14:textId="5A4EE23D" w:rsidR="00923ED8" w:rsidRDefault="00923ED8">
      <w:pPr>
        <w:pStyle w:val="Verzeichnis2"/>
        <w:tabs>
          <w:tab w:val="left" w:pos="800"/>
          <w:tab w:val="right" w:leader="dot" w:pos="9628"/>
        </w:tabs>
        <w:rPr>
          <w:rFonts w:eastAsiaTheme="minorEastAsia" w:cstheme="minorBidi"/>
          <w:smallCaps w:val="0"/>
          <w:noProof/>
          <w:kern w:val="2"/>
          <w:sz w:val="22"/>
          <w:szCs w:val="22"/>
          <w:lang w:val="de-CH" w:eastAsia="de-CH"/>
          <w14:ligatures w14:val="standardContextual"/>
        </w:rPr>
      </w:pPr>
      <w:hyperlink w:anchor="_Toc169228351" w:history="1">
        <w:r w:rsidRPr="005E4705">
          <w:rPr>
            <w:rStyle w:val="Hyperlink"/>
            <w:noProof/>
          </w:rPr>
          <w:t>7.6</w:t>
        </w:r>
        <w:r>
          <w:rPr>
            <w:rFonts w:eastAsiaTheme="minorEastAsia" w:cstheme="minorBidi"/>
            <w:smallCaps w:val="0"/>
            <w:noProof/>
            <w:kern w:val="2"/>
            <w:sz w:val="22"/>
            <w:szCs w:val="22"/>
            <w:lang w:val="de-CH" w:eastAsia="de-CH"/>
            <w14:ligatures w14:val="standardContextual"/>
          </w:rPr>
          <w:tab/>
        </w:r>
        <w:r w:rsidRPr="005E4705">
          <w:rPr>
            <w:rStyle w:val="Hyperlink"/>
            <w:noProof/>
          </w:rPr>
          <w:t>Konzeption Hardware</w:t>
        </w:r>
        <w:r>
          <w:rPr>
            <w:noProof/>
            <w:webHidden/>
          </w:rPr>
          <w:tab/>
        </w:r>
        <w:r>
          <w:rPr>
            <w:noProof/>
            <w:webHidden/>
          </w:rPr>
          <w:fldChar w:fldCharType="begin"/>
        </w:r>
        <w:r>
          <w:rPr>
            <w:noProof/>
            <w:webHidden/>
          </w:rPr>
          <w:instrText xml:space="preserve"> PAGEREF _Toc169228351 \h </w:instrText>
        </w:r>
        <w:r>
          <w:rPr>
            <w:noProof/>
            <w:webHidden/>
          </w:rPr>
        </w:r>
        <w:r>
          <w:rPr>
            <w:noProof/>
            <w:webHidden/>
          </w:rPr>
          <w:fldChar w:fldCharType="separate"/>
        </w:r>
        <w:r>
          <w:rPr>
            <w:noProof/>
            <w:webHidden/>
          </w:rPr>
          <w:t>26</w:t>
        </w:r>
        <w:r>
          <w:rPr>
            <w:noProof/>
            <w:webHidden/>
          </w:rPr>
          <w:fldChar w:fldCharType="end"/>
        </w:r>
      </w:hyperlink>
    </w:p>
    <w:p w14:paraId="44740848" w14:textId="7C58DDB3" w:rsidR="00923ED8" w:rsidRDefault="00923ED8">
      <w:pPr>
        <w:pStyle w:val="Verzeichnis3"/>
        <w:tabs>
          <w:tab w:val="left" w:pos="1200"/>
          <w:tab w:val="right" w:leader="dot" w:pos="9628"/>
        </w:tabs>
        <w:rPr>
          <w:rFonts w:eastAsiaTheme="minorEastAsia" w:cstheme="minorBidi"/>
          <w:i w:val="0"/>
          <w:iCs w:val="0"/>
          <w:noProof/>
          <w:kern w:val="2"/>
          <w:sz w:val="22"/>
          <w:szCs w:val="22"/>
          <w:lang w:val="de-CH" w:eastAsia="de-CH"/>
          <w14:ligatures w14:val="standardContextual"/>
        </w:rPr>
      </w:pPr>
      <w:hyperlink w:anchor="_Toc169228352" w:history="1">
        <w:r w:rsidRPr="005E4705">
          <w:rPr>
            <w:rStyle w:val="Hyperlink"/>
            <w:noProof/>
          </w:rPr>
          <w:t>7.6.1</w:t>
        </w:r>
        <w:r>
          <w:rPr>
            <w:rFonts w:eastAsiaTheme="minorEastAsia" w:cstheme="minorBidi"/>
            <w:i w:val="0"/>
            <w:iCs w:val="0"/>
            <w:noProof/>
            <w:kern w:val="2"/>
            <w:sz w:val="22"/>
            <w:szCs w:val="22"/>
            <w:lang w:val="de-CH" w:eastAsia="de-CH"/>
            <w14:ligatures w14:val="standardContextual"/>
          </w:rPr>
          <w:tab/>
        </w:r>
        <w:r w:rsidRPr="005E4705">
          <w:rPr>
            <w:rStyle w:val="Hyperlink"/>
            <w:noProof/>
          </w:rPr>
          <w:t>Sensor Schaltkreis</w:t>
        </w:r>
        <w:r>
          <w:rPr>
            <w:noProof/>
            <w:webHidden/>
          </w:rPr>
          <w:tab/>
        </w:r>
        <w:r>
          <w:rPr>
            <w:noProof/>
            <w:webHidden/>
          </w:rPr>
          <w:fldChar w:fldCharType="begin"/>
        </w:r>
        <w:r>
          <w:rPr>
            <w:noProof/>
            <w:webHidden/>
          </w:rPr>
          <w:instrText xml:space="preserve"> PAGEREF _Toc169228352 \h </w:instrText>
        </w:r>
        <w:r>
          <w:rPr>
            <w:noProof/>
            <w:webHidden/>
          </w:rPr>
        </w:r>
        <w:r>
          <w:rPr>
            <w:noProof/>
            <w:webHidden/>
          </w:rPr>
          <w:fldChar w:fldCharType="separate"/>
        </w:r>
        <w:r>
          <w:rPr>
            <w:noProof/>
            <w:webHidden/>
          </w:rPr>
          <w:t>26</w:t>
        </w:r>
        <w:r>
          <w:rPr>
            <w:noProof/>
            <w:webHidden/>
          </w:rPr>
          <w:fldChar w:fldCharType="end"/>
        </w:r>
      </w:hyperlink>
    </w:p>
    <w:p w14:paraId="326E8720" w14:textId="7EBA389D" w:rsidR="00923ED8" w:rsidRDefault="00923ED8">
      <w:pPr>
        <w:pStyle w:val="Verzeichnis3"/>
        <w:tabs>
          <w:tab w:val="left" w:pos="1200"/>
          <w:tab w:val="right" w:leader="dot" w:pos="9628"/>
        </w:tabs>
        <w:rPr>
          <w:rFonts w:eastAsiaTheme="minorEastAsia" w:cstheme="minorBidi"/>
          <w:i w:val="0"/>
          <w:iCs w:val="0"/>
          <w:noProof/>
          <w:kern w:val="2"/>
          <w:sz w:val="22"/>
          <w:szCs w:val="22"/>
          <w:lang w:val="de-CH" w:eastAsia="de-CH"/>
          <w14:ligatures w14:val="standardContextual"/>
        </w:rPr>
      </w:pPr>
      <w:hyperlink w:anchor="_Toc169228353" w:history="1">
        <w:r w:rsidRPr="005E4705">
          <w:rPr>
            <w:rStyle w:val="Hyperlink"/>
            <w:noProof/>
          </w:rPr>
          <w:t>7.6.2</w:t>
        </w:r>
        <w:r>
          <w:rPr>
            <w:rFonts w:eastAsiaTheme="minorEastAsia" w:cstheme="minorBidi"/>
            <w:i w:val="0"/>
            <w:iCs w:val="0"/>
            <w:noProof/>
            <w:kern w:val="2"/>
            <w:sz w:val="22"/>
            <w:szCs w:val="22"/>
            <w:lang w:val="de-CH" w:eastAsia="de-CH"/>
            <w14:ligatures w14:val="standardContextual"/>
          </w:rPr>
          <w:tab/>
        </w:r>
        <w:r w:rsidRPr="005E4705">
          <w:rPr>
            <w:rStyle w:val="Hyperlink"/>
            <w:noProof/>
          </w:rPr>
          <w:t>Wassersteuerung Schaltkreis</w:t>
        </w:r>
        <w:r>
          <w:rPr>
            <w:noProof/>
            <w:webHidden/>
          </w:rPr>
          <w:tab/>
        </w:r>
        <w:r>
          <w:rPr>
            <w:noProof/>
            <w:webHidden/>
          </w:rPr>
          <w:fldChar w:fldCharType="begin"/>
        </w:r>
        <w:r>
          <w:rPr>
            <w:noProof/>
            <w:webHidden/>
          </w:rPr>
          <w:instrText xml:space="preserve"> PAGEREF _Toc169228353 \h </w:instrText>
        </w:r>
        <w:r>
          <w:rPr>
            <w:noProof/>
            <w:webHidden/>
          </w:rPr>
        </w:r>
        <w:r>
          <w:rPr>
            <w:noProof/>
            <w:webHidden/>
          </w:rPr>
          <w:fldChar w:fldCharType="separate"/>
        </w:r>
        <w:r>
          <w:rPr>
            <w:noProof/>
            <w:webHidden/>
          </w:rPr>
          <w:t>26</w:t>
        </w:r>
        <w:r>
          <w:rPr>
            <w:noProof/>
            <w:webHidden/>
          </w:rPr>
          <w:fldChar w:fldCharType="end"/>
        </w:r>
      </w:hyperlink>
    </w:p>
    <w:p w14:paraId="5542AFB7" w14:textId="24AE5308" w:rsidR="00923ED8" w:rsidRDefault="00923ED8">
      <w:pPr>
        <w:pStyle w:val="Verzeichnis2"/>
        <w:tabs>
          <w:tab w:val="left" w:pos="800"/>
          <w:tab w:val="right" w:leader="dot" w:pos="9628"/>
        </w:tabs>
        <w:rPr>
          <w:rFonts w:eastAsiaTheme="minorEastAsia" w:cstheme="minorBidi"/>
          <w:smallCaps w:val="0"/>
          <w:noProof/>
          <w:kern w:val="2"/>
          <w:sz w:val="22"/>
          <w:szCs w:val="22"/>
          <w:lang w:val="de-CH" w:eastAsia="de-CH"/>
          <w14:ligatures w14:val="standardContextual"/>
        </w:rPr>
      </w:pPr>
      <w:hyperlink w:anchor="_Toc169228354" w:history="1">
        <w:r w:rsidRPr="005E4705">
          <w:rPr>
            <w:rStyle w:val="Hyperlink"/>
            <w:noProof/>
          </w:rPr>
          <w:t>7.7</w:t>
        </w:r>
        <w:r>
          <w:rPr>
            <w:rFonts w:eastAsiaTheme="minorEastAsia" w:cstheme="minorBidi"/>
            <w:smallCaps w:val="0"/>
            <w:noProof/>
            <w:kern w:val="2"/>
            <w:sz w:val="22"/>
            <w:szCs w:val="22"/>
            <w:lang w:val="de-CH" w:eastAsia="de-CH"/>
            <w14:ligatures w14:val="standardContextual"/>
          </w:rPr>
          <w:tab/>
        </w:r>
        <w:r w:rsidRPr="005E4705">
          <w:rPr>
            <w:rStyle w:val="Hyperlink"/>
            <w:noProof/>
          </w:rPr>
          <w:t>Kommunikation</w:t>
        </w:r>
        <w:r>
          <w:rPr>
            <w:noProof/>
            <w:webHidden/>
          </w:rPr>
          <w:tab/>
        </w:r>
        <w:r>
          <w:rPr>
            <w:noProof/>
            <w:webHidden/>
          </w:rPr>
          <w:fldChar w:fldCharType="begin"/>
        </w:r>
        <w:r>
          <w:rPr>
            <w:noProof/>
            <w:webHidden/>
          </w:rPr>
          <w:instrText xml:space="preserve"> PAGEREF _Toc169228354 \h </w:instrText>
        </w:r>
        <w:r>
          <w:rPr>
            <w:noProof/>
            <w:webHidden/>
          </w:rPr>
        </w:r>
        <w:r>
          <w:rPr>
            <w:noProof/>
            <w:webHidden/>
          </w:rPr>
          <w:fldChar w:fldCharType="separate"/>
        </w:r>
        <w:r>
          <w:rPr>
            <w:noProof/>
            <w:webHidden/>
          </w:rPr>
          <w:t>27</w:t>
        </w:r>
        <w:r>
          <w:rPr>
            <w:noProof/>
            <w:webHidden/>
          </w:rPr>
          <w:fldChar w:fldCharType="end"/>
        </w:r>
      </w:hyperlink>
    </w:p>
    <w:p w14:paraId="7A5BD831" w14:textId="717160B8" w:rsidR="00923ED8" w:rsidRDefault="00923ED8">
      <w:pPr>
        <w:pStyle w:val="Verzeichnis2"/>
        <w:tabs>
          <w:tab w:val="left" w:pos="800"/>
          <w:tab w:val="right" w:leader="dot" w:pos="9628"/>
        </w:tabs>
        <w:rPr>
          <w:rFonts w:eastAsiaTheme="minorEastAsia" w:cstheme="minorBidi"/>
          <w:smallCaps w:val="0"/>
          <w:noProof/>
          <w:kern w:val="2"/>
          <w:sz w:val="22"/>
          <w:szCs w:val="22"/>
          <w:lang w:val="de-CH" w:eastAsia="de-CH"/>
          <w14:ligatures w14:val="standardContextual"/>
        </w:rPr>
      </w:pPr>
      <w:hyperlink w:anchor="_Toc169228355" w:history="1">
        <w:r w:rsidRPr="005E4705">
          <w:rPr>
            <w:rStyle w:val="Hyperlink"/>
            <w:noProof/>
          </w:rPr>
          <w:t>7.8</w:t>
        </w:r>
        <w:r>
          <w:rPr>
            <w:rFonts w:eastAsiaTheme="minorEastAsia" w:cstheme="minorBidi"/>
            <w:smallCaps w:val="0"/>
            <w:noProof/>
            <w:kern w:val="2"/>
            <w:sz w:val="22"/>
            <w:szCs w:val="22"/>
            <w:lang w:val="de-CH" w:eastAsia="de-CH"/>
            <w14:ligatures w14:val="standardContextual"/>
          </w:rPr>
          <w:tab/>
        </w:r>
        <w:r w:rsidRPr="005E4705">
          <w:rPr>
            <w:rStyle w:val="Hyperlink"/>
            <w:noProof/>
          </w:rPr>
          <w:t>Hardware Komponenten</w:t>
        </w:r>
        <w:r>
          <w:rPr>
            <w:noProof/>
            <w:webHidden/>
          </w:rPr>
          <w:tab/>
        </w:r>
        <w:r>
          <w:rPr>
            <w:noProof/>
            <w:webHidden/>
          </w:rPr>
          <w:fldChar w:fldCharType="begin"/>
        </w:r>
        <w:r>
          <w:rPr>
            <w:noProof/>
            <w:webHidden/>
          </w:rPr>
          <w:instrText xml:space="preserve"> PAGEREF _Toc169228355 \h </w:instrText>
        </w:r>
        <w:r>
          <w:rPr>
            <w:noProof/>
            <w:webHidden/>
          </w:rPr>
        </w:r>
        <w:r>
          <w:rPr>
            <w:noProof/>
            <w:webHidden/>
          </w:rPr>
          <w:fldChar w:fldCharType="separate"/>
        </w:r>
        <w:r>
          <w:rPr>
            <w:noProof/>
            <w:webHidden/>
          </w:rPr>
          <w:t>28</w:t>
        </w:r>
        <w:r>
          <w:rPr>
            <w:noProof/>
            <w:webHidden/>
          </w:rPr>
          <w:fldChar w:fldCharType="end"/>
        </w:r>
      </w:hyperlink>
    </w:p>
    <w:p w14:paraId="3081D267" w14:textId="659378E5" w:rsidR="00923ED8" w:rsidRDefault="00923ED8">
      <w:pPr>
        <w:pStyle w:val="Verzeichnis3"/>
        <w:tabs>
          <w:tab w:val="left" w:pos="1200"/>
          <w:tab w:val="right" w:leader="dot" w:pos="9628"/>
        </w:tabs>
        <w:rPr>
          <w:rFonts w:eastAsiaTheme="minorEastAsia" w:cstheme="minorBidi"/>
          <w:i w:val="0"/>
          <w:iCs w:val="0"/>
          <w:noProof/>
          <w:kern w:val="2"/>
          <w:sz w:val="22"/>
          <w:szCs w:val="22"/>
          <w:lang w:val="de-CH" w:eastAsia="de-CH"/>
          <w14:ligatures w14:val="standardContextual"/>
        </w:rPr>
      </w:pPr>
      <w:hyperlink w:anchor="_Toc169228356" w:history="1">
        <w:r w:rsidRPr="005E4705">
          <w:rPr>
            <w:rStyle w:val="Hyperlink"/>
            <w:noProof/>
          </w:rPr>
          <w:t>7.8.1</w:t>
        </w:r>
        <w:r>
          <w:rPr>
            <w:rFonts w:eastAsiaTheme="minorEastAsia" w:cstheme="minorBidi"/>
            <w:i w:val="0"/>
            <w:iCs w:val="0"/>
            <w:noProof/>
            <w:kern w:val="2"/>
            <w:sz w:val="22"/>
            <w:szCs w:val="22"/>
            <w:lang w:val="de-CH" w:eastAsia="de-CH"/>
            <w14:ligatures w14:val="standardContextual"/>
          </w:rPr>
          <w:tab/>
        </w:r>
        <w:r w:rsidRPr="005E4705">
          <w:rPr>
            <w:rStyle w:val="Hyperlink"/>
            <w:noProof/>
          </w:rPr>
          <w:t>Sensor</w:t>
        </w:r>
        <w:r>
          <w:rPr>
            <w:noProof/>
            <w:webHidden/>
          </w:rPr>
          <w:tab/>
        </w:r>
        <w:r>
          <w:rPr>
            <w:noProof/>
            <w:webHidden/>
          </w:rPr>
          <w:fldChar w:fldCharType="begin"/>
        </w:r>
        <w:r>
          <w:rPr>
            <w:noProof/>
            <w:webHidden/>
          </w:rPr>
          <w:instrText xml:space="preserve"> PAGEREF _Toc169228356 \h </w:instrText>
        </w:r>
        <w:r>
          <w:rPr>
            <w:noProof/>
            <w:webHidden/>
          </w:rPr>
        </w:r>
        <w:r>
          <w:rPr>
            <w:noProof/>
            <w:webHidden/>
          </w:rPr>
          <w:fldChar w:fldCharType="separate"/>
        </w:r>
        <w:r>
          <w:rPr>
            <w:noProof/>
            <w:webHidden/>
          </w:rPr>
          <w:t>28</w:t>
        </w:r>
        <w:r>
          <w:rPr>
            <w:noProof/>
            <w:webHidden/>
          </w:rPr>
          <w:fldChar w:fldCharType="end"/>
        </w:r>
      </w:hyperlink>
    </w:p>
    <w:p w14:paraId="7F7183F8" w14:textId="24CB71E1" w:rsidR="00923ED8" w:rsidRDefault="00923ED8">
      <w:pPr>
        <w:pStyle w:val="Verzeichnis3"/>
        <w:tabs>
          <w:tab w:val="left" w:pos="1200"/>
          <w:tab w:val="right" w:leader="dot" w:pos="9628"/>
        </w:tabs>
        <w:rPr>
          <w:rFonts w:eastAsiaTheme="minorEastAsia" w:cstheme="minorBidi"/>
          <w:i w:val="0"/>
          <w:iCs w:val="0"/>
          <w:noProof/>
          <w:kern w:val="2"/>
          <w:sz w:val="22"/>
          <w:szCs w:val="22"/>
          <w:lang w:val="de-CH" w:eastAsia="de-CH"/>
          <w14:ligatures w14:val="standardContextual"/>
        </w:rPr>
      </w:pPr>
      <w:hyperlink w:anchor="_Toc169228357" w:history="1">
        <w:r w:rsidRPr="005E4705">
          <w:rPr>
            <w:rStyle w:val="Hyperlink"/>
            <w:noProof/>
          </w:rPr>
          <w:t>7.8.2</w:t>
        </w:r>
        <w:r>
          <w:rPr>
            <w:rFonts w:eastAsiaTheme="minorEastAsia" w:cstheme="minorBidi"/>
            <w:i w:val="0"/>
            <w:iCs w:val="0"/>
            <w:noProof/>
            <w:kern w:val="2"/>
            <w:sz w:val="22"/>
            <w:szCs w:val="22"/>
            <w:lang w:val="de-CH" w:eastAsia="de-CH"/>
            <w14:ligatures w14:val="standardContextual"/>
          </w:rPr>
          <w:tab/>
        </w:r>
        <w:r w:rsidRPr="005E4705">
          <w:rPr>
            <w:rStyle w:val="Hyperlink"/>
            <w:noProof/>
          </w:rPr>
          <w:t>Wassersteuerung</w:t>
        </w:r>
        <w:r>
          <w:rPr>
            <w:noProof/>
            <w:webHidden/>
          </w:rPr>
          <w:tab/>
        </w:r>
        <w:r>
          <w:rPr>
            <w:noProof/>
            <w:webHidden/>
          </w:rPr>
          <w:fldChar w:fldCharType="begin"/>
        </w:r>
        <w:r>
          <w:rPr>
            <w:noProof/>
            <w:webHidden/>
          </w:rPr>
          <w:instrText xml:space="preserve"> PAGEREF _Toc169228357 \h </w:instrText>
        </w:r>
        <w:r>
          <w:rPr>
            <w:noProof/>
            <w:webHidden/>
          </w:rPr>
        </w:r>
        <w:r>
          <w:rPr>
            <w:noProof/>
            <w:webHidden/>
          </w:rPr>
          <w:fldChar w:fldCharType="separate"/>
        </w:r>
        <w:r>
          <w:rPr>
            <w:noProof/>
            <w:webHidden/>
          </w:rPr>
          <w:t>28</w:t>
        </w:r>
        <w:r>
          <w:rPr>
            <w:noProof/>
            <w:webHidden/>
          </w:rPr>
          <w:fldChar w:fldCharType="end"/>
        </w:r>
      </w:hyperlink>
    </w:p>
    <w:p w14:paraId="40E0B708" w14:textId="4957C9F7" w:rsidR="00923ED8" w:rsidRDefault="00923ED8">
      <w:pPr>
        <w:pStyle w:val="Verzeichnis3"/>
        <w:tabs>
          <w:tab w:val="left" w:pos="1200"/>
          <w:tab w:val="right" w:leader="dot" w:pos="9628"/>
        </w:tabs>
        <w:rPr>
          <w:rFonts w:eastAsiaTheme="minorEastAsia" w:cstheme="minorBidi"/>
          <w:i w:val="0"/>
          <w:iCs w:val="0"/>
          <w:noProof/>
          <w:kern w:val="2"/>
          <w:sz w:val="22"/>
          <w:szCs w:val="22"/>
          <w:lang w:val="de-CH" w:eastAsia="de-CH"/>
          <w14:ligatures w14:val="standardContextual"/>
        </w:rPr>
      </w:pPr>
      <w:hyperlink w:anchor="_Toc169228358" w:history="1">
        <w:r w:rsidRPr="005E4705">
          <w:rPr>
            <w:rStyle w:val="Hyperlink"/>
            <w:noProof/>
          </w:rPr>
          <w:t>7.8.3</w:t>
        </w:r>
        <w:r>
          <w:rPr>
            <w:rFonts w:eastAsiaTheme="minorEastAsia" w:cstheme="minorBidi"/>
            <w:i w:val="0"/>
            <w:iCs w:val="0"/>
            <w:noProof/>
            <w:kern w:val="2"/>
            <w:sz w:val="22"/>
            <w:szCs w:val="22"/>
            <w:lang w:val="de-CH" w:eastAsia="de-CH"/>
            <w14:ligatures w14:val="standardContextual"/>
          </w:rPr>
          <w:tab/>
        </w:r>
        <w:r w:rsidRPr="005E4705">
          <w:rPr>
            <w:rStyle w:val="Hyperlink"/>
            <w:noProof/>
          </w:rPr>
          <w:t>HUB</w:t>
        </w:r>
        <w:r>
          <w:rPr>
            <w:noProof/>
            <w:webHidden/>
          </w:rPr>
          <w:tab/>
        </w:r>
        <w:r>
          <w:rPr>
            <w:noProof/>
            <w:webHidden/>
          </w:rPr>
          <w:fldChar w:fldCharType="begin"/>
        </w:r>
        <w:r>
          <w:rPr>
            <w:noProof/>
            <w:webHidden/>
          </w:rPr>
          <w:instrText xml:space="preserve"> PAGEREF _Toc169228358 \h </w:instrText>
        </w:r>
        <w:r>
          <w:rPr>
            <w:noProof/>
            <w:webHidden/>
          </w:rPr>
        </w:r>
        <w:r>
          <w:rPr>
            <w:noProof/>
            <w:webHidden/>
          </w:rPr>
          <w:fldChar w:fldCharType="separate"/>
        </w:r>
        <w:r>
          <w:rPr>
            <w:noProof/>
            <w:webHidden/>
          </w:rPr>
          <w:t>28</w:t>
        </w:r>
        <w:r>
          <w:rPr>
            <w:noProof/>
            <w:webHidden/>
          </w:rPr>
          <w:fldChar w:fldCharType="end"/>
        </w:r>
      </w:hyperlink>
    </w:p>
    <w:p w14:paraId="07DA8427" w14:textId="3DECFD65" w:rsidR="00923ED8" w:rsidRDefault="00923ED8">
      <w:pPr>
        <w:pStyle w:val="Verzeichnis1"/>
        <w:tabs>
          <w:tab w:val="left" w:pos="400"/>
          <w:tab w:val="right" w:leader="dot" w:pos="9628"/>
        </w:tabs>
        <w:rPr>
          <w:rFonts w:eastAsiaTheme="minorEastAsia" w:cstheme="minorBidi"/>
          <w:b w:val="0"/>
          <w:bCs w:val="0"/>
          <w:caps w:val="0"/>
          <w:noProof/>
          <w:kern w:val="2"/>
          <w:sz w:val="22"/>
          <w:szCs w:val="22"/>
          <w:lang w:val="de-CH" w:eastAsia="de-CH"/>
          <w14:ligatures w14:val="standardContextual"/>
        </w:rPr>
      </w:pPr>
      <w:hyperlink w:anchor="_Toc169228359" w:history="1">
        <w:r w:rsidRPr="005E4705">
          <w:rPr>
            <w:rStyle w:val="Hyperlink"/>
            <w:noProof/>
          </w:rPr>
          <w:t>8</w:t>
        </w:r>
        <w:r>
          <w:rPr>
            <w:rFonts w:eastAsiaTheme="minorEastAsia" w:cstheme="minorBidi"/>
            <w:b w:val="0"/>
            <w:bCs w:val="0"/>
            <w:caps w:val="0"/>
            <w:noProof/>
            <w:kern w:val="2"/>
            <w:sz w:val="22"/>
            <w:szCs w:val="22"/>
            <w:lang w:val="de-CH" w:eastAsia="de-CH"/>
            <w14:ligatures w14:val="standardContextual"/>
          </w:rPr>
          <w:tab/>
        </w:r>
        <w:r w:rsidRPr="005E4705">
          <w:rPr>
            <w:rStyle w:val="Hyperlink"/>
            <w:noProof/>
          </w:rPr>
          <w:t>Bau</w:t>
        </w:r>
        <w:r>
          <w:rPr>
            <w:noProof/>
            <w:webHidden/>
          </w:rPr>
          <w:tab/>
        </w:r>
        <w:r>
          <w:rPr>
            <w:noProof/>
            <w:webHidden/>
          </w:rPr>
          <w:fldChar w:fldCharType="begin"/>
        </w:r>
        <w:r>
          <w:rPr>
            <w:noProof/>
            <w:webHidden/>
          </w:rPr>
          <w:instrText xml:space="preserve"> PAGEREF _Toc169228359 \h </w:instrText>
        </w:r>
        <w:r>
          <w:rPr>
            <w:noProof/>
            <w:webHidden/>
          </w:rPr>
        </w:r>
        <w:r>
          <w:rPr>
            <w:noProof/>
            <w:webHidden/>
          </w:rPr>
          <w:fldChar w:fldCharType="separate"/>
        </w:r>
        <w:r>
          <w:rPr>
            <w:noProof/>
            <w:webHidden/>
          </w:rPr>
          <w:t>29</w:t>
        </w:r>
        <w:r>
          <w:rPr>
            <w:noProof/>
            <w:webHidden/>
          </w:rPr>
          <w:fldChar w:fldCharType="end"/>
        </w:r>
      </w:hyperlink>
    </w:p>
    <w:p w14:paraId="650C8244" w14:textId="73AC4E4B" w:rsidR="00923ED8" w:rsidRDefault="00923ED8">
      <w:pPr>
        <w:pStyle w:val="Verzeichnis2"/>
        <w:tabs>
          <w:tab w:val="left" w:pos="800"/>
          <w:tab w:val="right" w:leader="dot" w:pos="9628"/>
        </w:tabs>
        <w:rPr>
          <w:rFonts w:eastAsiaTheme="minorEastAsia" w:cstheme="minorBidi"/>
          <w:smallCaps w:val="0"/>
          <w:noProof/>
          <w:kern w:val="2"/>
          <w:sz w:val="22"/>
          <w:szCs w:val="22"/>
          <w:lang w:val="de-CH" w:eastAsia="de-CH"/>
          <w14:ligatures w14:val="standardContextual"/>
        </w:rPr>
      </w:pPr>
      <w:hyperlink w:anchor="_Toc169228360" w:history="1">
        <w:r w:rsidRPr="005E4705">
          <w:rPr>
            <w:rStyle w:val="Hyperlink"/>
            <w:noProof/>
          </w:rPr>
          <w:t>8.1</w:t>
        </w:r>
        <w:r>
          <w:rPr>
            <w:rFonts w:eastAsiaTheme="minorEastAsia" w:cstheme="minorBidi"/>
            <w:smallCaps w:val="0"/>
            <w:noProof/>
            <w:kern w:val="2"/>
            <w:sz w:val="22"/>
            <w:szCs w:val="22"/>
            <w:lang w:val="de-CH" w:eastAsia="de-CH"/>
            <w14:ligatures w14:val="standardContextual"/>
          </w:rPr>
          <w:tab/>
        </w:r>
        <w:r w:rsidRPr="005E4705">
          <w:rPr>
            <w:rStyle w:val="Hyperlink"/>
            <w:noProof/>
          </w:rPr>
          <w:t>Sensor</w:t>
        </w:r>
        <w:r>
          <w:rPr>
            <w:noProof/>
            <w:webHidden/>
          </w:rPr>
          <w:tab/>
        </w:r>
        <w:r>
          <w:rPr>
            <w:noProof/>
            <w:webHidden/>
          </w:rPr>
          <w:fldChar w:fldCharType="begin"/>
        </w:r>
        <w:r>
          <w:rPr>
            <w:noProof/>
            <w:webHidden/>
          </w:rPr>
          <w:instrText xml:space="preserve"> PAGEREF _Toc169228360 \h </w:instrText>
        </w:r>
        <w:r>
          <w:rPr>
            <w:noProof/>
            <w:webHidden/>
          </w:rPr>
        </w:r>
        <w:r>
          <w:rPr>
            <w:noProof/>
            <w:webHidden/>
          </w:rPr>
          <w:fldChar w:fldCharType="separate"/>
        </w:r>
        <w:r>
          <w:rPr>
            <w:noProof/>
            <w:webHidden/>
          </w:rPr>
          <w:t>29</w:t>
        </w:r>
        <w:r>
          <w:rPr>
            <w:noProof/>
            <w:webHidden/>
          </w:rPr>
          <w:fldChar w:fldCharType="end"/>
        </w:r>
      </w:hyperlink>
    </w:p>
    <w:p w14:paraId="2BEE4A17" w14:textId="42D43763" w:rsidR="00923ED8" w:rsidRDefault="00923ED8">
      <w:pPr>
        <w:pStyle w:val="Verzeichnis2"/>
        <w:tabs>
          <w:tab w:val="left" w:pos="800"/>
          <w:tab w:val="right" w:leader="dot" w:pos="9628"/>
        </w:tabs>
        <w:rPr>
          <w:rFonts w:eastAsiaTheme="minorEastAsia" w:cstheme="minorBidi"/>
          <w:smallCaps w:val="0"/>
          <w:noProof/>
          <w:kern w:val="2"/>
          <w:sz w:val="22"/>
          <w:szCs w:val="22"/>
          <w:lang w:val="de-CH" w:eastAsia="de-CH"/>
          <w14:ligatures w14:val="standardContextual"/>
        </w:rPr>
      </w:pPr>
      <w:hyperlink w:anchor="_Toc169228361" w:history="1">
        <w:r w:rsidRPr="005E4705">
          <w:rPr>
            <w:rStyle w:val="Hyperlink"/>
            <w:noProof/>
          </w:rPr>
          <w:t>8.2</w:t>
        </w:r>
        <w:r>
          <w:rPr>
            <w:rFonts w:eastAsiaTheme="minorEastAsia" w:cstheme="minorBidi"/>
            <w:smallCaps w:val="0"/>
            <w:noProof/>
            <w:kern w:val="2"/>
            <w:sz w:val="22"/>
            <w:szCs w:val="22"/>
            <w:lang w:val="de-CH" w:eastAsia="de-CH"/>
            <w14:ligatures w14:val="standardContextual"/>
          </w:rPr>
          <w:tab/>
        </w:r>
        <w:r w:rsidRPr="005E4705">
          <w:rPr>
            <w:rStyle w:val="Hyperlink"/>
            <w:noProof/>
          </w:rPr>
          <w:t>Wassersteuerung</w:t>
        </w:r>
        <w:r>
          <w:rPr>
            <w:noProof/>
            <w:webHidden/>
          </w:rPr>
          <w:tab/>
        </w:r>
        <w:r>
          <w:rPr>
            <w:noProof/>
            <w:webHidden/>
          </w:rPr>
          <w:fldChar w:fldCharType="begin"/>
        </w:r>
        <w:r>
          <w:rPr>
            <w:noProof/>
            <w:webHidden/>
          </w:rPr>
          <w:instrText xml:space="preserve"> PAGEREF _Toc169228361 \h </w:instrText>
        </w:r>
        <w:r>
          <w:rPr>
            <w:noProof/>
            <w:webHidden/>
          </w:rPr>
        </w:r>
        <w:r>
          <w:rPr>
            <w:noProof/>
            <w:webHidden/>
          </w:rPr>
          <w:fldChar w:fldCharType="separate"/>
        </w:r>
        <w:r>
          <w:rPr>
            <w:noProof/>
            <w:webHidden/>
          </w:rPr>
          <w:t>30</w:t>
        </w:r>
        <w:r>
          <w:rPr>
            <w:noProof/>
            <w:webHidden/>
          </w:rPr>
          <w:fldChar w:fldCharType="end"/>
        </w:r>
      </w:hyperlink>
    </w:p>
    <w:p w14:paraId="6F9D1098" w14:textId="3FDB8215" w:rsidR="00923ED8" w:rsidRDefault="00923ED8">
      <w:pPr>
        <w:pStyle w:val="Verzeichnis1"/>
        <w:tabs>
          <w:tab w:val="left" w:pos="400"/>
          <w:tab w:val="right" w:leader="dot" w:pos="9628"/>
        </w:tabs>
        <w:rPr>
          <w:rFonts w:eastAsiaTheme="minorEastAsia" w:cstheme="minorBidi"/>
          <w:b w:val="0"/>
          <w:bCs w:val="0"/>
          <w:caps w:val="0"/>
          <w:noProof/>
          <w:kern w:val="2"/>
          <w:sz w:val="22"/>
          <w:szCs w:val="22"/>
          <w:lang w:val="de-CH" w:eastAsia="de-CH"/>
          <w14:ligatures w14:val="standardContextual"/>
        </w:rPr>
      </w:pPr>
      <w:hyperlink w:anchor="_Toc169228362" w:history="1">
        <w:r w:rsidRPr="005E4705">
          <w:rPr>
            <w:rStyle w:val="Hyperlink"/>
            <w:noProof/>
          </w:rPr>
          <w:t>9</w:t>
        </w:r>
        <w:r>
          <w:rPr>
            <w:rFonts w:eastAsiaTheme="minorEastAsia" w:cstheme="minorBidi"/>
            <w:b w:val="0"/>
            <w:bCs w:val="0"/>
            <w:caps w:val="0"/>
            <w:noProof/>
            <w:kern w:val="2"/>
            <w:sz w:val="22"/>
            <w:szCs w:val="22"/>
            <w:lang w:val="de-CH" w:eastAsia="de-CH"/>
            <w14:ligatures w14:val="standardContextual"/>
          </w:rPr>
          <w:tab/>
        </w:r>
        <w:r w:rsidRPr="005E4705">
          <w:rPr>
            <w:rStyle w:val="Hyperlink"/>
            <w:noProof/>
          </w:rPr>
          <w:t>Programmcode: Module (Clients)</w:t>
        </w:r>
        <w:r>
          <w:rPr>
            <w:noProof/>
            <w:webHidden/>
          </w:rPr>
          <w:tab/>
        </w:r>
        <w:r>
          <w:rPr>
            <w:noProof/>
            <w:webHidden/>
          </w:rPr>
          <w:fldChar w:fldCharType="begin"/>
        </w:r>
        <w:r>
          <w:rPr>
            <w:noProof/>
            <w:webHidden/>
          </w:rPr>
          <w:instrText xml:space="preserve"> PAGEREF _Toc169228362 \h </w:instrText>
        </w:r>
        <w:r>
          <w:rPr>
            <w:noProof/>
            <w:webHidden/>
          </w:rPr>
        </w:r>
        <w:r>
          <w:rPr>
            <w:noProof/>
            <w:webHidden/>
          </w:rPr>
          <w:fldChar w:fldCharType="separate"/>
        </w:r>
        <w:r>
          <w:rPr>
            <w:noProof/>
            <w:webHidden/>
          </w:rPr>
          <w:t>31</w:t>
        </w:r>
        <w:r>
          <w:rPr>
            <w:noProof/>
            <w:webHidden/>
          </w:rPr>
          <w:fldChar w:fldCharType="end"/>
        </w:r>
      </w:hyperlink>
    </w:p>
    <w:p w14:paraId="779298EB" w14:textId="02184B61" w:rsidR="00923ED8" w:rsidRDefault="00923ED8">
      <w:pPr>
        <w:pStyle w:val="Verzeichnis2"/>
        <w:tabs>
          <w:tab w:val="left" w:pos="800"/>
          <w:tab w:val="right" w:leader="dot" w:pos="9628"/>
        </w:tabs>
        <w:rPr>
          <w:rFonts w:eastAsiaTheme="minorEastAsia" w:cstheme="minorBidi"/>
          <w:smallCaps w:val="0"/>
          <w:noProof/>
          <w:kern w:val="2"/>
          <w:sz w:val="22"/>
          <w:szCs w:val="22"/>
          <w:lang w:val="de-CH" w:eastAsia="de-CH"/>
          <w14:ligatures w14:val="standardContextual"/>
        </w:rPr>
      </w:pPr>
      <w:hyperlink w:anchor="_Toc169228363" w:history="1">
        <w:r w:rsidRPr="005E4705">
          <w:rPr>
            <w:rStyle w:val="Hyperlink"/>
            <w:noProof/>
          </w:rPr>
          <w:t>9.1</w:t>
        </w:r>
        <w:r>
          <w:rPr>
            <w:rFonts w:eastAsiaTheme="minorEastAsia" w:cstheme="minorBidi"/>
            <w:smallCaps w:val="0"/>
            <w:noProof/>
            <w:kern w:val="2"/>
            <w:sz w:val="22"/>
            <w:szCs w:val="22"/>
            <w:lang w:val="de-CH" w:eastAsia="de-CH"/>
            <w14:ligatures w14:val="standardContextual"/>
          </w:rPr>
          <w:tab/>
        </w:r>
        <w:r w:rsidRPr="005E4705">
          <w:rPr>
            <w:rStyle w:val="Hyperlink"/>
            <w:noProof/>
          </w:rPr>
          <w:t>Lib</w:t>
        </w:r>
        <w:r>
          <w:rPr>
            <w:noProof/>
            <w:webHidden/>
          </w:rPr>
          <w:tab/>
        </w:r>
        <w:r>
          <w:rPr>
            <w:noProof/>
            <w:webHidden/>
          </w:rPr>
          <w:fldChar w:fldCharType="begin"/>
        </w:r>
        <w:r>
          <w:rPr>
            <w:noProof/>
            <w:webHidden/>
          </w:rPr>
          <w:instrText xml:space="preserve"> PAGEREF _Toc169228363 \h </w:instrText>
        </w:r>
        <w:r>
          <w:rPr>
            <w:noProof/>
            <w:webHidden/>
          </w:rPr>
        </w:r>
        <w:r>
          <w:rPr>
            <w:noProof/>
            <w:webHidden/>
          </w:rPr>
          <w:fldChar w:fldCharType="separate"/>
        </w:r>
        <w:r>
          <w:rPr>
            <w:noProof/>
            <w:webHidden/>
          </w:rPr>
          <w:t>32</w:t>
        </w:r>
        <w:r>
          <w:rPr>
            <w:noProof/>
            <w:webHidden/>
          </w:rPr>
          <w:fldChar w:fldCharType="end"/>
        </w:r>
      </w:hyperlink>
    </w:p>
    <w:p w14:paraId="4E015965" w14:textId="08418ED7" w:rsidR="00923ED8" w:rsidRDefault="00923ED8">
      <w:pPr>
        <w:pStyle w:val="Verzeichnis3"/>
        <w:tabs>
          <w:tab w:val="left" w:pos="1200"/>
          <w:tab w:val="right" w:leader="dot" w:pos="9628"/>
        </w:tabs>
        <w:rPr>
          <w:rFonts w:eastAsiaTheme="minorEastAsia" w:cstheme="minorBidi"/>
          <w:i w:val="0"/>
          <w:iCs w:val="0"/>
          <w:noProof/>
          <w:kern w:val="2"/>
          <w:sz w:val="22"/>
          <w:szCs w:val="22"/>
          <w:lang w:val="de-CH" w:eastAsia="de-CH"/>
          <w14:ligatures w14:val="standardContextual"/>
        </w:rPr>
      </w:pPr>
      <w:hyperlink w:anchor="_Toc169228364" w:history="1">
        <w:r w:rsidRPr="005E4705">
          <w:rPr>
            <w:rStyle w:val="Hyperlink"/>
            <w:noProof/>
          </w:rPr>
          <w:t>9.1.1</w:t>
        </w:r>
        <w:r>
          <w:rPr>
            <w:rFonts w:eastAsiaTheme="minorEastAsia" w:cstheme="minorBidi"/>
            <w:i w:val="0"/>
            <w:iCs w:val="0"/>
            <w:noProof/>
            <w:kern w:val="2"/>
            <w:sz w:val="22"/>
            <w:szCs w:val="22"/>
            <w:lang w:val="de-CH" w:eastAsia="de-CH"/>
            <w14:ligatures w14:val="standardContextual"/>
          </w:rPr>
          <w:tab/>
        </w:r>
        <w:r w:rsidRPr="005E4705">
          <w:rPr>
            <w:rStyle w:val="Hyperlink"/>
            <w:noProof/>
          </w:rPr>
          <w:t>clients/lib/SimpleConnect/SimpleConnect.cpp</w:t>
        </w:r>
        <w:r>
          <w:rPr>
            <w:noProof/>
            <w:webHidden/>
          </w:rPr>
          <w:tab/>
        </w:r>
        <w:r>
          <w:rPr>
            <w:noProof/>
            <w:webHidden/>
          </w:rPr>
          <w:fldChar w:fldCharType="begin"/>
        </w:r>
        <w:r>
          <w:rPr>
            <w:noProof/>
            <w:webHidden/>
          </w:rPr>
          <w:instrText xml:space="preserve"> PAGEREF _Toc169228364 \h </w:instrText>
        </w:r>
        <w:r>
          <w:rPr>
            <w:noProof/>
            <w:webHidden/>
          </w:rPr>
        </w:r>
        <w:r>
          <w:rPr>
            <w:noProof/>
            <w:webHidden/>
          </w:rPr>
          <w:fldChar w:fldCharType="separate"/>
        </w:r>
        <w:r>
          <w:rPr>
            <w:noProof/>
            <w:webHidden/>
          </w:rPr>
          <w:t>32</w:t>
        </w:r>
        <w:r>
          <w:rPr>
            <w:noProof/>
            <w:webHidden/>
          </w:rPr>
          <w:fldChar w:fldCharType="end"/>
        </w:r>
      </w:hyperlink>
    </w:p>
    <w:p w14:paraId="24CF526E" w14:textId="788E03D5" w:rsidR="00923ED8" w:rsidRDefault="00923ED8">
      <w:pPr>
        <w:pStyle w:val="Verzeichnis3"/>
        <w:tabs>
          <w:tab w:val="left" w:pos="1200"/>
          <w:tab w:val="right" w:leader="dot" w:pos="9628"/>
        </w:tabs>
        <w:rPr>
          <w:rFonts w:eastAsiaTheme="minorEastAsia" w:cstheme="minorBidi"/>
          <w:i w:val="0"/>
          <w:iCs w:val="0"/>
          <w:noProof/>
          <w:kern w:val="2"/>
          <w:sz w:val="22"/>
          <w:szCs w:val="22"/>
          <w:lang w:val="de-CH" w:eastAsia="de-CH"/>
          <w14:ligatures w14:val="standardContextual"/>
        </w:rPr>
      </w:pPr>
      <w:hyperlink w:anchor="_Toc169228365" w:history="1">
        <w:r w:rsidRPr="005E4705">
          <w:rPr>
            <w:rStyle w:val="Hyperlink"/>
            <w:noProof/>
            <w:lang w:val="en-GB"/>
          </w:rPr>
          <w:t>9.1.2</w:t>
        </w:r>
        <w:r>
          <w:rPr>
            <w:rFonts w:eastAsiaTheme="minorEastAsia" w:cstheme="minorBidi"/>
            <w:i w:val="0"/>
            <w:iCs w:val="0"/>
            <w:noProof/>
            <w:kern w:val="2"/>
            <w:sz w:val="22"/>
            <w:szCs w:val="22"/>
            <w:lang w:val="de-CH" w:eastAsia="de-CH"/>
            <w14:ligatures w14:val="standardContextual"/>
          </w:rPr>
          <w:tab/>
        </w:r>
        <w:r w:rsidRPr="005E4705">
          <w:rPr>
            <w:rStyle w:val="Hyperlink"/>
            <w:noProof/>
            <w:lang w:val="en-GB"/>
          </w:rPr>
          <w:t>clients/lib/SimpleConnect/SimpleConnect.h</w:t>
        </w:r>
        <w:r>
          <w:rPr>
            <w:noProof/>
            <w:webHidden/>
          </w:rPr>
          <w:tab/>
        </w:r>
        <w:r>
          <w:rPr>
            <w:noProof/>
            <w:webHidden/>
          </w:rPr>
          <w:fldChar w:fldCharType="begin"/>
        </w:r>
        <w:r>
          <w:rPr>
            <w:noProof/>
            <w:webHidden/>
          </w:rPr>
          <w:instrText xml:space="preserve"> PAGEREF _Toc169228365 \h </w:instrText>
        </w:r>
        <w:r>
          <w:rPr>
            <w:noProof/>
            <w:webHidden/>
          </w:rPr>
        </w:r>
        <w:r>
          <w:rPr>
            <w:noProof/>
            <w:webHidden/>
          </w:rPr>
          <w:fldChar w:fldCharType="separate"/>
        </w:r>
        <w:r>
          <w:rPr>
            <w:noProof/>
            <w:webHidden/>
          </w:rPr>
          <w:t>33</w:t>
        </w:r>
        <w:r>
          <w:rPr>
            <w:noProof/>
            <w:webHidden/>
          </w:rPr>
          <w:fldChar w:fldCharType="end"/>
        </w:r>
      </w:hyperlink>
    </w:p>
    <w:p w14:paraId="409A1E87" w14:textId="612DA9F6" w:rsidR="00923ED8" w:rsidRDefault="00923ED8">
      <w:pPr>
        <w:pStyle w:val="Verzeichnis3"/>
        <w:tabs>
          <w:tab w:val="left" w:pos="1200"/>
          <w:tab w:val="right" w:leader="dot" w:pos="9628"/>
        </w:tabs>
        <w:rPr>
          <w:rFonts w:eastAsiaTheme="minorEastAsia" w:cstheme="minorBidi"/>
          <w:i w:val="0"/>
          <w:iCs w:val="0"/>
          <w:noProof/>
          <w:kern w:val="2"/>
          <w:sz w:val="22"/>
          <w:szCs w:val="22"/>
          <w:lang w:val="de-CH" w:eastAsia="de-CH"/>
          <w14:ligatures w14:val="standardContextual"/>
        </w:rPr>
      </w:pPr>
      <w:hyperlink w:anchor="_Toc169228366" w:history="1">
        <w:r w:rsidRPr="005E4705">
          <w:rPr>
            <w:rStyle w:val="Hyperlink"/>
            <w:noProof/>
            <w:lang w:val="en-GB"/>
          </w:rPr>
          <w:t>9.1.3</w:t>
        </w:r>
        <w:r>
          <w:rPr>
            <w:rFonts w:eastAsiaTheme="minorEastAsia" w:cstheme="minorBidi"/>
            <w:i w:val="0"/>
            <w:iCs w:val="0"/>
            <w:noProof/>
            <w:kern w:val="2"/>
            <w:sz w:val="22"/>
            <w:szCs w:val="22"/>
            <w:lang w:val="de-CH" w:eastAsia="de-CH"/>
            <w14:ligatures w14:val="standardContextual"/>
          </w:rPr>
          <w:tab/>
        </w:r>
        <w:r w:rsidRPr="005E4705">
          <w:rPr>
            <w:rStyle w:val="Hyperlink"/>
            <w:noProof/>
            <w:lang w:val="en-GB"/>
          </w:rPr>
          <w:t>clients/lib/SimpleDebug/SimpleDebug.h</w:t>
        </w:r>
        <w:r>
          <w:rPr>
            <w:noProof/>
            <w:webHidden/>
          </w:rPr>
          <w:tab/>
        </w:r>
        <w:r>
          <w:rPr>
            <w:noProof/>
            <w:webHidden/>
          </w:rPr>
          <w:fldChar w:fldCharType="begin"/>
        </w:r>
        <w:r>
          <w:rPr>
            <w:noProof/>
            <w:webHidden/>
          </w:rPr>
          <w:instrText xml:space="preserve"> PAGEREF _Toc169228366 \h </w:instrText>
        </w:r>
        <w:r>
          <w:rPr>
            <w:noProof/>
            <w:webHidden/>
          </w:rPr>
        </w:r>
        <w:r>
          <w:rPr>
            <w:noProof/>
            <w:webHidden/>
          </w:rPr>
          <w:fldChar w:fldCharType="separate"/>
        </w:r>
        <w:r>
          <w:rPr>
            <w:noProof/>
            <w:webHidden/>
          </w:rPr>
          <w:t>34</w:t>
        </w:r>
        <w:r>
          <w:rPr>
            <w:noProof/>
            <w:webHidden/>
          </w:rPr>
          <w:fldChar w:fldCharType="end"/>
        </w:r>
      </w:hyperlink>
    </w:p>
    <w:p w14:paraId="7391EF57" w14:textId="7A178A74" w:rsidR="00923ED8" w:rsidRDefault="00923ED8">
      <w:pPr>
        <w:pStyle w:val="Verzeichnis3"/>
        <w:tabs>
          <w:tab w:val="left" w:pos="1200"/>
          <w:tab w:val="right" w:leader="dot" w:pos="9628"/>
        </w:tabs>
        <w:rPr>
          <w:rFonts w:eastAsiaTheme="minorEastAsia" w:cstheme="minorBidi"/>
          <w:i w:val="0"/>
          <w:iCs w:val="0"/>
          <w:noProof/>
          <w:kern w:val="2"/>
          <w:sz w:val="22"/>
          <w:szCs w:val="22"/>
          <w:lang w:val="de-CH" w:eastAsia="de-CH"/>
          <w14:ligatures w14:val="standardContextual"/>
        </w:rPr>
      </w:pPr>
      <w:hyperlink w:anchor="_Toc169228367" w:history="1">
        <w:r w:rsidRPr="005E4705">
          <w:rPr>
            <w:rStyle w:val="Hyperlink"/>
            <w:noProof/>
          </w:rPr>
          <w:t>9.1.4</w:t>
        </w:r>
        <w:r>
          <w:rPr>
            <w:rFonts w:eastAsiaTheme="minorEastAsia" w:cstheme="minorBidi"/>
            <w:i w:val="0"/>
            <w:iCs w:val="0"/>
            <w:noProof/>
            <w:kern w:val="2"/>
            <w:sz w:val="22"/>
            <w:szCs w:val="22"/>
            <w:lang w:val="de-CH" w:eastAsia="de-CH"/>
            <w14:ligatures w14:val="standardContextual"/>
          </w:rPr>
          <w:tab/>
        </w:r>
        <w:r w:rsidRPr="005E4705">
          <w:rPr>
            <w:rStyle w:val="Hyperlink"/>
            <w:noProof/>
          </w:rPr>
          <w:t>clients/lib/SimpleSleep/SimpleSleep.cpp</w:t>
        </w:r>
        <w:r>
          <w:rPr>
            <w:noProof/>
            <w:webHidden/>
          </w:rPr>
          <w:tab/>
        </w:r>
        <w:r>
          <w:rPr>
            <w:noProof/>
            <w:webHidden/>
          </w:rPr>
          <w:fldChar w:fldCharType="begin"/>
        </w:r>
        <w:r>
          <w:rPr>
            <w:noProof/>
            <w:webHidden/>
          </w:rPr>
          <w:instrText xml:space="preserve"> PAGEREF _Toc169228367 \h </w:instrText>
        </w:r>
        <w:r>
          <w:rPr>
            <w:noProof/>
            <w:webHidden/>
          </w:rPr>
        </w:r>
        <w:r>
          <w:rPr>
            <w:noProof/>
            <w:webHidden/>
          </w:rPr>
          <w:fldChar w:fldCharType="separate"/>
        </w:r>
        <w:r>
          <w:rPr>
            <w:noProof/>
            <w:webHidden/>
          </w:rPr>
          <w:t>35</w:t>
        </w:r>
        <w:r>
          <w:rPr>
            <w:noProof/>
            <w:webHidden/>
          </w:rPr>
          <w:fldChar w:fldCharType="end"/>
        </w:r>
      </w:hyperlink>
    </w:p>
    <w:p w14:paraId="4097D5B1" w14:textId="294C89E4" w:rsidR="00923ED8" w:rsidRDefault="00923ED8">
      <w:pPr>
        <w:pStyle w:val="Verzeichnis3"/>
        <w:tabs>
          <w:tab w:val="left" w:pos="1200"/>
          <w:tab w:val="right" w:leader="dot" w:pos="9628"/>
        </w:tabs>
        <w:rPr>
          <w:rFonts w:eastAsiaTheme="minorEastAsia" w:cstheme="minorBidi"/>
          <w:i w:val="0"/>
          <w:iCs w:val="0"/>
          <w:noProof/>
          <w:kern w:val="2"/>
          <w:sz w:val="22"/>
          <w:szCs w:val="22"/>
          <w:lang w:val="de-CH" w:eastAsia="de-CH"/>
          <w14:ligatures w14:val="standardContextual"/>
        </w:rPr>
      </w:pPr>
      <w:hyperlink w:anchor="_Toc169228368" w:history="1">
        <w:r w:rsidRPr="005E4705">
          <w:rPr>
            <w:rStyle w:val="Hyperlink"/>
            <w:noProof/>
          </w:rPr>
          <w:t>9.1.5</w:t>
        </w:r>
        <w:r>
          <w:rPr>
            <w:rFonts w:eastAsiaTheme="minorEastAsia" w:cstheme="minorBidi"/>
            <w:i w:val="0"/>
            <w:iCs w:val="0"/>
            <w:noProof/>
            <w:kern w:val="2"/>
            <w:sz w:val="22"/>
            <w:szCs w:val="22"/>
            <w:lang w:val="de-CH" w:eastAsia="de-CH"/>
            <w14:ligatures w14:val="standardContextual"/>
          </w:rPr>
          <w:tab/>
        </w:r>
        <w:r w:rsidRPr="005E4705">
          <w:rPr>
            <w:rStyle w:val="Hyperlink"/>
            <w:noProof/>
          </w:rPr>
          <w:t>clients/lib/SimpleSleep/SimpleSleep.h</w:t>
        </w:r>
        <w:r>
          <w:rPr>
            <w:noProof/>
            <w:webHidden/>
          </w:rPr>
          <w:tab/>
        </w:r>
        <w:r>
          <w:rPr>
            <w:noProof/>
            <w:webHidden/>
          </w:rPr>
          <w:fldChar w:fldCharType="begin"/>
        </w:r>
        <w:r>
          <w:rPr>
            <w:noProof/>
            <w:webHidden/>
          </w:rPr>
          <w:instrText xml:space="preserve"> PAGEREF _Toc169228368 \h </w:instrText>
        </w:r>
        <w:r>
          <w:rPr>
            <w:noProof/>
            <w:webHidden/>
          </w:rPr>
        </w:r>
        <w:r>
          <w:rPr>
            <w:noProof/>
            <w:webHidden/>
          </w:rPr>
          <w:fldChar w:fldCharType="separate"/>
        </w:r>
        <w:r>
          <w:rPr>
            <w:noProof/>
            <w:webHidden/>
          </w:rPr>
          <w:t>36</w:t>
        </w:r>
        <w:r>
          <w:rPr>
            <w:noProof/>
            <w:webHidden/>
          </w:rPr>
          <w:fldChar w:fldCharType="end"/>
        </w:r>
      </w:hyperlink>
    </w:p>
    <w:p w14:paraId="1BEDAF29" w14:textId="1AA7FB74" w:rsidR="00923ED8" w:rsidRDefault="00923ED8">
      <w:pPr>
        <w:pStyle w:val="Verzeichnis2"/>
        <w:tabs>
          <w:tab w:val="left" w:pos="800"/>
          <w:tab w:val="right" w:leader="dot" w:pos="9628"/>
        </w:tabs>
        <w:rPr>
          <w:rFonts w:eastAsiaTheme="minorEastAsia" w:cstheme="minorBidi"/>
          <w:smallCaps w:val="0"/>
          <w:noProof/>
          <w:kern w:val="2"/>
          <w:sz w:val="22"/>
          <w:szCs w:val="22"/>
          <w:lang w:val="de-CH" w:eastAsia="de-CH"/>
          <w14:ligatures w14:val="standardContextual"/>
        </w:rPr>
      </w:pPr>
      <w:hyperlink w:anchor="_Toc169228369" w:history="1">
        <w:r w:rsidRPr="005E4705">
          <w:rPr>
            <w:rStyle w:val="Hyperlink"/>
            <w:noProof/>
          </w:rPr>
          <w:t>9.2</w:t>
        </w:r>
        <w:r>
          <w:rPr>
            <w:rFonts w:eastAsiaTheme="minorEastAsia" w:cstheme="minorBidi"/>
            <w:smallCaps w:val="0"/>
            <w:noProof/>
            <w:kern w:val="2"/>
            <w:sz w:val="22"/>
            <w:szCs w:val="22"/>
            <w:lang w:val="de-CH" w:eastAsia="de-CH"/>
            <w14:ligatures w14:val="standardContextual"/>
          </w:rPr>
          <w:tab/>
        </w:r>
        <w:r w:rsidRPr="005E4705">
          <w:rPr>
            <w:rStyle w:val="Hyperlink"/>
            <w:noProof/>
          </w:rPr>
          <w:t>Sensor</w:t>
        </w:r>
        <w:r>
          <w:rPr>
            <w:noProof/>
            <w:webHidden/>
          </w:rPr>
          <w:tab/>
        </w:r>
        <w:r>
          <w:rPr>
            <w:noProof/>
            <w:webHidden/>
          </w:rPr>
          <w:fldChar w:fldCharType="begin"/>
        </w:r>
        <w:r>
          <w:rPr>
            <w:noProof/>
            <w:webHidden/>
          </w:rPr>
          <w:instrText xml:space="preserve"> PAGEREF _Toc169228369 \h </w:instrText>
        </w:r>
        <w:r>
          <w:rPr>
            <w:noProof/>
            <w:webHidden/>
          </w:rPr>
        </w:r>
        <w:r>
          <w:rPr>
            <w:noProof/>
            <w:webHidden/>
          </w:rPr>
          <w:fldChar w:fldCharType="separate"/>
        </w:r>
        <w:r>
          <w:rPr>
            <w:noProof/>
            <w:webHidden/>
          </w:rPr>
          <w:t>37</w:t>
        </w:r>
        <w:r>
          <w:rPr>
            <w:noProof/>
            <w:webHidden/>
          </w:rPr>
          <w:fldChar w:fldCharType="end"/>
        </w:r>
      </w:hyperlink>
    </w:p>
    <w:p w14:paraId="086572CB" w14:textId="22943C62" w:rsidR="00923ED8" w:rsidRDefault="00923ED8">
      <w:pPr>
        <w:pStyle w:val="Verzeichnis3"/>
        <w:tabs>
          <w:tab w:val="left" w:pos="1200"/>
          <w:tab w:val="right" w:leader="dot" w:pos="9628"/>
        </w:tabs>
        <w:rPr>
          <w:rFonts w:eastAsiaTheme="minorEastAsia" w:cstheme="minorBidi"/>
          <w:i w:val="0"/>
          <w:iCs w:val="0"/>
          <w:noProof/>
          <w:kern w:val="2"/>
          <w:sz w:val="22"/>
          <w:szCs w:val="22"/>
          <w:lang w:val="de-CH" w:eastAsia="de-CH"/>
          <w14:ligatures w14:val="standardContextual"/>
        </w:rPr>
      </w:pPr>
      <w:hyperlink w:anchor="_Toc169228370" w:history="1">
        <w:r w:rsidRPr="005E4705">
          <w:rPr>
            <w:rStyle w:val="Hyperlink"/>
            <w:noProof/>
          </w:rPr>
          <w:t>9.2.1</w:t>
        </w:r>
        <w:r>
          <w:rPr>
            <w:rFonts w:eastAsiaTheme="minorEastAsia" w:cstheme="minorBidi"/>
            <w:i w:val="0"/>
            <w:iCs w:val="0"/>
            <w:noProof/>
            <w:kern w:val="2"/>
            <w:sz w:val="22"/>
            <w:szCs w:val="22"/>
            <w:lang w:val="de-CH" w:eastAsia="de-CH"/>
            <w14:ligatures w14:val="standardContextual"/>
          </w:rPr>
          <w:tab/>
        </w:r>
        <w:r w:rsidRPr="005E4705">
          <w:rPr>
            <w:rStyle w:val="Hyperlink"/>
            <w:noProof/>
          </w:rPr>
          <w:t>clients/sensor/sensor.ino</w:t>
        </w:r>
        <w:r>
          <w:rPr>
            <w:noProof/>
            <w:webHidden/>
          </w:rPr>
          <w:tab/>
        </w:r>
        <w:r>
          <w:rPr>
            <w:noProof/>
            <w:webHidden/>
          </w:rPr>
          <w:fldChar w:fldCharType="begin"/>
        </w:r>
        <w:r>
          <w:rPr>
            <w:noProof/>
            <w:webHidden/>
          </w:rPr>
          <w:instrText xml:space="preserve"> PAGEREF _Toc169228370 \h </w:instrText>
        </w:r>
        <w:r>
          <w:rPr>
            <w:noProof/>
            <w:webHidden/>
          </w:rPr>
        </w:r>
        <w:r>
          <w:rPr>
            <w:noProof/>
            <w:webHidden/>
          </w:rPr>
          <w:fldChar w:fldCharType="separate"/>
        </w:r>
        <w:r>
          <w:rPr>
            <w:noProof/>
            <w:webHidden/>
          </w:rPr>
          <w:t>37</w:t>
        </w:r>
        <w:r>
          <w:rPr>
            <w:noProof/>
            <w:webHidden/>
          </w:rPr>
          <w:fldChar w:fldCharType="end"/>
        </w:r>
      </w:hyperlink>
    </w:p>
    <w:p w14:paraId="36F18062" w14:textId="638B7416" w:rsidR="00923ED8" w:rsidRDefault="00923ED8">
      <w:pPr>
        <w:pStyle w:val="Verzeichnis2"/>
        <w:tabs>
          <w:tab w:val="left" w:pos="800"/>
          <w:tab w:val="right" w:leader="dot" w:pos="9628"/>
        </w:tabs>
        <w:rPr>
          <w:rFonts w:eastAsiaTheme="minorEastAsia" w:cstheme="minorBidi"/>
          <w:smallCaps w:val="0"/>
          <w:noProof/>
          <w:kern w:val="2"/>
          <w:sz w:val="22"/>
          <w:szCs w:val="22"/>
          <w:lang w:val="de-CH" w:eastAsia="de-CH"/>
          <w14:ligatures w14:val="standardContextual"/>
        </w:rPr>
      </w:pPr>
      <w:hyperlink w:anchor="_Toc169228371" w:history="1">
        <w:r w:rsidRPr="005E4705">
          <w:rPr>
            <w:rStyle w:val="Hyperlink"/>
            <w:noProof/>
          </w:rPr>
          <w:t>9.3</w:t>
        </w:r>
        <w:r>
          <w:rPr>
            <w:rFonts w:eastAsiaTheme="minorEastAsia" w:cstheme="minorBidi"/>
            <w:smallCaps w:val="0"/>
            <w:noProof/>
            <w:kern w:val="2"/>
            <w:sz w:val="22"/>
            <w:szCs w:val="22"/>
            <w:lang w:val="de-CH" w:eastAsia="de-CH"/>
            <w14:ligatures w14:val="standardContextual"/>
          </w:rPr>
          <w:tab/>
        </w:r>
        <w:r w:rsidRPr="005E4705">
          <w:rPr>
            <w:rStyle w:val="Hyperlink"/>
            <w:noProof/>
          </w:rPr>
          <w:t>Watering</w:t>
        </w:r>
        <w:r>
          <w:rPr>
            <w:noProof/>
            <w:webHidden/>
          </w:rPr>
          <w:tab/>
        </w:r>
        <w:r>
          <w:rPr>
            <w:noProof/>
            <w:webHidden/>
          </w:rPr>
          <w:fldChar w:fldCharType="begin"/>
        </w:r>
        <w:r>
          <w:rPr>
            <w:noProof/>
            <w:webHidden/>
          </w:rPr>
          <w:instrText xml:space="preserve"> PAGEREF _Toc169228371 \h </w:instrText>
        </w:r>
        <w:r>
          <w:rPr>
            <w:noProof/>
            <w:webHidden/>
          </w:rPr>
        </w:r>
        <w:r>
          <w:rPr>
            <w:noProof/>
            <w:webHidden/>
          </w:rPr>
          <w:fldChar w:fldCharType="separate"/>
        </w:r>
        <w:r>
          <w:rPr>
            <w:noProof/>
            <w:webHidden/>
          </w:rPr>
          <w:t>41</w:t>
        </w:r>
        <w:r>
          <w:rPr>
            <w:noProof/>
            <w:webHidden/>
          </w:rPr>
          <w:fldChar w:fldCharType="end"/>
        </w:r>
      </w:hyperlink>
    </w:p>
    <w:p w14:paraId="69D6F0A3" w14:textId="000EB205" w:rsidR="00923ED8" w:rsidRDefault="00923ED8">
      <w:pPr>
        <w:pStyle w:val="Verzeichnis3"/>
        <w:tabs>
          <w:tab w:val="left" w:pos="1200"/>
          <w:tab w:val="right" w:leader="dot" w:pos="9628"/>
        </w:tabs>
        <w:rPr>
          <w:rFonts w:eastAsiaTheme="minorEastAsia" w:cstheme="minorBidi"/>
          <w:i w:val="0"/>
          <w:iCs w:val="0"/>
          <w:noProof/>
          <w:kern w:val="2"/>
          <w:sz w:val="22"/>
          <w:szCs w:val="22"/>
          <w:lang w:val="de-CH" w:eastAsia="de-CH"/>
          <w14:ligatures w14:val="standardContextual"/>
        </w:rPr>
      </w:pPr>
      <w:hyperlink w:anchor="_Toc169228372" w:history="1">
        <w:r w:rsidRPr="005E4705">
          <w:rPr>
            <w:rStyle w:val="Hyperlink"/>
            <w:noProof/>
          </w:rPr>
          <w:t>9.3.1</w:t>
        </w:r>
        <w:r>
          <w:rPr>
            <w:rFonts w:eastAsiaTheme="minorEastAsia" w:cstheme="minorBidi"/>
            <w:i w:val="0"/>
            <w:iCs w:val="0"/>
            <w:noProof/>
            <w:kern w:val="2"/>
            <w:sz w:val="22"/>
            <w:szCs w:val="22"/>
            <w:lang w:val="de-CH" w:eastAsia="de-CH"/>
            <w14:ligatures w14:val="standardContextual"/>
          </w:rPr>
          <w:tab/>
        </w:r>
        <w:r w:rsidRPr="005E4705">
          <w:rPr>
            <w:rStyle w:val="Hyperlink"/>
            <w:noProof/>
          </w:rPr>
          <w:t>clients/watering/watering.ino</w:t>
        </w:r>
        <w:r>
          <w:rPr>
            <w:noProof/>
            <w:webHidden/>
          </w:rPr>
          <w:tab/>
        </w:r>
        <w:r>
          <w:rPr>
            <w:noProof/>
            <w:webHidden/>
          </w:rPr>
          <w:fldChar w:fldCharType="begin"/>
        </w:r>
        <w:r>
          <w:rPr>
            <w:noProof/>
            <w:webHidden/>
          </w:rPr>
          <w:instrText xml:space="preserve"> PAGEREF _Toc169228372 \h </w:instrText>
        </w:r>
        <w:r>
          <w:rPr>
            <w:noProof/>
            <w:webHidden/>
          </w:rPr>
        </w:r>
        <w:r>
          <w:rPr>
            <w:noProof/>
            <w:webHidden/>
          </w:rPr>
          <w:fldChar w:fldCharType="separate"/>
        </w:r>
        <w:r>
          <w:rPr>
            <w:noProof/>
            <w:webHidden/>
          </w:rPr>
          <w:t>41</w:t>
        </w:r>
        <w:r>
          <w:rPr>
            <w:noProof/>
            <w:webHidden/>
          </w:rPr>
          <w:fldChar w:fldCharType="end"/>
        </w:r>
      </w:hyperlink>
    </w:p>
    <w:p w14:paraId="75DA9087" w14:textId="1F1DADA6" w:rsidR="00923ED8" w:rsidRDefault="00923ED8">
      <w:pPr>
        <w:pStyle w:val="Verzeichnis1"/>
        <w:tabs>
          <w:tab w:val="left" w:pos="600"/>
          <w:tab w:val="right" w:leader="dot" w:pos="9628"/>
        </w:tabs>
        <w:rPr>
          <w:rFonts w:eastAsiaTheme="minorEastAsia" w:cstheme="minorBidi"/>
          <w:b w:val="0"/>
          <w:bCs w:val="0"/>
          <w:caps w:val="0"/>
          <w:noProof/>
          <w:kern w:val="2"/>
          <w:sz w:val="22"/>
          <w:szCs w:val="22"/>
          <w:lang w:val="de-CH" w:eastAsia="de-CH"/>
          <w14:ligatures w14:val="standardContextual"/>
        </w:rPr>
      </w:pPr>
      <w:hyperlink w:anchor="_Toc169228373" w:history="1">
        <w:r w:rsidRPr="005E4705">
          <w:rPr>
            <w:rStyle w:val="Hyperlink"/>
            <w:noProof/>
          </w:rPr>
          <w:t>10</w:t>
        </w:r>
        <w:r>
          <w:rPr>
            <w:rFonts w:eastAsiaTheme="minorEastAsia" w:cstheme="minorBidi"/>
            <w:b w:val="0"/>
            <w:bCs w:val="0"/>
            <w:caps w:val="0"/>
            <w:noProof/>
            <w:kern w:val="2"/>
            <w:sz w:val="22"/>
            <w:szCs w:val="22"/>
            <w:lang w:val="de-CH" w:eastAsia="de-CH"/>
            <w14:ligatures w14:val="standardContextual"/>
          </w:rPr>
          <w:tab/>
        </w:r>
        <w:r w:rsidRPr="005E4705">
          <w:rPr>
            <w:rStyle w:val="Hyperlink"/>
            <w:noProof/>
          </w:rPr>
          <w:t>Programmcode: Hub</w:t>
        </w:r>
        <w:r>
          <w:rPr>
            <w:noProof/>
            <w:webHidden/>
          </w:rPr>
          <w:tab/>
        </w:r>
        <w:r>
          <w:rPr>
            <w:noProof/>
            <w:webHidden/>
          </w:rPr>
          <w:fldChar w:fldCharType="begin"/>
        </w:r>
        <w:r>
          <w:rPr>
            <w:noProof/>
            <w:webHidden/>
          </w:rPr>
          <w:instrText xml:space="preserve"> PAGEREF _Toc169228373 \h </w:instrText>
        </w:r>
        <w:r>
          <w:rPr>
            <w:noProof/>
            <w:webHidden/>
          </w:rPr>
        </w:r>
        <w:r>
          <w:rPr>
            <w:noProof/>
            <w:webHidden/>
          </w:rPr>
          <w:fldChar w:fldCharType="separate"/>
        </w:r>
        <w:r>
          <w:rPr>
            <w:noProof/>
            <w:webHidden/>
          </w:rPr>
          <w:t>45</w:t>
        </w:r>
        <w:r>
          <w:rPr>
            <w:noProof/>
            <w:webHidden/>
          </w:rPr>
          <w:fldChar w:fldCharType="end"/>
        </w:r>
      </w:hyperlink>
    </w:p>
    <w:p w14:paraId="5CE779C9" w14:textId="77E7EC76" w:rsidR="00923ED8" w:rsidRDefault="00923ED8">
      <w:pPr>
        <w:pStyle w:val="Verzeichnis2"/>
        <w:tabs>
          <w:tab w:val="left" w:pos="800"/>
          <w:tab w:val="right" w:leader="dot" w:pos="9628"/>
        </w:tabs>
        <w:rPr>
          <w:rFonts w:eastAsiaTheme="minorEastAsia" w:cstheme="minorBidi"/>
          <w:smallCaps w:val="0"/>
          <w:noProof/>
          <w:kern w:val="2"/>
          <w:sz w:val="22"/>
          <w:szCs w:val="22"/>
          <w:lang w:val="de-CH" w:eastAsia="de-CH"/>
          <w14:ligatures w14:val="standardContextual"/>
        </w:rPr>
      </w:pPr>
      <w:hyperlink w:anchor="_Toc169228374" w:history="1">
        <w:r w:rsidRPr="005E4705">
          <w:rPr>
            <w:rStyle w:val="Hyperlink"/>
            <w:noProof/>
          </w:rPr>
          <w:t>10.1</w:t>
        </w:r>
        <w:r>
          <w:rPr>
            <w:rFonts w:eastAsiaTheme="minorEastAsia" w:cstheme="minorBidi"/>
            <w:smallCaps w:val="0"/>
            <w:noProof/>
            <w:kern w:val="2"/>
            <w:sz w:val="22"/>
            <w:szCs w:val="22"/>
            <w:lang w:val="de-CH" w:eastAsia="de-CH"/>
            <w14:ligatures w14:val="standardContextual"/>
          </w:rPr>
          <w:tab/>
        </w:r>
        <w:r w:rsidRPr="005E4705">
          <w:rPr>
            <w:rStyle w:val="Hyperlink"/>
            <w:noProof/>
          </w:rPr>
          <w:t>Hub</w:t>
        </w:r>
        <w:r>
          <w:rPr>
            <w:noProof/>
            <w:webHidden/>
          </w:rPr>
          <w:tab/>
        </w:r>
        <w:r>
          <w:rPr>
            <w:noProof/>
            <w:webHidden/>
          </w:rPr>
          <w:fldChar w:fldCharType="begin"/>
        </w:r>
        <w:r>
          <w:rPr>
            <w:noProof/>
            <w:webHidden/>
          </w:rPr>
          <w:instrText xml:space="preserve"> PAGEREF _Toc169228374 \h </w:instrText>
        </w:r>
        <w:r>
          <w:rPr>
            <w:noProof/>
            <w:webHidden/>
          </w:rPr>
        </w:r>
        <w:r>
          <w:rPr>
            <w:noProof/>
            <w:webHidden/>
          </w:rPr>
          <w:fldChar w:fldCharType="separate"/>
        </w:r>
        <w:r>
          <w:rPr>
            <w:noProof/>
            <w:webHidden/>
          </w:rPr>
          <w:t>45</w:t>
        </w:r>
        <w:r>
          <w:rPr>
            <w:noProof/>
            <w:webHidden/>
          </w:rPr>
          <w:fldChar w:fldCharType="end"/>
        </w:r>
      </w:hyperlink>
    </w:p>
    <w:p w14:paraId="3737FFD8" w14:textId="72A94422" w:rsidR="00923ED8" w:rsidRDefault="00923ED8">
      <w:pPr>
        <w:pStyle w:val="Verzeichnis3"/>
        <w:tabs>
          <w:tab w:val="left" w:pos="1200"/>
          <w:tab w:val="right" w:leader="dot" w:pos="9628"/>
        </w:tabs>
        <w:rPr>
          <w:rFonts w:eastAsiaTheme="minorEastAsia" w:cstheme="minorBidi"/>
          <w:i w:val="0"/>
          <w:iCs w:val="0"/>
          <w:noProof/>
          <w:kern w:val="2"/>
          <w:sz w:val="22"/>
          <w:szCs w:val="22"/>
          <w:lang w:val="de-CH" w:eastAsia="de-CH"/>
          <w14:ligatures w14:val="standardContextual"/>
        </w:rPr>
      </w:pPr>
      <w:hyperlink w:anchor="_Toc169228375" w:history="1">
        <w:r w:rsidRPr="005E4705">
          <w:rPr>
            <w:rStyle w:val="Hyperlink"/>
            <w:noProof/>
          </w:rPr>
          <w:t>10.1.1</w:t>
        </w:r>
        <w:r>
          <w:rPr>
            <w:rFonts w:eastAsiaTheme="minorEastAsia" w:cstheme="minorBidi"/>
            <w:i w:val="0"/>
            <w:iCs w:val="0"/>
            <w:noProof/>
            <w:kern w:val="2"/>
            <w:sz w:val="22"/>
            <w:szCs w:val="22"/>
            <w:lang w:val="de-CH" w:eastAsia="de-CH"/>
            <w14:ligatures w14:val="standardContextual"/>
          </w:rPr>
          <w:tab/>
        </w:r>
        <w:r w:rsidRPr="005E4705">
          <w:rPr>
            <w:rStyle w:val="Hyperlink"/>
            <w:noProof/>
          </w:rPr>
          <w:t>src/main.rs</w:t>
        </w:r>
        <w:r>
          <w:rPr>
            <w:noProof/>
            <w:webHidden/>
          </w:rPr>
          <w:tab/>
        </w:r>
        <w:r>
          <w:rPr>
            <w:noProof/>
            <w:webHidden/>
          </w:rPr>
          <w:fldChar w:fldCharType="begin"/>
        </w:r>
        <w:r>
          <w:rPr>
            <w:noProof/>
            <w:webHidden/>
          </w:rPr>
          <w:instrText xml:space="preserve"> PAGEREF _Toc169228375 \h </w:instrText>
        </w:r>
        <w:r>
          <w:rPr>
            <w:noProof/>
            <w:webHidden/>
          </w:rPr>
        </w:r>
        <w:r>
          <w:rPr>
            <w:noProof/>
            <w:webHidden/>
          </w:rPr>
          <w:fldChar w:fldCharType="separate"/>
        </w:r>
        <w:r>
          <w:rPr>
            <w:noProof/>
            <w:webHidden/>
          </w:rPr>
          <w:t>46</w:t>
        </w:r>
        <w:r>
          <w:rPr>
            <w:noProof/>
            <w:webHidden/>
          </w:rPr>
          <w:fldChar w:fldCharType="end"/>
        </w:r>
      </w:hyperlink>
    </w:p>
    <w:p w14:paraId="7A5EC38D" w14:textId="573D3957" w:rsidR="00923ED8" w:rsidRDefault="00923ED8">
      <w:pPr>
        <w:pStyle w:val="Verzeichnis3"/>
        <w:tabs>
          <w:tab w:val="left" w:pos="1200"/>
          <w:tab w:val="right" w:leader="dot" w:pos="9628"/>
        </w:tabs>
        <w:rPr>
          <w:rFonts w:eastAsiaTheme="minorEastAsia" w:cstheme="minorBidi"/>
          <w:i w:val="0"/>
          <w:iCs w:val="0"/>
          <w:noProof/>
          <w:kern w:val="2"/>
          <w:sz w:val="22"/>
          <w:szCs w:val="22"/>
          <w:lang w:val="de-CH" w:eastAsia="de-CH"/>
          <w14:ligatures w14:val="standardContextual"/>
        </w:rPr>
      </w:pPr>
      <w:hyperlink w:anchor="_Toc169228376" w:history="1">
        <w:r w:rsidRPr="005E4705">
          <w:rPr>
            <w:rStyle w:val="Hyperlink"/>
            <w:noProof/>
          </w:rPr>
          <w:t>10.1.2</w:t>
        </w:r>
        <w:r>
          <w:rPr>
            <w:rFonts w:eastAsiaTheme="minorEastAsia" w:cstheme="minorBidi"/>
            <w:i w:val="0"/>
            <w:iCs w:val="0"/>
            <w:noProof/>
            <w:kern w:val="2"/>
            <w:sz w:val="22"/>
            <w:szCs w:val="22"/>
            <w:lang w:val="de-CH" w:eastAsia="de-CH"/>
            <w14:ligatures w14:val="standardContextual"/>
          </w:rPr>
          <w:tab/>
        </w:r>
        <w:r w:rsidRPr="005E4705">
          <w:rPr>
            <w:rStyle w:val="Hyperlink"/>
            <w:noProof/>
          </w:rPr>
          <w:t>src/mqttc.rs</w:t>
        </w:r>
        <w:r>
          <w:rPr>
            <w:noProof/>
            <w:webHidden/>
          </w:rPr>
          <w:tab/>
        </w:r>
        <w:r>
          <w:rPr>
            <w:noProof/>
            <w:webHidden/>
          </w:rPr>
          <w:fldChar w:fldCharType="begin"/>
        </w:r>
        <w:r>
          <w:rPr>
            <w:noProof/>
            <w:webHidden/>
          </w:rPr>
          <w:instrText xml:space="preserve"> PAGEREF _Toc169228376 \h </w:instrText>
        </w:r>
        <w:r>
          <w:rPr>
            <w:noProof/>
            <w:webHidden/>
          </w:rPr>
        </w:r>
        <w:r>
          <w:rPr>
            <w:noProof/>
            <w:webHidden/>
          </w:rPr>
          <w:fldChar w:fldCharType="separate"/>
        </w:r>
        <w:r>
          <w:rPr>
            <w:noProof/>
            <w:webHidden/>
          </w:rPr>
          <w:t>49</w:t>
        </w:r>
        <w:r>
          <w:rPr>
            <w:noProof/>
            <w:webHidden/>
          </w:rPr>
          <w:fldChar w:fldCharType="end"/>
        </w:r>
      </w:hyperlink>
    </w:p>
    <w:p w14:paraId="2081005F" w14:textId="0421C1CE" w:rsidR="00923ED8" w:rsidRDefault="00923ED8">
      <w:pPr>
        <w:pStyle w:val="Verzeichnis3"/>
        <w:tabs>
          <w:tab w:val="left" w:pos="1200"/>
          <w:tab w:val="right" w:leader="dot" w:pos="9628"/>
        </w:tabs>
        <w:rPr>
          <w:rFonts w:eastAsiaTheme="minorEastAsia" w:cstheme="minorBidi"/>
          <w:i w:val="0"/>
          <w:iCs w:val="0"/>
          <w:noProof/>
          <w:kern w:val="2"/>
          <w:sz w:val="22"/>
          <w:szCs w:val="22"/>
          <w:lang w:val="de-CH" w:eastAsia="de-CH"/>
          <w14:ligatures w14:val="standardContextual"/>
        </w:rPr>
      </w:pPr>
      <w:hyperlink w:anchor="_Toc169228377" w:history="1">
        <w:r w:rsidRPr="005E4705">
          <w:rPr>
            <w:rStyle w:val="Hyperlink"/>
            <w:noProof/>
          </w:rPr>
          <w:t>10.1.3</w:t>
        </w:r>
        <w:r>
          <w:rPr>
            <w:rFonts w:eastAsiaTheme="minorEastAsia" w:cstheme="minorBidi"/>
            <w:i w:val="0"/>
            <w:iCs w:val="0"/>
            <w:noProof/>
            <w:kern w:val="2"/>
            <w:sz w:val="22"/>
            <w:szCs w:val="22"/>
            <w:lang w:val="de-CH" w:eastAsia="de-CH"/>
            <w14:ligatures w14:val="standardContextual"/>
          </w:rPr>
          <w:tab/>
        </w:r>
        <w:r w:rsidRPr="005E4705">
          <w:rPr>
            <w:rStyle w:val="Hyperlink"/>
            <w:noProof/>
          </w:rPr>
          <w:t>src/settings.rs</w:t>
        </w:r>
        <w:r>
          <w:rPr>
            <w:noProof/>
            <w:webHidden/>
          </w:rPr>
          <w:tab/>
        </w:r>
        <w:r>
          <w:rPr>
            <w:noProof/>
            <w:webHidden/>
          </w:rPr>
          <w:fldChar w:fldCharType="begin"/>
        </w:r>
        <w:r>
          <w:rPr>
            <w:noProof/>
            <w:webHidden/>
          </w:rPr>
          <w:instrText xml:space="preserve"> PAGEREF _Toc169228377 \h </w:instrText>
        </w:r>
        <w:r>
          <w:rPr>
            <w:noProof/>
            <w:webHidden/>
          </w:rPr>
        </w:r>
        <w:r>
          <w:rPr>
            <w:noProof/>
            <w:webHidden/>
          </w:rPr>
          <w:fldChar w:fldCharType="separate"/>
        </w:r>
        <w:r>
          <w:rPr>
            <w:noProof/>
            <w:webHidden/>
          </w:rPr>
          <w:t>51</w:t>
        </w:r>
        <w:r>
          <w:rPr>
            <w:noProof/>
            <w:webHidden/>
          </w:rPr>
          <w:fldChar w:fldCharType="end"/>
        </w:r>
      </w:hyperlink>
    </w:p>
    <w:p w14:paraId="0FF7F1A4" w14:textId="1BFDB192" w:rsidR="00923ED8" w:rsidRDefault="00923ED8">
      <w:pPr>
        <w:pStyle w:val="Verzeichnis3"/>
        <w:tabs>
          <w:tab w:val="left" w:pos="1200"/>
          <w:tab w:val="right" w:leader="dot" w:pos="9628"/>
        </w:tabs>
        <w:rPr>
          <w:rFonts w:eastAsiaTheme="minorEastAsia" w:cstheme="minorBidi"/>
          <w:i w:val="0"/>
          <w:iCs w:val="0"/>
          <w:noProof/>
          <w:kern w:val="2"/>
          <w:sz w:val="22"/>
          <w:szCs w:val="22"/>
          <w:lang w:val="de-CH" w:eastAsia="de-CH"/>
          <w14:ligatures w14:val="standardContextual"/>
        </w:rPr>
      </w:pPr>
      <w:hyperlink w:anchor="_Toc169228378" w:history="1">
        <w:r w:rsidRPr="005E4705">
          <w:rPr>
            <w:rStyle w:val="Hyperlink"/>
            <w:noProof/>
          </w:rPr>
          <w:t>10.1.4</w:t>
        </w:r>
        <w:r>
          <w:rPr>
            <w:rFonts w:eastAsiaTheme="minorEastAsia" w:cstheme="minorBidi"/>
            <w:i w:val="0"/>
            <w:iCs w:val="0"/>
            <w:noProof/>
            <w:kern w:val="2"/>
            <w:sz w:val="22"/>
            <w:szCs w:val="22"/>
            <w:lang w:val="de-CH" w:eastAsia="de-CH"/>
            <w14:ligatures w14:val="standardContextual"/>
          </w:rPr>
          <w:tab/>
        </w:r>
        <w:r w:rsidRPr="005E4705">
          <w:rPr>
            <w:rStyle w:val="Hyperlink"/>
            <w:noProof/>
          </w:rPr>
          <w:t>src/state.rs</w:t>
        </w:r>
        <w:r>
          <w:rPr>
            <w:noProof/>
            <w:webHidden/>
          </w:rPr>
          <w:tab/>
        </w:r>
        <w:r>
          <w:rPr>
            <w:noProof/>
            <w:webHidden/>
          </w:rPr>
          <w:fldChar w:fldCharType="begin"/>
        </w:r>
        <w:r>
          <w:rPr>
            <w:noProof/>
            <w:webHidden/>
          </w:rPr>
          <w:instrText xml:space="preserve"> PAGEREF _Toc169228378 \h </w:instrText>
        </w:r>
        <w:r>
          <w:rPr>
            <w:noProof/>
            <w:webHidden/>
          </w:rPr>
        </w:r>
        <w:r>
          <w:rPr>
            <w:noProof/>
            <w:webHidden/>
          </w:rPr>
          <w:fldChar w:fldCharType="separate"/>
        </w:r>
        <w:r>
          <w:rPr>
            <w:noProof/>
            <w:webHidden/>
          </w:rPr>
          <w:t>52</w:t>
        </w:r>
        <w:r>
          <w:rPr>
            <w:noProof/>
            <w:webHidden/>
          </w:rPr>
          <w:fldChar w:fldCharType="end"/>
        </w:r>
      </w:hyperlink>
    </w:p>
    <w:p w14:paraId="35FDCBBD" w14:textId="70BE5181" w:rsidR="00923ED8" w:rsidRDefault="00923ED8">
      <w:pPr>
        <w:pStyle w:val="Verzeichnis3"/>
        <w:tabs>
          <w:tab w:val="left" w:pos="1200"/>
          <w:tab w:val="right" w:leader="dot" w:pos="9628"/>
        </w:tabs>
        <w:rPr>
          <w:rFonts w:eastAsiaTheme="minorEastAsia" w:cstheme="minorBidi"/>
          <w:i w:val="0"/>
          <w:iCs w:val="0"/>
          <w:noProof/>
          <w:kern w:val="2"/>
          <w:sz w:val="22"/>
          <w:szCs w:val="22"/>
          <w:lang w:val="de-CH" w:eastAsia="de-CH"/>
          <w14:ligatures w14:val="standardContextual"/>
        </w:rPr>
      </w:pPr>
      <w:hyperlink w:anchor="_Toc169228379" w:history="1">
        <w:r w:rsidRPr="005E4705">
          <w:rPr>
            <w:rStyle w:val="Hyperlink"/>
            <w:noProof/>
          </w:rPr>
          <w:t>10.1.5</w:t>
        </w:r>
        <w:r>
          <w:rPr>
            <w:rFonts w:eastAsiaTheme="minorEastAsia" w:cstheme="minorBidi"/>
            <w:i w:val="0"/>
            <w:iCs w:val="0"/>
            <w:noProof/>
            <w:kern w:val="2"/>
            <w:sz w:val="22"/>
            <w:szCs w:val="22"/>
            <w:lang w:val="de-CH" w:eastAsia="de-CH"/>
            <w14:ligatures w14:val="standardContextual"/>
          </w:rPr>
          <w:tab/>
        </w:r>
        <w:r w:rsidRPr="005E4705">
          <w:rPr>
            <w:rStyle w:val="Hyperlink"/>
            <w:noProof/>
          </w:rPr>
          <w:t>src/core/serde.rs</w:t>
        </w:r>
        <w:r>
          <w:rPr>
            <w:noProof/>
            <w:webHidden/>
          </w:rPr>
          <w:tab/>
        </w:r>
        <w:r>
          <w:rPr>
            <w:noProof/>
            <w:webHidden/>
          </w:rPr>
          <w:fldChar w:fldCharType="begin"/>
        </w:r>
        <w:r>
          <w:rPr>
            <w:noProof/>
            <w:webHidden/>
          </w:rPr>
          <w:instrText xml:space="preserve"> PAGEREF _Toc169228379 \h </w:instrText>
        </w:r>
        <w:r>
          <w:rPr>
            <w:noProof/>
            <w:webHidden/>
          </w:rPr>
        </w:r>
        <w:r>
          <w:rPr>
            <w:noProof/>
            <w:webHidden/>
          </w:rPr>
          <w:fldChar w:fldCharType="separate"/>
        </w:r>
        <w:r>
          <w:rPr>
            <w:noProof/>
            <w:webHidden/>
          </w:rPr>
          <w:t>53</w:t>
        </w:r>
        <w:r>
          <w:rPr>
            <w:noProof/>
            <w:webHidden/>
          </w:rPr>
          <w:fldChar w:fldCharType="end"/>
        </w:r>
      </w:hyperlink>
    </w:p>
    <w:p w14:paraId="647DDD1C" w14:textId="39928D52" w:rsidR="00923ED8" w:rsidRDefault="00923ED8">
      <w:pPr>
        <w:pStyle w:val="Verzeichnis3"/>
        <w:tabs>
          <w:tab w:val="left" w:pos="1200"/>
          <w:tab w:val="right" w:leader="dot" w:pos="9628"/>
        </w:tabs>
        <w:rPr>
          <w:rFonts w:eastAsiaTheme="minorEastAsia" w:cstheme="minorBidi"/>
          <w:i w:val="0"/>
          <w:iCs w:val="0"/>
          <w:noProof/>
          <w:kern w:val="2"/>
          <w:sz w:val="22"/>
          <w:szCs w:val="22"/>
          <w:lang w:val="de-CH" w:eastAsia="de-CH"/>
          <w14:ligatures w14:val="standardContextual"/>
        </w:rPr>
      </w:pPr>
      <w:hyperlink w:anchor="_Toc169228380" w:history="1">
        <w:r w:rsidRPr="005E4705">
          <w:rPr>
            <w:rStyle w:val="Hyperlink"/>
            <w:noProof/>
          </w:rPr>
          <w:t>10.1.6</w:t>
        </w:r>
        <w:r>
          <w:rPr>
            <w:rFonts w:eastAsiaTheme="minorEastAsia" w:cstheme="minorBidi"/>
            <w:i w:val="0"/>
            <w:iCs w:val="0"/>
            <w:noProof/>
            <w:kern w:val="2"/>
            <w:sz w:val="22"/>
            <w:szCs w:val="22"/>
            <w:lang w:val="de-CH" w:eastAsia="de-CH"/>
            <w14:ligatures w14:val="standardContextual"/>
          </w:rPr>
          <w:tab/>
        </w:r>
        <w:r w:rsidRPr="005E4705">
          <w:rPr>
            <w:rStyle w:val="Hyperlink"/>
            <w:noProof/>
          </w:rPr>
          <w:t>src/core/manager.rs</w:t>
        </w:r>
        <w:r>
          <w:rPr>
            <w:noProof/>
            <w:webHidden/>
          </w:rPr>
          <w:tab/>
        </w:r>
        <w:r>
          <w:rPr>
            <w:noProof/>
            <w:webHidden/>
          </w:rPr>
          <w:fldChar w:fldCharType="begin"/>
        </w:r>
        <w:r>
          <w:rPr>
            <w:noProof/>
            <w:webHidden/>
          </w:rPr>
          <w:instrText xml:space="preserve"> PAGEREF _Toc169228380 \h </w:instrText>
        </w:r>
        <w:r>
          <w:rPr>
            <w:noProof/>
            <w:webHidden/>
          </w:rPr>
        </w:r>
        <w:r>
          <w:rPr>
            <w:noProof/>
            <w:webHidden/>
          </w:rPr>
          <w:fldChar w:fldCharType="separate"/>
        </w:r>
        <w:r>
          <w:rPr>
            <w:noProof/>
            <w:webHidden/>
          </w:rPr>
          <w:t>55</w:t>
        </w:r>
        <w:r>
          <w:rPr>
            <w:noProof/>
            <w:webHidden/>
          </w:rPr>
          <w:fldChar w:fldCharType="end"/>
        </w:r>
      </w:hyperlink>
    </w:p>
    <w:p w14:paraId="4B987801" w14:textId="43F66873" w:rsidR="00923ED8" w:rsidRDefault="00923ED8">
      <w:pPr>
        <w:pStyle w:val="Verzeichnis3"/>
        <w:tabs>
          <w:tab w:val="left" w:pos="1200"/>
          <w:tab w:val="right" w:leader="dot" w:pos="9628"/>
        </w:tabs>
        <w:rPr>
          <w:rFonts w:eastAsiaTheme="minorEastAsia" w:cstheme="minorBidi"/>
          <w:i w:val="0"/>
          <w:iCs w:val="0"/>
          <w:noProof/>
          <w:kern w:val="2"/>
          <w:sz w:val="22"/>
          <w:szCs w:val="22"/>
          <w:lang w:val="de-CH" w:eastAsia="de-CH"/>
          <w14:ligatures w14:val="standardContextual"/>
        </w:rPr>
      </w:pPr>
      <w:hyperlink w:anchor="_Toc169228381" w:history="1">
        <w:r w:rsidRPr="005E4705">
          <w:rPr>
            <w:rStyle w:val="Hyperlink"/>
            <w:noProof/>
          </w:rPr>
          <w:t>10.1.7</w:t>
        </w:r>
        <w:r>
          <w:rPr>
            <w:rFonts w:eastAsiaTheme="minorEastAsia" w:cstheme="minorBidi"/>
            <w:i w:val="0"/>
            <w:iCs w:val="0"/>
            <w:noProof/>
            <w:kern w:val="2"/>
            <w:sz w:val="22"/>
            <w:szCs w:val="22"/>
            <w:lang w:val="de-CH" w:eastAsia="de-CH"/>
            <w14:ligatures w14:val="standardContextual"/>
          </w:rPr>
          <w:tab/>
        </w:r>
        <w:r w:rsidRPr="005E4705">
          <w:rPr>
            <w:rStyle w:val="Hyperlink"/>
            <w:noProof/>
          </w:rPr>
          <w:t>src/core/macros.rs</w:t>
        </w:r>
        <w:r>
          <w:rPr>
            <w:noProof/>
            <w:webHidden/>
          </w:rPr>
          <w:tab/>
        </w:r>
        <w:r>
          <w:rPr>
            <w:noProof/>
            <w:webHidden/>
          </w:rPr>
          <w:fldChar w:fldCharType="begin"/>
        </w:r>
        <w:r>
          <w:rPr>
            <w:noProof/>
            <w:webHidden/>
          </w:rPr>
          <w:instrText xml:space="preserve"> PAGEREF _Toc169228381 \h </w:instrText>
        </w:r>
        <w:r>
          <w:rPr>
            <w:noProof/>
            <w:webHidden/>
          </w:rPr>
        </w:r>
        <w:r>
          <w:rPr>
            <w:noProof/>
            <w:webHidden/>
          </w:rPr>
          <w:fldChar w:fldCharType="separate"/>
        </w:r>
        <w:r>
          <w:rPr>
            <w:noProof/>
            <w:webHidden/>
          </w:rPr>
          <w:t>59</w:t>
        </w:r>
        <w:r>
          <w:rPr>
            <w:noProof/>
            <w:webHidden/>
          </w:rPr>
          <w:fldChar w:fldCharType="end"/>
        </w:r>
      </w:hyperlink>
    </w:p>
    <w:p w14:paraId="3340895E" w14:textId="4C196071" w:rsidR="00923ED8" w:rsidRDefault="00923ED8">
      <w:pPr>
        <w:pStyle w:val="Verzeichnis3"/>
        <w:tabs>
          <w:tab w:val="left" w:pos="1200"/>
          <w:tab w:val="right" w:leader="dot" w:pos="9628"/>
        </w:tabs>
        <w:rPr>
          <w:rFonts w:eastAsiaTheme="minorEastAsia" w:cstheme="minorBidi"/>
          <w:i w:val="0"/>
          <w:iCs w:val="0"/>
          <w:noProof/>
          <w:kern w:val="2"/>
          <w:sz w:val="22"/>
          <w:szCs w:val="22"/>
          <w:lang w:val="de-CH" w:eastAsia="de-CH"/>
          <w14:ligatures w14:val="standardContextual"/>
        </w:rPr>
      </w:pPr>
      <w:hyperlink w:anchor="_Toc169228382" w:history="1">
        <w:r w:rsidRPr="005E4705">
          <w:rPr>
            <w:rStyle w:val="Hyperlink"/>
            <w:noProof/>
            <w:lang w:val="fr-CH"/>
          </w:rPr>
          <w:t>10.1.8</w:t>
        </w:r>
        <w:r>
          <w:rPr>
            <w:rFonts w:eastAsiaTheme="minorEastAsia" w:cstheme="minorBidi"/>
            <w:i w:val="0"/>
            <w:iCs w:val="0"/>
            <w:noProof/>
            <w:kern w:val="2"/>
            <w:sz w:val="22"/>
            <w:szCs w:val="22"/>
            <w:lang w:val="de-CH" w:eastAsia="de-CH"/>
            <w14:ligatures w14:val="standardContextual"/>
          </w:rPr>
          <w:tab/>
        </w:r>
        <w:r w:rsidRPr="005E4705">
          <w:rPr>
            <w:rStyle w:val="Hyperlink"/>
            <w:noProof/>
            <w:lang w:val="fr-CH"/>
          </w:rPr>
          <w:t>src/core/traits/config.rs</w:t>
        </w:r>
        <w:r>
          <w:rPr>
            <w:noProof/>
            <w:webHidden/>
          </w:rPr>
          <w:tab/>
        </w:r>
        <w:r>
          <w:rPr>
            <w:noProof/>
            <w:webHidden/>
          </w:rPr>
          <w:fldChar w:fldCharType="begin"/>
        </w:r>
        <w:r>
          <w:rPr>
            <w:noProof/>
            <w:webHidden/>
          </w:rPr>
          <w:instrText xml:space="preserve"> PAGEREF _Toc169228382 \h </w:instrText>
        </w:r>
        <w:r>
          <w:rPr>
            <w:noProof/>
            <w:webHidden/>
          </w:rPr>
        </w:r>
        <w:r>
          <w:rPr>
            <w:noProof/>
            <w:webHidden/>
          </w:rPr>
          <w:fldChar w:fldCharType="separate"/>
        </w:r>
        <w:r>
          <w:rPr>
            <w:noProof/>
            <w:webHidden/>
          </w:rPr>
          <w:t>59</w:t>
        </w:r>
        <w:r>
          <w:rPr>
            <w:noProof/>
            <w:webHidden/>
          </w:rPr>
          <w:fldChar w:fldCharType="end"/>
        </w:r>
      </w:hyperlink>
    </w:p>
    <w:p w14:paraId="4DE2AE2B" w14:textId="7A7A7BA5" w:rsidR="00923ED8" w:rsidRDefault="00923ED8">
      <w:pPr>
        <w:pStyle w:val="Verzeichnis3"/>
        <w:tabs>
          <w:tab w:val="left" w:pos="1200"/>
          <w:tab w:val="right" w:leader="dot" w:pos="9628"/>
        </w:tabs>
        <w:rPr>
          <w:rFonts w:eastAsiaTheme="minorEastAsia" w:cstheme="minorBidi"/>
          <w:i w:val="0"/>
          <w:iCs w:val="0"/>
          <w:noProof/>
          <w:kern w:val="2"/>
          <w:sz w:val="22"/>
          <w:szCs w:val="22"/>
          <w:lang w:val="de-CH" w:eastAsia="de-CH"/>
          <w14:ligatures w14:val="standardContextual"/>
        </w:rPr>
      </w:pPr>
      <w:hyperlink w:anchor="_Toc169228383" w:history="1">
        <w:r w:rsidRPr="005E4705">
          <w:rPr>
            <w:rStyle w:val="Hyperlink"/>
            <w:noProof/>
            <w:lang w:val="fr-CH"/>
          </w:rPr>
          <w:t>10.1.9</w:t>
        </w:r>
        <w:r>
          <w:rPr>
            <w:rFonts w:eastAsiaTheme="minorEastAsia" w:cstheme="minorBidi"/>
            <w:i w:val="0"/>
            <w:iCs w:val="0"/>
            <w:noProof/>
            <w:kern w:val="2"/>
            <w:sz w:val="22"/>
            <w:szCs w:val="22"/>
            <w:lang w:val="de-CH" w:eastAsia="de-CH"/>
            <w14:ligatures w14:val="standardContextual"/>
          </w:rPr>
          <w:tab/>
        </w:r>
        <w:r w:rsidRPr="005E4705">
          <w:rPr>
            <w:rStyle w:val="Hyperlink"/>
            <w:noProof/>
            <w:lang w:val="fr-CH"/>
          </w:rPr>
          <w:t>src/core/traits/module.rs</w:t>
        </w:r>
        <w:r>
          <w:rPr>
            <w:noProof/>
            <w:webHidden/>
          </w:rPr>
          <w:tab/>
        </w:r>
        <w:r>
          <w:rPr>
            <w:noProof/>
            <w:webHidden/>
          </w:rPr>
          <w:fldChar w:fldCharType="begin"/>
        </w:r>
        <w:r>
          <w:rPr>
            <w:noProof/>
            <w:webHidden/>
          </w:rPr>
          <w:instrText xml:space="preserve"> PAGEREF _Toc169228383 \h </w:instrText>
        </w:r>
        <w:r>
          <w:rPr>
            <w:noProof/>
            <w:webHidden/>
          </w:rPr>
        </w:r>
        <w:r>
          <w:rPr>
            <w:noProof/>
            <w:webHidden/>
          </w:rPr>
          <w:fldChar w:fldCharType="separate"/>
        </w:r>
        <w:r>
          <w:rPr>
            <w:noProof/>
            <w:webHidden/>
          </w:rPr>
          <w:t>61</w:t>
        </w:r>
        <w:r>
          <w:rPr>
            <w:noProof/>
            <w:webHidden/>
          </w:rPr>
          <w:fldChar w:fldCharType="end"/>
        </w:r>
      </w:hyperlink>
    </w:p>
    <w:p w14:paraId="0C408B5B" w14:textId="6E9B93E8" w:rsidR="00923ED8" w:rsidRDefault="00923ED8">
      <w:pPr>
        <w:pStyle w:val="Verzeichnis3"/>
        <w:tabs>
          <w:tab w:val="left" w:pos="1400"/>
          <w:tab w:val="right" w:leader="dot" w:pos="9628"/>
        </w:tabs>
        <w:rPr>
          <w:rFonts w:eastAsiaTheme="minorEastAsia" w:cstheme="minorBidi"/>
          <w:i w:val="0"/>
          <w:iCs w:val="0"/>
          <w:noProof/>
          <w:kern w:val="2"/>
          <w:sz w:val="22"/>
          <w:szCs w:val="22"/>
          <w:lang w:val="de-CH" w:eastAsia="de-CH"/>
          <w14:ligatures w14:val="standardContextual"/>
        </w:rPr>
      </w:pPr>
      <w:hyperlink w:anchor="_Toc169228384" w:history="1">
        <w:r w:rsidRPr="005E4705">
          <w:rPr>
            <w:rStyle w:val="Hyperlink"/>
            <w:noProof/>
            <w:lang w:val="fr-CH"/>
          </w:rPr>
          <w:t>10.1.10</w:t>
        </w:r>
        <w:r>
          <w:rPr>
            <w:rFonts w:eastAsiaTheme="minorEastAsia" w:cstheme="minorBidi"/>
            <w:i w:val="0"/>
            <w:iCs w:val="0"/>
            <w:noProof/>
            <w:kern w:val="2"/>
            <w:sz w:val="22"/>
            <w:szCs w:val="22"/>
            <w:lang w:val="de-CH" w:eastAsia="de-CH"/>
            <w14:ligatures w14:val="standardContextual"/>
          </w:rPr>
          <w:tab/>
        </w:r>
        <w:r w:rsidRPr="005E4705">
          <w:rPr>
            <w:rStyle w:val="Hyperlink"/>
            <w:noProof/>
            <w:lang w:val="fr-CH"/>
          </w:rPr>
          <w:t>src/modules/prelude.rs</w:t>
        </w:r>
        <w:r>
          <w:rPr>
            <w:noProof/>
            <w:webHidden/>
          </w:rPr>
          <w:tab/>
        </w:r>
        <w:r>
          <w:rPr>
            <w:noProof/>
            <w:webHidden/>
          </w:rPr>
          <w:fldChar w:fldCharType="begin"/>
        </w:r>
        <w:r>
          <w:rPr>
            <w:noProof/>
            <w:webHidden/>
          </w:rPr>
          <w:instrText xml:space="preserve"> PAGEREF _Toc169228384 \h </w:instrText>
        </w:r>
        <w:r>
          <w:rPr>
            <w:noProof/>
            <w:webHidden/>
          </w:rPr>
        </w:r>
        <w:r>
          <w:rPr>
            <w:noProof/>
            <w:webHidden/>
          </w:rPr>
          <w:fldChar w:fldCharType="separate"/>
        </w:r>
        <w:r>
          <w:rPr>
            <w:noProof/>
            <w:webHidden/>
          </w:rPr>
          <w:t>63</w:t>
        </w:r>
        <w:r>
          <w:rPr>
            <w:noProof/>
            <w:webHidden/>
          </w:rPr>
          <w:fldChar w:fldCharType="end"/>
        </w:r>
      </w:hyperlink>
    </w:p>
    <w:p w14:paraId="232ECC78" w14:textId="6FF4CBC2" w:rsidR="00923ED8" w:rsidRDefault="00923ED8">
      <w:pPr>
        <w:pStyle w:val="Verzeichnis3"/>
        <w:tabs>
          <w:tab w:val="left" w:pos="1400"/>
          <w:tab w:val="right" w:leader="dot" w:pos="9628"/>
        </w:tabs>
        <w:rPr>
          <w:rFonts w:eastAsiaTheme="minorEastAsia" w:cstheme="minorBidi"/>
          <w:i w:val="0"/>
          <w:iCs w:val="0"/>
          <w:noProof/>
          <w:kern w:val="2"/>
          <w:sz w:val="22"/>
          <w:szCs w:val="22"/>
          <w:lang w:val="de-CH" w:eastAsia="de-CH"/>
          <w14:ligatures w14:val="standardContextual"/>
        </w:rPr>
      </w:pPr>
      <w:hyperlink w:anchor="_Toc169228385" w:history="1">
        <w:r w:rsidRPr="005E4705">
          <w:rPr>
            <w:rStyle w:val="Hyperlink"/>
            <w:noProof/>
            <w:lang w:val="fr-CH"/>
          </w:rPr>
          <w:t>10.1.11</w:t>
        </w:r>
        <w:r>
          <w:rPr>
            <w:rFonts w:eastAsiaTheme="minorEastAsia" w:cstheme="minorBidi"/>
            <w:i w:val="0"/>
            <w:iCs w:val="0"/>
            <w:noProof/>
            <w:kern w:val="2"/>
            <w:sz w:val="22"/>
            <w:szCs w:val="22"/>
            <w:lang w:val="de-CH" w:eastAsia="de-CH"/>
            <w14:ligatures w14:val="standardContextual"/>
          </w:rPr>
          <w:tab/>
        </w:r>
        <w:r w:rsidRPr="005E4705">
          <w:rPr>
            <w:rStyle w:val="Hyperlink"/>
            <w:noProof/>
            <w:lang w:val="fr-CH"/>
          </w:rPr>
          <w:t>src/modules/sensor.rs</w:t>
        </w:r>
        <w:r>
          <w:rPr>
            <w:noProof/>
            <w:webHidden/>
          </w:rPr>
          <w:tab/>
        </w:r>
        <w:r>
          <w:rPr>
            <w:noProof/>
            <w:webHidden/>
          </w:rPr>
          <w:fldChar w:fldCharType="begin"/>
        </w:r>
        <w:r>
          <w:rPr>
            <w:noProof/>
            <w:webHidden/>
          </w:rPr>
          <w:instrText xml:space="preserve"> PAGEREF _Toc169228385 \h </w:instrText>
        </w:r>
        <w:r>
          <w:rPr>
            <w:noProof/>
            <w:webHidden/>
          </w:rPr>
        </w:r>
        <w:r>
          <w:rPr>
            <w:noProof/>
            <w:webHidden/>
          </w:rPr>
          <w:fldChar w:fldCharType="separate"/>
        </w:r>
        <w:r>
          <w:rPr>
            <w:noProof/>
            <w:webHidden/>
          </w:rPr>
          <w:t>64</w:t>
        </w:r>
        <w:r>
          <w:rPr>
            <w:noProof/>
            <w:webHidden/>
          </w:rPr>
          <w:fldChar w:fldCharType="end"/>
        </w:r>
      </w:hyperlink>
    </w:p>
    <w:p w14:paraId="5566EA17" w14:textId="4D2DFD8B" w:rsidR="00923ED8" w:rsidRDefault="00923ED8">
      <w:pPr>
        <w:pStyle w:val="Verzeichnis3"/>
        <w:tabs>
          <w:tab w:val="left" w:pos="1400"/>
          <w:tab w:val="right" w:leader="dot" w:pos="9628"/>
        </w:tabs>
        <w:rPr>
          <w:rFonts w:eastAsiaTheme="minorEastAsia" w:cstheme="minorBidi"/>
          <w:i w:val="0"/>
          <w:iCs w:val="0"/>
          <w:noProof/>
          <w:kern w:val="2"/>
          <w:sz w:val="22"/>
          <w:szCs w:val="22"/>
          <w:lang w:val="de-CH" w:eastAsia="de-CH"/>
          <w14:ligatures w14:val="standardContextual"/>
        </w:rPr>
      </w:pPr>
      <w:hyperlink w:anchor="_Toc169228386" w:history="1">
        <w:r w:rsidRPr="005E4705">
          <w:rPr>
            <w:rStyle w:val="Hyperlink"/>
            <w:noProof/>
            <w:lang w:val="fr-CH"/>
          </w:rPr>
          <w:t>10.1.12</w:t>
        </w:r>
        <w:r>
          <w:rPr>
            <w:rFonts w:eastAsiaTheme="minorEastAsia" w:cstheme="minorBidi"/>
            <w:i w:val="0"/>
            <w:iCs w:val="0"/>
            <w:noProof/>
            <w:kern w:val="2"/>
            <w:sz w:val="22"/>
            <w:szCs w:val="22"/>
            <w:lang w:val="de-CH" w:eastAsia="de-CH"/>
            <w14:ligatures w14:val="standardContextual"/>
          </w:rPr>
          <w:tab/>
        </w:r>
        <w:r w:rsidRPr="005E4705">
          <w:rPr>
            <w:rStyle w:val="Hyperlink"/>
            <w:noProof/>
            <w:lang w:val="fr-CH"/>
          </w:rPr>
          <w:t>src/modules/watering.rs</w:t>
        </w:r>
        <w:r>
          <w:rPr>
            <w:noProof/>
            <w:webHidden/>
          </w:rPr>
          <w:tab/>
        </w:r>
        <w:r>
          <w:rPr>
            <w:noProof/>
            <w:webHidden/>
          </w:rPr>
          <w:fldChar w:fldCharType="begin"/>
        </w:r>
        <w:r>
          <w:rPr>
            <w:noProof/>
            <w:webHidden/>
          </w:rPr>
          <w:instrText xml:space="preserve"> PAGEREF _Toc169228386 \h </w:instrText>
        </w:r>
        <w:r>
          <w:rPr>
            <w:noProof/>
            <w:webHidden/>
          </w:rPr>
        </w:r>
        <w:r>
          <w:rPr>
            <w:noProof/>
            <w:webHidden/>
          </w:rPr>
          <w:fldChar w:fldCharType="separate"/>
        </w:r>
        <w:r>
          <w:rPr>
            <w:noProof/>
            <w:webHidden/>
          </w:rPr>
          <w:t>66</w:t>
        </w:r>
        <w:r>
          <w:rPr>
            <w:noProof/>
            <w:webHidden/>
          </w:rPr>
          <w:fldChar w:fldCharType="end"/>
        </w:r>
      </w:hyperlink>
    </w:p>
    <w:p w14:paraId="682F4DAB" w14:textId="458D35BC" w:rsidR="00923ED8" w:rsidRDefault="00923ED8">
      <w:pPr>
        <w:pStyle w:val="Verzeichnis2"/>
        <w:tabs>
          <w:tab w:val="left" w:pos="800"/>
          <w:tab w:val="right" w:leader="dot" w:pos="9628"/>
        </w:tabs>
        <w:rPr>
          <w:rFonts w:eastAsiaTheme="minorEastAsia" w:cstheme="minorBidi"/>
          <w:smallCaps w:val="0"/>
          <w:noProof/>
          <w:kern w:val="2"/>
          <w:sz w:val="22"/>
          <w:szCs w:val="22"/>
          <w:lang w:val="de-CH" w:eastAsia="de-CH"/>
          <w14:ligatures w14:val="standardContextual"/>
        </w:rPr>
      </w:pPr>
      <w:hyperlink w:anchor="_Toc169228387" w:history="1">
        <w:r w:rsidRPr="005E4705">
          <w:rPr>
            <w:rStyle w:val="Hyperlink"/>
            <w:noProof/>
          </w:rPr>
          <w:t>10.2</w:t>
        </w:r>
        <w:r>
          <w:rPr>
            <w:rFonts w:eastAsiaTheme="minorEastAsia" w:cstheme="minorBidi"/>
            <w:smallCaps w:val="0"/>
            <w:noProof/>
            <w:kern w:val="2"/>
            <w:sz w:val="22"/>
            <w:szCs w:val="22"/>
            <w:lang w:val="de-CH" w:eastAsia="de-CH"/>
            <w14:ligatures w14:val="standardContextual"/>
          </w:rPr>
          <w:tab/>
        </w:r>
        <w:r w:rsidRPr="005E4705">
          <w:rPr>
            <w:rStyle w:val="Hyperlink"/>
            <w:noProof/>
          </w:rPr>
          <w:t>MQTTD</w:t>
        </w:r>
        <w:r>
          <w:rPr>
            <w:noProof/>
            <w:webHidden/>
          </w:rPr>
          <w:tab/>
        </w:r>
        <w:r>
          <w:rPr>
            <w:noProof/>
            <w:webHidden/>
          </w:rPr>
          <w:fldChar w:fldCharType="begin"/>
        </w:r>
        <w:r>
          <w:rPr>
            <w:noProof/>
            <w:webHidden/>
          </w:rPr>
          <w:instrText xml:space="preserve"> PAGEREF _Toc169228387 \h </w:instrText>
        </w:r>
        <w:r>
          <w:rPr>
            <w:noProof/>
            <w:webHidden/>
          </w:rPr>
        </w:r>
        <w:r>
          <w:rPr>
            <w:noProof/>
            <w:webHidden/>
          </w:rPr>
          <w:fldChar w:fldCharType="separate"/>
        </w:r>
        <w:r>
          <w:rPr>
            <w:noProof/>
            <w:webHidden/>
          </w:rPr>
          <w:t>68</w:t>
        </w:r>
        <w:r>
          <w:rPr>
            <w:noProof/>
            <w:webHidden/>
          </w:rPr>
          <w:fldChar w:fldCharType="end"/>
        </w:r>
      </w:hyperlink>
    </w:p>
    <w:p w14:paraId="79C386BD" w14:textId="75DA2706" w:rsidR="00923ED8" w:rsidRDefault="00923ED8">
      <w:pPr>
        <w:pStyle w:val="Verzeichnis3"/>
        <w:tabs>
          <w:tab w:val="left" w:pos="1200"/>
          <w:tab w:val="right" w:leader="dot" w:pos="9628"/>
        </w:tabs>
        <w:rPr>
          <w:rFonts w:eastAsiaTheme="minorEastAsia" w:cstheme="minorBidi"/>
          <w:i w:val="0"/>
          <w:iCs w:val="0"/>
          <w:noProof/>
          <w:kern w:val="2"/>
          <w:sz w:val="22"/>
          <w:szCs w:val="22"/>
          <w:lang w:val="de-CH" w:eastAsia="de-CH"/>
          <w14:ligatures w14:val="standardContextual"/>
        </w:rPr>
      </w:pPr>
      <w:hyperlink w:anchor="_Toc169228388" w:history="1">
        <w:r w:rsidRPr="005E4705">
          <w:rPr>
            <w:rStyle w:val="Hyperlink"/>
            <w:noProof/>
          </w:rPr>
          <w:t>10.2.1</w:t>
        </w:r>
        <w:r>
          <w:rPr>
            <w:rFonts w:eastAsiaTheme="minorEastAsia" w:cstheme="minorBidi"/>
            <w:i w:val="0"/>
            <w:iCs w:val="0"/>
            <w:noProof/>
            <w:kern w:val="2"/>
            <w:sz w:val="22"/>
            <w:szCs w:val="22"/>
            <w:lang w:val="de-CH" w:eastAsia="de-CH"/>
            <w14:ligatures w14:val="standardContextual"/>
          </w:rPr>
          <w:tab/>
        </w:r>
        <w:r w:rsidRPr="005E4705">
          <w:rPr>
            <w:rStyle w:val="Hyperlink"/>
            <w:noProof/>
          </w:rPr>
          <w:t>src/main</w:t>
        </w:r>
        <w:r>
          <w:rPr>
            <w:noProof/>
            <w:webHidden/>
          </w:rPr>
          <w:tab/>
        </w:r>
        <w:r>
          <w:rPr>
            <w:noProof/>
            <w:webHidden/>
          </w:rPr>
          <w:fldChar w:fldCharType="begin"/>
        </w:r>
        <w:r>
          <w:rPr>
            <w:noProof/>
            <w:webHidden/>
          </w:rPr>
          <w:instrText xml:space="preserve"> PAGEREF _Toc169228388 \h </w:instrText>
        </w:r>
        <w:r>
          <w:rPr>
            <w:noProof/>
            <w:webHidden/>
          </w:rPr>
        </w:r>
        <w:r>
          <w:rPr>
            <w:noProof/>
            <w:webHidden/>
          </w:rPr>
          <w:fldChar w:fldCharType="separate"/>
        </w:r>
        <w:r>
          <w:rPr>
            <w:noProof/>
            <w:webHidden/>
          </w:rPr>
          <w:t>68</w:t>
        </w:r>
        <w:r>
          <w:rPr>
            <w:noProof/>
            <w:webHidden/>
          </w:rPr>
          <w:fldChar w:fldCharType="end"/>
        </w:r>
      </w:hyperlink>
    </w:p>
    <w:p w14:paraId="5D14F6E5" w14:textId="2D65C51C" w:rsidR="00923ED8" w:rsidRDefault="00923ED8">
      <w:pPr>
        <w:pStyle w:val="Verzeichnis3"/>
        <w:tabs>
          <w:tab w:val="left" w:pos="1200"/>
          <w:tab w:val="right" w:leader="dot" w:pos="9628"/>
        </w:tabs>
        <w:rPr>
          <w:rFonts w:eastAsiaTheme="minorEastAsia" w:cstheme="minorBidi"/>
          <w:i w:val="0"/>
          <w:iCs w:val="0"/>
          <w:noProof/>
          <w:kern w:val="2"/>
          <w:sz w:val="22"/>
          <w:szCs w:val="22"/>
          <w:lang w:val="de-CH" w:eastAsia="de-CH"/>
          <w14:ligatures w14:val="standardContextual"/>
        </w:rPr>
      </w:pPr>
      <w:hyperlink w:anchor="_Toc169228389" w:history="1">
        <w:r w:rsidRPr="005E4705">
          <w:rPr>
            <w:rStyle w:val="Hyperlink"/>
            <w:noProof/>
          </w:rPr>
          <w:t>10.2.2</w:t>
        </w:r>
        <w:r>
          <w:rPr>
            <w:rFonts w:eastAsiaTheme="minorEastAsia" w:cstheme="minorBidi"/>
            <w:i w:val="0"/>
            <w:iCs w:val="0"/>
            <w:noProof/>
            <w:kern w:val="2"/>
            <w:sz w:val="22"/>
            <w:szCs w:val="22"/>
            <w:lang w:val="de-CH" w:eastAsia="de-CH"/>
            <w14:ligatures w14:val="standardContextual"/>
          </w:rPr>
          <w:tab/>
        </w:r>
        <w:r w:rsidRPr="005E4705">
          <w:rPr>
            <w:rStyle w:val="Hyperlink"/>
            <w:noProof/>
          </w:rPr>
          <w:t>rumqttd.toml</w:t>
        </w:r>
        <w:r>
          <w:rPr>
            <w:noProof/>
            <w:webHidden/>
          </w:rPr>
          <w:tab/>
        </w:r>
        <w:r>
          <w:rPr>
            <w:noProof/>
            <w:webHidden/>
          </w:rPr>
          <w:fldChar w:fldCharType="begin"/>
        </w:r>
        <w:r>
          <w:rPr>
            <w:noProof/>
            <w:webHidden/>
          </w:rPr>
          <w:instrText xml:space="preserve"> PAGEREF _Toc169228389 \h </w:instrText>
        </w:r>
        <w:r>
          <w:rPr>
            <w:noProof/>
            <w:webHidden/>
          </w:rPr>
        </w:r>
        <w:r>
          <w:rPr>
            <w:noProof/>
            <w:webHidden/>
          </w:rPr>
          <w:fldChar w:fldCharType="separate"/>
        </w:r>
        <w:r>
          <w:rPr>
            <w:noProof/>
            <w:webHidden/>
          </w:rPr>
          <w:t>69</w:t>
        </w:r>
        <w:r>
          <w:rPr>
            <w:noProof/>
            <w:webHidden/>
          </w:rPr>
          <w:fldChar w:fldCharType="end"/>
        </w:r>
      </w:hyperlink>
    </w:p>
    <w:p w14:paraId="0850A150" w14:textId="3ACF68B8" w:rsidR="00923ED8" w:rsidRDefault="00923ED8">
      <w:pPr>
        <w:pStyle w:val="Verzeichnis1"/>
        <w:tabs>
          <w:tab w:val="left" w:pos="600"/>
          <w:tab w:val="right" w:leader="dot" w:pos="9628"/>
        </w:tabs>
        <w:rPr>
          <w:rFonts w:eastAsiaTheme="minorEastAsia" w:cstheme="minorBidi"/>
          <w:b w:val="0"/>
          <w:bCs w:val="0"/>
          <w:caps w:val="0"/>
          <w:noProof/>
          <w:kern w:val="2"/>
          <w:sz w:val="22"/>
          <w:szCs w:val="22"/>
          <w:lang w:val="de-CH" w:eastAsia="de-CH"/>
          <w14:ligatures w14:val="standardContextual"/>
        </w:rPr>
      </w:pPr>
      <w:hyperlink w:anchor="_Toc169228390" w:history="1">
        <w:r w:rsidRPr="005E4705">
          <w:rPr>
            <w:rStyle w:val="Hyperlink"/>
            <w:noProof/>
          </w:rPr>
          <w:t>11</w:t>
        </w:r>
        <w:r>
          <w:rPr>
            <w:rFonts w:eastAsiaTheme="minorEastAsia" w:cstheme="minorBidi"/>
            <w:b w:val="0"/>
            <w:bCs w:val="0"/>
            <w:caps w:val="0"/>
            <w:noProof/>
            <w:kern w:val="2"/>
            <w:sz w:val="22"/>
            <w:szCs w:val="22"/>
            <w:lang w:val="de-CH" w:eastAsia="de-CH"/>
            <w14:ligatures w14:val="standardContextual"/>
          </w:rPr>
          <w:tab/>
        </w:r>
        <w:r w:rsidRPr="005E4705">
          <w:rPr>
            <w:rStyle w:val="Hyperlink"/>
            <w:noProof/>
          </w:rPr>
          <w:t>Screenshots</w:t>
        </w:r>
        <w:r>
          <w:rPr>
            <w:noProof/>
            <w:webHidden/>
          </w:rPr>
          <w:tab/>
        </w:r>
        <w:r>
          <w:rPr>
            <w:noProof/>
            <w:webHidden/>
          </w:rPr>
          <w:fldChar w:fldCharType="begin"/>
        </w:r>
        <w:r>
          <w:rPr>
            <w:noProof/>
            <w:webHidden/>
          </w:rPr>
          <w:instrText xml:space="preserve"> PAGEREF _Toc169228390 \h </w:instrText>
        </w:r>
        <w:r>
          <w:rPr>
            <w:noProof/>
            <w:webHidden/>
          </w:rPr>
        </w:r>
        <w:r>
          <w:rPr>
            <w:noProof/>
            <w:webHidden/>
          </w:rPr>
          <w:fldChar w:fldCharType="separate"/>
        </w:r>
        <w:r>
          <w:rPr>
            <w:noProof/>
            <w:webHidden/>
          </w:rPr>
          <w:t>71</w:t>
        </w:r>
        <w:r>
          <w:rPr>
            <w:noProof/>
            <w:webHidden/>
          </w:rPr>
          <w:fldChar w:fldCharType="end"/>
        </w:r>
      </w:hyperlink>
    </w:p>
    <w:p w14:paraId="18491FAE" w14:textId="5C56DC91" w:rsidR="00923ED8" w:rsidRDefault="00923ED8">
      <w:pPr>
        <w:pStyle w:val="Verzeichnis1"/>
        <w:tabs>
          <w:tab w:val="left" w:pos="600"/>
          <w:tab w:val="right" w:leader="dot" w:pos="9628"/>
        </w:tabs>
        <w:rPr>
          <w:rFonts w:eastAsiaTheme="minorEastAsia" w:cstheme="minorBidi"/>
          <w:b w:val="0"/>
          <w:bCs w:val="0"/>
          <w:caps w:val="0"/>
          <w:noProof/>
          <w:kern w:val="2"/>
          <w:sz w:val="22"/>
          <w:szCs w:val="22"/>
          <w:lang w:val="de-CH" w:eastAsia="de-CH"/>
          <w14:ligatures w14:val="standardContextual"/>
        </w:rPr>
      </w:pPr>
      <w:hyperlink w:anchor="_Toc169228391" w:history="1">
        <w:r w:rsidRPr="005E4705">
          <w:rPr>
            <w:rStyle w:val="Hyperlink"/>
            <w:noProof/>
          </w:rPr>
          <w:t>12</w:t>
        </w:r>
        <w:r>
          <w:rPr>
            <w:rFonts w:eastAsiaTheme="minorEastAsia" w:cstheme="minorBidi"/>
            <w:b w:val="0"/>
            <w:bCs w:val="0"/>
            <w:caps w:val="0"/>
            <w:noProof/>
            <w:kern w:val="2"/>
            <w:sz w:val="22"/>
            <w:szCs w:val="22"/>
            <w:lang w:val="de-CH" w:eastAsia="de-CH"/>
            <w14:ligatures w14:val="standardContextual"/>
          </w:rPr>
          <w:tab/>
        </w:r>
        <w:r w:rsidRPr="005E4705">
          <w:rPr>
            <w:rStyle w:val="Hyperlink"/>
            <w:noProof/>
          </w:rPr>
          <w:t>Testkonzept</w:t>
        </w:r>
        <w:r>
          <w:rPr>
            <w:noProof/>
            <w:webHidden/>
          </w:rPr>
          <w:tab/>
        </w:r>
        <w:r>
          <w:rPr>
            <w:noProof/>
            <w:webHidden/>
          </w:rPr>
          <w:fldChar w:fldCharType="begin"/>
        </w:r>
        <w:r>
          <w:rPr>
            <w:noProof/>
            <w:webHidden/>
          </w:rPr>
          <w:instrText xml:space="preserve"> PAGEREF _Toc169228391 \h </w:instrText>
        </w:r>
        <w:r>
          <w:rPr>
            <w:noProof/>
            <w:webHidden/>
          </w:rPr>
        </w:r>
        <w:r>
          <w:rPr>
            <w:noProof/>
            <w:webHidden/>
          </w:rPr>
          <w:fldChar w:fldCharType="separate"/>
        </w:r>
        <w:r>
          <w:rPr>
            <w:noProof/>
            <w:webHidden/>
          </w:rPr>
          <w:t>73</w:t>
        </w:r>
        <w:r>
          <w:rPr>
            <w:noProof/>
            <w:webHidden/>
          </w:rPr>
          <w:fldChar w:fldCharType="end"/>
        </w:r>
      </w:hyperlink>
    </w:p>
    <w:p w14:paraId="485110BB" w14:textId="5D94B622" w:rsidR="00923ED8" w:rsidRDefault="00923ED8">
      <w:pPr>
        <w:pStyle w:val="Verzeichnis2"/>
        <w:tabs>
          <w:tab w:val="left" w:pos="800"/>
          <w:tab w:val="right" w:leader="dot" w:pos="9628"/>
        </w:tabs>
        <w:rPr>
          <w:rFonts w:eastAsiaTheme="minorEastAsia" w:cstheme="minorBidi"/>
          <w:smallCaps w:val="0"/>
          <w:noProof/>
          <w:kern w:val="2"/>
          <w:sz w:val="22"/>
          <w:szCs w:val="22"/>
          <w:lang w:val="de-CH" w:eastAsia="de-CH"/>
          <w14:ligatures w14:val="standardContextual"/>
        </w:rPr>
      </w:pPr>
      <w:hyperlink w:anchor="_Toc169228392" w:history="1">
        <w:r w:rsidRPr="005E4705">
          <w:rPr>
            <w:rStyle w:val="Hyperlink"/>
            <w:noProof/>
          </w:rPr>
          <w:t>12.1</w:t>
        </w:r>
        <w:r>
          <w:rPr>
            <w:rFonts w:eastAsiaTheme="minorEastAsia" w:cstheme="minorBidi"/>
            <w:smallCaps w:val="0"/>
            <w:noProof/>
            <w:kern w:val="2"/>
            <w:sz w:val="22"/>
            <w:szCs w:val="22"/>
            <w:lang w:val="de-CH" w:eastAsia="de-CH"/>
            <w14:ligatures w14:val="standardContextual"/>
          </w:rPr>
          <w:tab/>
        </w:r>
        <w:r w:rsidRPr="005E4705">
          <w:rPr>
            <w:rStyle w:val="Hyperlink"/>
            <w:noProof/>
          </w:rPr>
          <w:t>Teststrategie</w:t>
        </w:r>
        <w:r>
          <w:rPr>
            <w:noProof/>
            <w:webHidden/>
          </w:rPr>
          <w:tab/>
        </w:r>
        <w:r>
          <w:rPr>
            <w:noProof/>
            <w:webHidden/>
          </w:rPr>
          <w:fldChar w:fldCharType="begin"/>
        </w:r>
        <w:r>
          <w:rPr>
            <w:noProof/>
            <w:webHidden/>
          </w:rPr>
          <w:instrText xml:space="preserve"> PAGEREF _Toc169228392 \h </w:instrText>
        </w:r>
        <w:r>
          <w:rPr>
            <w:noProof/>
            <w:webHidden/>
          </w:rPr>
        </w:r>
        <w:r>
          <w:rPr>
            <w:noProof/>
            <w:webHidden/>
          </w:rPr>
          <w:fldChar w:fldCharType="separate"/>
        </w:r>
        <w:r>
          <w:rPr>
            <w:noProof/>
            <w:webHidden/>
          </w:rPr>
          <w:t>73</w:t>
        </w:r>
        <w:r>
          <w:rPr>
            <w:noProof/>
            <w:webHidden/>
          </w:rPr>
          <w:fldChar w:fldCharType="end"/>
        </w:r>
      </w:hyperlink>
    </w:p>
    <w:p w14:paraId="68FBAA73" w14:textId="292753A8" w:rsidR="00923ED8" w:rsidRDefault="00923ED8">
      <w:pPr>
        <w:pStyle w:val="Verzeichnis3"/>
        <w:tabs>
          <w:tab w:val="left" w:pos="1200"/>
          <w:tab w:val="right" w:leader="dot" w:pos="9628"/>
        </w:tabs>
        <w:rPr>
          <w:rFonts w:eastAsiaTheme="minorEastAsia" w:cstheme="minorBidi"/>
          <w:i w:val="0"/>
          <w:iCs w:val="0"/>
          <w:noProof/>
          <w:kern w:val="2"/>
          <w:sz w:val="22"/>
          <w:szCs w:val="22"/>
          <w:lang w:val="de-CH" w:eastAsia="de-CH"/>
          <w14:ligatures w14:val="standardContextual"/>
        </w:rPr>
      </w:pPr>
      <w:hyperlink w:anchor="_Toc169228393" w:history="1">
        <w:r w:rsidRPr="005E4705">
          <w:rPr>
            <w:rStyle w:val="Hyperlink"/>
            <w:noProof/>
          </w:rPr>
          <w:t>12.1.1</w:t>
        </w:r>
        <w:r>
          <w:rPr>
            <w:rFonts w:eastAsiaTheme="minorEastAsia" w:cstheme="minorBidi"/>
            <w:i w:val="0"/>
            <w:iCs w:val="0"/>
            <w:noProof/>
            <w:kern w:val="2"/>
            <w:sz w:val="22"/>
            <w:szCs w:val="22"/>
            <w:lang w:val="de-CH" w:eastAsia="de-CH"/>
            <w14:ligatures w14:val="standardContextual"/>
          </w:rPr>
          <w:tab/>
        </w:r>
        <w:r w:rsidRPr="005E4705">
          <w:rPr>
            <w:rStyle w:val="Hyperlink"/>
            <w:noProof/>
          </w:rPr>
          <w:t>Testclients</w:t>
        </w:r>
        <w:r>
          <w:rPr>
            <w:noProof/>
            <w:webHidden/>
          </w:rPr>
          <w:tab/>
        </w:r>
        <w:r>
          <w:rPr>
            <w:noProof/>
            <w:webHidden/>
          </w:rPr>
          <w:fldChar w:fldCharType="begin"/>
        </w:r>
        <w:r>
          <w:rPr>
            <w:noProof/>
            <w:webHidden/>
          </w:rPr>
          <w:instrText xml:space="preserve"> PAGEREF _Toc169228393 \h </w:instrText>
        </w:r>
        <w:r>
          <w:rPr>
            <w:noProof/>
            <w:webHidden/>
          </w:rPr>
        </w:r>
        <w:r>
          <w:rPr>
            <w:noProof/>
            <w:webHidden/>
          </w:rPr>
          <w:fldChar w:fldCharType="separate"/>
        </w:r>
        <w:r>
          <w:rPr>
            <w:noProof/>
            <w:webHidden/>
          </w:rPr>
          <w:t>73</w:t>
        </w:r>
        <w:r>
          <w:rPr>
            <w:noProof/>
            <w:webHidden/>
          </w:rPr>
          <w:fldChar w:fldCharType="end"/>
        </w:r>
      </w:hyperlink>
    </w:p>
    <w:p w14:paraId="19C6F9C9" w14:textId="5D2CEDAE" w:rsidR="00923ED8" w:rsidRDefault="00923ED8">
      <w:pPr>
        <w:pStyle w:val="Verzeichnis2"/>
        <w:tabs>
          <w:tab w:val="left" w:pos="800"/>
          <w:tab w:val="right" w:leader="dot" w:pos="9628"/>
        </w:tabs>
        <w:rPr>
          <w:rFonts w:eastAsiaTheme="minorEastAsia" w:cstheme="minorBidi"/>
          <w:smallCaps w:val="0"/>
          <w:noProof/>
          <w:kern w:val="2"/>
          <w:sz w:val="22"/>
          <w:szCs w:val="22"/>
          <w:lang w:val="de-CH" w:eastAsia="de-CH"/>
          <w14:ligatures w14:val="standardContextual"/>
        </w:rPr>
      </w:pPr>
      <w:hyperlink w:anchor="_Toc169228394" w:history="1">
        <w:r w:rsidRPr="005E4705">
          <w:rPr>
            <w:rStyle w:val="Hyperlink"/>
            <w:noProof/>
            <w:lang w:val="de-CH"/>
          </w:rPr>
          <w:t>12.2</w:t>
        </w:r>
        <w:r>
          <w:rPr>
            <w:rFonts w:eastAsiaTheme="minorEastAsia" w:cstheme="minorBidi"/>
            <w:smallCaps w:val="0"/>
            <w:noProof/>
            <w:kern w:val="2"/>
            <w:sz w:val="22"/>
            <w:szCs w:val="22"/>
            <w:lang w:val="de-CH" w:eastAsia="de-CH"/>
            <w14:ligatures w14:val="standardContextual"/>
          </w:rPr>
          <w:tab/>
        </w:r>
        <w:r w:rsidRPr="005E4705">
          <w:rPr>
            <w:rStyle w:val="Hyperlink"/>
            <w:noProof/>
            <w:lang w:val="de-CH"/>
          </w:rPr>
          <w:t>Test-Cases</w:t>
        </w:r>
        <w:r>
          <w:rPr>
            <w:noProof/>
            <w:webHidden/>
          </w:rPr>
          <w:tab/>
        </w:r>
        <w:r>
          <w:rPr>
            <w:noProof/>
            <w:webHidden/>
          </w:rPr>
          <w:fldChar w:fldCharType="begin"/>
        </w:r>
        <w:r>
          <w:rPr>
            <w:noProof/>
            <w:webHidden/>
          </w:rPr>
          <w:instrText xml:space="preserve"> PAGEREF _Toc169228394 \h </w:instrText>
        </w:r>
        <w:r>
          <w:rPr>
            <w:noProof/>
            <w:webHidden/>
          </w:rPr>
        </w:r>
        <w:r>
          <w:rPr>
            <w:noProof/>
            <w:webHidden/>
          </w:rPr>
          <w:fldChar w:fldCharType="separate"/>
        </w:r>
        <w:r>
          <w:rPr>
            <w:noProof/>
            <w:webHidden/>
          </w:rPr>
          <w:t>74</w:t>
        </w:r>
        <w:r>
          <w:rPr>
            <w:noProof/>
            <w:webHidden/>
          </w:rPr>
          <w:fldChar w:fldCharType="end"/>
        </w:r>
      </w:hyperlink>
    </w:p>
    <w:p w14:paraId="01695F1A" w14:textId="6882B128" w:rsidR="00923ED8" w:rsidRDefault="00923ED8">
      <w:pPr>
        <w:pStyle w:val="Verzeichnis2"/>
        <w:tabs>
          <w:tab w:val="left" w:pos="800"/>
          <w:tab w:val="right" w:leader="dot" w:pos="9628"/>
        </w:tabs>
        <w:rPr>
          <w:rFonts w:eastAsiaTheme="minorEastAsia" w:cstheme="minorBidi"/>
          <w:smallCaps w:val="0"/>
          <w:noProof/>
          <w:kern w:val="2"/>
          <w:sz w:val="22"/>
          <w:szCs w:val="22"/>
          <w:lang w:val="de-CH" w:eastAsia="de-CH"/>
          <w14:ligatures w14:val="standardContextual"/>
        </w:rPr>
      </w:pPr>
      <w:hyperlink w:anchor="_Toc169228395" w:history="1">
        <w:r w:rsidRPr="005E4705">
          <w:rPr>
            <w:rStyle w:val="Hyperlink"/>
            <w:noProof/>
          </w:rPr>
          <w:t>12.3</w:t>
        </w:r>
        <w:r>
          <w:rPr>
            <w:rFonts w:eastAsiaTheme="minorEastAsia" w:cstheme="minorBidi"/>
            <w:smallCaps w:val="0"/>
            <w:noProof/>
            <w:kern w:val="2"/>
            <w:sz w:val="22"/>
            <w:szCs w:val="22"/>
            <w:lang w:val="de-CH" w:eastAsia="de-CH"/>
            <w14:ligatures w14:val="standardContextual"/>
          </w:rPr>
          <w:tab/>
        </w:r>
        <w:r w:rsidRPr="005E4705">
          <w:rPr>
            <w:rStyle w:val="Hyperlink"/>
            <w:noProof/>
          </w:rPr>
          <w:t>Unit-Tests für den Hub</w:t>
        </w:r>
        <w:r>
          <w:rPr>
            <w:noProof/>
            <w:webHidden/>
          </w:rPr>
          <w:tab/>
        </w:r>
        <w:r>
          <w:rPr>
            <w:noProof/>
            <w:webHidden/>
          </w:rPr>
          <w:fldChar w:fldCharType="begin"/>
        </w:r>
        <w:r>
          <w:rPr>
            <w:noProof/>
            <w:webHidden/>
          </w:rPr>
          <w:instrText xml:space="preserve"> PAGEREF _Toc169228395 \h </w:instrText>
        </w:r>
        <w:r>
          <w:rPr>
            <w:noProof/>
            <w:webHidden/>
          </w:rPr>
        </w:r>
        <w:r>
          <w:rPr>
            <w:noProof/>
            <w:webHidden/>
          </w:rPr>
          <w:fldChar w:fldCharType="separate"/>
        </w:r>
        <w:r>
          <w:rPr>
            <w:noProof/>
            <w:webHidden/>
          </w:rPr>
          <w:t>77</w:t>
        </w:r>
        <w:r>
          <w:rPr>
            <w:noProof/>
            <w:webHidden/>
          </w:rPr>
          <w:fldChar w:fldCharType="end"/>
        </w:r>
      </w:hyperlink>
    </w:p>
    <w:p w14:paraId="42721C12" w14:textId="597E05F7" w:rsidR="00923ED8" w:rsidRDefault="00923ED8">
      <w:pPr>
        <w:pStyle w:val="Verzeichnis2"/>
        <w:tabs>
          <w:tab w:val="left" w:pos="800"/>
          <w:tab w:val="right" w:leader="dot" w:pos="9628"/>
        </w:tabs>
        <w:rPr>
          <w:rFonts w:eastAsiaTheme="minorEastAsia" w:cstheme="minorBidi"/>
          <w:smallCaps w:val="0"/>
          <w:noProof/>
          <w:kern w:val="2"/>
          <w:sz w:val="22"/>
          <w:szCs w:val="22"/>
          <w:lang w:val="de-CH" w:eastAsia="de-CH"/>
          <w14:ligatures w14:val="standardContextual"/>
        </w:rPr>
      </w:pPr>
      <w:hyperlink w:anchor="_Toc169228396" w:history="1">
        <w:r w:rsidRPr="005E4705">
          <w:rPr>
            <w:rStyle w:val="Hyperlink"/>
            <w:noProof/>
            <w:lang w:val="de-CH"/>
          </w:rPr>
          <w:t>12.4</w:t>
        </w:r>
        <w:r>
          <w:rPr>
            <w:rFonts w:eastAsiaTheme="minorEastAsia" w:cstheme="minorBidi"/>
            <w:smallCaps w:val="0"/>
            <w:noProof/>
            <w:kern w:val="2"/>
            <w:sz w:val="22"/>
            <w:szCs w:val="22"/>
            <w:lang w:val="de-CH" w:eastAsia="de-CH"/>
            <w14:ligatures w14:val="standardContextual"/>
          </w:rPr>
          <w:tab/>
        </w:r>
        <w:r w:rsidRPr="005E4705">
          <w:rPr>
            <w:rStyle w:val="Hyperlink"/>
            <w:noProof/>
            <w:lang w:val="de-CH"/>
          </w:rPr>
          <w:t>E2E Testing</w:t>
        </w:r>
        <w:r>
          <w:rPr>
            <w:noProof/>
            <w:webHidden/>
          </w:rPr>
          <w:tab/>
        </w:r>
        <w:r>
          <w:rPr>
            <w:noProof/>
            <w:webHidden/>
          </w:rPr>
          <w:fldChar w:fldCharType="begin"/>
        </w:r>
        <w:r>
          <w:rPr>
            <w:noProof/>
            <w:webHidden/>
          </w:rPr>
          <w:instrText xml:space="preserve"> PAGEREF _Toc169228396 \h </w:instrText>
        </w:r>
        <w:r>
          <w:rPr>
            <w:noProof/>
            <w:webHidden/>
          </w:rPr>
        </w:r>
        <w:r>
          <w:rPr>
            <w:noProof/>
            <w:webHidden/>
          </w:rPr>
          <w:fldChar w:fldCharType="separate"/>
        </w:r>
        <w:r>
          <w:rPr>
            <w:noProof/>
            <w:webHidden/>
          </w:rPr>
          <w:t>77</w:t>
        </w:r>
        <w:r>
          <w:rPr>
            <w:noProof/>
            <w:webHidden/>
          </w:rPr>
          <w:fldChar w:fldCharType="end"/>
        </w:r>
      </w:hyperlink>
    </w:p>
    <w:p w14:paraId="2EABBE26" w14:textId="6BF025DD" w:rsidR="00923ED8" w:rsidRDefault="00923ED8">
      <w:pPr>
        <w:pStyle w:val="Verzeichnis1"/>
        <w:tabs>
          <w:tab w:val="left" w:pos="600"/>
          <w:tab w:val="right" w:leader="dot" w:pos="9628"/>
        </w:tabs>
        <w:rPr>
          <w:rFonts w:eastAsiaTheme="minorEastAsia" w:cstheme="minorBidi"/>
          <w:b w:val="0"/>
          <w:bCs w:val="0"/>
          <w:caps w:val="0"/>
          <w:noProof/>
          <w:kern w:val="2"/>
          <w:sz w:val="22"/>
          <w:szCs w:val="22"/>
          <w:lang w:val="de-CH" w:eastAsia="de-CH"/>
          <w14:ligatures w14:val="standardContextual"/>
        </w:rPr>
      </w:pPr>
      <w:hyperlink w:anchor="_Toc169228397" w:history="1">
        <w:r w:rsidRPr="005E4705">
          <w:rPr>
            <w:rStyle w:val="Hyperlink"/>
            <w:noProof/>
          </w:rPr>
          <w:t>13</w:t>
        </w:r>
        <w:r>
          <w:rPr>
            <w:rFonts w:eastAsiaTheme="minorEastAsia" w:cstheme="minorBidi"/>
            <w:b w:val="0"/>
            <w:bCs w:val="0"/>
            <w:caps w:val="0"/>
            <w:noProof/>
            <w:kern w:val="2"/>
            <w:sz w:val="22"/>
            <w:szCs w:val="22"/>
            <w:lang w:val="de-CH" w:eastAsia="de-CH"/>
            <w14:ligatures w14:val="standardContextual"/>
          </w:rPr>
          <w:tab/>
        </w:r>
        <w:r w:rsidRPr="005E4705">
          <w:rPr>
            <w:rStyle w:val="Hyperlink"/>
            <w:noProof/>
          </w:rPr>
          <w:t>Tests</w:t>
        </w:r>
        <w:r>
          <w:rPr>
            <w:noProof/>
            <w:webHidden/>
          </w:rPr>
          <w:tab/>
        </w:r>
        <w:r>
          <w:rPr>
            <w:noProof/>
            <w:webHidden/>
          </w:rPr>
          <w:fldChar w:fldCharType="begin"/>
        </w:r>
        <w:r>
          <w:rPr>
            <w:noProof/>
            <w:webHidden/>
          </w:rPr>
          <w:instrText xml:space="preserve"> PAGEREF _Toc169228397 \h </w:instrText>
        </w:r>
        <w:r>
          <w:rPr>
            <w:noProof/>
            <w:webHidden/>
          </w:rPr>
        </w:r>
        <w:r>
          <w:rPr>
            <w:noProof/>
            <w:webHidden/>
          </w:rPr>
          <w:fldChar w:fldCharType="separate"/>
        </w:r>
        <w:r>
          <w:rPr>
            <w:noProof/>
            <w:webHidden/>
          </w:rPr>
          <w:t>78</w:t>
        </w:r>
        <w:r>
          <w:rPr>
            <w:noProof/>
            <w:webHidden/>
          </w:rPr>
          <w:fldChar w:fldCharType="end"/>
        </w:r>
      </w:hyperlink>
    </w:p>
    <w:p w14:paraId="0DAA946B" w14:textId="770A98FC" w:rsidR="00923ED8" w:rsidRDefault="00923ED8">
      <w:pPr>
        <w:pStyle w:val="Verzeichnis2"/>
        <w:tabs>
          <w:tab w:val="left" w:pos="800"/>
          <w:tab w:val="right" w:leader="dot" w:pos="9628"/>
        </w:tabs>
        <w:rPr>
          <w:rFonts w:eastAsiaTheme="minorEastAsia" w:cstheme="minorBidi"/>
          <w:smallCaps w:val="0"/>
          <w:noProof/>
          <w:kern w:val="2"/>
          <w:sz w:val="22"/>
          <w:szCs w:val="22"/>
          <w:lang w:val="de-CH" w:eastAsia="de-CH"/>
          <w14:ligatures w14:val="standardContextual"/>
        </w:rPr>
      </w:pPr>
      <w:hyperlink w:anchor="_Toc169228398" w:history="1">
        <w:r w:rsidRPr="005E4705">
          <w:rPr>
            <w:rStyle w:val="Hyperlink"/>
            <w:noProof/>
          </w:rPr>
          <w:t>13.1</w:t>
        </w:r>
        <w:r>
          <w:rPr>
            <w:rFonts w:eastAsiaTheme="minorEastAsia" w:cstheme="minorBidi"/>
            <w:smallCaps w:val="0"/>
            <w:noProof/>
            <w:kern w:val="2"/>
            <w:sz w:val="22"/>
            <w:szCs w:val="22"/>
            <w:lang w:val="de-CH" w:eastAsia="de-CH"/>
            <w14:ligatures w14:val="standardContextual"/>
          </w:rPr>
          <w:tab/>
        </w:r>
        <w:r w:rsidRPr="005E4705">
          <w:rPr>
            <w:rStyle w:val="Hyperlink"/>
            <w:noProof/>
          </w:rPr>
          <w:t>Unit-Test Resultate</w:t>
        </w:r>
        <w:r>
          <w:rPr>
            <w:noProof/>
            <w:webHidden/>
          </w:rPr>
          <w:tab/>
        </w:r>
        <w:r>
          <w:rPr>
            <w:noProof/>
            <w:webHidden/>
          </w:rPr>
          <w:fldChar w:fldCharType="begin"/>
        </w:r>
        <w:r>
          <w:rPr>
            <w:noProof/>
            <w:webHidden/>
          </w:rPr>
          <w:instrText xml:space="preserve"> PAGEREF _Toc169228398 \h </w:instrText>
        </w:r>
        <w:r>
          <w:rPr>
            <w:noProof/>
            <w:webHidden/>
          </w:rPr>
        </w:r>
        <w:r>
          <w:rPr>
            <w:noProof/>
            <w:webHidden/>
          </w:rPr>
          <w:fldChar w:fldCharType="separate"/>
        </w:r>
        <w:r>
          <w:rPr>
            <w:noProof/>
            <w:webHidden/>
          </w:rPr>
          <w:t>78</w:t>
        </w:r>
        <w:r>
          <w:rPr>
            <w:noProof/>
            <w:webHidden/>
          </w:rPr>
          <w:fldChar w:fldCharType="end"/>
        </w:r>
      </w:hyperlink>
    </w:p>
    <w:p w14:paraId="640C93D4" w14:textId="35EAD3F3" w:rsidR="00923ED8" w:rsidRDefault="00923ED8">
      <w:pPr>
        <w:pStyle w:val="Verzeichnis2"/>
        <w:tabs>
          <w:tab w:val="left" w:pos="800"/>
          <w:tab w:val="right" w:leader="dot" w:pos="9628"/>
        </w:tabs>
        <w:rPr>
          <w:rFonts w:eastAsiaTheme="minorEastAsia" w:cstheme="minorBidi"/>
          <w:smallCaps w:val="0"/>
          <w:noProof/>
          <w:kern w:val="2"/>
          <w:sz w:val="22"/>
          <w:szCs w:val="22"/>
          <w:lang w:val="de-CH" w:eastAsia="de-CH"/>
          <w14:ligatures w14:val="standardContextual"/>
        </w:rPr>
      </w:pPr>
      <w:hyperlink w:anchor="_Toc169228399" w:history="1">
        <w:r w:rsidRPr="005E4705">
          <w:rPr>
            <w:rStyle w:val="Hyperlink"/>
            <w:noProof/>
          </w:rPr>
          <w:t>13.2</w:t>
        </w:r>
        <w:r>
          <w:rPr>
            <w:rFonts w:eastAsiaTheme="minorEastAsia" w:cstheme="minorBidi"/>
            <w:smallCaps w:val="0"/>
            <w:noProof/>
            <w:kern w:val="2"/>
            <w:sz w:val="22"/>
            <w:szCs w:val="22"/>
            <w:lang w:val="de-CH" w:eastAsia="de-CH"/>
            <w14:ligatures w14:val="standardContextual"/>
          </w:rPr>
          <w:tab/>
        </w:r>
        <w:r w:rsidRPr="005E4705">
          <w:rPr>
            <w:rStyle w:val="Hyperlink"/>
            <w:noProof/>
          </w:rPr>
          <w:t>E2E Resultate</w:t>
        </w:r>
        <w:r>
          <w:rPr>
            <w:noProof/>
            <w:webHidden/>
          </w:rPr>
          <w:tab/>
        </w:r>
        <w:r>
          <w:rPr>
            <w:noProof/>
            <w:webHidden/>
          </w:rPr>
          <w:fldChar w:fldCharType="begin"/>
        </w:r>
        <w:r>
          <w:rPr>
            <w:noProof/>
            <w:webHidden/>
          </w:rPr>
          <w:instrText xml:space="preserve"> PAGEREF _Toc169228399 \h </w:instrText>
        </w:r>
        <w:r>
          <w:rPr>
            <w:noProof/>
            <w:webHidden/>
          </w:rPr>
        </w:r>
        <w:r>
          <w:rPr>
            <w:noProof/>
            <w:webHidden/>
          </w:rPr>
          <w:fldChar w:fldCharType="separate"/>
        </w:r>
        <w:r>
          <w:rPr>
            <w:noProof/>
            <w:webHidden/>
          </w:rPr>
          <w:t>79</w:t>
        </w:r>
        <w:r>
          <w:rPr>
            <w:noProof/>
            <w:webHidden/>
          </w:rPr>
          <w:fldChar w:fldCharType="end"/>
        </w:r>
      </w:hyperlink>
    </w:p>
    <w:p w14:paraId="51900661" w14:textId="686FDB06" w:rsidR="00923ED8" w:rsidRDefault="00923ED8">
      <w:pPr>
        <w:pStyle w:val="Verzeichnis1"/>
        <w:tabs>
          <w:tab w:val="left" w:pos="600"/>
          <w:tab w:val="right" w:leader="dot" w:pos="9628"/>
        </w:tabs>
        <w:rPr>
          <w:rFonts w:eastAsiaTheme="minorEastAsia" w:cstheme="minorBidi"/>
          <w:b w:val="0"/>
          <w:bCs w:val="0"/>
          <w:caps w:val="0"/>
          <w:noProof/>
          <w:kern w:val="2"/>
          <w:sz w:val="22"/>
          <w:szCs w:val="22"/>
          <w:lang w:val="de-CH" w:eastAsia="de-CH"/>
          <w14:ligatures w14:val="standardContextual"/>
        </w:rPr>
      </w:pPr>
      <w:hyperlink w:anchor="_Toc169228400" w:history="1">
        <w:r w:rsidRPr="005E4705">
          <w:rPr>
            <w:rStyle w:val="Hyperlink"/>
            <w:noProof/>
          </w:rPr>
          <w:t>14</w:t>
        </w:r>
        <w:r>
          <w:rPr>
            <w:rFonts w:eastAsiaTheme="minorEastAsia" w:cstheme="minorBidi"/>
            <w:b w:val="0"/>
            <w:bCs w:val="0"/>
            <w:caps w:val="0"/>
            <w:noProof/>
            <w:kern w:val="2"/>
            <w:sz w:val="22"/>
            <w:szCs w:val="22"/>
            <w:lang w:val="de-CH" w:eastAsia="de-CH"/>
            <w14:ligatures w14:val="standardContextual"/>
          </w:rPr>
          <w:tab/>
        </w:r>
        <w:r w:rsidRPr="005E4705">
          <w:rPr>
            <w:rStyle w:val="Hyperlink"/>
            <w:noProof/>
          </w:rPr>
          <w:t>Reflektion</w:t>
        </w:r>
        <w:r>
          <w:rPr>
            <w:noProof/>
            <w:webHidden/>
          </w:rPr>
          <w:tab/>
        </w:r>
        <w:r>
          <w:rPr>
            <w:noProof/>
            <w:webHidden/>
          </w:rPr>
          <w:fldChar w:fldCharType="begin"/>
        </w:r>
        <w:r>
          <w:rPr>
            <w:noProof/>
            <w:webHidden/>
          </w:rPr>
          <w:instrText xml:space="preserve"> PAGEREF _Toc169228400 \h </w:instrText>
        </w:r>
        <w:r>
          <w:rPr>
            <w:noProof/>
            <w:webHidden/>
          </w:rPr>
        </w:r>
        <w:r>
          <w:rPr>
            <w:noProof/>
            <w:webHidden/>
          </w:rPr>
          <w:fldChar w:fldCharType="separate"/>
        </w:r>
        <w:r>
          <w:rPr>
            <w:noProof/>
            <w:webHidden/>
          </w:rPr>
          <w:t>80</w:t>
        </w:r>
        <w:r>
          <w:rPr>
            <w:noProof/>
            <w:webHidden/>
          </w:rPr>
          <w:fldChar w:fldCharType="end"/>
        </w:r>
      </w:hyperlink>
    </w:p>
    <w:p w14:paraId="1D519354" w14:textId="7386FF0E" w:rsidR="00923ED8" w:rsidRDefault="00923ED8">
      <w:pPr>
        <w:pStyle w:val="Verzeichnis1"/>
        <w:tabs>
          <w:tab w:val="left" w:pos="600"/>
          <w:tab w:val="right" w:leader="dot" w:pos="9628"/>
        </w:tabs>
        <w:rPr>
          <w:rFonts w:eastAsiaTheme="minorEastAsia" w:cstheme="minorBidi"/>
          <w:b w:val="0"/>
          <w:bCs w:val="0"/>
          <w:caps w:val="0"/>
          <w:noProof/>
          <w:kern w:val="2"/>
          <w:sz w:val="22"/>
          <w:szCs w:val="22"/>
          <w:lang w:val="de-CH" w:eastAsia="de-CH"/>
          <w14:ligatures w14:val="standardContextual"/>
        </w:rPr>
      </w:pPr>
      <w:hyperlink w:anchor="_Toc169228401" w:history="1">
        <w:r w:rsidRPr="005E4705">
          <w:rPr>
            <w:rStyle w:val="Hyperlink"/>
            <w:noProof/>
          </w:rPr>
          <w:t>15</w:t>
        </w:r>
        <w:r>
          <w:rPr>
            <w:rFonts w:eastAsiaTheme="minorEastAsia" w:cstheme="minorBidi"/>
            <w:b w:val="0"/>
            <w:bCs w:val="0"/>
            <w:caps w:val="0"/>
            <w:noProof/>
            <w:kern w:val="2"/>
            <w:sz w:val="22"/>
            <w:szCs w:val="22"/>
            <w:lang w:val="de-CH" w:eastAsia="de-CH"/>
            <w14:ligatures w14:val="standardContextual"/>
          </w:rPr>
          <w:tab/>
        </w:r>
        <w:r w:rsidRPr="005E4705">
          <w:rPr>
            <w:rStyle w:val="Hyperlink"/>
            <w:noProof/>
          </w:rPr>
          <w:t>Abschluss und Ausblick</w:t>
        </w:r>
        <w:r>
          <w:rPr>
            <w:noProof/>
            <w:webHidden/>
          </w:rPr>
          <w:tab/>
        </w:r>
        <w:r>
          <w:rPr>
            <w:noProof/>
            <w:webHidden/>
          </w:rPr>
          <w:fldChar w:fldCharType="begin"/>
        </w:r>
        <w:r>
          <w:rPr>
            <w:noProof/>
            <w:webHidden/>
          </w:rPr>
          <w:instrText xml:space="preserve"> PAGEREF _Toc169228401 \h </w:instrText>
        </w:r>
        <w:r>
          <w:rPr>
            <w:noProof/>
            <w:webHidden/>
          </w:rPr>
        </w:r>
        <w:r>
          <w:rPr>
            <w:noProof/>
            <w:webHidden/>
          </w:rPr>
          <w:fldChar w:fldCharType="separate"/>
        </w:r>
        <w:r>
          <w:rPr>
            <w:noProof/>
            <w:webHidden/>
          </w:rPr>
          <w:t>81</w:t>
        </w:r>
        <w:r>
          <w:rPr>
            <w:noProof/>
            <w:webHidden/>
          </w:rPr>
          <w:fldChar w:fldCharType="end"/>
        </w:r>
      </w:hyperlink>
    </w:p>
    <w:p w14:paraId="5D8DBA0E" w14:textId="4A88D74A" w:rsidR="00923ED8" w:rsidRDefault="00923ED8">
      <w:pPr>
        <w:pStyle w:val="Verzeichnis1"/>
        <w:tabs>
          <w:tab w:val="left" w:pos="600"/>
          <w:tab w:val="right" w:leader="dot" w:pos="9628"/>
        </w:tabs>
        <w:rPr>
          <w:rFonts w:eastAsiaTheme="minorEastAsia" w:cstheme="minorBidi"/>
          <w:b w:val="0"/>
          <w:bCs w:val="0"/>
          <w:caps w:val="0"/>
          <w:noProof/>
          <w:kern w:val="2"/>
          <w:sz w:val="22"/>
          <w:szCs w:val="22"/>
          <w:lang w:val="de-CH" w:eastAsia="de-CH"/>
          <w14:ligatures w14:val="standardContextual"/>
        </w:rPr>
      </w:pPr>
      <w:hyperlink w:anchor="_Toc169228402" w:history="1">
        <w:r w:rsidRPr="005E4705">
          <w:rPr>
            <w:rStyle w:val="Hyperlink"/>
            <w:noProof/>
          </w:rPr>
          <w:t>16</w:t>
        </w:r>
        <w:r>
          <w:rPr>
            <w:rFonts w:eastAsiaTheme="minorEastAsia" w:cstheme="minorBidi"/>
            <w:b w:val="0"/>
            <w:bCs w:val="0"/>
            <w:caps w:val="0"/>
            <w:noProof/>
            <w:kern w:val="2"/>
            <w:sz w:val="22"/>
            <w:szCs w:val="22"/>
            <w:lang w:val="de-CH" w:eastAsia="de-CH"/>
            <w14:ligatures w14:val="standardContextual"/>
          </w:rPr>
          <w:tab/>
        </w:r>
        <w:r w:rsidRPr="005E4705">
          <w:rPr>
            <w:rStyle w:val="Hyperlink"/>
            <w:noProof/>
          </w:rPr>
          <w:t>Verweise</w:t>
        </w:r>
        <w:r>
          <w:rPr>
            <w:noProof/>
            <w:webHidden/>
          </w:rPr>
          <w:tab/>
        </w:r>
        <w:r>
          <w:rPr>
            <w:noProof/>
            <w:webHidden/>
          </w:rPr>
          <w:fldChar w:fldCharType="begin"/>
        </w:r>
        <w:r>
          <w:rPr>
            <w:noProof/>
            <w:webHidden/>
          </w:rPr>
          <w:instrText xml:space="preserve"> PAGEREF _Toc169228402 \h </w:instrText>
        </w:r>
        <w:r>
          <w:rPr>
            <w:noProof/>
            <w:webHidden/>
          </w:rPr>
        </w:r>
        <w:r>
          <w:rPr>
            <w:noProof/>
            <w:webHidden/>
          </w:rPr>
          <w:fldChar w:fldCharType="separate"/>
        </w:r>
        <w:r>
          <w:rPr>
            <w:noProof/>
            <w:webHidden/>
          </w:rPr>
          <w:t>82</w:t>
        </w:r>
        <w:r>
          <w:rPr>
            <w:noProof/>
            <w:webHidden/>
          </w:rPr>
          <w:fldChar w:fldCharType="end"/>
        </w:r>
      </w:hyperlink>
    </w:p>
    <w:p w14:paraId="2127A24D" w14:textId="756A2C97" w:rsidR="00923ED8" w:rsidRDefault="00923ED8">
      <w:pPr>
        <w:pStyle w:val="Verzeichnis2"/>
        <w:tabs>
          <w:tab w:val="left" w:pos="800"/>
          <w:tab w:val="right" w:leader="dot" w:pos="9628"/>
        </w:tabs>
        <w:rPr>
          <w:rFonts w:eastAsiaTheme="minorEastAsia" w:cstheme="minorBidi"/>
          <w:smallCaps w:val="0"/>
          <w:noProof/>
          <w:kern w:val="2"/>
          <w:sz w:val="22"/>
          <w:szCs w:val="22"/>
          <w:lang w:val="de-CH" w:eastAsia="de-CH"/>
          <w14:ligatures w14:val="standardContextual"/>
        </w:rPr>
      </w:pPr>
      <w:hyperlink w:anchor="_Toc169228403" w:history="1">
        <w:r w:rsidRPr="005E4705">
          <w:rPr>
            <w:rStyle w:val="Hyperlink"/>
            <w:noProof/>
          </w:rPr>
          <w:t>16.1</w:t>
        </w:r>
        <w:r>
          <w:rPr>
            <w:rFonts w:eastAsiaTheme="minorEastAsia" w:cstheme="minorBidi"/>
            <w:smallCaps w:val="0"/>
            <w:noProof/>
            <w:kern w:val="2"/>
            <w:sz w:val="22"/>
            <w:szCs w:val="22"/>
            <w:lang w:val="de-CH" w:eastAsia="de-CH"/>
            <w14:ligatures w14:val="standardContextual"/>
          </w:rPr>
          <w:tab/>
        </w:r>
        <w:r w:rsidRPr="005E4705">
          <w:rPr>
            <w:rStyle w:val="Hyperlink"/>
            <w:noProof/>
          </w:rPr>
          <w:t>Tabellenverzeichnis</w:t>
        </w:r>
        <w:r>
          <w:rPr>
            <w:noProof/>
            <w:webHidden/>
          </w:rPr>
          <w:tab/>
        </w:r>
        <w:r>
          <w:rPr>
            <w:noProof/>
            <w:webHidden/>
          </w:rPr>
          <w:fldChar w:fldCharType="begin"/>
        </w:r>
        <w:r>
          <w:rPr>
            <w:noProof/>
            <w:webHidden/>
          </w:rPr>
          <w:instrText xml:space="preserve"> PAGEREF _Toc169228403 \h </w:instrText>
        </w:r>
        <w:r>
          <w:rPr>
            <w:noProof/>
            <w:webHidden/>
          </w:rPr>
        </w:r>
        <w:r>
          <w:rPr>
            <w:noProof/>
            <w:webHidden/>
          </w:rPr>
          <w:fldChar w:fldCharType="separate"/>
        </w:r>
        <w:r>
          <w:rPr>
            <w:noProof/>
            <w:webHidden/>
          </w:rPr>
          <w:t>82</w:t>
        </w:r>
        <w:r>
          <w:rPr>
            <w:noProof/>
            <w:webHidden/>
          </w:rPr>
          <w:fldChar w:fldCharType="end"/>
        </w:r>
      </w:hyperlink>
    </w:p>
    <w:p w14:paraId="088A1714" w14:textId="292949E7" w:rsidR="00923ED8" w:rsidRDefault="00923ED8">
      <w:pPr>
        <w:pStyle w:val="Verzeichnis2"/>
        <w:tabs>
          <w:tab w:val="left" w:pos="800"/>
          <w:tab w:val="right" w:leader="dot" w:pos="9628"/>
        </w:tabs>
        <w:rPr>
          <w:rFonts w:eastAsiaTheme="minorEastAsia" w:cstheme="minorBidi"/>
          <w:smallCaps w:val="0"/>
          <w:noProof/>
          <w:kern w:val="2"/>
          <w:sz w:val="22"/>
          <w:szCs w:val="22"/>
          <w:lang w:val="de-CH" w:eastAsia="de-CH"/>
          <w14:ligatures w14:val="standardContextual"/>
        </w:rPr>
      </w:pPr>
      <w:hyperlink w:anchor="_Toc169228404" w:history="1">
        <w:r w:rsidRPr="005E4705">
          <w:rPr>
            <w:rStyle w:val="Hyperlink"/>
            <w:noProof/>
          </w:rPr>
          <w:t>16.2</w:t>
        </w:r>
        <w:r>
          <w:rPr>
            <w:rFonts w:eastAsiaTheme="minorEastAsia" w:cstheme="minorBidi"/>
            <w:smallCaps w:val="0"/>
            <w:noProof/>
            <w:kern w:val="2"/>
            <w:sz w:val="22"/>
            <w:szCs w:val="22"/>
            <w:lang w:val="de-CH" w:eastAsia="de-CH"/>
            <w14:ligatures w14:val="standardContextual"/>
          </w:rPr>
          <w:tab/>
        </w:r>
        <w:r w:rsidRPr="005E4705">
          <w:rPr>
            <w:rStyle w:val="Hyperlink"/>
            <w:noProof/>
          </w:rPr>
          <w:t>Abbildungsverzeichnis</w:t>
        </w:r>
        <w:r>
          <w:rPr>
            <w:noProof/>
            <w:webHidden/>
          </w:rPr>
          <w:tab/>
        </w:r>
        <w:r>
          <w:rPr>
            <w:noProof/>
            <w:webHidden/>
          </w:rPr>
          <w:fldChar w:fldCharType="begin"/>
        </w:r>
        <w:r>
          <w:rPr>
            <w:noProof/>
            <w:webHidden/>
          </w:rPr>
          <w:instrText xml:space="preserve"> PAGEREF _Toc169228404 \h </w:instrText>
        </w:r>
        <w:r>
          <w:rPr>
            <w:noProof/>
            <w:webHidden/>
          </w:rPr>
        </w:r>
        <w:r>
          <w:rPr>
            <w:noProof/>
            <w:webHidden/>
          </w:rPr>
          <w:fldChar w:fldCharType="separate"/>
        </w:r>
        <w:r>
          <w:rPr>
            <w:noProof/>
            <w:webHidden/>
          </w:rPr>
          <w:t>83</w:t>
        </w:r>
        <w:r>
          <w:rPr>
            <w:noProof/>
            <w:webHidden/>
          </w:rPr>
          <w:fldChar w:fldCharType="end"/>
        </w:r>
      </w:hyperlink>
    </w:p>
    <w:p w14:paraId="34A40919" w14:textId="4847E855" w:rsidR="00923ED8" w:rsidRDefault="00923ED8">
      <w:pPr>
        <w:pStyle w:val="Verzeichnis1"/>
        <w:tabs>
          <w:tab w:val="left" w:pos="600"/>
          <w:tab w:val="right" w:leader="dot" w:pos="9628"/>
        </w:tabs>
        <w:rPr>
          <w:rFonts w:eastAsiaTheme="minorEastAsia" w:cstheme="minorBidi"/>
          <w:b w:val="0"/>
          <w:bCs w:val="0"/>
          <w:caps w:val="0"/>
          <w:noProof/>
          <w:kern w:val="2"/>
          <w:sz w:val="22"/>
          <w:szCs w:val="22"/>
          <w:lang w:val="de-CH" w:eastAsia="de-CH"/>
          <w14:ligatures w14:val="standardContextual"/>
        </w:rPr>
      </w:pPr>
      <w:hyperlink w:anchor="_Toc169228405" w:history="1">
        <w:r w:rsidRPr="005E4705">
          <w:rPr>
            <w:rStyle w:val="Hyperlink"/>
            <w:noProof/>
          </w:rPr>
          <w:t>17</w:t>
        </w:r>
        <w:r>
          <w:rPr>
            <w:rFonts w:eastAsiaTheme="minorEastAsia" w:cstheme="minorBidi"/>
            <w:b w:val="0"/>
            <w:bCs w:val="0"/>
            <w:caps w:val="0"/>
            <w:noProof/>
            <w:kern w:val="2"/>
            <w:sz w:val="22"/>
            <w:szCs w:val="22"/>
            <w:lang w:val="de-CH" w:eastAsia="de-CH"/>
            <w14:ligatures w14:val="standardContextual"/>
          </w:rPr>
          <w:tab/>
        </w:r>
        <w:r w:rsidRPr="005E4705">
          <w:rPr>
            <w:rStyle w:val="Hyperlink"/>
            <w:noProof/>
          </w:rPr>
          <w:t>Quellenverzeichnis</w:t>
        </w:r>
        <w:r>
          <w:rPr>
            <w:noProof/>
            <w:webHidden/>
          </w:rPr>
          <w:tab/>
        </w:r>
        <w:r>
          <w:rPr>
            <w:noProof/>
            <w:webHidden/>
          </w:rPr>
          <w:fldChar w:fldCharType="begin"/>
        </w:r>
        <w:r>
          <w:rPr>
            <w:noProof/>
            <w:webHidden/>
          </w:rPr>
          <w:instrText xml:space="preserve"> PAGEREF _Toc169228405 \h </w:instrText>
        </w:r>
        <w:r>
          <w:rPr>
            <w:noProof/>
            <w:webHidden/>
          </w:rPr>
        </w:r>
        <w:r>
          <w:rPr>
            <w:noProof/>
            <w:webHidden/>
          </w:rPr>
          <w:fldChar w:fldCharType="separate"/>
        </w:r>
        <w:r>
          <w:rPr>
            <w:noProof/>
            <w:webHidden/>
          </w:rPr>
          <w:t>83</w:t>
        </w:r>
        <w:r>
          <w:rPr>
            <w:noProof/>
            <w:webHidden/>
          </w:rPr>
          <w:fldChar w:fldCharType="end"/>
        </w:r>
      </w:hyperlink>
    </w:p>
    <w:p w14:paraId="13FDCBB7" w14:textId="2EE52579" w:rsidR="00923ED8" w:rsidRDefault="00923ED8">
      <w:pPr>
        <w:pStyle w:val="Verzeichnis1"/>
        <w:tabs>
          <w:tab w:val="left" w:pos="600"/>
          <w:tab w:val="right" w:leader="dot" w:pos="9628"/>
        </w:tabs>
        <w:rPr>
          <w:rFonts w:eastAsiaTheme="minorEastAsia" w:cstheme="minorBidi"/>
          <w:b w:val="0"/>
          <w:bCs w:val="0"/>
          <w:caps w:val="0"/>
          <w:noProof/>
          <w:kern w:val="2"/>
          <w:sz w:val="22"/>
          <w:szCs w:val="22"/>
          <w:lang w:val="de-CH" w:eastAsia="de-CH"/>
          <w14:ligatures w14:val="standardContextual"/>
        </w:rPr>
      </w:pPr>
      <w:hyperlink w:anchor="_Toc169228406" w:history="1">
        <w:r w:rsidRPr="005E4705">
          <w:rPr>
            <w:rStyle w:val="Hyperlink"/>
            <w:noProof/>
          </w:rPr>
          <w:t>18</w:t>
        </w:r>
        <w:r>
          <w:rPr>
            <w:rFonts w:eastAsiaTheme="minorEastAsia" w:cstheme="minorBidi"/>
            <w:b w:val="0"/>
            <w:bCs w:val="0"/>
            <w:caps w:val="0"/>
            <w:noProof/>
            <w:kern w:val="2"/>
            <w:sz w:val="22"/>
            <w:szCs w:val="22"/>
            <w:lang w:val="de-CH" w:eastAsia="de-CH"/>
            <w14:ligatures w14:val="standardContextual"/>
          </w:rPr>
          <w:tab/>
        </w:r>
        <w:r w:rsidRPr="005E4705">
          <w:rPr>
            <w:rStyle w:val="Hyperlink"/>
            <w:noProof/>
          </w:rPr>
          <w:t>Glossar</w:t>
        </w:r>
        <w:r>
          <w:rPr>
            <w:noProof/>
            <w:webHidden/>
          </w:rPr>
          <w:tab/>
        </w:r>
        <w:r>
          <w:rPr>
            <w:noProof/>
            <w:webHidden/>
          </w:rPr>
          <w:fldChar w:fldCharType="begin"/>
        </w:r>
        <w:r>
          <w:rPr>
            <w:noProof/>
            <w:webHidden/>
          </w:rPr>
          <w:instrText xml:space="preserve"> PAGEREF _Toc169228406 \h </w:instrText>
        </w:r>
        <w:r>
          <w:rPr>
            <w:noProof/>
            <w:webHidden/>
          </w:rPr>
        </w:r>
        <w:r>
          <w:rPr>
            <w:noProof/>
            <w:webHidden/>
          </w:rPr>
          <w:fldChar w:fldCharType="separate"/>
        </w:r>
        <w:r>
          <w:rPr>
            <w:noProof/>
            <w:webHidden/>
          </w:rPr>
          <w:t>84</w:t>
        </w:r>
        <w:r>
          <w:rPr>
            <w:noProof/>
            <w:webHidden/>
          </w:rPr>
          <w:fldChar w:fldCharType="end"/>
        </w:r>
      </w:hyperlink>
    </w:p>
    <w:p w14:paraId="0A7CF7D6" w14:textId="26C18D1B" w:rsidR="00923ED8" w:rsidRDefault="00923ED8">
      <w:pPr>
        <w:pStyle w:val="Verzeichnis1"/>
        <w:tabs>
          <w:tab w:val="left" w:pos="600"/>
          <w:tab w:val="right" w:leader="dot" w:pos="9628"/>
        </w:tabs>
        <w:rPr>
          <w:rFonts w:eastAsiaTheme="minorEastAsia" w:cstheme="minorBidi"/>
          <w:b w:val="0"/>
          <w:bCs w:val="0"/>
          <w:caps w:val="0"/>
          <w:noProof/>
          <w:kern w:val="2"/>
          <w:sz w:val="22"/>
          <w:szCs w:val="22"/>
          <w:lang w:val="de-CH" w:eastAsia="de-CH"/>
          <w14:ligatures w14:val="standardContextual"/>
        </w:rPr>
      </w:pPr>
      <w:hyperlink w:anchor="_Toc169228407" w:history="1">
        <w:r w:rsidRPr="005E4705">
          <w:rPr>
            <w:rStyle w:val="Hyperlink"/>
            <w:noProof/>
          </w:rPr>
          <w:t>19</w:t>
        </w:r>
        <w:r>
          <w:rPr>
            <w:rFonts w:eastAsiaTheme="minorEastAsia" w:cstheme="minorBidi"/>
            <w:b w:val="0"/>
            <w:bCs w:val="0"/>
            <w:caps w:val="0"/>
            <w:noProof/>
            <w:kern w:val="2"/>
            <w:sz w:val="22"/>
            <w:szCs w:val="22"/>
            <w:lang w:val="de-CH" w:eastAsia="de-CH"/>
            <w14:ligatures w14:val="standardContextual"/>
          </w:rPr>
          <w:tab/>
        </w:r>
        <w:r w:rsidRPr="005E4705">
          <w:rPr>
            <w:rStyle w:val="Hyperlink"/>
            <w:noProof/>
          </w:rPr>
          <w:t>Anhang</w:t>
        </w:r>
        <w:r>
          <w:rPr>
            <w:noProof/>
            <w:webHidden/>
          </w:rPr>
          <w:tab/>
        </w:r>
        <w:r>
          <w:rPr>
            <w:noProof/>
            <w:webHidden/>
          </w:rPr>
          <w:fldChar w:fldCharType="begin"/>
        </w:r>
        <w:r>
          <w:rPr>
            <w:noProof/>
            <w:webHidden/>
          </w:rPr>
          <w:instrText xml:space="preserve"> PAGEREF _Toc169228407 \h </w:instrText>
        </w:r>
        <w:r>
          <w:rPr>
            <w:noProof/>
            <w:webHidden/>
          </w:rPr>
        </w:r>
        <w:r>
          <w:rPr>
            <w:noProof/>
            <w:webHidden/>
          </w:rPr>
          <w:fldChar w:fldCharType="separate"/>
        </w:r>
        <w:r>
          <w:rPr>
            <w:noProof/>
            <w:webHidden/>
          </w:rPr>
          <w:t>87</w:t>
        </w:r>
        <w:r>
          <w:rPr>
            <w:noProof/>
            <w:webHidden/>
          </w:rPr>
          <w:fldChar w:fldCharType="end"/>
        </w:r>
      </w:hyperlink>
    </w:p>
    <w:p w14:paraId="773C83BD" w14:textId="72E576B2" w:rsidR="00923ED8" w:rsidRDefault="00923ED8">
      <w:pPr>
        <w:pStyle w:val="Verzeichnis2"/>
        <w:tabs>
          <w:tab w:val="left" w:pos="800"/>
          <w:tab w:val="right" w:leader="dot" w:pos="9628"/>
        </w:tabs>
        <w:rPr>
          <w:rFonts w:eastAsiaTheme="minorEastAsia" w:cstheme="minorBidi"/>
          <w:smallCaps w:val="0"/>
          <w:noProof/>
          <w:kern w:val="2"/>
          <w:sz w:val="22"/>
          <w:szCs w:val="22"/>
          <w:lang w:val="de-CH" w:eastAsia="de-CH"/>
          <w14:ligatures w14:val="standardContextual"/>
        </w:rPr>
      </w:pPr>
      <w:hyperlink w:anchor="_Toc169228408" w:history="1">
        <w:r w:rsidRPr="005E4705">
          <w:rPr>
            <w:rStyle w:val="Hyperlink"/>
            <w:noProof/>
          </w:rPr>
          <w:t>19.1</w:t>
        </w:r>
        <w:r>
          <w:rPr>
            <w:rFonts w:eastAsiaTheme="minorEastAsia" w:cstheme="minorBidi"/>
            <w:smallCaps w:val="0"/>
            <w:noProof/>
            <w:kern w:val="2"/>
            <w:sz w:val="22"/>
            <w:szCs w:val="22"/>
            <w:lang w:val="de-CH" w:eastAsia="de-CH"/>
            <w14:ligatures w14:val="standardContextual"/>
          </w:rPr>
          <w:tab/>
        </w:r>
        <w:r w:rsidRPr="005E4705">
          <w:rPr>
            <w:rStyle w:val="Hyperlink"/>
            <w:noProof/>
          </w:rPr>
          <w:t>Arduino Bibliothekversionen</w:t>
        </w:r>
        <w:r>
          <w:rPr>
            <w:noProof/>
            <w:webHidden/>
          </w:rPr>
          <w:tab/>
        </w:r>
        <w:r>
          <w:rPr>
            <w:noProof/>
            <w:webHidden/>
          </w:rPr>
          <w:fldChar w:fldCharType="begin"/>
        </w:r>
        <w:r>
          <w:rPr>
            <w:noProof/>
            <w:webHidden/>
          </w:rPr>
          <w:instrText xml:space="preserve"> PAGEREF _Toc169228408 \h </w:instrText>
        </w:r>
        <w:r>
          <w:rPr>
            <w:noProof/>
            <w:webHidden/>
          </w:rPr>
        </w:r>
        <w:r>
          <w:rPr>
            <w:noProof/>
            <w:webHidden/>
          </w:rPr>
          <w:fldChar w:fldCharType="separate"/>
        </w:r>
        <w:r>
          <w:rPr>
            <w:noProof/>
            <w:webHidden/>
          </w:rPr>
          <w:t>87</w:t>
        </w:r>
        <w:r>
          <w:rPr>
            <w:noProof/>
            <w:webHidden/>
          </w:rPr>
          <w:fldChar w:fldCharType="end"/>
        </w:r>
      </w:hyperlink>
    </w:p>
    <w:p w14:paraId="6796CFEF" w14:textId="04E89281" w:rsidR="00923ED8" w:rsidRDefault="00923ED8">
      <w:pPr>
        <w:pStyle w:val="Verzeichnis2"/>
        <w:tabs>
          <w:tab w:val="left" w:pos="800"/>
          <w:tab w:val="right" w:leader="dot" w:pos="9628"/>
        </w:tabs>
        <w:rPr>
          <w:rFonts w:eastAsiaTheme="minorEastAsia" w:cstheme="minorBidi"/>
          <w:smallCaps w:val="0"/>
          <w:noProof/>
          <w:kern w:val="2"/>
          <w:sz w:val="22"/>
          <w:szCs w:val="22"/>
          <w:lang w:val="de-CH" w:eastAsia="de-CH"/>
          <w14:ligatures w14:val="standardContextual"/>
        </w:rPr>
      </w:pPr>
      <w:hyperlink w:anchor="_Toc169228409" w:history="1">
        <w:r w:rsidRPr="005E4705">
          <w:rPr>
            <w:rStyle w:val="Hyperlink"/>
            <w:noProof/>
          </w:rPr>
          <w:t>19.2</w:t>
        </w:r>
        <w:r>
          <w:rPr>
            <w:rFonts w:eastAsiaTheme="minorEastAsia" w:cstheme="minorBidi"/>
            <w:smallCaps w:val="0"/>
            <w:noProof/>
            <w:kern w:val="2"/>
            <w:sz w:val="22"/>
            <w:szCs w:val="22"/>
            <w:lang w:val="de-CH" w:eastAsia="de-CH"/>
            <w14:ligatures w14:val="standardContextual"/>
          </w:rPr>
          <w:tab/>
        </w:r>
        <w:r w:rsidRPr="005E4705">
          <w:rPr>
            <w:rStyle w:val="Hyperlink"/>
            <w:noProof/>
          </w:rPr>
          <w:t>Rust Paketversionen</w:t>
        </w:r>
        <w:r>
          <w:rPr>
            <w:noProof/>
            <w:webHidden/>
          </w:rPr>
          <w:tab/>
        </w:r>
        <w:r>
          <w:rPr>
            <w:noProof/>
            <w:webHidden/>
          </w:rPr>
          <w:fldChar w:fldCharType="begin"/>
        </w:r>
        <w:r>
          <w:rPr>
            <w:noProof/>
            <w:webHidden/>
          </w:rPr>
          <w:instrText xml:space="preserve"> PAGEREF _Toc169228409 \h </w:instrText>
        </w:r>
        <w:r>
          <w:rPr>
            <w:noProof/>
            <w:webHidden/>
          </w:rPr>
        </w:r>
        <w:r>
          <w:rPr>
            <w:noProof/>
            <w:webHidden/>
          </w:rPr>
          <w:fldChar w:fldCharType="separate"/>
        </w:r>
        <w:r>
          <w:rPr>
            <w:noProof/>
            <w:webHidden/>
          </w:rPr>
          <w:t>87</w:t>
        </w:r>
        <w:r>
          <w:rPr>
            <w:noProof/>
            <w:webHidden/>
          </w:rPr>
          <w:fldChar w:fldCharType="end"/>
        </w:r>
      </w:hyperlink>
    </w:p>
    <w:p w14:paraId="1FB401C8" w14:textId="34347B10" w:rsidR="00923ED8" w:rsidRDefault="00923ED8">
      <w:pPr>
        <w:pStyle w:val="Verzeichnis2"/>
        <w:tabs>
          <w:tab w:val="left" w:pos="800"/>
          <w:tab w:val="right" w:leader="dot" w:pos="9628"/>
        </w:tabs>
        <w:rPr>
          <w:rFonts w:eastAsiaTheme="minorEastAsia" w:cstheme="minorBidi"/>
          <w:smallCaps w:val="0"/>
          <w:noProof/>
          <w:kern w:val="2"/>
          <w:sz w:val="22"/>
          <w:szCs w:val="22"/>
          <w:lang w:val="de-CH" w:eastAsia="de-CH"/>
          <w14:ligatures w14:val="standardContextual"/>
        </w:rPr>
      </w:pPr>
      <w:hyperlink w:anchor="_Toc169228410" w:history="1">
        <w:r w:rsidRPr="005E4705">
          <w:rPr>
            <w:rStyle w:val="Hyperlink"/>
            <w:noProof/>
          </w:rPr>
          <w:t>19.3</w:t>
        </w:r>
        <w:r>
          <w:rPr>
            <w:rFonts w:eastAsiaTheme="minorEastAsia" w:cstheme="minorBidi"/>
            <w:smallCaps w:val="0"/>
            <w:noProof/>
            <w:kern w:val="2"/>
            <w:sz w:val="22"/>
            <w:szCs w:val="22"/>
            <w:lang w:val="de-CH" w:eastAsia="de-CH"/>
            <w14:ligatures w14:val="standardContextual"/>
          </w:rPr>
          <w:tab/>
        </w:r>
        <w:r w:rsidRPr="005E4705">
          <w:rPr>
            <w:rStyle w:val="Hyperlink"/>
            <w:noProof/>
          </w:rPr>
          <w:t>Rust Extension Versionen</w:t>
        </w:r>
        <w:r>
          <w:rPr>
            <w:noProof/>
            <w:webHidden/>
          </w:rPr>
          <w:tab/>
        </w:r>
        <w:r>
          <w:rPr>
            <w:noProof/>
            <w:webHidden/>
          </w:rPr>
          <w:fldChar w:fldCharType="begin"/>
        </w:r>
        <w:r>
          <w:rPr>
            <w:noProof/>
            <w:webHidden/>
          </w:rPr>
          <w:instrText xml:space="preserve"> PAGEREF _Toc169228410 \h </w:instrText>
        </w:r>
        <w:r>
          <w:rPr>
            <w:noProof/>
            <w:webHidden/>
          </w:rPr>
        </w:r>
        <w:r>
          <w:rPr>
            <w:noProof/>
            <w:webHidden/>
          </w:rPr>
          <w:fldChar w:fldCharType="separate"/>
        </w:r>
        <w:r>
          <w:rPr>
            <w:noProof/>
            <w:webHidden/>
          </w:rPr>
          <w:t>87</w:t>
        </w:r>
        <w:r>
          <w:rPr>
            <w:noProof/>
            <w:webHidden/>
          </w:rPr>
          <w:fldChar w:fldCharType="end"/>
        </w:r>
      </w:hyperlink>
    </w:p>
    <w:p w14:paraId="57B51618" w14:textId="31304F52" w:rsidR="00923ED8" w:rsidRDefault="00923ED8">
      <w:pPr>
        <w:pStyle w:val="Verzeichnis2"/>
        <w:tabs>
          <w:tab w:val="left" w:pos="800"/>
          <w:tab w:val="right" w:leader="dot" w:pos="9628"/>
        </w:tabs>
        <w:rPr>
          <w:rFonts w:eastAsiaTheme="minorEastAsia" w:cstheme="minorBidi"/>
          <w:smallCaps w:val="0"/>
          <w:noProof/>
          <w:kern w:val="2"/>
          <w:sz w:val="22"/>
          <w:szCs w:val="22"/>
          <w:lang w:val="de-CH" w:eastAsia="de-CH"/>
          <w14:ligatures w14:val="standardContextual"/>
        </w:rPr>
      </w:pPr>
      <w:hyperlink w:anchor="_Toc169228411" w:history="1">
        <w:r w:rsidRPr="005E4705">
          <w:rPr>
            <w:rStyle w:val="Hyperlink"/>
            <w:noProof/>
          </w:rPr>
          <w:t>19.4</w:t>
        </w:r>
        <w:r>
          <w:rPr>
            <w:rFonts w:eastAsiaTheme="minorEastAsia" w:cstheme="minorBidi"/>
            <w:smallCaps w:val="0"/>
            <w:noProof/>
            <w:kern w:val="2"/>
            <w:sz w:val="22"/>
            <w:szCs w:val="22"/>
            <w:lang w:val="de-CH" w:eastAsia="de-CH"/>
            <w14:ligatures w14:val="standardContextual"/>
          </w:rPr>
          <w:tab/>
        </w:r>
        <w:r w:rsidRPr="005E4705">
          <w:rPr>
            <w:rStyle w:val="Hyperlink"/>
            <w:noProof/>
          </w:rPr>
          <w:t>Kosten</w:t>
        </w:r>
        <w:r>
          <w:rPr>
            <w:noProof/>
            <w:webHidden/>
          </w:rPr>
          <w:tab/>
        </w:r>
        <w:r>
          <w:rPr>
            <w:noProof/>
            <w:webHidden/>
          </w:rPr>
          <w:fldChar w:fldCharType="begin"/>
        </w:r>
        <w:r>
          <w:rPr>
            <w:noProof/>
            <w:webHidden/>
          </w:rPr>
          <w:instrText xml:space="preserve"> PAGEREF _Toc169228411 \h </w:instrText>
        </w:r>
        <w:r>
          <w:rPr>
            <w:noProof/>
            <w:webHidden/>
          </w:rPr>
        </w:r>
        <w:r>
          <w:rPr>
            <w:noProof/>
            <w:webHidden/>
          </w:rPr>
          <w:fldChar w:fldCharType="separate"/>
        </w:r>
        <w:r>
          <w:rPr>
            <w:noProof/>
            <w:webHidden/>
          </w:rPr>
          <w:t>88</w:t>
        </w:r>
        <w:r>
          <w:rPr>
            <w:noProof/>
            <w:webHidden/>
          </w:rPr>
          <w:fldChar w:fldCharType="end"/>
        </w:r>
      </w:hyperlink>
    </w:p>
    <w:p w14:paraId="3272C5A7" w14:textId="591D78A6" w:rsidR="005E3DA8" w:rsidRPr="001770BE" w:rsidRDefault="005E3DA8" w:rsidP="005E3DA8">
      <w:r w:rsidRPr="001770BE">
        <w:fldChar w:fldCharType="end"/>
      </w:r>
    </w:p>
    <w:p w14:paraId="1A340CE8" w14:textId="77777777" w:rsidR="005E3DA8" w:rsidRPr="001770BE" w:rsidRDefault="005E3DA8" w:rsidP="005E3DA8"/>
    <w:p w14:paraId="5650BB16" w14:textId="77777777" w:rsidR="005E3DA8" w:rsidRPr="001770BE" w:rsidRDefault="005E3DA8" w:rsidP="005E3DA8">
      <w:pPr>
        <w:sectPr w:rsidR="005E3DA8" w:rsidRPr="001770BE" w:rsidSect="00E80942">
          <w:type w:val="continuous"/>
          <w:pgSz w:w="11906" w:h="16838" w:code="9"/>
          <w:pgMar w:top="1701" w:right="1134" w:bottom="1134" w:left="1134" w:header="737" w:footer="709" w:gutter="0"/>
          <w:cols w:space="708"/>
          <w:titlePg/>
          <w:docGrid w:linePitch="360"/>
        </w:sectPr>
      </w:pPr>
    </w:p>
    <w:p w14:paraId="2A74BEC5" w14:textId="41A0FEC9" w:rsidR="006A229B" w:rsidRPr="001770BE" w:rsidRDefault="006A229B" w:rsidP="006A229B">
      <w:pPr>
        <w:pStyle w:val="berschrift1"/>
      </w:pPr>
      <w:bookmarkStart w:id="1" w:name="_Toc169228310"/>
      <w:r w:rsidRPr="001770BE">
        <w:lastRenderedPageBreak/>
        <w:t>Versionierung</w:t>
      </w:r>
      <w:bookmarkEnd w:id="1"/>
    </w:p>
    <w:tbl>
      <w:tblPr>
        <w:tblStyle w:val="IPSO-TableStandard"/>
        <w:tblW w:w="0" w:type="auto"/>
        <w:tblLook w:val="04A0" w:firstRow="1" w:lastRow="0" w:firstColumn="1" w:lastColumn="0" w:noHBand="0" w:noVBand="1"/>
      </w:tblPr>
      <w:tblGrid>
        <w:gridCol w:w="1134"/>
        <w:gridCol w:w="1276"/>
        <w:gridCol w:w="1276"/>
        <w:gridCol w:w="5952"/>
      </w:tblGrid>
      <w:tr w:rsidR="00DC4A31" w:rsidRPr="001770BE" w14:paraId="656F7864" w14:textId="77777777" w:rsidTr="008654CA">
        <w:trPr>
          <w:cnfStyle w:val="100000000000" w:firstRow="1" w:lastRow="0" w:firstColumn="0" w:lastColumn="0" w:oddVBand="0" w:evenVBand="0" w:oddHBand="0" w:evenHBand="0" w:firstRowFirstColumn="0" w:firstRowLastColumn="0" w:lastRowFirstColumn="0" w:lastRowLastColumn="0"/>
        </w:trPr>
        <w:tc>
          <w:tcPr>
            <w:tcW w:w="1134" w:type="dxa"/>
          </w:tcPr>
          <w:p w14:paraId="36552145" w14:textId="0A7C3592" w:rsidR="00DC4A31" w:rsidRPr="001770BE" w:rsidRDefault="00DC4A31" w:rsidP="00DC4A31">
            <w:r w:rsidRPr="00BD6454">
              <w:t>Version</w:t>
            </w:r>
          </w:p>
        </w:tc>
        <w:tc>
          <w:tcPr>
            <w:tcW w:w="1276" w:type="dxa"/>
          </w:tcPr>
          <w:p w14:paraId="7AEA3698" w14:textId="5A1FE732" w:rsidR="00DC4A31" w:rsidRPr="001770BE" w:rsidRDefault="00DC4A31" w:rsidP="00DC4A31">
            <w:r w:rsidRPr="00BD6454">
              <w:t>Autor</w:t>
            </w:r>
          </w:p>
        </w:tc>
        <w:tc>
          <w:tcPr>
            <w:tcW w:w="1276" w:type="dxa"/>
          </w:tcPr>
          <w:p w14:paraId="063D5FF5" w14:textId="14F55C1B" w:rsidR="00DC4A31" w:rsidRPr="001770BE" w:rsidRDefault="00DC4A31" w:rsidP="00DC4A31">
            <w:r w:rsidRPr="00BD6454">
              <w:t>Datum</w:t>
            </w:r>
          </w:p>
        </w:tc>
        <w:tc>
          <w:tcPr>
            <w:tcW w:w="5952" w:type="dxa"/>
          </w:tcPr>
          <w:p w14:paraId="7B96DB7E" w14:textId="23DB43B7" w:rsidR="00DC4A31" w:rsidRPr="001770BE" w:rsidRDefault="00DC4A31" w:rsidP="00DC4A31">
            <w:r w:rsidRPr="00BD6454">
              <w:t>Änderung</w:t>
            </w:r>
          </w:p>
        </w:tc>
      </w:tr>
      <w:tr w:rsidR="006A229B" w:rsidRPr="001770BE" w14:paraId="6EF1EF09" w14:textId="77777777" w:rsidTr="008654CA">
        <w:trPr>
          <w:cnfStyle w:val="000000100000" w:firstRow="0" w:lastRow="0" w:firstColumn="0" w:lastColumn="0" w:oddVBand="0" w:evenVBand="0" w:oddHBand="1" w:evenHBand="0" w:firstRowFirstColumn="0" w:firstRowLastColumn="0" w:lastRowFirstColumn="0" w:lastRowLastColumn="0"/>
        </w:trPr>
        <w:tc>
          <w:tcPr>
            <w:tcW w:w="1134" w:type="dxa"/>
          </w:tcPr>
          <w:p w14:paraId="006A8BD8" w14:textId="17EF0E8A" w:rsidR="006A229B" w:rsidRPr="001770BE" w:rsidRDefault="002B1DE9" w:rsidP="006A229B">
            <w:r>
              <w:t>1.0</w:t>
            </w:r>
          </w:p>
        </w:tc>
        <w:tc>
          <w:tcPr>
            <w:tcW w:w="1276" w:type="dxa"/>
          </w:tcPr>
          <w:p w14:paraId="12838615" w14:textId="623FF235" w:rsidR="006A229B" w:rsidRPr="001770BE" w:rsidRDefault="002B1DE9" w:rsidP="006A229B">
            <w:r>
              <w:t>Fokko Vos</w:t>
            </w:r>
          </w:p>
        </w:tc>
        <w:tc>
          <w:tcPr>
            <w:tcW w:w="1276" w:type="dxa"/>
          </w:tcPr>
          <w:p w14:paraId="5ABB9857" w14:textId="354FE7B9" w:rsidR="006A229B" w:rsidRPr="001770BE" w:rsidRDefault="008654CA" w:rsidP="006A229B">
            <w:r>
              <w:t>17.05.2024</w:t>
            </w:r>
          </w:p>
        </w:tc>
        <w:tc>
          <w:tcPr>
            <w:tcW w:w="5952" w:type="dxa"/>
          </w:tcPr>
          <w:p w14:paraId="69D0163C" w14:textId="409EA3BA" w:rsidR="006A229B" w:rsidRPr="001770BE" w:rsidRDefault="008654CA" w:rsidP="006A229B">
            <w:r>
              <w:t>Erstellung und Grundlegendes Layout</w:t>
            </w:r>
          </w:p>
        </w:tc>
      </w:tr>
      <w:tr w:rsidR="006A229B" w:rsidRPr="001770BE" w14:paraId="26A35A65" w14:textId="77777777" w:rsidTr="008654CA">
        <w:trPr>
          <w:cnfStyle w:val="000000010000" w:firstRow="0" w:lastRow="0" w:firstColumn="0" w:lastColumn="0" w:oddVBand="0" w:evenVBand="0" w:oddHBand="0" w:evenHBand="1" w:firstRowFirstColumn="0" w:firstRowLastColumn="0" w:lastRowFirstColumn="0" w:lastRowLastColumn="0"/>
        </w:trPr>
        <w:tc>
          <w:tcPr>
            <w:tcW w:w="1134" w:type="dxa"/>
          </w:tcPr>
          <w:p w14:paraId="526C140B" w14:textId="5B4F48C5" w:rsidR="006A229B" w:rsidRPr="001770BE" w:rsidRDefault="00550621" w:rsidP="006A229B">
            <w:r>
              <w:t>1.1</w:t>
            </w:r>
          </w:p>
        </w:tc>
        <w:tc>
          <w:tcPr>
            <w:tcW w:w="1276" w:type="dxa"/>
          </w:tcPr>
          <w:p w14:paraId="1749D9DE" w14:textId="6D08DDF9" w:rsidR="006A229B" w:rsidRPr="001770BE" w:rsidRDefault="00550621" w:rsidP="006A229B">
            <w:r>
              <w:t>Fokko Vos</w:t>
            </w:r>
          </w:p>
        </w:tc>
        <w:tc>
          <w:tcPr>
            <w:tcW w:w="1276" w:type="dxa"/>
          </w:tcPr>
          <w:p w14:paraId="0737D465" w14:textId="628AB8DF" w:rsidR="006A229B" w:rsidRPr="001770BE" w:rsidRDefault="00EA781D" w:rsidP="006A229B">
            <w:r>
              <w:t>17.05.2024</w:t>
            </w:r>
          </w:p>
        </w:tc>
        <w:tc>
          <w:tcPr>
            <w:tcW w:w="5952" w:type="dxa"/>
          </w:tcPr>
          <w:p w14:paraId="03DBE9C2" w14:textId="590E5053" w:rsidR="006A229B" w:rsidRPr="001770BE" w:rsidRDefault="00EA781D" w:rsidP="006A229B">
            <w:r>
              <w:t>Arbeitsrapport für Recherche und Tools führen</w:t>
            </w:r>
          </w:p>
        </w:tc>
      </w:tr>
      <w:tr w:rsidR="00EA781D" w:rsidRPr="001770BE" w14:paraId="6054CF81" w14:textId="77777777" w:rsidTr="008654CA">
        <w:trPr>
          <w:cnfStyle w:val="000000100000" w:firstRow="0" w:lastRow="0" w:firstColumn="0" w:lastColumn="0" w:oddVBand="0" w:evenVBand="0" w:oddHBand="1" w:evenHBand="0" w:firstRowFirstColumn="0" w:firstRowLastColumn="0" w:lastRowFirstColumn="0" w:lastRowLastColumn="0"/>
        </w:trPr>
        <w:tc>
          <w:tcPr>
            <w:tcW w:w="1134" w:type="dxa"/>
          </w:tcPr>
          <w:p w14:paraId="0A168767" w14:textId="02C9B3F3" w:rsidR="00EA781D" w:rsidRDefault="00EA781D" w:rsidP="006A229B">
            <w:r>
              <w:t>1.2</w:t>
            </w:r>
          </w:p>
        </w:tc>
        <w:tc>
          <w:tcPr>
            <w:tcW w:w="1276" w:type="dxa"/>
          </w:tcPr>
          <w:p w14:paraId="1D551E89" w14:textId="097B8C87" w:rsidR="00EA781D" w:rsidRDefault="00EA781D" w:rsidP="006A229B">
            <w:r>
              <w:t>Fokko Vos</w:t>
            </w:r>
          </w:p>
        </w:tc>
        <w:tc>
          <w:tcPr>
            <w:tcW w:w="1276" w:type="dxa"/>
          </w:tcPr>
          <w:p w14:paraId="65813660" w14:textId="6B20A30C" w:rsidR="00EA781D" w:rsidRDefault="0088585E" w:rsidP="006A229B">
            <w:r>
              <w:t>18.05.2024</w:t>
            </w:r>
          </w:p>
        </w:tc>
        <w:tc>
          <w:tcPr>
            <w:tcW w:w="5952" w:type="dxa"/>
          </w:tcPr>
          <w:p w14:paraId="290FDB17" w14:textId="51EBEF39" w:rsidR="00EA781D" w:rsidRDefault="0088585E" w:rsidP="006A229B">
            <w:r>
              <w:t>Schreiben des Projektauftrages, Grundlegende Dokumentationsinhalte</w:t>
            </w:r>
          </w:p>
        </w:tc>
      </w:tr>
      <w:tr w:rsidR="0088585E" w:rsidRPr="001770BE" w14:paraId="599B36ED" w14:textId="77777777" w:rsidTr="008654CA">
        <w:trPr>
          <w:cnfStyle w:val="000000010000" w:firstRow="0" w:lastRow="0" w:firstColumn="0" w:lastColumn="0" w:oddVBand="0" w:evenVBand="0" w:oddHBand="0" w:evenHBand="1" w:firstRowFirstColumn="0" w:firstRowLastColumn="0" w:lastRowFirstColumn="0" w:lastRowLastColumn="0"/>
        </w:trPr>
        <w:tc>
          <w:tcPr>
            <w:tcW w:w="1134" w:type="dxa"/>
          </w:tcPr>
          <w:p w14:paraId="5D9472AB" w14:textId="2A80F92A" w:rsidR="0088585E" w:rsidRDefault="004D7979" w:rsidP="006A229B">
            <w:r>
              <w:t>1.3</w:t>
            </w:r>
          </w:p>
        </w:tc>
        <w:tc>
          <w:tcPr>
            <w:tcW w:w="1276" w:type="dxa"/>
          </w:tcPr>
          <w:p w14:paraId="22FFECA7" w14:textId="17BCCE3D" w:rsidR="0088585E" w:rsidRDefault="004D7979" w:rsidP="006A229B">
            <w:r>
              <w:t>Fokko Vos</w:t>
            </w:r>
          </w:p>
        </w:tc>
        <w:tc>
          <w:tcPr>
            <w:tcW w:w="1276" w:type="dxa"/>
          </w:tcPr>
          <w:p w14:paraId="4F269709" w14:textId="4F682B3F" w:rsidR="0088585E" w:rsidRDefault="004D7979" w:rsidP="006A229B">
            <w:r>
              <w:t>18.05.2024</w:t>
            </w:r>
          </w:p>
        </w:tc>
        <w:tc>
          <w:tcPr>
            <w:tcW w:w="5952" w:type="dxa"/>
          </w:tcPr>
          <w:p w14:paraId="167D2258" w14:textId="08EF2DF4" w:rsidR="0088585E" w:rsidRDefault="004D7979" w:rsidP="006A229B">
            <w:r>
              <w:t xml:space="preserve">Nachführen der </w:t>
            </w:r>
            <w:r w:rsidR="00FD1A9E">
              <w:t>Protokolle und Arbeitsrapporte</w:t>
            </w:r>
          </w:p>
        </w:tc>
      </w:tr>
      <w:tr w:rsidR="00FD1A9E" w:rsidRPr="001770BE" w14:paraId="7A34585C" w14:textId="77777777" w:rsidTr="008654CA">
        <w:trPr>
          <w:cnfStyle w:val="000000100000" w:firstRow="0" w:lastRow="0" w:firstColumn="0" w:lastColumn="0" w:oddVBand="0" w:evenVBand="0" w:oddHBand="1" w:evenHBand="0" w:firstRowFirstColumn="0" w:firstRowLastColumn="0" w:lastRowFirstColumn="0" w:lastRowLastColumn="0"/>
        </w:trPr>
        <w:tc>
          <w:tcPr>
            <w:tcW w:w="1134" w:type="dxa"/>
          </w:tcPr>
          <w:p w14:paraId="19D77ADE" w14:textId="2FCE68C0" w:rsidR="00FD1A9E" w:rsidRDefault="00B46050" w:rsidP="006A229B">
            <w:r>
              <w:t>1.4</w:t>
            </w:r>
          </w:p>
        </w:tc>
        <w:tc>
          <w:tcPr>
            <w:tcW w:w="1276" w:type="dxa"/>
          </w:tcPr>
          <w:p w14:paraId="7A914DDE" w14:textId="5260CFB8" w:rsidR="00FD1A9E" w:rsidRDefault="00B46050" w:rsidP="006A229B">
            <w:r>
              <w:t>Fokko Vos</w:t>
            </w:r>
          </w:p>
        </w:tc>
        <w:tc>
          <w:tcPr>
            <w:tcW w:w="1276" w:type="dxa"/>
          </w:tcPr>
          <w:p w14:paraId="336538D5" w14:textId="061CDAEF" w:rsidR="00FD1A9E" w:rsidRDefault="00B46050" w:rsidP="006A229B">
            <w:r>
              <w:t>19.05.2024</w:t>
            </w:r>
          </w:p>
        </w:tc>
        <w:tc>
          <w:tcPr>
            <w:tcW w:w="5952" w:type="dxa"/>
          </w:tcPr>
          <w:p w14:paraId="4D420E88" w14:textId="157BBF68" w:rsidR="00FD1A9E" w:rsidRDefault="00B46050" w:rsidP="006A229B">
            <w:r>
              <w:t>Anforderungen Dokumentiert</w:t>
            </w:r>
          </w:p>
        </w:tc>
      </w:tr>
      <w:tr w:rsidR="00455D42" w:rsidRPr="001770BE" w14:paraId="339697E4" w14:textId="77777777" w:rsidTr="008654CA">
        <w:trPr>
          <w:cnfStyle w:val="000000010000" w:firstRow="0" w:lastRow="0" w:firstColumn="0" w:lastColumn="0" w:oddVBand="0" w:evenVBand="0" w:oddHBand="0" w:evenHBand="1" w:firstRowFirstColumn="0" w:firstRowLastColumn="0" w:lastRowFirstColumn="0" w:lastRowLastColumn="0"/>
        </w:trPr>
        <w:tc>
          <w:tcPr>
            <w:tcW w:w="1134" w:type="dxa"/>
          </w:tcPr>
          <w:p w14:paraId="1F98F508" w14:textId="1C6FA569" w:rsidR="00455D42" w:rsidRDefault="009732F0" w:rsidP="006A229B">
            <w:r>
              <w:t>1.5</w:t>
            </w:r>
          </w:p>
        </w:tc>
        <w:tc>
          <w:tcPr>
            <w:tcW w:w="1276" w:type="dxa"/>
          </w:tcPr>
          <w:p w14:paraId="49FD01C2" w14:textId="286DC394" w:rsidR="00455D42" w:rsidRDefault="009732F0" w:rsidP="006A229B">
            <w:r>
              <w:t>Fokko Vos</w:t>
            </w:r>
          </w:p>
        </w:tc>
        <w:tc>
          <w:tcPr>
            <w:tcW w:w="1276" w:type="dxa"/>
          </w:tcPr>
          <w:p w14:paraId="0A393EC1" w14:textId="0124DC3B" w:rsidR="00455D42" w:rsidRDefault="009732F0" w:rsidP="006A229B">
            <w:r>
              <w:t>2</w:t>
            </w:r>
            <w:r w:rsidR="009644A3">
              <w:t>2</w:t>
            </w:r>
            <w:r>
              <w:t>.05.2024</w:t>
            </w:r>
          </w:p>
        </w:tc>
        <w:tc>
          <w:tcPr>
            <w:tcW w:w="5952" w:type="dxa"/>
          </w:tcPr>
          <w:p w14:paraId="51292C55" w14:textId="20EC9A42" w:rsidR="00455D42" w:rsidRDefault="009644A3" w:rsidP="006A229B">
            <w:r>
              <w:t>Dokumentation der Hardware &amp; Planung sowie das Konzept für die Software und allgemeine Architektur</w:t>
            </w:r>
            <w:r w:rsidR="00E11BA1">
              <w:t>.</w:t>
            </w:r>
          </w:p>
        </w:tc>
      </w:tr>
      <w:tr w:rsidR="00E11BA1" w:rsidRPr="001770BE" w14:paraId="56071F29" w14:textId="77777777" w:rsidTr="008654CA">
        <w:trPr>
          <w:cnfStyle w:val="000000100000" w:firstRow="0" w:lastRow="0" w:firstColumn="0" w:lastColumn="0" w:oddVBand="0" w:evenVBand="0" w:oddHBand="1" w:evenHBand="0" w:firstRowFirstColumn="0" w:firstRowLastColumn="0" w:lastRowFirstColumn="0" w:lastRowLastColumn="0"/>
        </w:trPr>
        <w:tc>
          <w:tcPr>
            <w:tcW w:w="1134" w:type="dxa"/>
          </w:tcPr>
          <w:p w14:paraId="192647D4" w14:textId="2CC92254" w:rsidR="00E11BA1" w:rsidRDefault="004412A8" w:rsidP="006A229B">
            <w:r>
              <w:t>1.6</w:t>
            </w:r>
          </w:p>
        </w:tc>
        <w:tc>
          <w:tcPr>
            <w:tcW w:w="1276" w:type="dxa"/>
          </w:tcPr>
          <w:p w14:paraId="6C9E5BEA" w14:textId="48D843BA" w:rsidR="00E11BA1" w:rsidRDefault="004412A8" w:rsidP="006A229B">
            <w:r>
              <w:t>Fokko Vos</w:t>
            </w:r>
          </w:p>
        </w:tc>
        <w:tc>
          <w:tcPr>
            <w:tcW w:w="1276" w:type="dxa"/>
          </w:tcPr>
          <w:p w14:paraId="1239204A" w14:textId="1925940E" w:rsidR="00E11BA1" w:rsidRDefault="004412A8" w:rsidP="006A229B">
            <w:r>
              <w:t>23.05.2024</w:t>
            </w:r>
          </w:p>
        </w:tc>
        <w:tc>
          <w:tcPr>
            <w:tcW w:w="5952" w:type="dxa"/>
          </w:tcPr>
          <w:p w14:paraId="34986929" w14:textId="41E8A399" w:rsidR="00E11BA1" w:rsidRDefault="004412A8" w:rsidP="006A229B">
            <w:r>
              <w:t>Nachbesserung der Softwarespezifi</w:t>
            </w:r>
            <w:r w:rsidR="002971AB">
              <w:t>zierung</w:t>
            </w:r>
          </w:p>
        </w:tc>
      </w:tr>
      <w:tr w:rsidR="002971AB" w:rsidRPr="001770BE" w14:paraId="223BE386" w14:textId="77777777" w:rsidTr="008654CA">
        <w:trPr>
          <w:cnfStyle w:val="000000010000" w:firstRow="0" w:lastRow="0" w:firstColumn="0" w:lastColumn="0" w:oddVBand="0" w:evenVBand="0" w:oddHBand="0" w:evenHBand="1" w:firstRowFirstColumn="0" w:firstRowLastColumn="0" w:lastRowFirstColumn="0" w:lastRowLastColumn="0"/>
        </w:trPr>
        <w:tc>
          <w:tcPr>
            <w:tcW w:w="1134" w:type="dxa"/>
          </w:tcPr>
          <w:p w14:paraId="76A60F6C" w14:textId="7F3035C1" w:rsidR="002971AB" w:rsidRDefault="002971AB" w:rsidP="006A229B">
            <w:r>
              <w:t>1.7</w:t>
            </w:r>
          </w:p>
        </w:tc>
        <w:tc>
          <w:tcPr>
            <w:tcW w:w="1276" w:type="dxa"/>
          </w:tcPr>
          <w:p w14:paraId="5BAAA907" w14:textId="2D345E3E" w:rsidR="002971AB" w:rsidRDefault="002971AB" w:rsidP="006A229B">
            <w:r>
              <w:t>Fokko Vos</w:t>
            </w:r>
          </w:p>
        </w:tc>
        <w:tc>
          <w:tcPr>
            <w:tcW w:w="1276" w:type="dxa"/>
          </w:tcPr>
          <w:p w14:paraId="3D23690E" w14:textId="237C308C" w:rsidR="002971AB" w:rsidRDefault="0056016C" w:rsidP="006A229B">
            <w:r>
              <w:t>23.05.2024</w:t>
            </w:r>
          </w:p>
        </w:tc>
        <w:tc>
          <w:tcPr>
            <w:tcW w:w="5952" w:type="dxa"/>
          </w:tcPr>
          <w:p w14:paraId="12820D10" w14:textId="0EB9D91B" w:rsidR="002971AB" w:rsidRDefault="0056016C" w:rsidP="006A229B">
            <w:r>
              <w:t>Zeitplan EXCEL eingebunden</w:t>
            </w:r>
          </w:p>
        </w:tc>
      </w:tr>
      <w:tr w:rsidR="0056016C" w:rsidRPr="001770BE" w14:paraId="472CE2B0" w14:textId="77777777" w:rsidTr="008654CA">
        <w:trPr>
          <w:cnfStyle w:val="000000100000" w:firstRow="0" w:lastRow="0" w:firstColumn="0" w:lastColumn="0" w:oddVBand="0" w:evenVBand="0" w:oddHBand="1" w:evenHBand="0" w:firstRowFirstColumn="0" w:firstRowLastColumn="0" w:lastRowFirstColumn="0" w:lastRowLastColumn="0"/>
        </w:trPr>
        <w:tc>
          <w:tcPr>
            <w:tcW w:w="1134" w:type="dxa"/>
          </w:tcPr>
          <w:p w14:paraId="20650219" w14:textId="08145DE3" w:rsidR="0056016C" w:rsidRDefault="009609A6" w:rsidP="006A229B">
            <w:r>
              <w:t>1.8</w:t>
            </w:r>
          </w:p>
        </w:tc>
        <w:tc>
          <w:tcPr>
            <w:tcW w:w="1276" w:type="dxa"/>
          </w:tcPr>
          <w:p w14:paraId="5E0E4A3A" w14:textId="2FE478AC" w:rsidR="0056016C" w:rsidRDefault="009609A6" w:rsidP="006A229B">
            <w:r>
              <w:t>Fokko Vos</w:t>
            </w:r>
          </w:p>
        </w:tc>
        <w:tc>
          <w:tcPr>
            <w:tcW w:w="1276" w:type="dxa"/>
          </w:tcPr>
          <w:p w14:paraId="65428868" w14:textId="5DD6E771" w:rsidR="0056016C" w:rsidRDefault="009609A6" w:rsidP="006A229B">
            <w:r>
              <w:t>25.05.2024</w:t>
            </w:r>
          </w:p>
        </w:tc>
        <w:tc>
          <w:tcPr>
            <w:tcW w:w="5952" w:type="dxa"/>
          </w:tcPr>
          <w:p w14:paraId="4477E8DB" w14:textId="70BAC13B" w:rsidR="0056016C" w:rsidRDefault="002450AB" w:rsidP="006A229B">
            <w:r>
              <w:t>Grafische Aufarbeitung der Systemarchitektur</w:t>
            </w:r>
          </w:p>
        </w:tc>
      </w:tr>
      <w:tr w:rsidR="002450AB" w:rsidRPr="001770BE" w14:paraId="4915759E" w14:textId="77777777" w:rsidTr="008654CA">
        <w:trPr>
          <w:cnfStyle w:val="000000010000" w:firstRow="0" w:lastRow="0" w:firstColumn="0" w:lastColumn="0" w:oddVBand="0" w:evenVBand="0" w:oddHBand="0" w:evenHBand="1" w:firstRowFirstColumn="0" w:firstRowLastColumn="0" w:lastRowFirstColumn="0" w:lastRowLastColumn="0"/>
        </w:trPr>
        <w:tc>
          <w:tcPr>
            <w:tcW w:w="1134" w:type="dxa"/>
          </w:tcPr>
          <w:p w14:paraId="318A16AB" w14:textId="7A0B1E0C" w:rsidR="002450AB" w:rsidRDefault="002450AB" w:rsidP="006A229B">
            <w:r>
              <w:t>1.9</w:t>
            </w:r>
          </w:p>
        </w:tc>
        <w:tc>
          <w:tcPr>
            <w:tcW w:w="1276" w:type="dxa"/>
          </w:tcPr>
          <w:p w14:paraId="19945B31" w14:textId="66F7FC5B" w:rsidR="002450AB" w:rsidRDefault="002450AB" w:rsidP="006A229B">
            <w:r>
              <w:t>Fokko Vos</w:t>
            </w:r>
          </w:p>
        </w:tc>
        <w:tc>
          <w:tcPr>
            <w:tcW w:w="1276" w:type="dxa"/>
          </w:tcPr>
          <w:p w14:paraId="6B7B1BB3" w14:textId="6617976D" w:rsidR="002450AB" w:rsidRDefault="002450AB" w:rsidP="006A229B">
            <w:r>
              <w:t>26.05.2024</w:t>
            </w:r>
          </w:p>
        </w:tc>
        <w:tc>
          <w:tcPr>
            <w:tcW w:w="5952" w:type="dxa"/>
          </w:tcPr>
          <w:p w14:paraId="6CE28501" w14:textId="62C503ED" w:rsidR="002450AB" w:rsidRDefault="00DA131D" w:rsidP="006A229B">
            <w:r>
              <w:t>Dokumentation des 3D Druck Prototyps</w:t>
            </w:r>
          </w:p>
        </w:tc>
      </w:tr>
      <w:tr w:rsidR="00DA131D" w:rsidRPr="001770BE" w14:paraId="53A7E6D7" w14:textId="77777777" w:rsidTr="008654CA">
        <w:trPr>
          <w:cnfStyle w:val="000000100000" w:firstRow="0" w:lastRow="0" w:firstColumn="0" w:lastColumn="0" w:oddVBand="0" w:evenVBand="0" w:oddHBand="1" w:evenHBand="0" w:firstRowFirstColumn="0" w:firstRowLastColumn="0" w:lastRowFirstColumn="0" w:lastRowLastColumn="0"/>
        </w:trPr>
        <w:tc>
          <w:tcPr>
            <w:tcW w:w="1134" w:type="dxa"/>
          </w:tcPr>
          <w:p w14:paraId="1D0B1796" w14:textId="5A373381" w:rsidR="00DA131D" w:rsidRDefault="00DA131D" w:rsidP="006A229B">
            <w:r>
              <w:t>2.0</w:t>
            </w:r>
          </w:p>
        </w:tc>
        <w:tc>
          <w:tcPr>
            <w:tcW w:w="1276" w:type="dxa"/>
          </w:tcPr>
          <w:p w14:paraId="4D948E4A" w14:textId="1E0D1186" w:rsidR="00DA131D" w:rsidRDefault="00DA131D" w:rsidP="006A229B">
            <w:r>
              <w:t>Fokko Vos</w:t>
            </w:r>
          </w:p>
        </w:tc>
        <w:tc>
          <w:tcPr>
            <w:tcW w:w="1276" w:type="dxa"/>
          </w:tcPr>
          <w:p w14:paraId="57237A95" w14:textId="219718A2" w:rsidR="00DA131D" w:rsidRDefault="00F30027" w:rsidP="006A229B">
            <w:r>
              <w:t>27.05.2024</w:t>
            </w:r>
          </w:p>
        </w:tc>
        <w:tc>
          <w:tcPr>
            <w:tcW w:w="5952" w:type="dxa"/>
          </w:tcPr>
          <w:p w14:paraId="07228DD5" w14:textId="03025558" w:rsidR="00DA131D" w:rsidRDefault="00F30027" w:rsidP="006A229B">
            <w:r>
              <w:t>Dokumentation des Testkonzeptes</w:t>
            </w:r>
          </w:p>
        </w:tc>
      </w:tr>
      <w:tr w:rsidR="00F30027" w:rsidRPr="001770BE" w14:paraId="1C9179A1" w14:textId="77777777" w:rsidTr="008654CA">
        <w:trPr>
          <w:cnfStyle w:val="000000010000" w:firstRow="0" w:lastRow="0" w:firstColumn="0" w:lastColumn="0" w:oddVBand="0" w:evenVBand="0" w:oddHBand="0" w:evenHBand="1" w:firstRowFirstColumn="0" w:firstRowLastColumn="0" w:lastRowFirstColumn="0" w:lastRowLastColumn="0"/>
        </w:trPr>
        <w:tc>
          <w:tcPr>
            <w:tcW w:w="1134" w:type="dxa"/>
          </w:tcPr>
          <w:p w14:paraId="60E3E654" w14:textId="2B4CB626" w:rsidR="00F30027" w:rsidRDefault="00840F7A" w:rsidP="006A229B">
            <w:r>
              <w:t>2.1</w:t>
            </w:r>
          </w:p>
        </w:tc>
        <w:tc>
          <w:tcPr>
            <w:tcW w:w="1276" w:type="dxa"/>
          </w:tcPr>
          <w:p w14:paraId="2208155C" w14:textId="5C4BB65F" w:rsidR="00F30027" w:rsidRDefault="00840F7A" w:rsidP="006A229B">
            <w:r>
              <w:t>Fokko Vos</w:t>
            </w:r>
          </w:p>
        </w:tc>
        <w:tc>
          <w:tcPr>
            <w:tcW w:w="1276" w:type="dxa"/>
          </w:tcPr>
          <w:p w14:paraId="2B283307" w14:textId="7AE88ED2" w:rsidR="00F30027" w:rsidRDefault="00840F7A" w:rsidP="006A229B">
            <w:r>
              <w:t>28.05.2024</w:t>
            </w:r>
          </w:p>
        </w:tc>
        <w:tc>
          <w:tcPr>
            <w:tcW w:w="5952" w:type="dxa"/>
          </w:tcPr>
          <w:p w14:paraId="403A6DC2" w14:textId="39FC7574" w:rsidR="00F30027" w:rsidRDefault="00840F7A" w:rsidP="006A229B">
            <w:r>
              <w:t xml:space="preserve">Entscheidungsfindung für Hard- und Software </w:t>
            </w:r>
            <w:r w:rsidR="00BF711A">
              <w:t>genaue</w:t>
            </w:r>
            <w:r w:rsidR="001F077E">
              <w:t>r</w:t>
            </w:r>
            <w:r w:rsidR="00D60B32">
              <w:t xml:space="preserve"> festhalten</w:t>
            </w:r>
            <w:r w:rsidR="001F077E">
              <w:t xml:space="preserve"> und Entscheidung für das Kommunikationsprotokoll Dokumentieren</w:t>
            </w:r>
            <w:r w:rsidR="00D60B32">
              <w:t>.</w:t>
            </w:r>
          </w:p>
        </w:tc>
      </w:tr>
      <w:tr w:rsidR="00BF711A" w:rsidRPr="001770BE" w14:paraId="6C9770BC" w14:textId="77777777" w:rsidTr="008654CA">
        <w:trPr>
          <w:cnfStyle w:val="000000100000" w:firstRow="0" w:lastRow="0" w:firstColumn="0" w:lastColumn="0" w:oddVBand="0" w:evenVBand="0" w:oddHBand="1" w:evenHBand="0" w:firstRowFirstColumn="0" w:firstRowLastColumn="0" w:lastRowFirstColumn="0" w:lastRowLastColumn="0"/>
        </w:trPr>
        <w:tc>
          <w:tcPr>
            <w:tcW w:w="1134" w:type="dxa"/>
          </w:tcPr>
          <w:p w14:paraId="53D196FB" w14:textId="2156AB78" w:rsidR="00BF711A" w:rsidRDefault="00D60B32" w:rsidP="006A229B">
            <w:r>
              <w:t>2.2</w:t>
            </w:r>
          </w:p>
        </w:tc>
        <w:tc>
          <w:tcPr>
            <w:tcW w:w="1276" w:type="dxa"/>
          </w:tcPr>
          <w:p w14:paraId="2A99F387" w14:textId="04AF5DAF" w:rsidR="00BF711A" w:rsidRDefault="00D60B32" w:rsidP="006A229B">
            <w:r>
              <w:t>Fokko Vos</w:t>
            </w:r>
          </w:p>
        </w:tc>
        <w:tc>
          <w:tcPr>
            <w:tcW w:w="1276" w:type="dxa"/>
          </w:tcPr>
          <w:p w14:paraId="6F203B6F" w14:textId="2F02E8F3" w:rsidR="00BF711A" w:rsidRDefault="009C44B7" w:rsidP="006A229B">
            <w:r>
              <w:t>03.06.2024</w:t>
            </w:r>
          </w:p>
        </w:tc>
        <w:tc>
          <w:tcPr>
            <w:tcW w:w="5952" w:type="dxa"/>
          </w:tcPr>
          <w:p w14:paraId="429516C6" w14:textId="00E1BDE6" w:rsidR="00BF711A" w:rsidRDefault="009C44B7" w:rsidP="006A229B">
            <w:r>
              <w:t>Dokumentation für 3D Druck Modelle erweitert</w:t>
            </w:r>
            <w:r w:rsidR="00087E36">
              <w:t>, Model Aktualisiert</w:t>
            </w:r>
          </w:p>
        </w:tc>
      </w:tr>
      <w:tr w:rsidR="00087E36" w:rsidRPr="001770BE" w14:paraId="240AD341" w14:textId="77777777" w:rsidTr="008654CA">
        <w:trPr>
          <w:cnfStyle w:val="000000010000" w:firstRow="0" w:lastRow="0" w:firstColumn="0" w:lastColumn="0" w:oddVBand="0" w:evenVBand="0" w:oddHBand="0" w:evenHBand="1" w:firstRowFirstColumn="0" w:firstRowLastColumn="0" w:lastRowFirstColumn="0" w:lastRowLastColumn="0"/>
        </w:trPr>
        <w:tc>
          <w:tcPr>
            <w:tcW w:w="1134" w:type="dxa"/>
          </w:tcPr>
          <w:p w14:paraId="7406CF67" w14:textId="0815BFDA" w:rsidR="00087E36" w:rsidRDefault="00087E36" w:rsidP="006A229B">
            <w:r>
              <w:t>2.3</w:t>
            </w:r>
          </w:p>
        </w:tc>
        <w:tc>
          <w:tcPr>
            <w:tcW w:w="1276" w:type="dxa"/>
          </w:tcPr>
          <w:p w14:paraId="444F9C40" w14:textId="381F1F54" w:rsidR="00087E36" w:rsidRDefault="00087E36" w:rsidP="006A229B">
            <w:r>
              <w:t>Fokko Vos</w:t>
            </w:r>
          </w:p>
        </w:tc>
        <w:tc>
          <w:tcPr>
            <w:tcW w:w="1276" w:type="dxa"/>
          </w:tcPr>
          <w:p w14:paraId="3D2A2A94" w14:textId="30FD1FB3" w:rsidR="00087E36" w:rsidRDefault="00087E36" w:rsidP="006A229B">
            <w:r>
              <w:t>04.06.2024</w:t>
            </w:r>
          </w:p>
        </w:tc>
        <w:tc>
          <w:tcPr>
            <w:tcW w:w="5952" w:type="dxa"/>
          </w:tcPr>
          <w:p w14:paraId="15B035C0" w14:textId="0D426587" w:rsidR="00087E36" w:rsidRDefault="00C33CA3" w:rsidP="006A229B">
            <w:r>
              <w:t>Dokumentation der Software für die Steuerung</w:t>
            </w:r>
          </w:p>
        </w:tc>
      </w:tr>
      <w:tr w:rsidR="00C33CA3" w:rsidRPr="001770BE" w14:paraId="50E10031" w14:textId="77777777" w:rsidTr="008654CA">
        <w:trPr>
          <w:cnfStyle w:val="000000100000" w:firstRow="0" w:lastRow="0" w:firstColumn="0" w:lastColumn="0" w:oddVBand="0" w:evenVBand="0" w:oddHBand="1" w:evenHBand="0" w:firstRowFirstColumn="0" w:firstRowLastColumn="0" w:lastRowFirstColumn="0" w:lastRowLastColumn="0"/>
        </w:trPr>
        <w:tc>
          <w:tcPr>
            <w:tcW w:w="1134" w:type="dxa"/>
          </w:tcPr>
          <w:p w14:paraId="4B23B81A" w14:textId="3B61B1A2" w:rsidR="00C33CA3" w:rsidRDefault="00C33CA3" w:rsidP="006A229B">
            <w:r>
              <w:t>2.4</w:t>
            </w:r>
          </w:p>
        </w:tc>
        <w:tc>
          <w:tcPr>
            <w:tcW w:w="1276" w:type="dxa"/>
          </w:tcPr>
          <w:p w14:paraId="345AAC0A" w14:textId="48D2C0BA" w:rsidR="00C33CA3" w:rsidRDefault="00C33CA3" w:rsidP="006A229B">
            <w:r>
              <w:t>Fokko Vos</w:t>
            </w:r>
          </w:p>
        </w:tc>
        <w:tc>
          <w:tcPr>
            <w:tcW w:w="1276" w:type="dxa"/>
          </w:tcPr>
          <w:p w14:paraId="1586D95F" w14:textId="2AD519A0" w:rsidR="00C33CA3" w:rsidRDefault="00C33CA3" w:rsidP="006A229B">
            <w:r>
              <w:t>05.06.2024</w:t>
            </w:r>
          </w:p>
        </w:tc>
        <w:tc>
          <w:tcPr>
            <w:tcW w:w="5952" w:type="dxa"/>
          </w:tcPr>
          <w:p w14:paraId="714DCDE7" w14:textId="00D4872C" w:rsidR="00C33CA3" w:rsidRDefault="00C33CA3" w:rsidP="006A229B">
            <w:r>
              <w:t xml:space="preserve">Dokumentation des </w:t>
            </w:r>
            <w:r w:rsidR="00B92C0E">
              <w:t>HUB</w:t>
            </w:r>
            <w:r>
              <w:t xml:space="preserve"> Programms</w:t>
            </w:r>
          </w:p>
        </w:tc>
      </w:tr>
      <w:tr w:rsidR="00652887" w:rsidRPr="001770BE" w14:paraId="725CB392" w14:textId="77777777" w:rsidTr="008654CA">
        <w:trPr>
          <w:cnfStyle w:val="000000010000" w:firstRow="0" w:lastRow="0" w:firstColumn="0" w:lastColumn="0" w:oddVBand="0" w:evenVBand="0" w:oddHBand="0" w:evenHBand="1" w:firstRowFirstColumn="0" w:firstRowLastColumn="0" w:lastRowFirstColumn="0" w:lastRowLastColumn="0"/>
        </w:trPr>
        <w:tc>
          <w:tcPr>
            <w:tcW w:w="1134" w:type="dxa"/>
          </w:tcPr>
          <w:p w14:paraId="4C17A3D7" w14:textId="15F46C86" w:rsidR="00652887" w:rsidRDefault="00652887" w:rsidP="006A229B">
            <w:r>
              <w:t>2.5</w:t>
            </w:r>
          </w:p>
        </w:tc>
        <w:tc>
          <w:tcPr>
            <w:tcW w:w="1276" w:type="dxa"/>
          </w:tcPr>
          <w:p w14:paraId="41F552FC" w14:textId="0DA6C888" w:rsidR="00652887" w:rsidRDefault="00652887" w:rsidP="006A229B">
            <w:r>
              <w:t>Fokko Vos</w:t>
            </w:r>
          </w:p>
        </w:tc>
        <w:tc>
          <w:tcPr>
            <w:tcW w:w="1276" w:type="dxa"/>
          </w:tcPr>
          <w:p w14:paraId="7B7D6C41" w14:textId="54C89B32" w:rsidR="00652887" w:rsidRDefault="00652887" w:rsidP="006A229B">
            <w:r>
              <w:t>06.06.2024</w:t>
            </w:r>
          </w:p>
        </w:tc>
        <w:tc>
          <w:tcPr>
            <w:tcW w:w="5952" w:type="dxa"/>
          </w:tcPr>
          <w:p w14:paraId="15AEEA3C" w14:textId="04C95380" w:rsidR="00652887" w:rsidRDefault="00652887" w:rsidP="006A229B">
            <w:r>
              <w:t>Aktualisierung der Hardware</w:t>
            </w:r>
            <w:r w:rsidR="003E26EA">
              <w:t xml:space="preserve"> Dokumentation und Allgemeiner Feinschliff</w:t>
            </w:r>
          </w:p>
        </w:tc>
      </w:tr>
      <w:tr w:rsidR="00E30EB1" w:rsidRPr="001770BE" w14:paraId="1B311B81" w14:textId="77777777" w:rsidTr="008654CA">
        <w:trPr>
          <w:cnfStyle w:val="000000100000" w:firstRow="0" w:lastRow="0" w:firstColumn="0" w:lastColumn="0" w:oddVBand="0" w:evenVBand="0" w:oddHBand="1" w:evenHBand="0" w:firstRowFirstColumn="0" w:firstRowLastColumn="0" w:lastRowFirstColumn="0" w:lastRowLastColumn="0"/>
        </w:trPr>
        <w:tc>
          <w:tcPr>
            <w:tcW w:w="1134" w:type="dxa"/>
          </w:tcPr>
          <w:p w14:paraId="135AD6FB" w14:textId="0EFF5D3C" w:rsidR="00E30EB1" w:rsidRDefault="00E30EB1" w:rsidP="006A229B">
            <w:r>
              <w:t>2.6</w:t>
            </w:r>
          </w:p>
        </w:tc>
        <w:tc>
          <w:tcPr>
            <w:tcW w:w="1276" w:type="dxa"/>
          </w:tcPr>
          <w:p w14:paraId="1EF6140E" w14:textId="0CB53BFF" w:rsidR="00E30EB1" w:rsidRDefault="00E30EB1" w:rsidP="006A229B">
            <w:r>
              <w:t>Fokko Vos</w:t>
            </w:r>
          </w:p>
        </w:tc>
        <w:tc>
          <w:tcPr>
            <w:tcW w:w="1276" w:type="dxa"/>
          </w:tcPr>
          <w:p w14:paraId="616C31C1" w14:textId="15B1E6BE" w:rsidR="00E30EB1" w:rsidRDefault="00E30EB1" w:rsidP="006A229B">
            <w:r>
              <w:t>07.06.2024</w:t>
            </w:r>
          </w:p>
        </w:tc>
        <w:tc>
          <w:tcPr>
            <w:tcW w:w="5952" w:type="dxa"/>
          </w:tcPr>
          <w:p w14:paraId="0EBD9CB2" w14:textId="55D550FC" w:rsidR="00E30EB1" w:rsidRDefault="00E30EB1" w:rsidP="006A229B">
            <w:r>
              <w:t>Technische Dokumentation</w:t>
            </w:r>
          </w:p>
        </w:tc>
      </w:tr>
      <w:tr w:rsidR="00E30EB1" w:rsidRPr="001770BE" w14:paraId="26820C83" w14:textId="77777777" w:rsidTr="008654CA">
        <w:trPr>
          <w:cnfStyle w:val="000000010000" w:firstRow="0" w:lastRow="0" w:firstColumn="0" w:lastColumn="0" w:oddVBand="0" w:evenVBand="0" w:oddHBand="0" w:evenHBand="1" w:firstRowFirstColumn="0" w:firstRowLastColumn="0" w:lastRowFirstColumn="0" w:lastRowLastColumn="0"/>
        </w:trPr>
        <w:tc>
          <w:tcPr>
            <w:tcW w:w="1134" w:type="dxa"/>
          </w:tcPr>
          <w:p w14:paraId="6D0D1605" w14:textId="0CDE9BA3" w:rsidR="00E30EB1" w:rsidRDefault="00E30EB1" w:rsidP="006A229B">
            <w:r>
              <w:t>2.7</w:t>
            </w:r>
          </w:p>
        </w:tc>
        <w:tc>
          <w:tcPr>
            <w:tcW w:w="1276" w:type="dxa"/>
          </w:tcPr>
          <w:p w14:paraId="2A12C151" w14:textId="45605BF0" w:rsidR="00E30EB1" w:rsidRDefault="00E30EB1" w:rsidP="006A229B">
            <w:r>
              <w:t>Fokko Vos</w:t>
            </w:r>
          </w:p>
        </w:tc>
        <w:tc>
          <w:tcPr>
            <w:tcW w:w="1276" w:type="dxa"/>
          </w:tcPr>
          <w:p w14:paraId="2C8F11E0" w14:textId="4314C16D" w:rsidR="00E30EB1" w:rsidRDefault="00E30EB1" w:rsidP="006A229B">
            <w:r>
              <w:t>08.06.2024</w:t>
            </w:r>
          </w:p>
        </w:tc>
        <w:tc>
          <w:tcPr>
            <w:tcW w:w="5952" w:type="dxa"/>
          </w:tcPr>
          <w:p w14:paraId="07AD82DD" w14:textId="19A9FE4D" w:rsidR="00E30EB1" w:rsidRDefault="00E30EB1" w:rsidP="006A229B">
            <w:r>
              <w:t>Finalisierung der Technischen Dokumentation</w:t>
            </w:r>
          </w:p>
        </w:tc>
      </w:tr>
      <w:tr w:rsidR="00E30EB1" w:rsidRPr="001770BE" w14:paraId="689D5D75" w14:textId="77777777" w:rsidTr="008654CA">
        <w:trPr>
          <w:cnfStyle w:val="000000100000" w:firstRow="0" w:lastRow="0" w:firstColumn="0" w:lastColumn="0" w:oddVBand="0" w:evenVBand="0" w:oddHBand="1" w:evenHBand="0" w:firstRowFirstColumn="0" w:firstRowLastColumn="0" w:lastRowFirstColumn="0" w:lastRowLastColumn="0"/>
        </w:trPr>
        <w:tc>
          <w:tcPr>
            <w:tcW w:w="1134" w:type="dxa"/>
          </w:tcPr>
          <w:p w14:paraId="59F26956" w14:textId="157184FF" w:rsidR="00E30EB1" w:rsidRDefault="00E30EB1" w:rsidP="006A229B">
            <w:r>
              <w:t>2.8</w:t>
            </w:r>
          </w:p>
        </w:tc>
        <w:tc>
          <w:tcPr>
            <w:tcW w:w="1276" w:type="dxa"/>
          </w:tcPr>
          <w:p w14:paraId="43BFF39D" w14:textId="40A8BCC2" w:rsidR="00E30EB1" w:rsidRDefault="00E30EB1" w:rsidP="006A229B">
            <w:r>
              <w:t>Fokko Vos</w:t>
            </w:r>
          </w:p>
        </w:tc>
        <w:tc>
          <w:tcPr>
            <w:tcW w:w="1276" w:type="dxa"/>
          </w:tcPr>
          <w:p w14:paraId="35F1B30A" w14:textId="4CD653F3" w:rsidR="00E30EB1" w:rsidRDefault="00E30EB1" w:rsidP="006A229B">
            <w:r>
              <w:t>10.06.2024</w:t>
            </w:r>
          </w:p>
        </w:tc>
        <w:tc>
          <w:tcPr>
            <w:tcW w:w="5952" w:type="dxa"/>
          </w:tcPr>
          <w:p w14:paraId="146E5AC8" w14:textId="3BFABD77" w:rsidR="00E30EB1" w:rsidRDefault="00E30EB1" w:rsidP="006A229B">
            <w:r>
              <w:t>Dokumentation der Testergebnise</w:t>
            </w:r>
          </w:p>
        </w:tc>
      </w:tr>
      <w:tr w:rsidR="00E30EB1" w:rsidRPr="001770BE" w14:paraId="27182ADF" w14:textId="77777777" w:rsidTr="008654CA">
        <w:trPr>
          <w:cnfStyle w:val="000000010000" w:firstRow="0" w:lastRow="0" w:firstColumn="0" w:lastColumn="0" w:oddVBand="0" w:evenVBand="0" w:oddHBand="0" w:evenHBand="1" w:firstRowFirstColumn="0" w:firstRowLastColumn="0" w:lastRowFirstColumn="0" w:lastRowLastColumn="0"/>
        </w:trPr>
        <w:tc>
          <w:tcPr>
            <w:tcW w:w="1134" w:type="dxa"/>
          </w:tcPr>
          <w:p w14:paraId="59B0B852" w14:textId="73D3EDE4" w:rsidR="00E30EB1" w:rsidRDefault="00E30EB1" w:rsidP="006A229B">
            <w:r>
              <w:t>2.9</w:t>
            </w:r>
          </w:p>
        </w:tc>
        <w:tc>
          <w:tcPr>
            <w:tcW w:w="1276" w:type="dxa"/>
          </w:tcPr>
          <w:p w14:paraId="6B9C182C" w14:textId="522D980E" w:rsidR="00E30EB1" w:rsidRDefault="00E30EB1" w:rsidP="006A229B">
            <w:r>
              <w:t>Fokko Vos</w:t>
            </w:r>
          </w:p>
        </w:tc>
        <w:tc>
          <w:tcPr>
            <w:tcW w:w="1276" w:type="dxa"/>
          </w:tcPr>
          <w:p w14:paraId="5E584FE3" w14:textId="7767F4F5" w:rsidR="00E30EB1" w:rsidRDefault="00E30EB1" w:rsidP="006A229B">
            <w:r>
              <w:t>12.06.2024</w:t>
            </w:r>
          </w:p>
        </w:tc>
        <w:tc>
          <w:tcPr>
            <w:tcW w:w="5952" w:type="dxa"/>
          </w:tcPr>
          <w:p w14:paraId="7CFD93B3" w14:textId="3D3BB8DA" w:rsidR="00E30EB1" w:rsidRDefault="00E30EB1" w:rsidP="006A229B">
            <w:r>
              <w:t>Entwurf Reflektion &amp; Fazit</w:t>
            </w:r>
          </w:p>
        </w:tc>
      </w:tr>
      <w:tr w:rsidR="00E30EB1" w:rsidRPr="001770BE" w14:paraId="0CBEA2DF" w14:textId="77777777" w:rsidTr="008654CA">
        <w:trPr>
          <w:cnfStyle w:val="000000100000" w:firstRow="0" w:lastRow="0" w:firstColumn="0" w:lastColumn="0" w:oddVBand="0" w:evenVBand="0" w:oddHBand="1" w:evenHBand="0" w:firstRowFirstColumn="0" w:firstRowLastColumn="0" w:lastRowFirstColumn="0" w:lastRowLastColumn="0"/>
        </w:trPr>
        <w:tc>
          <w:tcPr>
            <w:tcW w:w="1134" w:type="dxa"/>
          </w:tcPr>
          <w:p w14:paraId="50E202F2" w14:textId="14392462" w:rsidR="00E30EB1" w:rsidRDefault="00E30EB1" w:rsidP="006A229B">
            <w:r>
              <w:t>3.0</w:t>
            </w:r>
          </w:p>
        </w:tc>
        <w:tc>
          <w:tcPr>
            <w:tcW w:w="1276" w:type="dxa"/>
          </w:tcPr>
          <w:p w14:paraId="0997D4FC" w14:textId="6E9F7B64" w:rsidR="00E30EB1" w:rsidRDefault="00E30EB1" w:rsidP="006A229B">
            <w:r>
              <w:t>Fokko Vos</w:t>
            </w:r>
          </w:p>
        </w:tc>
        <w:tc>
          <w:tcPr>
            <w:tcW w:w="1276" w:type="dxa"/>
          </w:tcPr>
          <w:p w14:paraId="20D27D93" w14:textId="28DEBDB7" w:rsidR="00E30EB1" w:rsidRDefault="00E30EB1" w:rsidP="006A229B">
            <w:r>
              <w:t>13.06.2024</w:t>
            </w:r>
          </w:p>
        </w:tc>
        <w:tc>
          <w:tcPr>
            <w:tcW w:w="5952" w:type="dxa"/>
          </w:tcPr>
          <w:p w14:paraId="46282274" w14:textId="5D005AC9" w:rsidR="00E30EB1" w:rsidRDefault="00E30EB1" w:rsidP="006A229B">
            <w:r>
              <w:t>Ausarbeitung Fazit &amp; Reflektion</w:t>
            </w:r>
          </w:p>
        </w:tc>
      </w:tr>
      <w:tr w:rsidR="00E30EB1" w:rsidRPr="001770BE" w14:paraId="7803D57A" w14:textId="77777777" w:rsidTr="008654CA">
        <w:trPr>
          <w:cnfStyle w:val="000000010000" w:firstRow="0" w:lastRow="0" w:firstColumn="0" w:lastColumn="0" w:oddVBand="0" w:evenVBand="0" w:oddHBand="0" w:evenHBand="1" w:firstRowFirstColumn="0" w:firstRowLastColumn="0" w:lastRowFirstColumn="0" w:lastRowLastColumn="0"/>
        </w:trPr>
        <w:tc>
          <w:tcPr>
            <w:tcW w:w="1134" w:type="dxa"/>
          </w:tcPr>
          <w:p w14:paraId="6AB27129" w14:textId="47EEF8EE" w:rsidR="00E30EB1" w:rsidRDefault="00E30EB1" w:rsidP="006A229B">
            <w:r>
              <w:t>3.1</w:t>
            </w:r>
          </w:p>
        </w:tc>
        <w:tc>
          <w:tcPr>
            <w:tcW w:w="1276" w:type="dxa"/>
          </w:tcPr>
          <w:p w14:paraId="5AAC115A" w14:textId="4D415DCD" w:rsidR="00E30EB1" w:rsidRDefault="00E30EB1" w:rsidP="006A229B">
            <w:r>
              <w:t>Fokko Vos</w:t>
            </w:r>
          </w:p>
        </w:tc>
        <w:tc>
          <w:tcPr>
            <w:tcW w:w="1276" w:type="dxa"/>
          </w:tcPr>
          <w:p w14:paraId="16229346" w14:textId="5D734906" w:rsidR="00E30EB1" w:rsidRDefault="00E30EB1" w:rsidP="006A229B">
            <w:r>
              <w:t>13.06.2024</w:t>
            </w:r>
          </w:p>
        </w:tc>
        <w:tc>
          <w:tcPr>
            <w:tcW w:w="5952" w:type="dxa"/>
          </w:tcPr>
          <w:p w14:paraId="47789548" w14:textId="52AF09FA" w:rsidR="00E30EB1" w:rsidRDefault="00E30EB1" w:rsidP="006A229B">
            <w:r>
              <w:t>Finalisierung der Dokumentation</w:t>
            </w:r>
          </w:p>
        </w:tc>
      </w:tr>
      <w:tr w:rsidR="00E30EB1" w:rsidRPr="001770BE" w14:paraId="0D9D312A" w14:textId="77777777" w:rsidTr="008654CA">
        <w:trPr>
          <w:cnfStyle w:val="000000100000" w:firstRow="0" w:lastRow="0" w:firstColumn="0" w:lastColumn="0" w:oddVBand="0" w:evenVBand="0" w:oddHBand="1" w:evenHBand="0" w:firstRowFirstColumn="0" w:firstRowLastColumn="0" w:lastRowFirstColumn="0" w:lastRowLastColumn="0"/>
        </w:trPr>
        <w:tc>
          <w:tcPr>
            <w:tcW w:w="1134" w:type="dxa"/>
          </w:tcPr>
          <w:p w14:paraId="583CC9B2" w14:textId="3BF1F397" w:rsidR="00E30EB1" w:rsidRDefault="00E30EB1" w:rsidP="006A229B">
            <w:r>
              <w:t>3.2</w:t>
            </w:r>
          </w:p>
        </w:tc>
        <w:tc>
          <w:tcPr>
            <w:tcW w:w="1276" w:type="dxa"/>
          </w:tcPr>
          <w:p w14:paraId="2F1298C4" w14:textId="191D3C08" w:rsidR="00E30EB1" w:rsidRDefault="00E30EB1" w:rsidP="006A229B">
            <w:r>
              <w:t>Fokko Vos</w:t>
            </w:r>
          </w:p>
        </w:tc>
        <w:tc>
          <w:tcPr>
            <w:tcW w:w="1276" w:type="dxa"/>
          </w:tcPr>
          <w:p w14:paraId="777B6EA4" w14:textId="6F7FC74F" w:rsidR="00E30EB1" w:rsidRDefault="00E30EB1" w:rsidP="006A229B">
            <w:r>
              <w:t>13.06.2024</w:t>
            </w:r>
          </w:p>
        </w:tc>
        <w:tc>
          <w:tcPr>
            <w:tcW w:w="5952" w:type="dxa"/>
          </w:tcPr>
          <w:p w14:paraId="555088CE" w14:textId="3C8C1505" w:rsidR="00E30EB1" w:rsidRDefault="00E30EB1" w:rsidP="0086205B">
            <w:pPr>
              <w:keepNext/>
            </w:pPr>
            <w:r>
              <w:t>Schrieben des Management Summary</w:t>
            </w:r>
          </w:p>
        </w:tc>
      </w:tr>
    </w:tbl>
    <w:p w14:paraId="72BB9390" w14:textId="1199C5B4" w:rsidR="0086205B" w:rsidRPr="0086205B" w:rsidRDefault="0086205B" w:rsidP="0086205B">
      <w:pPr>
        <w:rPr>
          <w:sz w:val="16"/>
          <w:szCs w:val="16"/>
        </w:rPr>
      </w:pPr>
      <w:r w:rsidRPr="008E40BF">
        <w:rPr>
          <w:sz w:val="16"/>
          <w:szCs w:val="16"/>
        </w:rPr>
        <w:t>Arbeitsrapport Änderungen wurden meistens zwischendurch getätigt und nicht genau dokumentiert.</w:t>
      </w:r>
    </w:p>
    <w:p w14:paraId="61B09CFF" w14:textId="251F56FE" w:rsidR="0086205B" w:rsidRDefault="0086205B">
      <w:pPr>
        <w:pStyle w:val="Beschriftung"/>
      </w:pPr>
      <w:r>
        <w:fldChar w:fldCharType="begin"/>
      </w:r>
      <w:r>
        <w:instrText xml:space="preserve"> SEQ Tabelle \* ARABIC </w:instrText>
      </w:r>
      <w:r>
        <w:fldChar w:fldCharType="separate"/>
      </w:r>
      <w:bookmarkStart w:id="2" w:name="_Toc169228412"/>
      <w:r w:rsidR="00923ED8">
        <w:rPr>
          <w:noProof/>
        </w:rPr>
        <w:t>1</w:t>
      </w:r>
      <w:r>
        <w:fldChar w:fldCharType="end"/>
      </w:r>
      <w:r>
        <w:t xml:space="preserve"> - Versionierung</w:t>
      </w:r>
      <w:bookmarkEnd w:id="2"/>
    </w:p>
    <w:p w14:paraId="3E14CCF2" w14:textId="553F3A14" w:rsidR="005E3DA8" w:rsidRPr="001770BE" w:rsidRDefault="006A229B" w:rsidP="000643D9">
      <w:r w:rsidRPr="001770BE">
        <w:br w:type="page"/>
      </w:r>
    </w:p>
    <w:p w14:paraId="21384715" w14:textId="407AEA99" w:rsidR="005E3DA8" w:rsidRPr="001770BE" w:rsidRDefault="005E3DA8" w:rsidP="005E3DA8">
      <w:pPr>
        <w:pStyle w:val="berschrift1"/>
      </w:pPr>
      <w:bookmarkStart w:id="3" w:name="_Toc169228311"/>
      <w:r w:rsidRPr="001770BE">
        <w:lastRenderedPageBreak/>
        <w:t>Auftrag</w:t>
      </w:r>
      <w:bookmarkEnd w:id="3"/>
    </w:p>
    <w:p w14:paraId="3CBD8609" w14:textId="598748B1" w:rsidR="005E3DA8" w:rsidRPr="001770BE" w:rsidRDefault="005E3DA8" w:rsidP="005E3DA8">
      <w:pPr>
        <w:pStyle w:val="berschrift2"/>
      </w:pPr>
      <w:bookmarkStart w:id="4" w:name="_Toc169228312"/>
      <w:r w:rsidRPr="001770BE">
        <w:t>Ausgangslage</w:t>
      </w:r>
      <w:bookmarkEnd w:id="4"/>
    </w:p>
    <w:p w14:paraId="0B498D64" w14:textId="05FC8FBE" w:rsidR="00E925E0" w:rsidRPr="001770BE" w:rsidRDefault="00E925E0" w:rsidP="00E925E0">
      <w:r w:rsidRPr="001770BE">
        <w:t>Das TerraTap-Projekt entstand aus der dringenden Notwendigkeit, die Wassernutzung in urbanen Ökosystemen zu optimieren. Aktuelle Bewässerungssysteme für städtische Grünflächen, Parks und private Gärten arbeiten oft ineffizient, da sie vordefinierte Zeitpläne nutzen, die die tatsächliche Bodenfeuchtigkeit und den spezifischen Wasserbedarf der Pflanzen nicht berücksichtigen. Dies führt sowohl zu Überbewässerung, die Wasser verschwendet, als auch zu Unterbewässerung, die Pflanzen schädigen kann. Angesichts globaler Trends zunehmender Trockenheit und Ressourcenknappheit ist eine fortschrittliche und umweltbewusste Lösung erforderlich, die sowohl ökonomische als auch ökologische Aspekte des Wasserverbrauchs berücksichtigt.</w:t>
      </w:r>
    </w:p>
    <w:p w14:paraId="3319A919" w14:textId="7F2FA050" w:rsidR="005E3DA8" w:rsidRPr="001770BE" w:rsidRDefault="005E3DA8" w:rsidP="00E925E0">
      <w:pPr>
        <w:pStyle w:val="berschrift2"/>
      </w:pPr>
      <w:bookmarkStart w:id="5" w:name="_Toc169228313"/>
      <w:r w:rsidRPr="001770BE">
        <w:t>Auftragsbeschreibung</w:t>
      </w:r>
      <w:bookmarkEnd w:id="5"/>
    </w:p>
    <w:p w14:paraId="2FF74445" w14:textId="1A41F67D" w:rsidR="00753A01" w:rsidRPr="001770BE" w:rsidRDefault="00753A01" w:rsidP="00753A01">
      <w:r w:rsidRPr="001770BE">
        <w:t>Das TerraTap-Projekt zielt darauf ab, ein intelligentes Bewässerungssystem zu entwickeln, das Bodenfeuchtigkeitssensoren und adaptive Steuerungstechnologie verwendet, um eine präzise und bedarfsgerechte Wasserversorgung zu gewährleisten. Das System wird den Wasserverbrauch reduzieren, Ressourcen effizienter nutzen und die Pflege städtischer Grünflächen nachhaltiger gestalten.</w:t>
      </w:r>
    </w:p>
    <w:p w14:paraId="4A217231" w14:textId="77504EB9" w:rsidR="005E3DA8" w:rsidRPr="001770BE" w:rsidRDefault="005E3DA8" w:rsidP="005E3DA8">
      <w:pPr>
        <w:pStyle w:val="berschrift2"/>
      </w:pPr>
      <w:bookmarkStart w:id="6" w:name="_Toc169228314"/>
      <w:r w:rsidRPr="001770BE">
        <w:t>Ziele</w:t>
      </w:r>
      <w:bookmarkEnd w:id="6"/>
    </w:p>
    <w:p w14:paraId="55D68965" w14:textId="24FBD456" w:rsidR="008B0BE7" w:rsidRPr="001770BE" w:rsidRDefault="008B0BE7" w:rsidP="008B0BE7">
      <w:r w:rsidRPr="001770BE">
        <w:rPr>
          <w:b/>
          <w:bCs/>
        </w:rPr>
        <w:t>Primäres Ziel:</w:t>
      </w:r>
      <w:r w:rsidRPr="001770BE">
        <w:t xml:space="preserve"> Entwicklung und Implementierung eines intelligenten Bewässerungssystems</w:t>
      </w:r>
      <w:r w:rsidR="00E86535" w:rsidRPr="001770BE">
        <w:t xml:space="preserve"> im Rahmen eines Prototyps</w:t>
      </w:r>
      <w:r w:rsidRPr="001770BE">
        <w:t>, das durch den Einsatz von Bodenfeuchtigkeitssensoren eine präzise und bedarfsgerechte Wasserversorgung ermöglicht.</w:t>
      </w:r>
    </w:p>
    <w:p w14:paraId="09D89E5D" w14:textId="009AFD03" w:rsidR="00CE56F5" w:rsidRPr="001770BE" w:rsidRDefault="008B0BE7" w:rsidP="008B0BE7">
      <w:r w:rsidRPr="001770BE">
        <w:rPr>
          <w:b/>
          <w:bCs/>
        </w:rPr>
        <w:t>Sekundäre Ziele:</w:t>
      </w:r>
      <w:r w:rsidRPr="001770BE">
        <w:t xml:space="preserve"> Reduzierung des Wasserverbrauchs, Verbesserung der Ressourceneffizienz und Förderung der nachhaltigen Pflege städtischer Grünflächen.</w:t>
      </w:r>
    </w:p>
    <w:p w14:paraId="2BDED977" w14:textId="75ADAA67" w:rsidR="005E3DA8" w:rsidRPr="001770BE" w:rsidRDefault="005E3DA8" w:rsidP="00CE56F5">
      <w:pPr>
        <w:pStyle w:val="berschrift2"/>
      </w:pPr>
      <w:bookmarkStart w:id="7" w:name="_Toc169228315"/>
      <w:r w:rsidRPr="001770BE">
        <w:t>Abgrenzung</w:t>
      </w:r>
      <w:bookmarkEnd w:id="7"/>
    </w:p>
    <w:p w14:paraId="6001D1B3" w14:textId="55EC821C" w:rsidR="00CE0F6F" w:rsidRPr="001770BE" w:rsidRDefault="00CE0F6F" w:rsidP="00CE0F6F">
      <w:r w:rsidRPr="001770BE">
        <w:t>Das Projekt konzentriert sich auf kleinere bis mittelgro</w:t>
      </w:r>
      <w:r w:rsidR="00014198">
        <w:t>ss</w:t>
      </w:r>
      <w:r w:rsidRPr="001770BE">
        <w:t>e urbane und suburbane Grünflächen. Gro</w:t>
      </w:r>
      <w:r w:rsidR="00014198">
        <w:t>ss</w:t>
      </w:r>
      <w:r w:rsidRPr="001770BE">
        <w:t>flächige landwirtschaftliche Felder und Indoor-Anwendungen wie Gewächshäuser sind ausgeschlossen.</w:t>
      </w:r>
    </w:p>
    <w:p w14:paraId="5116F920" w14:textId="7BFE0A44" w:rsidR="005E3DA8" w:rsidRPr="001770BE" w:rsidRDefault="005E3DA8" w:rsidP="005E3DA8">
      <w:pPr>
        <w:pStyle w:val="berschrift2"/>
      </w:pPr>
      <w:bookmarkStart w:id="8" w:name="_Toc169228316"/>
      <w:r w:rsidRPr="001770BE">
        <w:t>Lieferobjekte</w:t>
      </w:r>
      <w:bookmarkEnd w:id="8"/>
    </w:p>
    <w:p w14:paraId="51DE20A0" w14:textId="77777777" w:rsidR="00CE0F6F" w:rsidRPr="001770BE" w:rsidRDefault="00CE0F6F" w:rsidP="00CE0F6F">
      <w:pPr>
        <w:pStyle w:val="Listenabsatz"/>
        <w:numPr>
          <w:ilvl w:val="0"/>
          <w:numId w:val="31"/>
        </w:numPr>
      </w:pPr>
      <w:r w:rsidRPr="001770BE">
        <w:t>Ein funktionsfähiger Prototyp des TerraTap-Bewässerungssystems.</w:t>
      </w:r>
    </w:p>
    <w:p w14:paraId="63823AA7" w14:textId="51968340" w:rsidR="00CE0F6F" w:rsidRPr="001770BE" w:rsidRDefault="00CE0F6F" w:rsidP="00CE0F6F">
      <w:pPr>
        <w:pStyle w:val="Listenabsatz"/>
        <w:numPr>
          <w:ilvl w:val="0"/>
          <w:numId w:val="31"/>
        </w:numPr>
      </w:pPr>
      <w:r w:rsidRPr="001770BE">
        <w:t>Dokumentation des Entwicklungsprozesses und der Testergebnisse.</w:t>
      </w:r>
    </w:p>
    <w:p w14:paraId="40187119" w14:textId="4F87B2F8" w:rsidR="005E3DA8" w:rsidRPr="001770BE" w:rsidRDefault="00D30FD6" w:rsidP="00CE0F6F">
      <w:pPr>
        <w:pStyle w:val="berschrift2"/>
      </w:pPr>
      <w:bookmarkStart w:id="9" w:name="_Toc169228317"/>
      <w:r w:rsidRPr="001770BE">
        <w:t>Projektorganisation</w:t>
      </w:r>
      <w:bookmarkEnd w:id="9"/>
    </w:p>
    <w:p w14:paraId="27926498" w14:textId="2EE30AC5" w:rsidR="00CE0F6F" w:rsidRPr="001770BE" w:rsidRDefault="007A4E49" w:rsidP="00CE0F6F">
      <w:r w:rsidRPr="001770BE">
        <w:t>Das Projekt wird im Rahmen der Schule von Fokko Vos allein durchgeführt</w:t>
      </w:r>
      <w:r w:rsidR="00D73A37" w:rsidRPr="001770BE">
        <w:t>. Verantwortlich für die Gesamtkoordination des Projekts, die Konzeption, Programmierung, Hardware- und Softwareentwicklung, den Bau, die Tests und die Dokumentation</w:t>
      </w:r>
      <w:r w:rsidR="00B27DAC" w:rsidRPr="001770BE">
        <w:t>.</w:t>
      </w:r>
    </w:p>
    <w:p w14:paraId="36710E64" w14:textId="03B2B2DD" w:rsidR="00D52ADE" w:rsidRPr="001770BE" w:rsidRDefault="00D52ADE" w:rsidP="00CE0F6F">
      <w:r w:rsidRPr="001770BE">
        <w:br w:type="page"/>
      </w:r>
    </w:p>
    <w:p w14:paraId="5A2F340D" w14:textId="5A468262" w:rsidR="00D30FD6" w:rsidRPr="001770BE" w:rsidRDefault="00D30FD6" w:rsidP="00D30FD6">
      <w:pPr>
        <w:pStyle w:val="berschrift2"/>
      </w:pPr>
      <w:bookmarkStart w:id="10" w:name="_Toc169228318"/>
      <w:r w:rsidRPr="001770BE">
        <w:lastRenderedPageBreak/>
        <w:t>Meilensteine</w:t>
      </w:r>
      <w:bookmarkEnd w:id="10"/>
    </w:p>
    <w:p w14:paraId="088EF79A" w14:textId="4413C57D" w:rsidR="005465CE" w:rsidRPr="001770BE" w:rsidRDefault="008B5EFC" w:rsidP="00CE0F6F">
      <w:r w:rsidRPr="001770BE">
        <w:t xml:space="preserve">Die Meilensteine </w:t>
      </w:r>
      <w:r w:rsidR="00275B23" w:rsidRPr="001770BE">
        <w:t>dieses Projektes</w:t>
      </w:r>
      <w:r w:rsidRPr="001770BE">
        <w:t xml:space="preserve"> definieren sich durch den Abschluss einer Phase des </w:t>
      </w:r>
      <w:r w:rsidR="005465CE" w:rsidRPr="001770BE">
        <w:t>Projekts Plans.</w:t>
      </w:r>
    </w:p>
    <w:p w14:paraId="3DC6EC76" w14:textId="4CBE40C2" w:rsidR="0088745F" w:rsidRPr="001770BE" w:rsidRDefault="005C73B1" w:rsidP="00CE0F6F">
      <w:r w:rsidRPr="001770BE">
        <w:rPr>
          <w:b/>
          <w:bCs/>
        </w:rPr>
        <w:t>Meilenstein 1:</w:t>
      </w:r>
      <w:r w:rsidR="000517E6" w:rsidRPr="001770BE">
        <w:t xml:space="preserve"> Recherche abgeschlossen und Datenbasis für das Projekt etabliert</w:t>
      </w:r>
    </w:p>
    <w:p w14:paraId="2B12990B" w14:textId="1DAA074C" w:rsidR="000517E6" w:rsidRPr="001770BE" w:rsidRDefault="000517E6" w:rsidP="00CE0F6F">
      <w:r w:rsidRPr="001770BE">
        <w:rPr>
          <w:b/>
          <w:bCs/>
        </w:rPr>
        <w:t>Meilenstein 2:</w:t>
      </w:r>
      <w:r w:rsidR="001D2675" w:rsidRPr="001770BE">
        <w:t xml:space="preserve"> Detaillierter Projektplan mit definierten Zielen und Zeitrahmen erarbeitet.</w:t>
      </w:r>
    </w:p>
    <w:p w14:paraId="14F868B9" w14:textId="678541D8" w:rsidR="001D2675" w:rsidRPr="001770BE" w:rsidRDefault="001D2675" w:rsidP="00CE0F6F">
      <w:r w:rsidRPr="001770BE">
        <w:rPr>
          <w:b/>
          <w:bCs/>
        </w:rPr>
        <w:t>Meilenstein 3:</w:t>
      </w:r>
      <w:r w:rsidR="00086E62" w:rsidRPr="001770BE">
        <w:t xml:space="preserve"> Auswahl der Konzeption und Technologie für TerraTap.</w:t>
      </w:r>
    </w:p>
    <w:p w14:paraId="5925415A" w14:textId="41A385D3" w:rsidR="00086E62" w:rsidRPr="001770BE" w:rsidRDefault="005C210D" w:rsidP="00CE0F6F">
      <w:r w:rsidRPr="001770BE">
        <w:rPr>
          <w:b/>
          <w:bCs/>
        </w:rPr>
        <w:t>Meilenstein 4:</w:t>
      </w:r>
      <w:r w:rsidRPr="001770BE">
        <w:t xml:space="preserve"> Prototyp von TerraTap entwickelt und bereit für erste Testphase.</w:t>
      </w:r>
    </w:p>
    <w:p w14:paraId="1080C5E6" w14:textId="398C086B" w:rsidR="005C210D" w:rsidRPr="001770BE" w:rsidRDefault="005C210D" w:rsidP="00CE0F6F">
      <w:r w:rsidRPr="001770BE">
        <w:rPr>
          <w:b/>
          <w:bCs/>
        </w:rPr>
        <w:t>Meilenstein 5:</w:t>
      </w:r>
      <w:r w:rsidR="00FB1375" w:rsidRPr="001770BE">
        <w:t xml:space="preserve"> Durchführung und Analyse der Tests bestätigt, Anpassungen vorgenommen.</w:t>
      </w:r>
    </w:p>
    <w:p w14:paraId="43BC7FF1" w14:textId="5502FAFC" w:rsidR="00FB1375" w:rsidRPr="001770BE" w:rsidRDefault="00FB1375" w:rsidP="00CE0F6F">
      <w:r w:rsidRPr="001770BE">
        <w:rPr>
          <w:b/>
          <w:bCs/>
        </w:rPr>
        <w:t>Meilenstein 6:</w:t>
      </w:r>
      <w:r w:rsidR="00E20246" w:rsidRPr="001770BE">
        <w:t xml:space="preserve"> Projektergebnisse und Lernerfahrungen ausgewertet und dokumentiert.</w:t>
      </w:r>
    </w:p>
    <w:p w14:paraId="7B0C3237" w14:textId="2D876205" w:rsidR="00D30FD6" w:rsidRPr="001770BE" w:rsidRDefault="00D30FD6" w:rsidP="00D30FD6">
      <w:pPr>
        <w:pStyle w:val="berschrift2"/>
      </w:pPr>
      <w:bookmarkStart w:id="11" w:name="_Toc169228319"/>
      <w:r w:rsidRPr="001770BE">
        <w:t>Hilfsmittel und Kosten</w:t>
      </w:r>
      <w:bookmarkEnd w:id="11"/>
    </w:p>
    <w:p w14:paraId="50092FC9" w14:textId="207540E5" w:rsidR="00FF44B6" w:rsidRPr="001770BE" w:rsidRDefault="00FF44B6" w:rsidP="00FF44B6">
      <w:r w:rsidRPr="001770BE">
        <w:t xml:space="preserve">Das Projekt wird innerhalb von 5 Wochen durchgeführt und umfasst etwa </w:t>
      </w:r>
      <w:r w:rsidR="00DC1426" w:rsidRPr="001770BE">
        <w:t>48.5</w:t>
      </w:r>
      <w:r w:rsidRPr="001770BE">
        <w:t xml:space="preserve"> </w:t>
      </w:r>
      <w:r w:rsidR="00DC1426" w:rsidRPr="001770BE">
        <w:t>Stunden</w:t>
      </w:r>
      <w:r w:rsidRPr="001770BE">
        <w:t>. Die Gesamtkosten belaufen sich auf 90 CHF für Sachmittel. Eine detaillierte Kostenaufstellung ist im Anhang zu finden.</w:t>
      </w:r>
    </w:p>
    <w:p w14:paraId="3AB98165" w14:textId="2E5D656F" w:rsidR="00DA77AC" w:rsidRPr="001770BE" w:rsidRDefault="00D30FD6" w:rsidP="00FF44B6">
      <w:pPr>
        <w:pStyle w:val="berschrift2"/>
      </w:pPr>
      <w:bookmarkStart w:id="12" w:name="_Toc169228320"/>
      <w:r w:rsidRPr="001770BE">
        <w:t>Vorkenntnisse</w:t>
      </w:r>
      <w:bookmarkEnd w:id="12"/>
    </w:p>
    <w:p w14:paraId="07E3080F" w14:textId="0F46C75F" w:rsidR="001058E3" w:rsidRPr="001770BE" w:rsidRDefault="001058E3" w:rsidP="001058E3">
      <w:pPr>
        <w:rPr>
          <w:rFonts w:asciiTheme="majorHAnsi" w:eastAsiaTheme="majorEastAsia" w:hAnsiTheme="majorHAnsi" w:cstheme="majorBidi"/>
          <w:b/>
          <w:sz w:val="22"/>
          <w:szCs w:val="26"/>
        </w:rPr>
      </w:pPr>
      <w:r w:rsidRPr="001770BE">
        <w:t>Die Vorkenntnisse</w:t>
      </w:r>
      <w:r w:rsidR="00165091">
        <w:t xml:space="preserve"> von Fokko Vos</w:t>
      </w:r>
      <w:r w:rsidRPr="001770BE">
        <w:t xml:space="preserve"> </w:t>
      </w:r>
      <w:r w:rsidR="00C1243D">
        <w:t>belaufen sich</w:t>
      </w:r>
      <w:r w:rsidRPr="001770BE">
        <w:t xml:space="preserve"> hauptsächlich </w:t>
      </w:r>
      <w:r w:rsidR="00B22827">
        <w:t xml:space="preserve">auf </w:t>
      </w:r>
      <w:r w:rsidRPr="001770BE">
        <w:t>die Programmierung. In einem früheren Modul wurden bereits ESP32-Chips programmiert und in einem minimalen Umfang zusammengebaut.</w:t>
      </w:r>
    </w:p>
    <w:p w14:paraId="6F859D1B" w14:textId="337AC4F7" w:rsidR="00D30FD6" w:rsidRPr="001770BE" w:rsidRDefault="00D30FD6" w:rsidP="00D30FD6">
      <w:pPr>
        <w:pStyle w:val="berschrift2"/>
      </w:pPr>
      <w:bookmarkStart w:id="13" w:name="_Toc169228321"/>
      <w:r w:rsidRPr="001770BE">
        <w:t>Neue Lerninhalte</w:t>
      </w:r>
      <w:bookmarkEnd w:id="13"/>
    </w:p>
    <w:p w14:paraId="4E4F2C61" w14:textId="098D28F0" w:rsidR="00553D5F" w:rsidRDefault="00055F84" w:rsidP="00055F84">
      <w:r w:rsidRPr="001770BE">
        <w:t xml:space="preserve">Während des Projekts </w:t>
      </w:r>
      <w:r w:rsidR="00B22827">
        <w:t>wird Fokko Vos</w:t>
      </w:r>
      <w:r w:rsidRPr="001770BE">
        <w:t xml:space="preserve"> vertiefte Kenntnisse über den Zusammenbau und die Integration von Hardwarekomponenten wie ESP8266-Mikrocontrollern, Bodenfeuchtigkeitssensoren und pneumatischen Ventilen erlang</w:t>
      </w:r>
      <w:r w:rsidR="00B22827">
        <w:t>en</w:t>
      </w:r>
      <w:r w:rsidRPr="001770BE">
        <w:t>. Das Verständnis der gesamten Systemarchitektur wird erweitert, einschlie</w:t>
      </w:r>
      <w:r w:rsidR="00014198">
        <w:t>ss</w:t>
      </w:r>
      <w:r w:rsidRPr="001770BE">
        <w:t>lich der Kommunikation zwischen den verschiedenen Hardware- und Softwarekomponenten.</w:t>
      </w:r>
    </w:p>
    <w:p w14:paraId="1D963A5B" w14:textId="77777777" w:rsidR="008443F6" w:rsidRPr="001770BE" w:rsidRDefault="008443F6" w:rsidP="00055F84"/>
    <w:p w14:paraId="3A1AFF44" w14:textId="426F80CF" w:rsidR="00055F84" w:rsidRPr="001770BE" w:rsidRDefault="00055F84" w:rsidP="00055F84">
      <w:r w:rsidRPr="001770BE">
        <w:t xml:space="preserve">Ein zentrales neues Lernfeld ist die Verwendung </w:t>
      </w:r>
      <w:r w:rsidR="008443F6">
        <w:t>von Kommunikationsp</w:t>
      </w:r>
      <w:r w:rsidRPr="001770BE">
        <w:t>rotokoll</w:t>
      </w:r>
      <w:r w:rsidR="008443F6">
        <w:t>en</w:t>
      </w:r>
      <w:r w:rsidRPr="001770BE">
        <w:t xml:space="preserve"> zur zuverlässigen und skalierbaren Kommunikation zwischen den Systemkomponenten. Au</w:t>
      </w:r>
      <w:r w:rsidR="00014198">
        <w:t>ss</w:t>
      </w:r>
      <w:r w:rsidRPr="001770BE">
        <w:t>erdem wird die Fähigkeit zur Modellierung und Herstellung von Bauteilen mit 3D-Drucktechniken vertieft. Dies umfasst das Design von Halterungen und Gehäusen für Sensoren und Elektronik. Die Entwicklung in Rust und die Nutzung der Arduino IDE für die Programmierung der Mikrocontroller sind weitere wichtige Lerninhalte.</w:t>
      </w:r>
    </w:p>
    <w:p w14:paraId="3C0AAF23" w14:textId="2A773438" w:rsidR="00D30FD6" w:rsidRPr="001770BE" w:rsidRDefault="00D30FD6">
      <w:r w:rsidRPr="001770BE">
        <w:br w:type="page"/>
      </w:r>
    </w:p>
    <w:p w14:paraId="3C83CFCB" w14:textId="7CE6F8A4" w:rsidR="00D30FD6" w:rsidRPr="001770BE" w:rsidRDefault="00D30FD6" w:rsidP="00D30FD6">
      <w:pPr>
        <w:pStyle w:val="berschrift1"/>
      </w:pPr>
      <w:bookmarkStart w:id="14" w:name="_Toc169228322"/>
      <w:r w:rsidRPr="001770BE">
        <w:lastRenderedPageBreak/>
        <w:t>Zeitplanung</w:t>
      </w:r>
      <w:bookmarkEnd w:id="14"/>
    </w:p>
    <w:bookmarkStart w:id="15" w:name="_1778578522"/>
    <w:bookmarkEnd w:id="15"/>
    <w:p w14:paraId="740F1FF1" w14:textId="6D2D3C08" w:rsidR="00941144" w:rsidRPr="001770BE" w:rsidRDefault="00923ED8" w:rsidP="00941144">
      <w:pPr>
        <w:keepNext/>
        <w:ind w:left="-709" w:hanging="142"/>
      </w:pPr>
      <w:r w:rsidRPr="001770BE">
        <w:object w:dxaOrig="25515" w:dyaOrig="23565" w14:anchorId="40A37D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74" type="#_x0000_t75" style="width:553.7pt;height:511.35pt" o:ole="">
            <v:imagedata r:id="rId17" o:title=""/>
          </v:shape>
          <o:OLEObject Type="Link" ProgID="Excel.Sheet.12" ShapeID="_x0000_i1374" DrawAspect="Content" r:id="rId18" UpdateMode="Always">
            <o:LinkType>EnhancedMetaFile</o:LinkType>
            <o:LockedField>false</o:LockedField>
          </o:OLEObject>
        </w:object>
      </w:r>
    </w:p>
    <w:p w14:paraId="50562B4B" w14:textId="6E54D8ED" w:rsidR="00BA2647" w:rsidRPr="001770BE" w:rsidRDefault="00794D37" w:rsidP="00403BAA">
      <w:pPr>
        <w:pStyle w:val="Beschriftung"/>
      </w:pPr>
      <w:r>
        <w:fldChar w:fldCharType="begin"/>
      </w:r>
      <w:r>
        <w:instrText xml:space="preserve"> SEQ Tabelle \* ARABIC </w:instrText>
      </w:r>
      <w:r>
        <w:fldChar w:fldCharType="separate"/>
      </w:r>
      <w:bookmarkStart w:id="16" w:name="_Toc169228413"/>
      <w:r w:rsidR="00923ED8">
        <w:rPr>
          <w:noProof/>
        </w:rPr>
        <w:t>2</w:t>
      </w:r>
      <w:r>
        <w:fldChar w:fldCharType="end"/>
      </w:r>
      <w:r w:rsidR="00941144" w:rsidRPr="001770BE">
        <w:t xml:space="preserve"> – Zeitplanung</w:t>
      </w:r>
      <w:bookmarkEnd w:id="16"/>
    </w:p>
    <w:p w14:paraId="2CD7656D" w14:textId="77777777" w:rsidR="00403BAA" w:rsidRPr="001770BE" w:rsidRDefault="00BA2647" w:rsidP="00BA2647">
      <w:pPr>
        <w:rPr>
          <w:sz w:val="16"/>
          <w:szCs w:val="16"/>
        </w:rPr>
      </w:pPr>
      <w:r w:rsidRPr="001770BE">
        <w:rPr>
          <w:sz w:val="16"/>
          <w:szCs w:val="16"/>
        </w:rPr>
        <w:t>Während des gesamten Projektes wird nebenbei die Dokumentation geführ</w:t>
      </w:r>
      <w:r w:rsidR="00403BAA" w:rsidRPr="001770BE">
        <w:rPr>
          <w:sz w:val="16"/>
          <w:szCs w:val="16"/>
        </w:rPr>
        <w:t>t.</w:t>
      </w:r>
      <w:r w:rsidRPr="001770BE">
        <w:rPr>
          <w:sz w:val="16"/>
          <w:szCs w:val="16"/>
        </w:rPr>
        <w:t xml:space="preserve"> </w:t>
      </w:r>
    </w:p>
    <w:p w14:paraId="4F6CFB76" w14:textId="7C4FC7D9" w:rsidR="00BA2647" w:rsidRPr="001770BE" w:rsidRDefault="00403BAA" w:rsidP="00BA2647">
      <w:pPr>
        <w:rPr>
          <w:sz w:val="16"/>
          <w:szCs w:val="16"/>
        </w:rPr>
      </w:pPr>
      <w:r w:rsidRPr="001770BE">
        <w:rPr>
          <w:sz w:val="16"/>
          <w:szCs w:val="16"/>
        </w:rPr>
        <w:t>Jede der Aufgabe beinhaltet immer auch die Dokumentation.</w:t>
      </w:r>
    </w:p>
    <w:p w14:paraId="230EDA1A" w14:textId="0BD1E1ED" w:rsidR="00941144" w:rsidRPr="001770BE" w:rsidRDefault="00941144">
      <w:pPr>
        <w:rPr>
          <w:iCs/>
          <w:sz w:val="18"/>
          <w:szCs w:val="18"/>
        </w:rPr>
      </w:pPr>
      <w:r w:rsidRPr="001770BE">
        <w:br w:type="page"/>
      </w:r>
    </w:p>
    <w:p w14:paraId="6A22A2D0" w14:textId="284CBD82" w:rsidR="005E263A" w:rsidRPr="001770BE" w:rsidRDefault="005E263A" w:rsidP="00941144">
      <w:pPr>
        <w:pStyle w:val="berschrift1"/>
      </w:pPr>
      <w:bookmarkStart w:id="17" w:name="_Toc169228323"/>
      <w:r w:rsidRPr="001770BE">
        <w:lastRenderedPageBreak/>
        <w:t>Arbeitsrapporte</w:t>
      </w:r>
      <w:bookmarkEnd w:id="17"/>
    </w:p>
    <w:p w14:paraId="19CF1094" w14:textId="72772474" w:rsidR="00B33B4F" w:rsidRPr="001770BE" w:rsidRDefault="00B33B4F" w:rsidP="00B33B4F">
      <w:pPr>
        <w:pStyle w:val="berschrift2"/>
      </w:pPr>
      <w:bookmarkStart w:id="18" w:name="_Toc169228324"/>
      <w:r w:rsidRPr="001770BE">
        <w:t>Woche 1: 13.05 – 19.05</w:t>
      </w:r>
      <w:bookmarkEnd w:id="18"/>
    </w:p>
    <w:tbl>
      <w:tblPr>
        <w:tblStyle w:val="Tabellenraster"/>
        <w:tblW w:w="9633" w:type="dxa"/>
        <w:tblCellMar>
          <w:top w:w="113" w:type="dxa"/>
          <w:bottom w:w="57" w:type="dxa"/>
        </w:tblCellMar>
        <w:tblLook w:val="04A0" w:firstRow="1" w:lastRow="0" w:firstColumn="1" w:lastColumn="0" w:noHBand="0" w:noVBand="1"/>
      </w:tblPr>
      <w:tblGrid>
        <w:gridCol w:w="6799"/>
        <w:gridCol w:w="1417"/>
        <w:gridCol w:w="1417"/>
      </w:tblGrid>
      <w:tr w:rsidR="00053952" w:rsidRPr="001770BE" w14:paraId="407D26B0" w14:textId="77777777" w:rsidTr="000D5533">
        <w:trPr>
          <w:trHeight w:val="20"/>
        </w:trPr>
        <w:tc>
          <w:tcPr>
            <w:tcW w:w="6799" w:type="dxa"/>
            <w:shd w:val="clear" w:color="auto" w:fill="F2F2F2" w:themeFill="background1" w:themeFillShade="F2"/>
            <w:vAlign w:val="center"/>
          </w:tcPr>
          <w:p w14:paraId="4180B379" w14:textId="77777777" w:rsidR="00053952" w:rsidRPr="001770BE" w:rsidRDefault="00053952" w:rsidP="000D5533">
            <w:pPr>
              <w:rPr>
                <w:b/>
                <w:bCs/>
                <w:sz w:val="28"/>
                <w:szCs w:val="28"/>
              </w:rPr>
            </w:pPr>
            <w:r w:rsidRPr="001770BE">
              <w:rPr>
                <w:b/>
                <w:bCs/>
                <w:sz w:val="28"/>
                <w:szCs w:val="28"/>
              </w:rPr>
              <w:t>Aktivität</w:t>
            </w:r>
          </w:p>
        </w:tc>
        <w:tc>
          <w:tcPr>
            <w:tcW w:w="1417" w:type="dxa"/>
            <w:shd w:val="clear" w:color="auto" w:fill="F2F2F2" w:themeFill="background1" w:themeFillShade="F2"/>
            <w:vAlign w:val="center"/>
          </w:tcPr>
          <w:p w14:paraId="017201AD" w14:textId="77777777" w:rsidR="00053952" w:rsidRPr="001770BE" w:rsidRDefault="00053952" w:rsidP="000D5533">
            <w:r w:rsidRPr="001770BE">
              <w:t>Aufwand</w:t>
            </w:r>
            <w:r w:rsidRPr="001770BE">
              <w:br/>
              <w:t>geplant (h)</w:t>
            </w:r>
          </w:p>
        </w:tc>
        <w:tc>
          <w:tcPr>
            <w:tcW w:w="1417" w:type="dxa"/>
            <w:shd w:val="clear" w:color="auto" w:fill="F2F2F2" w:themeFill="background1" w:themeFillShade="F2"/>
            <w:vAlign w:val="center"/>
          </w:tcPr>
          <w:p w14:paraId="0DB6FFB9" w14:textId="77777777" w:rsidR="00053952" w:rsidRPr="001770BE" w:rsidRDefault="00053952" w:rsidP="000D5533">
            <w:r w:rsidRPr="001770BE">
              <w:t>Aufwand</w:t>
            </w:r>
            <w:r w:rsidRPr="001770BE">
              <w:br/>
              <w:t>effektiv (h)</w:t>
            </w:r>
          </w:p>
        </w:tc>
      </w:tr>
      <w:tr w:rsidR="00053952" w:rsidRPr="001770BE" w14:paraId="316517EC" w14:textId="77777777" w:rsidTr="000D5533">
        <w:tc>
          <w:tcPr>
            <w:tcW w:w="6799" w:type="dxa"/>
          </w:tcPr>
          <w:p w14:paraId="1C42020C" w14:textId="7451FE45" w:rsidR="00053952" w:rsidRPr="001770BE" w:rsidRDefault="00053952" w:rsidP="00053952">
            <w:r w:rsidRPr="001770BE">
              <w:t>Informieren, Beschaffen der Benötigten Informationen</w:t>
            </w:r>
            <w:r w:rsidR="003078D8" w:rsidRPr="001770BE">
              <w:t xml:space="preserve"> &amp; Abgleich</w:t>
            </w:r>
          </w:p>
        </w:tc>
        <w:tc>
          <w:tcPr>
            <w:tcW w:w="1417" w:type="dxa"/>
          </w:tcPr>
          <w:p w14:paraId="2B5548E6" w14:textId="35D03E8A" w:rsidR="00053952" w:rsidRPr="001770BE" w:rsidRDefault="007C547F" w:rsidP="000D5533">
            <w:r w:rsidRPr="001770BE">
              <w:t>6</w:t>
            </w:r>
          </w:p>
        </w:tc>
        <w:tc>
          <w:tcPr>
            <w:tcW w:w="1417" w:type="dxa"/>
          </w:tcPr>
          <w:p w14:paraId="01DA5E6C" w14:textId="26257E40" w:rsidR="00053952" w:rsidRPr="001770BE" w:rsidRDefault="003078D8" w:rsidP="000D5533">
            <w:r w:rsidRPr="001770BE">
              <w:t>5.5</w:t>
            </w:r>
          </w:p>
        </w:tc>
      </w:tr>
      <w:tr w:rsidR="00053952" w:rsidRPr="001770BE" w14:paraId="3536D095" w14:textId="77777777" w:rsidTr="000D5533">
        <w:tc>
          <w:tcPr>
            <w:tcW w:w="9633" w:type="dxa"/>
            <w:gridSpan w:val="3"/>
            <w:shd w:val="clear" w:color="auto" w:fill="FFFFFF" w:themeFill="background1"/>
          </w:tcPr>
          <w:p w14:paraId="0E53858B" w14:textId="2B32E0A1" w:rsidR="00053952" w:rsidRPr="001770BE" w:rsidRDefault="00C15E82" w:rsidP="000D5533">
            <w:pPr>
              <w:rPr>
                <w:b/>
                <w:bCs/>
                <w:szCs w:val="24"/>
              </w:rPr>
            </w:pPr>
            <w:r w:rsidRPr="001770BE">
              <w:rPr>
                <w:b/>
                <w:bCs/>
                <w:szCs w:val="24"/>
              </w:rPr>
              <w:t>Wochenablauf</w:t>
            </w:r>
          </w:p>
        </w:tc>
      </w:tr>
      <w:tr w:rsidR="00053952" w:rsidRPr="001770BE" w14:paraId="1C0D69A0" w14:textId="77777777" w:rsidTr="000D5533">
        <w:tc>
          <w:tcPr>
            <w:tcW w:w="9633" w:type="dxa"/>
            <w:gridSpan w:val="3"/>
            <w:shd w:val="clear" w:color="auto" w:fill="FFFFFF" w:themeFill="background1"/>
          </w:tcPr>
          <w:p w14:paraId="00C65C98" w14:textId="77777777" w:rsidR="008A6673" w:rsidRPr="001770BE" w:rsidRDefault="00E532CA" w:rsidP="000D5533">
            <w:pPr>
              <w:pStyle w:val="Listenabsatz"/>
              <w:numPr>
                <w:ilvl w:val="0"/>
                <w:numId w:val="41"/>
              </w:numPr>
              <w:rPr>
                <w:szCs w:val="24"/>
              </w:rPr>
            </w:pPr>
            <w:r w:rsidRPr="001770BE">
              <w:rPr>
                <w:szCs w:val="24"/>
              </w:rPr>
              <w:t>Grundlegende Informationen über Automatik und Strom sammeln</w:t>
            </w:r>
          </w:p>
          <w:p w14:paraId="77CFB681" w14:textId="77777777" w:rsidR="008A6673" w:rsidRPr="001770BE" w:rsidRDefault="00BB5C21" w:rsidP="000D5533">
            <w:pPr>
              <w:pStyle w:val="Listenabsatz"/>
              <w:numPr>
                <w:ilvl w:val="0"/>
                <w:numId w:val="41"/>
              </w:numPr>
              <w:rPr>
                <w:szCs w:val="24"/>
              </w:rPr>
            </w:pPr>
            <w:r w:rsidRPr="001770BE">
              <w:rPr>
                <w:szCs w:val="24"/>
              </w:rPr>
              <w:t>Tools für die Simulation von Technik suchen</w:t>
            </w:r>
            <w:r w:rsidR="00C15E82" w:rsidRPr="001770BE">
              <w:rPr>
                <w:szCs w:val="24"/>
              </w:rPr>
              <w:t>.</w:t>
            </w:r>
          </w:p>
          <w:p w14:paraId="588DC8D9" w14:textId="77777777" w:rsidR="008A6673" w:rsidRDefault="00C15E82" w:rsidP="000F2F9F">
            <w:pPr>
              <w:pStyle w:val="Listenabsatz"/>
              <w:numPr>
                <w:ilvl w:val="0"/>
                <w:numId w:val="41"/>
              </w:numPr>
              <w:rPr>
                <w:szCs w:val="24"/>
              </w:rPr>
            </w:pPr>
            <w:r w:rsidRPr="001770BE">
              <w:rPr>
                <w:szCs w:val="24"/>
              </w:rPr>
              <w:t>Tools für 3D Druck Modellierung suchen.</w:t>
            </w:r>
          </w:p>
          <w:p w14:paraId="752CCCF2" w14:textId="6683A50D" w:rsidR="008623FC" w:rsidRPr="001770BE" w:rsidRDefault="008623FC" w:rsidP="000F2F9F">
            <w:pPr>
              <w:pStyle w:val="Listenabsatz"/>
              <w:numPr>
                <w:ilvl w:val="0"/>
                <w:numId w:val="41"/>
              </w:numPr>
              <w:rPr>
                <w:szCs w:val="24"/>
              </w:rPr>
            </w:pPr>
            <w:r>
              <w:rPr>
                <w:szCs w:val="24"/>
              </w:rPr>
              <w:t>Tools für die Entwicklung suchen</w:t>
            </w:r>
            <w:r w:rsidR="005640AD">
              <w:rPr>
                <w:szCs w:val="24"/>
              </w:rPr>
              <w:t>.</w:t>
            </w:r>
          </w:p>
          <w:p w14:paraId="66E6EFCD" w14:textId="77777777" w:rsidR="008A6673" w:rsidRPr="001770BE" w:rsidRDefault="00C15E82" w:rsidP="000F2F9F">
            <w:pPr>
              <w:pStyle w:val="Listenabsatz"/>
              <w:numPr>
                <w:ilvl w:val="0"/>
                <w:numId w:val="41"/>
              </w:numPr>
              <w:rPr>
                <w:szCs w:val="24"/>
              </w:rPr>
            </w:pPr>
            <w:r w:rsidRPr="001770BE">
              <w:rPr>
                <w:szCs w:val="24"/>
              </w:rPr>
              <w:t>Dokumentation Erstellen, Grundlayout einrichten</w:t>
            </w:r>
          </w:p>
          <w:p w14:paraId="12ECA89E" w14:textId="1FC515ED" w:rsidR="000F2F9F" w:rsidRPr="001770BE" w:rsidRDefault="00C84285" w:rsidP="000F2F9F">
            <w:pPr>
              <w:pStyle w:val="Listenabsatz"/>
              <w:numPr>
                <w:ilvl w:val="0"/>
                <w:numId w:val="41"/>
              </w:numPr>
              <w:rPr>
                <w:szCs w:val="24"/>
              </w:rPr>
            </w:pPr>
            <w:r w:rsidRPr="001770BE">
              <w:rPr>
                <w:szCs w:val="24"/>
              </w:rPr>
              <w:t>Anforderungen erneut sauber durchlesen</w:t>
            </w:r>
          </w:p>
        </w:tc>
      </w:tr>
      <w:tr w:rsidR="00053952" w:rsidRPr="001770BE" w14:paraId="30A967A8" w14:textId="77777777" w:rsidTr="000D5533">
        <w:tc>
          <w:tcPr>
            <w:tcW w:w="9633" w:type="dxa"/>
            <w:gridSpan w:val="3"/>
            <w:shd w:val="clear" w:color="auto" w:fill="FFFFFF" w:themeFill="background1"/>
          </w:tcPr>
          <w:p w14:paraId="4999E9C1" w14:textId="77777777" w:rsidR="00053952" w:rsidRPr="001770BE" w:rsidRDefault="00053952" w:rsidP="000D5533">
            <w:pPr>
              <w:rPr>
                <w:b/>
                <w:bCs/>
                <w:szCs w:val="24"/>
              </w:rPr>
            </w:pPr>
            <w:r w:rsidRPr="001770BE">
              <w:rPr>
                <w:b/>
                <w:bCs/>
                <w:szCs w:val="24"/>
              </w:rPr>
              <w:t>Hilfestellung</w:t>
            </w:r>
          </w:p>
        </w:tc>
      </w:tr>
      <w:tr w:rsidR="00053952" w:rsidRPr="001770BE" w14:paraId="3AC17743" w14:textId="77777777" w:rsidTr="000D5533">
        <w:tc>
          <w:tcPr>
            <w:tcW w:w="9633" w:type="dxa"/>
            <w:gridSpan w:val="3"/>
            <w:shd w:val="clear" w:color="auto" w:fill="FFFFFF" w:themeFill="background1"/>
          </w:tcPr>
          <w:p w14:paraId="3E640A99" w14:textId="77777777" w:rsidR="00053952" w:rsidRPr="001770BE" w:rsidRDefault="000F2F9F" w:rsidP="000F2F9F">
            <w:pPr>
              <w:pStyle w:val="Listenabsatz"/>
              <w:numPr>
                <w:ilvl w:val="0"/>
                <w:numId w:val="40"/>
              </w:numPr>
              <w:rPr>
                <w:szCs w:val="24"/>
              </w:rPr>
            </w:pPr>
            <w:r w:rsidRPr="001770BE">
              <w:rPr>
                <w:szCs w:val="24"/>
              </w:rPr>
              <w:t>Unterlagen für SOL</w:t>
            </w:r>
          </w:p>
          <w:p w14:paraId="28E028A1" w14:textId="77777777" w:rsidR="000F2F9F" w:rsidRPr="001770BE" w:rsidRDefault="000F2F9F" w:rsidP="000F2F9F">
            <w:pPr>
              <w:pStyle w:val="Listenabsatz"/>
              <w:numPr>
                <w:ilvl w:val="0"/>
                <w:numId w:val="40"/>
              </w:numPr>
              <w:rPr>
                <w:szCs w:val="24"/>
              </w:rPr>
            </w:pPr>
            <w:r w:rsidRPr="001770BE">
              <w:rPr>
                <w:szCs w:val="24"/>
              </w:rPr>
              <w:t>GPT</w:t>
            </w:r>
          </w:p>
          <w:p w14:paraId="6DFA6A00" w14:textId="5D354A4A" w:rsidR="000F2F9F" w:rsidRPr="001770BE" w:rsidRDefault="000F2F9F" w:rsidP="000F2F9F">
            <w:pPr>
              <w:pStyle w:val="Listenabsatz"/>
              <w:numPr>
                <w:ilvl w:val="0"/>
                <w:numId w:val="40"/>
              </w:numPr>
              <w:rPr>
                <w:szCs w:val="24"/>
              </w:rPr>
            </w:pPr>
            <w:r w:rsidRPr="001770BE">
              <w:rPr>
                <w:szCs w:val="24"/>
              </w:rPr>
              <w:t>Internet</w:t>
            </w:r>
          </w:p>
        </w:tc>
      </w:tr>
      <w:tr w:rsidR="00053952" w:rsidRPr="001770BE" w14:paraId="198AA78A" w14:textId="77777777" w:rsidTr="000D5533">
        <w:tc>
          <w:tcPr>
            <w:tcW w:w="9633" w:type="dxa"/>
            <w:gridSpan w:val="3"/>
            <w:shd w:val="clear" w:color="auto" w:fill="FFFFFF" w:themeFill="background1"/>
          </w:tcPr>
          <w:p w14:paraId="2B092985" w14:textId="77777777" w:rsidR="00053952" w:rsidRPr="001770BE" w:rsidRDefault="00053952" w:rsidP="000D5533">
            <w:pPr>
              <w:rPr>
                <w:b/>
                <w:bCs/>
                <w:szCs w:val="24"/>
              </w:rPr>
            </w:pPr>
            <w:r w:rsidRPr="001770BE">
              <w:rPr>
                <w:b/>
                <w:bCs/>
                <w:szCs w:val="24"/>
              </w:rPr>
              <w:t>Reflektion</w:t>
            </w:r>
          </w:p>
        </w:tc>
      </w:tr>
      <w:tr w:rsidR="00BB5C21" w:rsidRPr="001770BE" w14:paraId="6FC4037A" w14:textId="77777777" w:rsidTr="000D5533">
        <w:tc>
          <w:tcPr>
            <w:tcW w:w="9633" w:type="dxa"/>
            <w:gridSpan w:val="3"/>
            <w:shd w:val="clear" w:color="auto" w:fill="FFFFFF" w:themeFill="background1"/>
          </w:tcPr>
          <w:p w14:paraId="438E9898" w14:textId="77689F09" w:rsidR="00DA4CD9" w:rsidRPr="00DA4CD9" w:rsidRDefault="00DA4CD9" w:rsidP="00DA4CD9">
            <w:pPr>
              <w:rPr>
                <w:szCs w:val="24"/>
                <w:lang w:val="de-CH"/>
              </w:rPr>
            </w:pPr>
            <w:r w:rsidRPr="00DA4CD9">
              <w:rPr>
                <w:szCs w:val="24"/>
                <w:lang w:val="de-CH"/>
              </w:rPr>
              <w:t>In der vergangenen Woche habe ich mich intensiv mit verschiedenen Aspekten des SOL-Projekts auseinandergesetzt. Der Schwerpunkt meiner Arbeit lag auf dem Sammeln grundlegender Informationen über Strom. Ich habe mich zuerst grundlegend über Strom informiert, dann über Relays, Downstepper-Module und die Chips an sich sowie über die allgemeine Funktionsweise dieser Komponenten. Dies war eine essentielle Basis, um ein fundiertes Verständnis für die weiteren Aufgaben zu entwickeln.</w:t>
            </w:r>
          </w:p>
          <w:p w14:paraId="78817839" w14:textId="06346291" w:rsidR="00DA4CD9" w:rsidRPr="00DA4CD9" w:rsidRDefault="00DA4CD9" w:rsidP="00DA4CD9">
            <w:pPr>
              <w:rPr>
                <w:szCs w:val="24"/>
                <w:lang w:val="de-CH"/>
              </w:rPr>
            </w:pPr>
            <w:r w:rsidRPr="00DA4CD9">
              <w:rPr>
                <w:szCs w:val="24"/>
                <w:lang w:val="de-CH"/>
              </w:rPr>
              <w:t>Ein weiterer bedeutender Teil meiner Woche bestand darin, geeignete Tools für die Simulation von Technik zu suchen. Hierbei habe ich verschiedene Optionen in Betracht gezogen, darunter Fritzing, Proteus und Tinkercad. Nach einer eingehenden Prüfung und dem Vergleich der Funktionalitäten habe ich mich letztlich für Tinkercad entschieden, da es eine benutzerfreundliche Oberfläche bietet und gut für meine Anforderungen geeignet ist.</w:t>
            </w:r>
          </w:p>
          <w:p w14:paraId="5FE65494" w14:textId="709D3E85" w:rsidR="00DA4CD9" w:rsidRPr="00DA4CD9" w:rsidRDefault="00DA4CD9" w:rsidP="00DA4CD9">
            <w:pPr>
              <w:rPr>
                <w:szCs w:val="24"/>
                <w:lang w:val="de-CH"/>
              </w:rPr>
            </w:pPr>
            <w:r w:rsidRPr="00DA4CD9">
              <w:rPr>
                <w:szCs w:val="24"/>
                <w:lang w:val="de-CH"/>
              </w:rPr>
              <w:t>Die Recherche nach Tools für die 3D-Druck-Modellierung gestaltete sich ähnlich. Ich habe mehrere Tools geprüft, darunter Fusion 360, FreeCAD und Tinkercad. Aufgrund seiner einfachen Handhabung und der nahtlosen Integration in die Entwicklungsumgebung habe ich mich auch hier für Tinkercad entschieden.</w:t>
            </w:r>
          </w:p>
          <w:p w14:paraId="3197BEE2" w14:textId="7AAD7713" w:rsidR="00DA4CD9" w:rsidRPr="00DA4CD9" w:rsidRDefault="00DA4CD9" w:rsidP="00DA4CD9">
            <w:pPr>
              <w:rPr>
                <w:szCs w:val="24"/>
                <w:lang w:val="de-CH"/>
              </w:rPr>
            </w:pPr>
            <w:r w:rsidRPr="00DA4CD9">
              <w:rPr>
                <w:szCs w:val="24"/>
                <w:lang w:val="de-CH"/>
              </w:rPr>
              <w:t>Für die Entwicklungstools habe</w:t>
            </w:r>
            <w:r>
              <w:rPr>
                <w:szCs w:val="24"/>
                <w:lang w:val="de-CH"/>
              </w:rPr>
              <w:t xml:space="preserve"> ich</w:t>
            </w:r>
            <w:r w:rsidRPr="00DA4CD9">
              <w:rPr>
                <w:szCs w:val="24"/>
                <w:lang w:val="de-CH"/>
              </w:rPr>
              <w:t xml:space="preserve"> mich mit verschiedenen Optionen auseinandergesetzt, darunter PlatformIO, Visual Studio Code und die Arduino-IDE. Nach sorgfältiger Abwägung habe ich mich für die Arduino-IDE entschieden, da sie speziell für die Programmierung von Mikrocontrollern entwickelt wurde und eine gro</w:t>
            </w:r>
            <w:r w:rsidR="00014198">
              <w:rPr>
                <w:szCs w:val="24"/>
                <w:lang w:val="de-CH"/>
              </w:rPr>
              <w:t>ss</w:t>
            </w:r>
            <w:r w:rsidRPr="00DA4CD9">
              <w:rPr>
                <w:szCs w:val="24"/>
                <w:lang w:val="de-CH"/>
              </w:rPr>
              <w:t>e Community-Unterstützung bietet.</w:t>
            </w:r>
          </w:p>
          <w:p w14:paraId="200BE2C6" w14:textId="746CB4B1" w:rsidR="00DA4CD9" w:rsidRPr="00DA4CD9" w:rsidRDefault="00DA4CD9" w:rsidP="00DA4CD9">
            <w:pPr>
              <w:rPr>
                <w:szCs w:val="24"/>
                <w:lang w:val="de-CH"/>
              </w:rPr>
            </w:pPr>
            <w:r w:rsidRPr="00DA4CD9">
              <w:rPr>
                <w:szCs w:val="24"/>
                <w:lang w:val="de-CH"/>
              </w:rPr>
              <w:t>Die Erstellung der Dokumentation und das Einrichten eines Grundlayouts gehörten zu den strukturellen Aufgaben dieser Woche. Diese Tätigkeiten fielen mir vergleichsweise leicht, da sie stark methodisch geprägt waren und klare Anforderungen erfüllten. Das erneute saubere Durchlesen der Anforderungen war ebenfalls ein wichtiger Schritt. Ich bin zuversichtlich, dass ich das Projekt wie erwartet oder vorgegeben abschlie</w:t>
            </w:r>
            <w:r w:rsidR="00014198">
              <w:rPr>
                <w:szCs w:val="24"/>
                <w:lang w:val="de-CH"/>
              </w:rPr>
              <w:t>ss</w:t>
            </w:r>
            <w:r w:rsidRPr="00DA4CD9">
              <w:rPr>
                <w:szCs w:val="24"/>
                <w:lang w:val="de-CH"/>
              </w:rPr>
              <w:t>en kann.</w:t>
            </w:r>
          </w:p>
          <w:p w14:paraId="52AF2699" w14:textId="4D04A3F4" w:rsidR="00DA4CD9" w:rsidRPr="00DA4CD9" w:rsidRDefault="00DA4CD9" w:rsidP="00DA4CD9">
            <w:pPr>
              <w:rPr>
                <w:szCs w:val="24"/>
                <w:lang w:val="de-CH"/>
              </w:rPr>
            </w:pPr>
            <w:r w:rsidRPr="00DA4CD9">
              <w:rPr>
                <w:szCs w:val="24"/>
                <w:lang w:val="de-CH"/>
              </w:rPr>
              <w:t>Während der gesamten Woche erwies sich die Nutzung der zur Verfügung stehenden Hilfsmittel als äu</w:t>
            </w:r>
            <w:r w:rsidR="00014198">
              <w:rPr>
                <w:szCs w:val="24"/>
                <w:lang w:val="de-CH"/>
              </w:rPr>
              <w:t>ss</w:t>
            </w:r>
            <w:r w:rsidRPr="00DA4CD9">
              <w:rPr>
                <w:szCs w:val="24"/>
                <w:lang w:val="de-CH"/>
              </w:rPr>
              <w:t>erst hilfreich. Die Unterlagen für SOL, GPT und das Internet boten eine breite Informationsbasis und unterstützten mich dabei, die Aufgaben effizient zu bewältigen. Besonders herausfordernd war es, die Vielzahl an Informationen zu filtern und die relevantesten Inhalte für meine Arbeit herauszusuchen.</w:t>
            </w:r>
          </w:p>
          <w:p w14:paraId="774A12E6" w14:textId="659B18A3" w:rsidR="001E7E63" w:rsidRPr="00DA4CD9" w:rsidRDefault="00DA4CD9" w:rsidP="00DA4CD9">
            <w:pPr>
              <w:rPr>
                <w:szCs w:val="24"/>
                <w:lang w:val="de-CH"/>
              </w:rPr>
            </w:pPr>
            <w:r w:rsidRPr="00DA4CD9">
              <w:rPr>
                <w:szCs w:val="24"/>
                <w:lang w:val="de-CH"/>
              </w:rPr>
              <w:t>Rückblickend war die Woche intensiv und lehrreich. Ich habe viel über die verschiedenen Tools und deren Einsatzmöglichkeiten gelernt und konnte meine Fähigkeiten in der Informationsbeschaffung und -verarbeitung weiterentwickeln. Trotz einiger Herausforderungen, insbesondere bei der Tool-Recherche, war die Woche insgesamt erfolgreich</w:t>
            </w:r>
            <w:r>
              <w:rPr>
                <w:szCs w:val="24"/>
                <w:lang w:val="de-CH"/>
              </w:rPr>
              <w:t>.</w:t>
            </w:r>
          </w:p>
        </w:tc>
      </w:tr>
    </w:tbl>
    <w:p w14:paraId="3CAF87EA" w14:textId="77777777" w:rsidR="00DA4CD9" w:rsidRDefault="00DA4CD9">
      <w:r>
        <w:br w:type="page"/>
      </w:r>
    </w:p>
    <w:tbl>
      <w:tblPr>
        <w:tblStyle w:val="Tabellenraster"/>
        <w:tblW w:w="9633" w:type="dxa"/>
        <w:tblCellMar>
          <w:top w:w="113" w:type="dxa"/>
          <w:bottom w:w="57" w:type="dxa"/>
        </w:tblCellMar>
        <w:tblLook w:val="04A0" w:firstRow="1" w:lastRow="0" w:firstColumn="1" w:lastColumn="0" w:noHBand="0" w:noVBand="1"/>
      </w:tblPr>
      <w:tblGrid>
        <w:gridCol w:w="9633"/>
      </w:tblGrid>
      <w:tr w:rsidR="00BB5C21" w:rsidRPr="001770BE" w14:paraId="4E1D6B7F" w14:textId="77777777" w:rsidTr="000D5533">
        <w:trPr>
          <w:trHeight w:val="70"/>
        </w:trPr>
        <w:tc>
          <w:tcPr>
            <w:tcW w:w="9633" w:type="dxa"/>
            <w:shd w:val="clear" w:color="auto" w:fill="FFFFFF" w:themeFill="background1"/>
          </w:tcPr>
          <w:p w14:paraId="4DC65E53" w14:textId="7E451E7C" w:rsidR="00BB5C21" w:rsidRPr="001770BE" w:rsidRDefault="00BB5C21" w:rsidP="00BB5C21">
            <w:pPr>
              <w:rPr>
                <w:b/>
                <w:bCs/>
                <w:szCs w:val="24"/>
              </w:rPr>
            </w:pPr>
            <w:r w:rsidRPr="001770BE">
              <w:rPr>
                <w:b/>
                <w:bCs/>
                <w:szCs w:val="24"/>
              </w:rPr>
              <w:lastRenderedPageBreak/>
              <w:t>Nächster Schritt</w:t>
            </w:r>
          </w:p>
        </w:tc>
      </w:tr>
      <w:tr w:rsidR="00BB5C21" w:rsidRPr="001770BE" w14:paraId="12A12FDE" w14:textId="77777777" w:rsidTr="000D5533">
        <w:trPr>
          <w:trHeight w:val="70"/>
        </w:trPr>
        <w:tc>
          <w:tcPr>
            <w:tcW w:w="9633" w:type="dxa"/>
            <w:shd w:val="clear" w:color="auto" w:fill="FFFFFF" w:themeFill="background1"/>
          </w:tcPr>
          <w:p w14:paraId="5550F1DB" w14:textId="77777777" w:rsidR="001E7E63" w:rsidRPr="001770BE" w:rsidRDefault="001E7E63" w:rsidP="001E7E63">
            <w:pPr>
              <w:pStyle w:val="Listenabsatz"/>
              <w:numPr>
                <w:ilvl w:val="0"/>
                <w:numId w:val="40"/>
              </w:numPr>
              <w:rPr>
                <w:szCs w:val="24"/>
              </w:rPr>
            </w:pPr>
            <w:r w:rsidRPr="001770BE">
              <w:rPr>
                <w:szCs w:val="24"/>
              </w:rPr>
              <w:t xml:space="preserve">Übertragen meines </w:t>
            </w:r>
            <w:r w:rsidR="003078D8" w:rsidRPr="001770BE">
              <w:rPr>
                <w:szCs w:val="24"/>
              </w:rPr>
              <w:t>m</w:t>
            </w:r>
            <w:r w:rsidRPr="001770BE">
              <w:rPr>
                <w:szCs w:val="24"/>
              </w:rPr>
              <w:t xml:space="preserve">entalen Modells in eine </w:t>
            </w:r>
            <w:r w:rsidR="003078D8" w:rsidRPr="001770BE">
              <w:rPr>
                <w:szCs w:val="24"/>
              </w:rPr>
              <w:t>n</w:t>
            </w:r>
            <w:r w:rsidRPr="001770BE">
              <w:rPr>
                <w:szCs w:val="24"/>
              </w:rPr>
              <w:t>achvollziehbare Form</w:t>
            </w:r>
          </w:p>
          <w:p w14:paraId="59B1BCB4" w14:textId="58D1326F" w:rsidR="00E105E0" w:rsidRPr="001770BE" w:rsidRDefault="00E105E0" w:rsidP="001A2A28">
            <w:pPr>
              <w:pStyle w:val="Listenabsatz"/>
              <w:keepNext/>
              <w:numPr>
                <w:ilvl w:val="0"/>
                <w:numId w:val="40"/>
              </w:numPr>
              <w:rPr>
                <w:szCs w:val="24"/>
              </w:rPr>
            </w:pPr>
            <w:r w:rsidRPr="001770BE">
              <w:rPr>
                <w:szCs w:val="24"/>
              </w:rPr>
              <w:t>Generelle grundlegende Planung für das Projekt</w:t>
            </w:r>
          </w:p>
        </w:tc>
      </w:tr>
    </w:tbl>
    <w:p w14:paraId="068899CB" w14:textId="637BF906" w:rsidR="00E105E0" w:rsidRPr="001770BE" w:rsidRDefault="00794D37" w:rsidP="001A2A28">
      <w:pPr>
        <w:pStyle w:val="Beschriftung"/>
      </w:pPr>
      <w:r>
        <w:fldChar w:fldCharType="begin"/>
      </w:r>
      <w:r>
        <w:instrText xml:space="preserve"> SEQ Tabelle \* ARABIC </w:instrText>
      </w:r>
      <w:r>
        <w:fldChar w:fldCharType="separate"/>
      </w:r>
      <w:bookmarkStart w:id="19" w:name="_Toc169228414"/>
      <w:r w:rsidR="00923ED8">
        <w:rPr>
          <w:noProof/>
        </w:rPr>
        <w:t>3</w:t>
      </w:r>
      <w:r>
        <w:fldChar w:fldCharType="end"/>
      </w:r>
      <w:r w:rsidR="001A2A28" w:rsidRPr="001770BE">
        <w:t xml:space="preserve"> - Arbeitsrapport 13.05 – 19.05</w:t>
      </w:r>
      <w:bookmarkEnd w:id="19"/>
    </w:p>
    <w:p w14:paraId="50A65314" w14:textId="5484EFFC" w:rsidR="00053952" w:rsidRPr="001770BE" w:rsidRDefault="00E105E0" w:rsidP="00053952">
      <w:r w:rsidRPr="001770BE">
        <w:br w:type="page"/>
      </w:r>
    </w:p>
    <w:p w14:paraId="499FBF28" w14:textId="5EA17511" w:rsidR="00B33B4F" w:rsidRPr="001770BE" w:rsidRDefault="00B33B4F" w:rsidP="00B33B4F">
      <w:pPr>
        <w:pStyle w:val="berschrift2"/>
      </w:pPr>
      <w:bookmarkStart w:id="20" w:name="_Toc169228325"/>
      <w:r w:rsidRPr="001770BE">
        <w:lastRenderedPageBreak/>
        <w:t>Woche 2: 20.05 – 26.05</w:t>
      </w:r>
      <w:bookmarkEnd w:id="20"/>
    </w:p>
    <w:tbl>
      <w:tblPr>
        <w:tblStyle w:val="Tabellenraster"/>
        <w:tblW w:w="9633" w:type="dxa"/>
        <w:tblCellMar>
          <w:top w:w="113" w:type="dxa"/>
          <w:bottom w:w="57" w:type="dxa"/>
        </w:tblCellMar>
        <w:tblLook w:val="04A0" w:firstRow="1" w:lastRow="0" w:firstColumn="1" w:lastColumn="0" w:noHBand="0" w:noVBand="1"/>
      </w:tblPr>
      <w:tblGrid>
        <w:gridCol w:w="6799"/>
        <w:gridCol w:w="1417"/>
        <w:gridCol w:w="1417"/>
      </w:tblGrid>
      <w:tr w:rsidR="009131F9" w:rsidRPr="001770BE" w14:paraId="572C903A" w14:textId="77777777" w:rsidTr="000D5533">
        <w:trPr>
          <w:trHeight w:val="20"/>
        </w:trPr>
        <w:tc>
          <w:tcPr>
            <w:tcW w:w="6799" w:type="dxa"/>
            <w:shd w:val="clear" w:color="auto" w:fill="F2F2F2" w:themeFill="background1" w:themeFillShade="F2"/>
            <w:vAlign w:val="center"/>
          </w:tcPr>
          <w:p w14:paraId="01768821" w14:textId="77777777" w:rsidR="009131F9" w:rsidRPr="001770BE" w:rsidRDefault="009131F9" w:rsidP="000D5533">
            <w:pPr>
              <w:rPr>
                <w:b/>
                <w:bCs/>
                <w:sz w:val="28"/>
                <w:szCs w:val="28"/>
              </w:rPr>
            </w:pPr>
            <w:r w:rsidRPr="001770BE">
              <w:rPr>
                <w:b/>
                <w:bCs/>
                <w:sz w:val="28"/>
                <w:szCs w:val="28"/>
              </w:rPr>
              <w:t>Aktivität</w:t>
            </w:r>
          </w:p>
        </w:tc>
        <w:tc>
          <w:tcPr>
            <w:tcW w:w="1417" w:type="dxa"/>
            <w:shd w:val="clear" w:color="auto" w:fill="F2F2F2" w:themeFill="background1" w:themeFillShade="F2"/>
            <w:vAlign w:val="center"/>
          </w:tcPr>
          <w:p w14:paraId="3B5112A2" w14:textId="77777777" w:rsidR="009131F9" w:rsidRPr="001770BE" w:rsidRDefault="009131F9" w:rsidP="000D5533">
            <w:r w:rsidRPr="001770BE">
              <w:t>Aufwand</w:t>
            </w:r>
            <w:r w:rsidRPr="001770BE">
              <w:br/>
              <w:t>geplant (h)</w:t>
            </w:r>
          </w:p>
        </w:tc>
        <w:tc>
          <w:tcPr>
            <w:tcW w:w="1417" w:type="dxa"/>
            <w:shd w:val="clear" w:color="auto" w:fill="F2F2F2" w:themeFill="background1" w:themeFillShade="F2"/>
            <w:vAlign w:val="center"/>
          </w:tcPr>
          <w:p w14:paraId="3044B6FB" w14:textId="77777777" w:rsidR="009131F9" w:rsidRPr="001770BE" w:rsidRDefault="009131F9" w:rsidP="000D5533">
            <w:r w:rsidRPr="001770BE">
              <w:t>Aufwand</w:t>
            </w:r>
            <w:r w:rsidRPr="001770BE">
              <w:br/>
              <w:t>effektiv (h)</w:t>
            </w:r>
          </w:p>
        </w:tc>
      </w:tr>
      <w:tr w:rsidR="009131F9" w:rsidRPr="001770BE" w14:paraId="47398AFB" w14:textId="77777777" w:rsidTr="000D5533">
        <w:tc>
          <w:tcPr>
            <w:tcW w:w="6799" w:type="dxa"/>
          </w:tcPr>
          <w:p w14:paraId="63A5E120" w14:textId="2B83F6A7" w:rsidR="009131F9" w:rsidRPr="001770BE" w:rsidRDefault="009131F9" w:rsidP="009131F9">
            <w:r w:rsidRPr="001770BE">
              <w:t>Planung, Abstecken der Rahmenbedingungen</w:t>
            </w:r>
          </w:p>
        </w:tc>
        <w:tc>
          <w:tcPr>
            <w:tcW w:w="1417" w:type="dxa"/>
          </w:tcPr>
          <w:p w14:paraId="6DBA8394" w14:textId="3CA9A462" w:rsidR="009131F9" w:rsidRPr="001770BE" w:rsidRDefault="00680387" w:rsidP="000D5533">
            <w:r w:rsidRPr="001770BE">
              <w:t>7</w:t>
            </w:r>
            <w:r w:rsidR="006A73EE" w:rsidRPr="001770BE">
              <w:t>.5</w:t>
            </w:r>
          </w:p>
        </w:tc>
        <w:tc>
          <w:tcPr>
            <w:tcW w:w="1417" w:type="dxa"/>
          </w:tcPr>
          <w:p w14:paraId="2756C7BE" w14:textId="49F515C8" w:rsidR="009131F9" w:rsidRPr="001770BE" w:rsidRDefault="00163B89" w:rsidP="000D5533">
            <w:r>
              <w:t>7.5</w:t>
            </w:r>
          </w:p>
        </w:tc>
      </w:tr>
      <w:tr w:rsidR="009131F9" w:rsidRPr="001770BE" w14:paraId="57306BF2" w14:textId="77777777" w:rsidTr="000D5533">
        <w:tc>
          <w:tcPr>
            <w:tcW w:w="9633" w:type="dxa"/>
            <w:gridSpan w:val="3"/>
            <w:shd w:val="clear" w:color="auto" w:fill="FFFFFF" w:themeFill="background1"/>
          </w:tcPr>
          <w:p w14:paraId="0595998D" w14:textId="7EB702A6" w:rsidR="009131F9" w:rsidRPr="001770BE" w:rsidRDefault="00C15E82" w:rsidP="000D5533">
            <w:pPr>
              <w:rPr>
                <w:b/>
                <w:bCs/>
                <w:szCs w:val="24"/>
              </w:rPr>
            </w:pPr>
            <w:r w:rsidRPr="001770BE">
              <w:rPr>
                <w:b/>
                <w:bCs/>
                <w:szCs w:val="24"/>
              </w:rPr>
              <w:t>Wochenablauf</w:t>
            </w:r>
          </w:p>
        </w:tc>
      </w:tr>
      <w:tr w:rsidR="009131F9" w:rsidRPr="001770BE" w14:paraId="50AE1A23" w14:textId="77777777" w:rsidTr="000D5533">
        <w:tc>
          <w:tcPr>
            <w:tcW w:w="9633" w:type="dxa"/>
            <w:gridSpan w:val="3"/>
            <w:shd w:val="clear" w:color="auto" w:fill="FFFFFF" w:themeFill="background1"/>
          </w:tcPr>
          <w:p w14:paraId="2E7ACFB9" w14:textId="3CF235D6" w:rsidR="009131F9" w:rsidRPr="001770BE" w:rsidRDefault="00C052CD" w:rsidP="00C052CD">
            <w:pPr>
              <w:pStyle w:val="Listenabsatz"/>
              <w:numPr>
                <w:ilvl w:val="0"/>
                <w:numId w:val="40"/>
              </w:numPr>
              <w:rPr>
                <w:szCs w:val="24"/>
              </w:rPr>
            </w:pPr>
            <w:r w:rsidRPr="001770BE">
              <w:rPr>
                <w:szCs w:val="24"/>
              </w:rPr>
              <w:t>Hardware Spezifizieren</w:t>
            </w:r>
          </w:p>
          <w:p w14:paraId="04BF4907" w14:textId="77777777" w:rsidR="00C052CD" w:rsidRPr="001770BE" w:rsidRDefault="00C052CD" w:rsidP="00C052CD">
            <w:pPr>
              <w:pStyle w:val="Listenabsatz"/>
              <w:numPr>
                <w:ilvl w:val="0"/>
                <w:numId w:val="40"/>
              </w:numPr>
              <w:rPr>
                <w:szCs w:val="24"/>
              </w:rPr>
            </w:pPr>
            <w:r w:rsidRPr="001770BE">
              <w:rPr>
                <w:szCs w:val="24"/>
              </w:rPr>
              <w:t>Sof</w:t>
            </w:r>
            <w:r w:rsidR="00112B20" w:rsidRPr="001770BE">
              <w:rPr>
                <w:szCs w:val="24"/>
              </w:rPr>
              <w:t>tware Spezifizieren</w:t>
            </w:r>
          </w:p>
          <w:p w14:paraId="03B22F77" w14:textId="77777777" w:rsidR="00112B20" w:rsidRPr="001770BE" w:rsidRDefault="00356313" w:rsidP="00C052CD">
            <w:pPr>
              <w:pStyle w:val="Listenabsatz"/>
              <w:numPr>
                <w:ilvl w:val="0"/>
                <w:numId w:val="40"/>
              </w:numPr>
              <w:rPr>
                <w:szCs w:val="24"/>
              </w:rPr>
            </w:pPr>
            <w:r w:rsidRPr="001770BE">
              <w:rPr>
                <w:szCs w:val="24"/>
              </w:rPr>
              <w:t>Detaillierten Zeitplan erstellen</w:t>
            </w:r>
          </w:p>
          <w:p w14:paraId="15FF5EF3" w14:textId="77777777" w:rsidR="00356313" w:rsidRPr="001770BE" w:rsidRDefault="00356313" w:rsidP="00C052CD">
            <w:pPr>
              <w:pStyle w:val="Listenabsatz"/>
              <w:numPr>
                <w:ilvl w:val="0"/>
                <w:numId w:val="40"/>
              </w:numPr>
              <w:rPr>
                <w:szCs w:val="24"/>
              </w:rPr>
            </w:pPr>
            <w:r w:rsidRPr="001770BE">
              <w:rPr>
                <w:szCs w:val="24"/>
              </w:rPr>
              <w:t>Ausarbeiten der Systemarchitektur</w:t>
            </w:r>
          </w:p>
          <w:p w14:paraId="77AA05D1" w14:textId="66633BFE" w:rsidR="00356313" w:rsidRPr="001770BE" w:rsidRDefault="00356313" w:rsidP="00234996">
            <w:pPr>
              <w:pStyle w:val="Listenabsatz"/>
              <w:numPr>
                <w:ilvl w:val="0"/>
                <w:numId w:val="40"/>
              </w:numPr>
              <w:rPr>
                <w:szCs w:val="24"/>
              </w:rPr>
            </w:pPr>
            <w:r w:rsidRPr="001770BE">
              <w:rPr>
                <w:szCs w:val="24"/>
              </w:rPr>
              <w:t>Entwurf eines Testdrucks um Abmessungen zu überprüfen</w:t>
            </w:r>
          </w:p>
        </w:tc>
      </w:tr>
      <w:tr w:rsidR="009131F9" w:rsidRPr="001770BE" w14:paraId="681DBBC6" w14:textId="77777777" w:rsidTr="000D5533">
        <w:tc>
          <w:tcPr>
            <w:tcW w:w="9633" w:type="dxa"/>
            <w:gridSpan w:val="3"/>
            <w:shd w:val="clear" w:color="auto" w:fill="FFFFFF" w:themeFill="background1"/>
          </w:tcPr>
          <w:p w14:paraId="422D8A41" w14:textId="77777777" w:rsidR="009131F9" w:rsidRPr="001770BE" w:rsidRDefault="009131F9" w:rsidP="000D5533">
            <w:pPr>
              <w:rPr>
                <w:b/>
                <w:bCs/>
                <w:szCs w:val="24"/>
              </w:rPr>
            </w:pPr>
            <w:r w:rsidRPr="001770BE">
              <w:rPr>
                <w:b/>
                <w:bCs/>
                <w:szCs w:val="24"/>
              </w:rPr>
              <w:t>Hilfestellung</w:t>
            </w:r>
          </w:p>
        </w:tc>
      </w:tr>
      <w:tr w:rsidR="009131F9" w:rsidRPr="001770BE" w14:paraId="03289F91" w14:textId="77777777" w:rsidTr="000D5533">
        <w:tc>
          <w:tcPr>
            <w:tcW w:w="9633" w:type="dxa"/>
            <w:gridSpan w:val="3"/>
            <w:shd w:val="clear" w:color="auto" w:fill="FFFFFF" w:themeFill="background1"/>
          </w:tcPr>
          <w:p w14:paraId="285CC44B" w14:textId="77777777" w:rsidR="009131F9" w:rsidRPr="001770BE" w:rsidRDefault="00587F32" w:rsidP="00587F32">
            <w:pPr>
              <w:pStyle w:val="Listenabsatz"/>
              <w:numPr>
                <w:ilvl w:val="0"/>
                <w:numId w:val="40"/>
              </w:numPr>
              <w:rPr>
                <w:szCs w:val="24"/>
              </w:rPr>
            </w:pPr>
            <w:r w:rsidRPr="001770BE">
              <w:rPr>
                <w:szCs w:val="24"/>
              </w:rPr>
              <w:t>GPT</w:t>
            </w:r>
          </w:p>
          <w:p w14:paraId="29C2C204" w14:textId="0BB0CC6F" w:rsidR="00062273" w:rsidRPr="001770BE" w:rsidRDefault="00062273" w:rsidP="00587F32">
            <w:pPr>
              <w:pStyle w:val="Listenabsatz"/>
              <w:numPr>
                <w:ilvl w:val="0"/>
                <w:numId w:val="40"/>
              </w:numPr>
              <w:rPr>
                <w:szCs w:val="24"/>
              </w:rPr>
            </w:pPr>
            <w:r w:rsidRPr="001770BE">
              <w:rPr>
                <w:szCs w:val="24"/>
              </w:rPr>
              <w:t>CratesIO</w:t>
            </w:r>
          </w:p>
          <w:p w14:paraId="2A14B3C2" w14:textId="73AD26F4" w:rsidR="00CF37E5" w:rsidRPr="001770BE" w:rsidRDefault="00CF37E5" w:rsidP="00587F32">
            <w:pPr>
              <w:pStyle w:val="Listenabsatz"/>
              <w:numPr>
                <w:ilvl w:val="0"/>
                <w:numId w:val="40"/>
              </w:numPr>
              <w:rPr>
                <w:szCs w:val="24"/>
              </w:rPr>
            </w:pPr>
            <w:r w:rsidRPr="001770BE">
              <w:rPr>
                <w:szCs w:val="24"/>
              </w:rPr>
              <w:t>DrawIO</w:t>
            </w:r>
          </w:p>
          <w:p w14:paraId="60E95AEB" w14:textId="77777777" w:rsidR="00587F32" w:rsidRPr="001770BE" w:rsidRDefault="00587F32" w:rsidP="00587F32">
            <w:pPr>
              <w:pStyle w:val="Listenabsatz"/>
              <w:numPr>
                <w:ilvl w:val="0"/>
                <w:numId w:val="40"/>
              </w:numPr>
              <w:rPr>
                <w:szCs w:val="24"/>
              </w:rPr>
            </w:pPr>
            <w:r w:rsidRPr="001770BE">
              <w:rPr>
                <w:szCs w:val="24"/>
              </w:rPr>
              <w:t>Internet</w:t>
            </w:r>
          </w:p>
          <w:p w14:paraId="57B984CD" w14:textId="52BDBDC1" w:rsidR="00991662" w:rsidRPr="001770BE" w:rsidRDefault="00587F32" w:rsidP="003F5C52">
            <w:pPr>
              <w:pStyle w:val="Listenabsatz"/>
              <w:numPr>
                <w:ilvl w:val="0"/>
                <w:numId w:val="40"/>
              </w:numPr>
              <w:rPr>
                <w:szCs w:val="24"/>
              </w:rPr>
            </w:pPr>
            <w:r w:rsidRPr="001770BE">
              <w:rPr>
                <w:szCs w:val="24"/>
              </w:rPr>
              <w:t>Tinkercad</w:t>
            </w:r>
          </w:p>
        </w:tc>
      </w:tr>
      <w:tr w:rsidR="005C1382" w:rsidRPr="001770BE" w14:paraId="6CCA78EC" w14:textId="77777777" w:rsidTr="000D5533">
        <w:tc>
          <w:tcPr>
            <w:tcW w:w="9633" w:type="dxa"/>
            <w:gridSpan w:val="3"/>
            <w:shd w:val="clear" w:color="auto" w:fill="FFFFFF" w:themeFill="background1"/>
          </w:tcPr>
          <w:p w14:paraId="2E6ED412" w14:textId="6834A44B" w:rsidR="005C1382" w:rsidRPr="001770BE" w:rsidRDefault="005C1382" w:rsidP="005C1382">
            <w:pPr>
              <w:rPr>
                <w:szCs w:val="24"/>
              </w:rPr>
            </w:pPr>
            <w:r w:rsidRPr="001770BE">
              <w:rPr>
                <w:b/>
                <w:bCs/>
                <w:szCs w:val="24"/>
              </w:rPr>
              <w:t>Reflektion</w:t>
            </w:r>
          </w:p>
        </w:tc>
      </w:tr>
      <w:tr w:rsidR="005C1382" w:rsidRPr="001770BE" w14:paraId="26306FA9" w14:textId="77777777" w:rsidTr="000D5533">
        <w:tc>
          <w:tcPr>
            <w:tcW w:w="9633" w:type="dxa"/>
            <w:gridSpan w:val="3"/>
            <w:shd w:val="clear" w:color="auto" w:fill="FFFFFF" w:themeFill="background1"/>
          </w:tcPr>
          <w:p w14:paraId="044DCD0D" w14:textId="22BB6A3F" w:rsidR="00B71B56" w:rsidRPr="00B71B56" w:rsidRDefault="00B71B56" w:rsidP="00B71B56">
            <w:pPr>
              <w:rPr>
                <w:szCs w:val="24"/>
              </w:rPr>
            </w:pPr>
            <w:r w:rsidRPr="00B71B56">
              <w:rPr>
                <w:szCs w:val="24"/>
              </w:rPr>
              <w:t>In der vergangenen Woche habe ich mich intensiv mit der Spezifizierung von Hardware und Software, der Erstellung eines detaillierten Zeitplans, der Ausarbeitung der Systemarchitektur und dem Entwurf eines Testdrucks beschäftigt. Der Arbeitsprozess war insgesamt positiv, aber nicht ohne Herausforderungen.</w:t>
            </w:r>
          </w:p>
          <w:p w14:paraId="4CAD9831" w14:textId="5587494F" w:rsidR="00B71B56" w:rsidRPr="00B71B56" w:rsidRDefault="00B71B56" w:rsidP="00B71B56">
            <w:pPr>
              <w:rPr>
                <w:szCs w:val="24"/>
              </w:rPr>
            </w:pPr>
            <w:r w:rsidRPr="00B71B56">
              <w:rPr>
                <w:szCs w:val="24"/>
              </w:rPr>
              <w:t>Die Spezifizierung der Hardware stellte keinen gro</w:t>
            </w:r>
            <w:r w:rsidR="00014198">
              <w:rPr>
                <w:szCs w:val="24"/>
              </w:rPr>
              <w:t>ss</w:t>
            </w:r>
            <w:r w:rsidRPr="00B71B56">
              <w:rPr>
                <w:szCs w:val="24"/>
              </w:rPr>
              <w:t>en Aufwand dar, da die Komponenten bereits im Vorfeld festgelegt und bestellt worden waren. Diese Phase bestand hauptsächlich aus dokumentarischem Festhalten der vorhandenen Hardware, um die Nachvollziehbarkeit zu gewährleisten.</w:t>
            </w:r>
          </w:p>
          <w:p w14:paraId="37DDB7E3" w14:textId="24C91177" w:rsidR="00B71B56" w:rsidRPr="00B71B56" w:rsidRDefault="00B71B56" w:rsidP="00B71B56">
            <w:pPr>
              <w:rPr>
                <w:szCs w:val="24"/>
              </w:rPr>
            </w:pPr>
            <w:r w:rsidRPr="00B71B56">
              <w:rPr>
                <w:szCs w:val="24"/>
              </w:rPr>
              <w:t>Die Softwarespezifizierung verlief ebenfalls relativ einfach. Dank eines grundlegenden Modells, das ich bereits im Kopf hatte, konnte ich die Planung für die einzelnen Softwarekomponenten schnell dokumentarisch festhalten. Mithilfe von Crates.io suchte ich notwendige Libraries zusammen und machte mich schlau über geeignete Libraries für Arduino, wie zum Beispiel den PubSubClient für die MQTT-Kommunikation. Anfangs hatte ich Schwierigkeiten, die Programmierung des Rust-Clients für MQTT zu verstehen, doch durch das gründliche Lesen der Dokumentation lösten sich diese Unklarheiten schnell.</w:t>
            </w:r>
          </w:p>
          <w:p w14:paraId="04BBE89A" w14:textId="6C112242" w:rsidR="00B71B56" w:rsidRPr="00B71B56" w:rsidRDefault="00B71B56" w:rsidP="00B71B56">
            <w:pPr>
              <w:rPr>
                <w:szCs w:val="24"/>
              </w:rPr>
            </w:pPr>
            <w:r w:rsidRPr="00B71B56">
              <w:rPr>
                <w:szCs w:val="24"/>
              </w:rPr>
              <w:t>Die Erstellung eines detaillierten Zeitplans war eine etwas komplexere Aufgabe, da es mir oft schwerfällt, passende Bezeichnungen für Arbeitspakete zu finden. Dennoch verlief der Prozess insgesamt reibungslos und half mir, einen klaren Überblick über den Projektverlauf zu behalten.</w:t>
            </w:r>
          </w:p>
          <w:p w14:paraId="4E274E8C" w14:textId="1E480A6F" w:rsidR="00B71B56" w:rsidRPr="00B71B56" w:rsidRDefault="00B71B56" w:rsidP="00B71B56">
            <w:pPr>
              <w:rPr>
                <w:szCs w:val="24"/>
              </w:rPr>
            </w:pPr>
            <w:r w:rsidRPr="00B71B56">
              <w:rPr>
                <w:szCs w:val="24"/>
              </w:rPr>
              <w:t>Die Ausarbeitung der Systemarchitektur basierte stark auf der zuvor spezifizierten Software. Dieser Schritt war grö</w:t>
            </w:r>
            <w:r w:rsidR="00014198">
              <w:rPr>
                <w:szCs w:val="24"/>
              </w:rPr>
              <w:t>ss</w:t>
            </w:r>
            <w:r w:rsidRPr="00B71B56">
              <w:rPr>
                <w:szCs w:val="24"/>
              </w:rPr>
              <w:t>tenteils dokumentarisch, und mithilfe von Draw.io konnte ich die Systemarchitektur visuell darstellen, was den Prozess erleichterte.</w:t>
            </w:r>
          </w:p>
          <w:p w14:paraId="10085EF1" w14:textId="17B18085" w:rsidR="00B71B56" w:rsidRPr="00B71B56" w:rsidRDefault="00B71B56" w:rsidP="00B71B56">
            <w:pPr>
              <w:rPr>
                <w:szCs w:val="24"/>
              </w:rPr>
            </w:pPr>
            <w:r w:rsidRPr="00B71B56">
              <w:rPr>
                <w:szCs w:val="24"/>
              </w:rPr>
              <w:t>Der Entwurf eines Testdrucks, um die Abmessungen zu überprüfen, war eine neue Erfahrung für mich, da ich noch nie zuvor mit Tinkercad gearbeitet hatte. Die Plattform erwies sich jedoch als sehr benutzerfreundlich, und ich konnte meinen ersten Sketch problemlos erstellen.</w:t>
            </w:r>
          </w:p>
          <w:p w14:paraId="3E74E98C" w14:textId="147E6266" w:rsidR="004A0908" w:rsidRPr="001770BE" w:rsidRDefault="00B71B56" w:rsidP="00B71B56">
            <w:pPr>
              <w:rPr>
                <w:szCs w:val="24"/>
              </w:rPr>
            </w:pPr>
            <w:r w:rsidRPr="00B71B56">
              <w:rPr>
                <w:szCs w:val="24"/>
              </w:rPr>
              <w:t>Insgesamt war die Woche geprägt von einer guten Vorbereitung und klaren Vorstellungen, was die einzelnen Schritte erleichterte. Trotz kleinerer Herausforderungen konnte ich alle Aufgaben erfolgreich bewältigen und dabei neue Erfahrungen und Kenntnisse sammeln.</w:t>
            </w:r>
            <w:r w:rsidRPr="00B71B56">
              <w:rPr>
                <w:noProof/>
                <w:szCs w:val="24"/>
              </w:rPr>
              <w:t xml:space="preserve"> </w:t>
            </w:r>
          </w:p>
        </w:tc>
      </w:tr>
    </w:tbl>
    <w:p w14:paraId="77E82AF4" w14:textId="77777777" w:rsidR="003F5C52" w:rsidRDefault="003F5C52">
      <w:r>
        <w:br w:type="page"/>
      </w:r>
    </w:p>
    <w:tbl>
      <w:tblPr>
        <w:tblStyle w:val="Tabellenraster"/>
        <w:tblW w:w="9633" w:type="dxa"/>
        <w:tblCellMar>
          <w:top w:w="113" w:type="dxa"/>
          <w:bottom w:w="57" w:type="dxa"/>
        </w:tblCellMar>
        <w:tblLook w:val="04A0" w:firstRow="1" w:lastRow="0" w:firstColumn="1" w:lastColumn="0" w:noHBand="0" w:noVBand="1"/>
      </w:tblPr>
      <w:tblGrid>
        <w:gridCol w:w="9633"/>
      </w:tblGrid>
      <w:tr w:rsidR="005C1382" w:rsidRPr="001770BE" w14:paraId="66DCF7FE" w14:textId="77777777" w:rsidTr="000D5533">
        <w:tc>
          <w:tcPr>
            <w:tcW w:w="9633" w:type="dxa"/>
            <w:shd w:val="clear" w:color="auto" w:fill="FFFFFF" w:themeFill="background1"/>
          </w:tcPr>
          <w:p w14:paraId="1540828C" w14:textId="0F9C3D4B" w:rsidR="005C1382" w:rsidRPr="001770BE" w:rsidRDefault="005C1382" w:rsidP="005C1382">
            <w:pPr>
              <w:rPr>
                <w:szCs w:val="24"/>
              </w:rPr>
            </w:pPr>
            <w:r w:rsidRPr="001770BE">
              <w:rPr>
                <w:b/>
                <w:bCs/>
                <w:szCs w:val="24"/>
              </w:rPr>
              <w:lastRenderedPageBreak/>
              <w:t>Nächster Schritt</w:t>
            </w:r>
          </w:p>
        </w:tc>
      </w:tr>
      <w:tr w:rsidR="005C1382" w:rsidRPr="001770BE" w14:paraId="6B41F501" w14:textId="77777777" w:rsidTr="000D5533">
        <w:tc>
          <w:tcPr>
            <w:tcW w:w="9633" w:type="dxa"/>
            <w:shd w:val="clear" w:color="auto" w:fill="FFFFFF" w:themeFill="background1"/>
          </w:tcPr>
          <w:p w14:paraId="2C4A0100" w14:textId="77777777" w:rsidR="005C1382" w:rsidRPr="001770BE" w:rsidRDefault="005C1382" w:rsidP="005C1382">
            <w:pPr>
              <w:pStyle w:val="Listenabsatz"/>
              <w:numPr>
                <w:ilvl w:val="0"/>
                <w:numId w:val="40"/>
              </w:numPr>
              <w:rPr>
                <w:szCs w:val="24"/>
              </w:rPr>
            </w:pPr>
            <w:r w:rsidRPr="001770BE">
              <w:rPr>
                <w:szCs w:val="24"/>
              </w:rPr>
              <w:t>Die Dokumentation der Planung nochmal etwas Abrunden</w:t>
            </w:r>
          </w:p>
          <w:p w14:paraId="34A414A8" w14:textId="77777777" w:rsidR="00681963" w:rsidRPr="001770BE" w:rsidRDefault="005C1382" w:rsidP="005C1382">
            <w:pPr>
              <w:pStyle w:val="Listenabsatz"/>
              <w:numPr>
                <w:ilvl w:val="0"/>
                <w:numId w:val="40"/>
              </w:numPr>
              <w:rPr>
                <w:szCs w:val="24"/>
              </w:rPr>
            </w:pPr>
            <w:r w:rsidRPr="001770BE">
              <w:rPr>
                <w:szCs w:val="24"/>
              </w:rPr>
              <w:t>Die Entscheidung für die Komponenten nachvollziehbar Dokumentieren</w:t>
            </w:r>
          </w:p>
          <w:p w14:paraId="15D6C4A0" w14:textId="54B81254" w:rsidR="005C1382" w:rsidRPr="001770BE" w:rsidRDefault="005C1382" w:rsidP="005C1382">
            <w:pPr>
              <w:pStyle w:val="Listenabsatz"/>
              <w:numPr>
                <w:ilvl w:val="0"/>
                <w:numId w:val="40"/>
              </w:numPr>
              <w:rPr>
                <w:szCs w:val="24"/>
              </w:rPr>
            </w:pPr>
            <w:r w:rsidRPr="001770BE">
              <w:rPr>
                <w:szCs w:val="24"/>
              </w:rPr>
              <w:t>Begin der Realisierung</w:t>
            </w:r>
          </w:p>
        </w:tc>
      </w:tr>
    </w:tbl>
    <w:p w14:paraId="0AEB5708" w14:textId="7DCD6620" w:rsidR="009131F9" w:rsidRPr="001770BE" w:rsidRDefault="00794D37" w:rsidP="005C1382">
      <w:pPr>
        <w:pStyle w:val="Beschriftung"/>
        <w:ind w:left="0" w:firstLine="0"/>
      </w:pPr>
      <w:r>
        <w:fldChar w:fldCharType="begin"/>
      </w:r>
      <w:r>
        <w:instrText xml:space="preserve"> SEQ Tabelle \* ARABIC </w:instrText>
      </w:r>
      <w:r>
        <w:fldChar w:fldCharType="separate"/>
      </w:r>
      <w:bookmarkStart w:id="21" w:name="_Toc169228415"/>
      <w:r w:rsidR="00923ED8">
        <w:rPr>
          <w:noProof/>
        </w:rPr>
        <w:t>4</w:t>
      </w:r>
      <w:r>
        <w:fldChar w:fldCharType="end"/>
      </w:r>
      <w:r w:rsidR="001A2A28" w:rsidRPr="001770BE">
        <w:t xml:space="preserve"> - Arbeitsrapport 20.05 – 26.05</w:t>
      </w:r>
      <w:bookmarkEnd w:id="21"/>
    </w:p>
    <w:p w14:paraId="13B3B972" w14:textId="7FE6F1D4" w:rsidR="009131F9" w:rsidRPr="001770BE" w:rsidRDefault="009131F9" w:rsidP="009131F9">
      <w:r w:rsidRPr="001770BE">
        <w:br w:type="page"/>
      </w:r>
    </w:p>
    <w:p w14:paraId="641F6133" w14:textId="38A19858" w:rsidR="00B33B4F" w:rsidRPr="001770BE" w:rsidRDefault="00B33B4F" w:rsidP="00B33B4F">
      <w:pPr>
        <w:pStyle w:val="berschrift2"/>
      </w:pPr>
      <w:bookmarkStart w:id="22" w:name="_Toc169228326"/>
      <w:r w:rsidRPr="001770BE">
        <w:lastRenderedPageBreak/>
        <w:t>Woche 3: 27.05 – 02.06</w:t>
      </w:r>
      <w:bookmarkEnd w:id="22"/>
    </w:p>
    <w:tbl>
      <w:tblPr>
        <w:tblStyle w:val="Tabellenraster"/>
        <w:tblW w:w="9633" w:type="dxa"/>
        <w:tblCellMar>
          <w:top w:w="113" w:type="dxa"/>
          <w:bottom w:w="57" w:type="dxa"/>
        </w:tblCellMar>
        <w:tblLook w:val="04A0" w:firstRow="1" w:lastRow="0" w:firstColumn="1" w:lastColumn="0" w:noHBand="0" w:noVBand="1"/>
      </w:tblPr>
      <w:tblGrid>
        <w:gridCol w:w="6799"/>
        <w:gridCol w:w="1417"/>
        <w:gridCol w:w="1417"/>
      </w:tblGrid>
      <w:tr w:rsidR="009131F9" w:rsidRPr="001770BE" w14:paraId="0E2728E4" w14:textId="77777777" w:rsidTr="000D5533">
        <w:trPr>
          <w:trHeight w:val="20"/>
        </w:trPr>
        <w:tc>
          <w:tcPr>
            <w:tcW w:w="6799" w:type="dxa"/>
            <w:shd w:val="clear" w:color="auto" w:fill="F2F2F2" w:themeFill="background1" w:themeFillShade="F2"/>
            <w:vAlign w:val="center"/>
          </w:tcPr>
          <w:p w14:paraId="15630640" w14:textId="77777777" w:rsidR="009131F9" w:rsidRPr="001770BE" w:rsidRDefault="009131F9" w:rsidP="000D5533">
            <w:pPr>
              <w:rPr>
                <w:b/>
                <w:bCs/>
                <w:sz w:val="28"/>
                <w:szCs w:val="28"/>
              </w:rPr>
            </w:pPr>
            <w:r w:rsidRPr="001770BE">
              <w:rPr>
                <w:b/>
                <w:bCs/>
                <w:sz w:val="28"/>
                <w:szCs w:val="28"/>
              </w:rPr>
              <w:t>Aktivität</w:t>
            </w:r>
          </w:p>
        </w:tc>
        <w:tc>
          <w:tcPr>
            <w:tcW w:w="1417" w:type="dxa"/>
            <w:shd w:val="clear" w:color="auto" w:fill="F2F2F2" w:themeFill="background1" w:themeFillShade="F2"/>
            <w:vAlign w:val="center"/>
          </w:tcPr>
          <w:p w14:paraId="12F380F9" w14:textId="77777777" w:rsidR="009131F9" w:rsidRPr="001770BE" w:rsidRDefault="009131F9" w:rsidP="000D5533">
            <w:r w:rsidRPr="001770BE">
              <w:t>Aufwand</w:t>
            </w:r>
            <w:r w:rsidRPr="001770BE">
              <w:br/>
              <w:t>geplant (h)</w:t>
            </w:r>
          </w:p>
        </w:tc>
        <w:tc>
          <w:tcPr>
            <w:tcW w:w="1417" w:type="dxa"/>
            <w:shd w:val="clear" w:color="auto" w:fill="F2F2F2" w:themeFill="background1" w:themeFillShade="F2"/>
            <w:vAlign w:val="center"/>
          </w:tcPr>
          <w:p w14:paraId="22A77B05" w14:textId="77777777" w:rsidR="009131F9" w:rsidRPr="001770BE" w:rsidRDefault="009131F9" w:rsidP="000D5533">
            <w:r w:rsidRPr="001770BE">
              <w:t>Aufwand</w:t>
            </w:r>
            <w:r w:rsidRPr="001770BE">
              <w:br/>
              <w:t>effektiv (h)</w:t>
            </w:r>
          </w:p>
        </w:tc>
      </w:tr>
      <w:tr w:rsidR="009131F9" w:rsidRPr="001770BE" w14:paraId="2B3D8367" w14:textId="77777777" w:rsidTr="000D5533">
        <w:tc>
          <w:tcPr>
            <w:tcW w:w="6799" w:type="dxa"/>
          </w:tcPr>
          <w:p w14:paraId="0F585D8A" w14:textId="2F79953D" w:rsidR="009131F9" w:rsidRPr="001770BE" w:rsidRDefault="00A760DA" w:rsidP="000D5533">
            <w:r w:rsidRPr="001770BE">
              <w:t>Planung abschliessen, Entscheiden und mit der Realisierung Beginen</w:t>
            </w:r>
          </w:p>
        </w:tc>
        <w:tc>
          <w:tcPr>
            <w:tcW w:w="1417" w:type="dxa"/>
          </w:tcPr>
          <w:p w14:paraId="4C093F23" w14:textId="58EDE120" w:rsidR="009131F9" w:rsidRPr="001770BE" w:rsidRDefault="000D3DF5" w:rsidP="000D5533">
            <w:r w:rsidRPr="001770BE">
              <w:t>1</w:t>
            </w:r>
            <w:r w:rsidR="00AC0232" w:rsidRPr="001770BE">
              <w:t>0.8</w:t>
            </w:r>
          </w:p>
        </w:tc>
        <w:tc>
          <w:tcPr>
            <w:tcW w:w="1417" w:type="dxa"/>
          </w:tcPr>
          <w:p w14:paraId="19C810E9" w14:textId="712A0DA0" w:rsidR="009131F9" w:rsidRPr="001770BE" w:rsidRDefault="00163B89" w:rsidP="000D5533">
            <w:r>
              <w:t>12.5</w:t>
            </w:r>
          </w:p>
        </w:tc>
      </w:tr>
      <w:tr w:rsidR="009131F9" w:rsidRPr="001770BE" w14:paraId="3D9B5F2A" w14:textId="77777777" w:rsidTr="000D5533">
        <w:tc>
          <w:tcPr>
            <w:tcW w:w="9633" w:type="dxa"/>
            <w:gridSpan w:val="3"/>
            <w:shd w:val="clear" w:color="auto" w:fill="FFFFFF" w:themeFill="background1"/>
          </w:tcPr>
          <w:p w14:paraId="71E6C834" w14:textId="273A6EB1" w:rsidR="009131F9" w:rsidRPr="001770BE" w:rsidRDefault="00C15E82" w:rsidP="000D5533">
            <w:pPr>
              <w:rPr>
                <w:b/>
                <w:bCs/>
                <w:szCs w:val="24"/>
              </w:rPr>
            </w:pPr>
            <w:r w:rsidRPr="001770BE">
              <w:rPr>
                <w:b/>
                <w:bCs/>
                <w:szCs w:val="24"/>
              </w:rPr>
              <w:t>Wochenablauf</w:t>
            </w:r>
          </w:p>
        </w:tc>
      </w:tr>
      <w:tr w:rsidR="009131F9" w:rsidRPr="001770BE" w14:paraId="3A9B7BAC" w14:textId="77777777" w:rsidTr="000D5533">
        <w:tc>
          <w:tcPr>
            <w:tcW w:w="9633" w:type="dxa"/>
            <w:gridSpan w:val="3"/>
            <w:shd w:val="clear" w:color="auto" w:fill="FFFFFF" w:themeFill="background1"/>
          </w:tcPr>
          <w:p w14:paraId="16005416" w14:textId="2AC5C15F" w:rsidR="009131F9" w:rsidRPr="001770BE" w:rsidRDefault="00234996" w:rsidP="003F5C52">
            <w:pPr>
              <w:pStyle w:val="Listenabsatz"/>
              <w:numPr>
                <w:ilvl w:val="0"/>
                <w:numId w:val="40"/>
              </w:numPr>
              <w:spacing w:line="276" w:lineRule="auto"/>
              <w:rPr>
                <w:szCs w:val="24"/>
              </w:rPr>
            </w:pPr>
            <w:r w:rsidRPr="00234996">
              <w:rPr>
                <w:szCs w:val="24"/>
              </w:rPr>
              <w:t>Testkonzept für das fertige System erstellen</w:t>
            </w:r>
          </w:p>
          <w:p w14:paraId="69F8C4DB" w14:textId="77777777" w:rsidR="005C1382" w:rsidRPr="001770BE" w:rsidRDefault="00B71E71" w:rsidP="005C1382">
            <w:pPr>
              <w:pStyle w:val="Listenabsatz"/>
              <w:numPr>
                <w:ilvl w:val="0"/>
                <w:numId w:val="40"/>
              </w:numPr>
              <w:rPr>
                <w:szCs w:val="24"/>
              </w:rPr>
            </w:pPr>
            <w:r w:rsidRPr="001770BE">
              <w:rPr>
                <w:szCs w:val="24"/>
              </w:rPr>
              <w:t>Entscheidungen erläutern</w:t>
            </w:r>
          </w:p>
          <w:p w14:paraId="4F143800" w14:textId="536AF31B" w:rsidR="005C1382" w:rsidRPr="001770BE" w:rsidRDefault="005C1382" w:rsidP="005C1382">
            <w:pPr>
              <w:pStyle w:val="Listenabsatz"/>
              <w:numPr>
                <w:ilvl w:val="0"/>
                <w:numId w:val="40"/>
              </w:numPr>
              <w:rPr>
                <w:szCs w:val="24"/>
              </w:rPr>
            </w:pPr>
            <w:r w:rsidRPr="001770BE">
              <w:rPr>
                <w:szCs w:val="24"/>
              </w:rPr>
              <w:t>Schaffung des Behälters für die Wassersteuerung</w:t>
            </w:r>
          </w:p>
          <w:p w14:paraId="39571B5B" w14:textId="1AA30A6F" w:rsidR="005C1382" w:rsidRPr="001770BE" w:rsidRDefault="006A5A30" w:rsidP="000511C5">
            <w:pPr>
              <w:pStyle w:val="Listenabsatz"/>
              <w:numPr>
                <w:ilvl w:val="0"/>
                <w:numId w:val="40"/>
              </w:numPr>
              <w:rPr>
                <w:szCs w:val="24"/>
              </w:rPr>
            </w:pPr>
            <w:r>
              <w:rPr>
                <w:szCs w:val="24"/>
              </w:rPr>
              <w:t xml:space="preserve">Schreiben </w:t>
            </w:r>
            <w:r w:rsidR="00F55046">
              <w:rPr>
                <w:szCs w:val="24"/>
              </w:rPr>
              <w:t>der</w:t>
            </w:r>
            <w:r w:rsidR="00CE3427">
              <w:rPr>
                <w:szCs w:val="24"/>
              </w:rPr>
              <w:t xml:space="preserve"> initial</w:t>
            </w:r>
            <w:r w:rsidR="00F55046">
              <w:rPr>
                <w:szCs w:val="24"/>
              </w:rPr>
              <w:t xml:space="preserve"> Steuerungssoftware für beide Komponenten</w:t>
            </w:r>
          </w:p>
          <w:p w14:paraId="0C9E93DF" w14:textId="66689E26" w:rsidR="009E4CF8" w:rsidRPr="001770BE" w:rsidRDefault="009E4CF8" w:rsidP="000511C5">
            <w:pPr>
              <w:pStyle w:val="Listenabsatz"/>
              <w:numPr>
                <w:ilvl w:val="0"/>
                <w:numId w:val="40"/>
              </w:numPr>
              <w:rPr>
                <w:szCs w:val="24"/>
              </w:rPr>
            </w:pPr>
            <w:r w:rsidRPr="001770BE">
              <w:rPr>
                <w:szCs w:val="24"/>
              </w:rPr>
              <w:t>Initialversion des MQTT Servers</w:t>
            </w:r>
          </w:p>
        </w:tc>
      </w:tr>
      <w:tr w:rsidR="009131F9" w:rsidRPr="001770BE" w14:paraId="46B87557" w14:textId="77777777" w:rsidTr="000D5533">
        <w:tc>
          <w:tcPr>
            <w:tcW w:w="9633" w:type="dxa"/>
            <w:gridSpan w:val="3"/>
            <w:shd w:val="clear" w:color="auto" w:fill="FFFFFF" w:themeFill="background1"/>
          </w:tcPr>
          <w:p w14:paraId="79E44F05" w14:textId="77777777" w:rsidR="009131F9" w:rsidRPr="001770BE" w:rsidRDefault="009131F9" w:rsidP="000D5533">
            <w:pPr>
              <w:rPr>
                <w:b/>
                <w:bCs/>
                <w:szCs w:val="24"/>
              </w:rPr>
            </w:pPr>
            <w:r w:rsidRPr="001770BE">
              <w:rPr>
                <w:b/>
                <w:bCs/>
                <w:szCs w:val="24"/>
              </w:rPr>
              <w:t>Hilfestellung</w:t>
            </w:r>
          </w:p>
        </w:tc>
      </w:tr>
      <w:tr w:rsidR="009131F9" w:rsidRPr="001770BE" w14:paraId="4DD91F27" w14:textId="77777777" w:rsidTr="000D5533">
        <w:tc>
          <w:tcPr>
            <w:tcW w:w="9633" w:type="dxa"/>
            <w:gridSpan w:val="3"/>
            <w:shd w:val="clear" w:color="auto" w:fill="FFFFFF" w:themeFill="background1"/>
          </w:tcPr>
          <w:p w14:paraId="6357C852" w14:textId="7E5C2453" w:rsidR="00E44D70" w:rsidRPr="00E44D70" w:rsidRDefault="00E44D70" w:rsidP="00E44D70">
            <w:pPr>
              <w:pStyle w:val="Listenabsatz"/>
              <w:numPr>
                <w:ilvl w:val="0"/>
                <w:numId w:val="40"/>
              </w:numPr>
              <w:spacing w:line="276" w:lineRule="auto"/>
              <w:rPr>
                <w:szCs w:val="24"/>
              </w:rPr>
            </w:pPr>
            <w:r>
              <w:rPr>
                <w:szCs w:val="24"/>
              </w:rPr>
              <w:t>Erstellte Planung</w:t>
            </w:r>
          </w:p>
          <w:p w14:paraId="3D5A5FA6" w14:textId="1F06CF9F" w:rsidR="009131F9" w:rsidRPr="001770BE" w:rsidRDefault="00B71437" w:rsidP="00B71437">
            <w:pPr>
              <w:pStyle w:val="Listenabsatz"/>
              <w:numPr>
                <w:ilvl w:val="0"/>
                <w:numId w:val="40"/>
              </w:numPr>
              <w:rPr>
                <w:szCs w:val="24"/>
              </w:rPr>
            </w:pPr>
            <w:r w:rsidRPr="001770BE">
              <w:rPr>
                <w:szCs w:val="24"/>
              </w:rPr>
              <w:t>GPT</w:t>
            </w:r>
          </w:p>
          <w:p w14:paraId="7052C412" w14:textId="77777777" w:rsidR="003F5C52" w:rsidRPr="001770BE" w:rsidRDefault="00B71437" w:rsidP="003F5C52">
            <w:pPr>
              <w:pStyle w:val="Listenabsatz"/>
              <w:numPr>
                <w:ilvl w:val="0"/>
                <w:numId w:val="40"/>
              </w:numPr>
              <w:spacing w:line="276" w:lineRule="auto"/>
              <w:rPr>
                <w:szCs w:val="24"/>
              </w:rPr>
            </w:pPr>
            <w:r w:rsidRPr="001770BE">
              <w:rPr>
                <w:szCs w:val="24"/>
              </w:rPr>
              <w:t>Internet</w:t>
            </w:r>
          </w:p>
          <w:p w14:paraId="2D7A74A1" w14:textId="3238D030" w:rsidR="00B71437" w:rsidRPr="001770BE" w:rsidRDefault="003F5C52" w:rsidP="003F5C52">
            <w:pPr>
              <w:pStyle w:val="Listenabsatz"/>
              <w:numPr>
                <w:ilvl w:val="0"/>
                <w:numId w:val="40"/>
              </w:numPr>
              <w:rPr>
                <w:szCs w:val="24"/>
              </w:rPr>
            </w:pPr>
            <w:r w:rsidRPr="001770BE">
              <w:rPr>
                <w:szCs w:val="24"/>
              </w:rPr>
              <w:t>Unterlagen des Testing Moduls</w:t>
            </w:r>
          </w:p>
        </w:tc>
      </w:tr>
      <w:tr w:rsidR="005C1382" w:rsidRPr="001770BE" w14:paraId="41D77F3C" w14:textId="77777777" w:rsidTr="000D5533">
        <w:tc>
          <w:tcPr>
            <w:tcW w:w="9633" w:type="dxa"/>
            <w:gridSpan w:val="3"/>
            <w:shd w:val="clear" w:color="auto" w:fill="FFFFFF" w:themeFill="background1"/>
          </w:tcPr>
          <w:p w14:paraId="5D091E2D" w14:textId="1EEE185E" w:rsidR="005C1382" w:rsidRPr="001770BE" w:rsidRDefault="005C1382" w:rsidP="005C1382">
            <w:pPr>
              <w:rPr>
                <w:szCs w:val="24"/>
              </w:rPr>
            </w:pPr>
            <w:r w:rsidRPr="001770BE">
              <w:rPr>
                <w:b/>
                <w:bCs/>
                <w:szCs w:val="24"/>
              </w:rPr>
              <w:t>Reflektion</w:t>
            </w:r>
          </w:p>
        </w:tc>
      </w:tr>
      <w:tr w:rsidR="005C1382" w:rsidRPr="001770BE" w14:paraId="48D9D78F" w14:textId="77777777" w:rsidTr="000D5533">
        <w:tc>
          <w:tcPr>
            <w:tcW w:w="9633" w:type="dxa"/>
            <w:gridSpan w:val="3"/>
            <w:shd w:val="clear" w:color="auto" w:fill="FFFFFF" w:themeFill="background1"/>
          </w:tcPr>
          <w:p w14:paraId="4772BC8D" w14:textId="6BB0190D" w:rsidR="005B142F" w:rsidRPr="00CE3427" w:rsidRDefault="00CE3427" w:rsidP="00CE3427">
            <w:pPr>
              <w:rPr>
                <w:szCs w:val="24"/>
              </w:rPr>
            </w:pPr>
            <w:r w:rsidRPr="00CE3427">
              <w:rPr>
                <w:szCs w:val="24"/>
              </w:rPr>
              <w:t>In dieser Woche habe ich intensiv an verschiedenen Aspekten meines Projekts gearbeitet, was sowohl Herausforderungen als auch wertvolle Lernerfahrungen mit sich brachte. Zu Beginn habe ich das Testkonzept für das fertige System erstellt. Dabei konzentrierte ich mich darauf, sinnvolle Test Cases zu entwickeln, die als Anhaltspunkte während der Systementwicklung dienen. Diese Methode half mir sicherzustellen, dass die Kernpunkte meiner Applikation immer funktionieren.</w:t>
            </w:r>
          </w:p>
          <w:p w14:paraId="66BD1737" w14:textId="397E447C" w:rsidR="00CE3427" w:rsidRPr="00CE3427" w:rsidRDefault="00CE3427" w:rsidP="00CE3427">
            <w:pPr>
              <w:rPr>
                <w:szCs w:val="24"/>
              </w:rPr>
            </w:pPr>
            <w:r w:rsidRPr="00CE3427">
              <w:rPr>
                <w:szCs w:val="24"/>
              </w:rPr>
              <w:t>Während der Dokumentation erläuterte ich die getroffenen Entscheidungen detailliert, besonders im Bereich des Messagings und der verwendeten Tools. Dieser Prozess erforderte eine klare und logische Darstellung meiner Gedanken und Entscheidungen, was mir gut gelungen ist.</w:t>
            </w:r>
          </w:p>
          <w:p w14:paraId="060A01DF" w14:textId="7184B9AC" w:rsidR="00CE3427" w:rsidRPr="00CE3427" w:rsidRDefault="00CE3427" w:rsidP="00CE3427">
            <w:pPr>
              <w:rPr>
                <w:szCs w:val="24"/>
              </w:rPr>
            </w:pPr>
            <w:r w:rsidRPr="00CE3427">
              <w:rPr>
                <w:szCs w:val="24"/>
              </w:rPr>
              <w:t xml:space="preserve">Die Schaffung des Behälters für die Wassersteuerung war eine besonders interessante Aufgabe. Ich verwendete ein altes </w:t>
            </w:r>
            <w:r w:rsidR="005B142F">
              <w:rPr>
                <w:szCs w:val="24"/>
              </w:rPr>
              <w:t>Tupperware</w:t>
            </w:r>
            <w:r w:rsidRPr="00CE3427">
              <w:rPr>
                <w:szCs w:val="24"/>
              </w:rPr>
              <w:t>, das ich entsprechend präparierte, um die Schaltung vor Witterungseinflüssen zu schützen. Dieser Prozess ermöglichte es mir, kreativ zu sein und eine praktische sowie kosteneffiziente Lösung zu finden. Die Arbeit daran war für mich einfach und bereichernd.</w:t>
            </w:r>
          </w:p>
          <w:p w14:paraId="30E6D35D" w14:textId="5F5EFD82" w:rsidR="00CE3427" w:rsidRPr="00CE3427" w:rsidRDefault="00CE3427" w:rsidP="00CE3427">
            <w:pPr>
              <w:rPr>
                <w:szCs w:val="24"/>
              </w:rPr>
            </w:pPr>
            <w:r w:rsidRPr="00CE3427">
              <w:rPr>
                <w:szCs w:val="24"/>
              </w:rPr>
              <w:t>Beim Schreiben der</w:t>
            </w:r>
            <w:r w:rsidR="005B142F">
              <w:rPr>
                <w:szCs w:val="24"/>
              </w:rPr>
              <w:t xml:space="preserve"> initialen </w:t>
            </w:r>
            <w:r w:rsidRPr="00CE3427">
              <w:rPr>
                <w:szCs w:val="24"/>
              </w:rPr>
              <w:t>Steuerungssoftware für beide Komponenten konnte ich meine Fähigkeiten weiterentwickeln. Obwohl es sich vorerst nur um eine Prototyp-Entwicklung handelte, war die grundlegende Funktionalität gegeben, und ich musste lediglich kleine Anpassungen vornehmen. Ein anfängliches Problem mit den LEDs des ESP8266-Chips konnte ich durch sorgfältiges Studium der Dokumentation lösen.</w:t>
            </w:r>
          </w:p>
          <w:p w14:paraId="25D5E88C" w14:textId="3DB64A60" w:rsidR="00CE3427" w:rsidRPr="00CE3427" w:rsidRDefault="00CE3427" w:rsidP="00CE3427">
            <w:pPr>
              <w:rPr>
                <w:szCs w:val="24"/>
              </w:rPr>
            </w:pPr>
            <w:r w:rsidRPr="00CE3427">
              <w:rPr>
                <w:szCs w:val="24"/>
              </w:rPr>
              <w:t>Die Erstellung der Initialversion des MQTT-Servers stellte eine weitere Herausforderung dar. Durch das gründliche Durchlesen der Dokumentation der MQTT-Library für Rust konnte ich jedoch schnell ein grundlegendes Konzept und einen funktionsfähigen Code für den Broker entwickeln. Dieser ist nun in einem separaten Projekt implementiert und soll gemä</w:t>
            </w:r>
            <w:r w:rsidR="00014198">
              <w:rPr>
                <w:szCs w:val="24"/>
              </w:rPr>
              <w:t>ss</w:t>
            </w:r>
            <w:r w:rsidRPr="00CE3427">
              <w:rPr>
                <w:szCs w:val="24"/>
              </w:rPr>
              <w:t xml:space="preserve"> der Planung über den </w:t>
            </w:r>
            <w:r w:rsidR="00B92C0E">
              <w:rPr>
                <w:szCs w:val="24"/>
              </w:rPr>
              <w:t>Hub</w:t>
            </w:r>
            <w:r w:rsidRPr="00CE3427">
              <w:rPr>
                <w:szCs w:val="24"/>
              </w:rPr>
              <w:t xml:space="preserve"> gestartet werden.</w:t>
            </w:r>
          </w:p>
          <w:p w14:paraId="304B0892" w14:textId="3C4A1494" w:rsidR="00CE3427" w:rsidRPr="00CE3427" w:rsidRDefault="00CE3427" w:rsidP="00CE3427">
            <w:pPr>
              <w:rPr>
                <w:szCs w:val="24"/>
              </w:rPr>
            </w:pPr>
            <w:r w:rsidRPr="00CE3427">
              <w:rPr>
                <w:szCs w:val="24"/>
              </w:rPr>
              <w:t>Zu guter Letzt nutzte ich verschiedene Hilfsmittel, die mir bei der Arbeit sehr halfen. Die Unterlagen des Testingsmoduls halfen mir, wichtige Aspekte der Testdeklaration abzudecken. GPT und das Internet dienten als allgemeine Ressourcen für nahezu jede Aufgabe. Die erstellte Planung war besonders für die Erschaffung des Testkonzepts sowie das Schreiben der Initialsteuerungssoftware und des MQTT-Servers von gro</w:t>
            </w:r>
            <w:r w:rsidR="00014198">
              <w:rPr>
                <w:szCs w:val="24"/>
              </w:rPr>
              <w:t>ss</w:t>
            </w:r>
            <w:r w:rsidRPr="00CE3427">
              <w:rPr>
                <w:szCs w:val="24"/>
              </w:rPr>
              <w:t>er Bedeutung.</w:t>
            </w:r>
          </w:p>
          <w:p w14:paraId="0EF42FC8" w14:textId="49948BA6" w:rsidR="00C70566" w:rsidRPr="00CE3427" w:rsidRDefault="00CE3427" w:rsidP="00CE3427">
            <w:pPr>
              <w:rPr>
                <w:szCs w:val="24"/>
                <w:lang w:val="de-CH"/>
              </w:rPr>
            </w:pPr>
            <w:r w:rsidRPr="00CE3427">
              <w:rPr>
                <w:szCs w:val="24"/>
              </w:rPr>
              <w:t>Insgesamt war die Woche sehr produktiv und lehrreich. Ich konnte sowohl technische als auch kreative Fähigkeiten weiterentwickeln und habe wertvolle Erfahrungen gesammelt, die mir in zukünftigen Projekten zugutekommen werden.</w:t>
            </w:r>
          </w:p>
        </w:tc>
      </w:tr>
    </w:tbl>
    <w:p w14:paraId="5A718CD0" w14:textId="77777777" w:rsidR="005B142F" w:rsidRDefault="005B142F">
      <w:r>
        <w:br w:type="page"/>
      </w:r>
    </w:p>
    <w:tbl>
      <w:tblPr>
        <w:tblStyle w:val="Tabellenraster"/>
        <w:tblW w:w="9633" w:type="dxa"/>
        <w:tblCellMar>
          <w:top w:w="113" w:type="dxa"/>
          <w:bottom w:w="57" w:type="dxa"/>
        </w:tblCellMar>
        <w:tblLook w:val="04A0" w:firstRow="1" w:lastRow="0" w:firstColumn="1" w:lastColumn="0" w:noHBand="0" w:noVBand="1"/>
      </w:tblPr>
      <w:tblGrid>
        <w:gridCol w:w="9633"/>
      </w:tblGrid>
      <w:tr w:rsidR="005C1382" w:rsidRPr="001770BE" w14:paraId="33F4A95E" w14:textId="77777777" w:rsidTr="000D5533">
        <w:tc>
          <w:tcPr>
            <w:tcW w:w="9633" w:type="dxa"/>
            <w:shd w:val="clear" w:color="auto" w:fill="FFFFFF" w:themeFill="background1"/>
          </w:tcPr>
          <w:p w14:paraId="7CF090EC" w14:textId="5DBDEE73" w:rsidR="005C1382" w:rsidRPr="001770BE" w:rsidRDefault="005C1382" w:rsidP="005C1382">
            <w:pPr>
              <w:rPr>
                <w:szCs w:val="24"/>
              </w:rPr>
            </w:pPr>
            <w:r w:rsidRPr="001770BE">
              <w:rPr>
                <w:b/>
                <w:bCs/>
                <w:szCs w:val="24"/>
              </w:rPr>
              <w:lastRenderedPageBreak/>
              <w:t>Nächster Schritt</w:t>
            </w:r>
          </w:p>
        </w:tc>
      </w:tr>
      <w:tr w:rsidR="005C1382" w:rsidRPr="001770BE" w14:paraId="3205D8B4" w14:textId="77777777" w:rsidTr="000D5533">
        <w:tc>
          <w:tcPr>
            <w:tcW w:w="9633" w:type="dxa"/>
            <w:shd w:val="clear" w:color="auto" w:fill="FFFFFF" w:themeFill="background1"/>
          </w:tcPr>
          <w:p w14:paraId="57E585BD" w14:textId="77777777" w:rsidR="005C1382" w:rsidRPr="001770BE" w:rsidRDefault="005C1382" w:rsidP="005C1382">
            <w:pPr>
              <w:pStyle w:val="Listenabsatz"/>
              <w:numPr>
                <w:ilvl w:val="0"/>
                <w:numId w:val="40"/>
              </w:numPr>
            </w:pPr>
            <w:r w:rsidRPr="001770BE">
              <w:t>Prototyp Realisieren</w:t>
            </w:r>
          </w:p>
          <w:p w14:paraId="74A9D2B8" w14:textId="30B62CE8" w:rsidR="005C1382" w:rsidRPr="001770BE" w:rsidRDefault="005C1382" w:rsidP="005C1382">
            <w:pPr>
              <w:pStyle w:val="Listenabsatz"/>
              <w:numPr>
                <w:ilvl w:val="0"/>
                <w:numId w:val="40"/>
              </w:numPr>
            </w:pPr>
            <w:r w:rsidRPr="001770BE">
              <w:t>Begin der Auswertung</w:t>
            </w:r>
          </w:p>
        </w:tc>
      </w:tr>
    </w:tbl>
    <w:p w14:paraId="4D1763F8" w14:textId="742A7456" w:rsidR="009131F9" w:rsidRPr="001770BE" w:rsidRDefault="00794D37" w:rsidP="001A2A28">
      <w:pPr>
        <w:pStyle w:val="Beschriftung"/>
      </w:pPr>
      <w:r>
        <w:fldChar w:fldCharType="begin"/>
      </w:r>
      <w:r>
        <w:instrText xml:space="preserve"> SEQ Tabelle \* ARABIC </w:instrText>
      </w:r>
      <w:r>
        <w:fldChar w:fldCharType="separate"/>
      </w:r>
      <w:bookmarkStart w:id="23" w:name="_Toc169228416"/>
      <w:r w:rsidR="00923ED8">
        <w:rPr>
          <w:noProof/>
        </w:rPr>
        <w:t>5</w:t>
      </w:r>
      <w:r>
        <w:fldChar w:fldCharType="end"/>
      </w:r>
      <w:r w:rsidR="001A2A28" w:rsidRPr="001770BE">
        <w:t xml:space="preserve"> - Arbeitsrapport 27.05 – 02.06</w:t>
      </w:r>
      <w:bookmarkEnd w:id="23"/>
    </w:p>
    <w:p w14:paraId="1C90547A" w14:textId="29C4B01E" w:rsidR="009E4CF8" w:rsidRPr="001770BE" w:rsidRDefault="009E4CF8" w:rsidP="009E4CF8">
      <w:r w:rsidRPr="001770BE">
        <w:br w:type="page"/>
      </w:r>
    </w:p>
    <w:p w14:paraId="3D9BD449" w14:textId="1DD54CEA" w:rsidR="00B33B4F" w:rsidRPr="001770BE" w:rsidRDefault="00B33B4F" w:rsidP="00B33B4F">
      <w:pPr>
        <w:pStyle w:val="berschrift2"/>
      </w:pPr>
      <w:bookmarkStart w:id="24" w:name="_Toc169228327"/>
      <w:r w:rsidRPr="001770BE">
        <w:lastRenderedPageBreak/>
        <w:t>Woche 4: 03.05 – 09.06</w:t>
      </w:r>
      <w:bookmarkEnd w:id="24"/>
    </w:p>
    <w:tbl>
      <w:tblPr>
        <w:tblStyle w:val="Tabellenraster"/>
        <w:tblW w:w="9633" w:type="dxa"/>
        <w:tblCellMar>
          <w:top w:w="113" w:type="dxa"/>
          <w:bottom w:w="57" w:type="dxa"/>
        </w:tblCellMar>
        <w:tblLook w:val="04A0" w:firstRow="1" w:lastRow="0" w:firstColumn="1" w:lastColumn="0" w:noHBand="0" w:noVBand="1"/>
      </w:tblPr>
      <w:tblGrid>
        <w:gridCol w:w="6799"/>
        <w:gridCol w:w="1417"/>
        <w:gridCol w:w="1417"/>
      </w:tblGrid>
      <w:tr w:rsidR="009131F9" w:rsidRPr="001770BE" w14:paraId="25F7B62B" w14:textId="77777777" w:rsidTr="000D5533">
        <w:trPr>
          <w:trHeight w:val="20"/>
        </w:trPr>
        <w:tc>
          <w:tcPr>
            <w:tcW w:w="6799" w:type="dxa"/>
            <w:shd w:val="clear" w:color="auto" w:fill="F2F2F2" w:themeFill="background1" w:themeFillShade="F2"/>
            <w:vAlign w:val="center"/>
          </w:tcPr>
          <w:p w14:paraId="20E6B171" w14:textId="77777777" w:rsidR="009131F9" w:rsidRPr="001770BE" w:rsidRDefault="009131F9" w:rsidP="000D5533">
            <w:pPr>
              <w:rPr>
                <w:b/>
                <w:bCs/>
                <w:sz w:val="28"/>
                <w:szCs w:val="28"/>
              </w:rPr>
            </w:pPr>
            <w:r w:rsidRPr="001770BE">
              <w:rPr>
                <w:b/>
                <w:bCs/>
                <w:sz w:val="28"/>
                <w:szCs w:val="28"/>
              </w:rPr>
              <w:t>Aktivität</w:t>
            </w:r>
          </w:p>
        </w:tc>
        <w:tc>
          <w:tcPr>
            <w:tcW w:w="1417" w:type="dxa"/>
            <w:shd w:val="clear" w:color="auto" w:fill="F2F2F2" w:themeFill="background1" w:themeFillShade="F2"/>
            <w:vAlign w:val="center"/>
          </w:tcPr>
          <w:p w14:paraId="4D320A0D" w14:textId="77777777" w:rsidR="009131F9" w:rsidRPr="001770BE" w:rsidRDefault="009131F9" w:rsidP="000D5533">
            <w:r w:rsidRPr="001770BE">
              <w:t>Aufwand</w:t>
            </w:r>
            <w:r w:rsidRPr="001770BE">
              <w:br/>
              <w:t>geplant (h)</w:t>
            </w:r>
          </w:p>
        </w:tc>
        <w:tc>
          <w:tcPr>
            <w:tcW w:w="1417" w:type="dxa"/>
            <w:shd w:val="clear" w:color="auto" w:fill="F2F2F2" w:themeFill="background1" w:themeFillShade="F2"/>
            <w:vAlign w:val="center"/>
          </w:tcPr>
          <w:p w14:paraId="13B871F0" w14:textId="77777777" w:rsidR="009131F9" w:rsidRPr="001770BE" w:rsidRDefault="009131F9" w:rsidP="000D5533">
            <w:r w:rsidRPr="001770BE">
              <w:t>Aufwand</w:t>
            </w:r>
            <w:r w:rsidRPr="001770BE">
              <w:br/>
              <w:t>effektiv (h)</w:t>
            </w:r>
          </w:p>
        </w:tc>
      </w:tr>
      <w:tr w:rsidR="009131F9" w:rsidRPr="001770BE" w14:paraId="0025D31C" w14:textId="77777777" w:rsidTr="000D5533">
        <w:tc>
          <w:tcPr>
            <w:tcW w:w="6799" w:type="dxa"/>
          </w:tcPr>
          <w:p w14:paraId="2B144905" w14:textId="0ABDE304" w:rsidR="009131F9" w:rsidRPr="001770BE" w:rsidRDefault="005E4C51" w:rsidP="000D5533">
            <w:r w:rsidRPr="001770BE">
              <w:t>Realisierung</w:t>
            </w:r>
            <w:r w:rsidR="00F8635B" w:rsidRPr="001770BE">
              <w:t>, beginn der Auswertung</w:t>
            </w:r>
          </w:p>
        </w:tc>
        <w:tc>
          <w:tcPr>
            <w:tcW w:w="1417" w:type="dxa"/>
          </w:tcPr>
          <w:p w14:paraId="4441FD8A" w14:textId="46180EE4" w:rsidR="009131F9" w:rsidRPr="001770BE" w:rsidRDefault="000D3DF5" w:rsidP="000D5533">
            <w:r w:rsidRPr="001770BE">
              <w:t>1</w:t>
            </w:r>
            <w:r w:rsidR="003E0689" w:rsidRPr="001770BE">
              <w:t>3.6</w:t>
            </w:r>
          </w:p>
        </w:tc>
        <w:tc>
          <w:tcPr>
            <w:tcW w:w="1417" w:type="dxa"/>
          </w:tcPr>
          <w:p w14:paraId="32A85DDE" w14:textId="0B6FC437" w:rsidR="009131F9" w:rsidRPr="001770BE" w:rsidRDefault="00163B89" w:rsidP="000D5533">
            <w:r>
              <w:t>12</w:t>
            </w:r>
          </w:p>
        </w:tc>
      </w:tr>
      <w:tr w:rsidR="009131F9" w:rsidRPr="001770BE" w14:paraId="6BF114C2" w14:textId="77777777" w:rsidTr="000D5533">
        <w:tc>
          <w:tcPr>
            <w:tcW w:w="9633" w:type="dxa"/>
            <w:gridSpan w:val="3"/>
            <w:shd w:val="clear" w:color="auto" w:fill="FFFFFF" w:themeFill="background1"/>
          </w:tcPr>
          <w:p w14:paraId="46209B42" w14:textId="27CC9476" w:rsidR="009131F9" w:rsidRPr="001770BE" w:rsidRDefault="00C15E82" w:rsidP="000D5533">
            <w:pPr>
              <w:rPr>
                <w:b/>
                <w:bCs/>
                <w:szCs w:val="24"/>
              </w:rPr>
            </w:pPr>
            <w:r w:rsidRPr="001770BE">
              <w:rPr>
                <w:b/>
                <w:bCs/>
                <w:szCs w:val="24"/>
              </w:rPr>
              <w:t>Wochenablauf</w:t>
            </w:r>
          </w:p>
        </w:tc>
      </w:tr>
      <w:tr w:rsidR="009131F9" w:rsidRPr="001770BE" w14:paraId="5CCCA98D" w14:textId="77777777" w:rsidTr="000D5533">
        <w:tc>
          <w:tcPr>
            <w:tcW w:w="9633" w:type="dxa"/>
            <w:gridSpan w:val="3"/>
            <w:shd w:val="clear" w:color="auto" w:fill="FFFFFF" w:themeFill="background1"/>
          </w:tcPr>
          <w:p w14:paraId="513A46D2" w14:textId="77777777" w:rsidR="009131F9" w:rsidRPr="001770BE" w:rsidRDefault="00093EB7" w:rsidP="007F32DA">
            <w:pPr>
              <w:pStyle w:val="Listenabsatz"/>
              <w:numPr>
                <w:ilvl w:val="0"/>
                <w:numId w:val="40"/>
              </w:numPr>
              <w:rPr>
                <w:szCs w:val="24"/>
              </w:rPr>
            </w:pPr>
            <w:r w:rsidRPr="001770BE">
              <w:rPr>
                <w:szCs w:val="24"/>
              </w:rPr>
              <w:t>Zusammenbau der Wassersteuerung</w:t>
            </w:r>
          </w:p>
          <w:p w14:paraId="3BDE6135" w14:textId="77777777" w:rsidR="00802221" w:rsidRPr="001770BE" w:rsidRDefault="00802221" w:rsidP="007F32DA">
            <w:pPr>
              <w:pStyle w:val="Listenabsatz"/>
              <w:numPr>
                <w:ilvl w:val="0"/>
                <w:numId w:val="40"/>
              </w:numPr>
              <w:rPr>
                <w:szCs w:val="24"/>
              </w:rPr>
            </w:pPr>
            <w:r w:rsidRPr="001770BE">
              <w:rPr>
                <w:szCs w:val="24"/>
              </w:rPr>
              <w:t>Zusammenbau des Sensors</w:t>
            </w:r>
          </w:p>
          <w:p w14:paraId="5DD9F04D" w14:textId="77777777" w:rsidR="00F628B0" w:rsidRPr="001770BE" w:rsidRDefault="00802221" w:rsidP="00F628B0">
            <w:pPr>
              <w:pStyle w:val="Listenabsatz"/>
              <w:numPr>
                <w:ilvl w:val="0"/>
                <w:numId w:val="40"/>
              </w:numPr>
              <w:rPr>
                <w:szCs w:val="24"/>
              </w:rPr>
            </w:pPr>
            <w:r w:rsidRPr="001770BE">
              <w:rPr>
                <w:szCs w:val="24"/>
              </w:rPr>
              <w:t>Programmierung des Sensors</w:t>
            </w:r>
          </w:p>
          <w:p w14:paraId="0CE490BE" w14:textId="77777777" w:rsidR="00F628B0" w:rsidRPr="001770BE" w:rsidRDefault="00802221" w:rsidP="00F628B0">
            <w:pPr>
              <w:pStyle w:val="Listenabsatz"/>
              <w:numPr>
                <w:ilvl w:val="0"/>
                <w:numId w:val="40"/>
              </w:numPr>
              <w:spacing w:line="276" w:lineRule="auto"/>
              <w:rPr>
                <w:szCs w:val="24"/>
              </w:rPr>
            </w:pPr>
            <w:r w:rsidRPr="001770BE">
              <w:rPr>
                <w:szCs w:val="24"/>
              </w:rPr>
              <w:t>Programmierung der Wassersteuerung</w:t>
            </w:r>
          </w:p>
          <w:p w14:paraId="5BF5585A" w14:textId="5D57C415" w:rsidR="00F628B0" w:rsidRPr="001770BE" w:rsidRDefault="00F628B0" w:rsidP="00F628B0">
            <w:pPr>
              <w:pStyle w:val="Listenabsatz"/>
              <w:numPr>
                <w:ilvl w:val="0"/>
                <w:numId w:val="40"/>
              </w:numPr>
              <w:spacing w:line="276" w:lineRule="auto"/>
              <w:rPr>
                <w:szCs w:val="24"/>
              </w:rPr>
            </w:pPr>
            <w:r w:rsidRPr="001770BE">
              <w:rPr>
                <w:szCs w:val="24"/>
              </w:rPr>
              <w:t>Weiterentwicklung der 3D Modelle</w:t>
            </w:r>
          </w:p>
          <w:p w14:paraId="1AB64047" w14:textId="70A4ABDB" w:rsidR="0011144C" w:rsidRPr="001770BE" w:rsidRDefault="00F628B0" w:rsidP="00B93E8F">
            <w:pPr>
              <w:pStyle w:val="Listenabsatz"/>
              <w:numPr>
                <w:ilvl w:val="0"/>
                <w:numId w:val="40"/>
              </w:numPr>
              <w:spacing w:line="276" w:lineRule="auto"/>
              <w:rPr>
                <w:szCs w:val="24"/>
              </w:rPr>
            </w:pPr>
            <w:r w:rsidRPr="001770BE">
              <w:rPr>
                <w:szCs w:val="24"/>
              </w:rPr>
              <w:t xml:space="preserve">Programmierung des </w:t>
            </w:r>
            <w:r w:rsidR="00B92C0E">
              <w:rPr>
                <w:szCs w:val="24"/>
              </w:rPr>
              <w:t>Hub</w:t>
            </w:r>
            <w:r w:rsidRPr="001770BE">
              <w:rPr>
                <w:szCs w:val="24"/>
              </w:rPr>
              <w:t>s</w:t>
            </w:r>
          </w:p>
        </w:tc>
      </w:tr>
      <w:tr w:rsidR="009131F9" w:rsidRPr="001770BE" w14:paraId="0EBD3060" w14:textId="77777777" w:rsidTr="000D5533">
        <w:tc>
          <w:tcPr>
            <w:tcW w:w="9633" w:type="dxa"/>
            <w:gridSpan w:val="3"/>
            <w:shd w:val="clear" w:color="auto" w:fill="FFFFFF" w:themeFill="background1"/>
          </w:tcPr>
          <w:p w14:paraId="3291642F" w14:textId="77777777" w:rsidR="009131F9" w:rsidRPr="001770BE" w:rsidRDefault="009131F9" w:rsidP="000D5533">
            <w:pPr>
              <w:rPr>
                <w:b/>
                <w:bCs/>
                <w:szCs w:val="24"/>
              </w:rPr>
            </w:pPr>
            <w:r w:rsidRPr="001770BE">
              <w:rPr>
                <w:b/>
                <w:bCs/>
                <w:szCs w:val="24"/>
              </w:rPr>
              <w:t>Hilfestellung</w:t>
            </w:r>
          </w:p>
        </w:tc>
      </w:tr>
      <w:tr w:rsidR="009131F9" w:rsidRPr="001770BE" w14:paraId="08A5D712" w14:textId="77777777" w:rsidTr="000D5533">
        <w:tc>
          <w:tcPr>
            <w:tcW w:w="9633" w:type="dxa"/>
            <w:gridSpan w:val="3"/>
            <w:shd w:val="clear" w:color="auto" w:fill="FFFFFF" w:themeFill="background1"/>
          </w:tcPr>
          <w:p w14:paraId="4AFCDBA5" w14:textId="6E8176F5" w:rsidR="009131F9" w:rsidRPr="001770BE" w:rsidRDefault="00E44D70" w:rsidP="00370501">
            <w:pPr>
              <w:pStyle w:val="Listenabsatz"/>
              <w:numPr>
                <w:ilvl w:val="0"/>
                <w:numId w:val="40"/>
              </w:numPr>
              <w:rPr>
                <w:szCs w:val="24"/>
              </w:rPr>
            </w:pPr>
            <w:r>
              <w:rPr>
                <w:szCs w:val="24"/>
              </w:rPr>
              <w:t>Erstellte Planung</w:t>
            </w:r>
          </w:p>
          <w:p w14:paraId="23F9972F" w14:textId="77777777" w:rsidR="00370501" w:rsidRPr="001770BE" w:rsidRDefault="00370501" w:rsidP="00370501">
            <w:pPr>
              <w:pStyle w:val="Listenabsatz"/>
              <w:numPr>
                <w:ilvl w:val="0"/>
                <w:numId w:val="40"/>
              </w:numPr>
              <w:rPr>
                <w:szCs w:val="24"/>
              </w:rPr>
            </w:pPr>
            <w:r w:rsidRPr="001770BE">
              <w:rPr>
                <w:szCs w:val="24"/>
              </w:rPr>
              <w:t>GPT</w:t>
            </w:r>
          </w:p>
          <w:p w14:paraId="0AF5896D" w14:textId="29720F8A" w:rsidR="00370501" w:rsidRPr="001770BE" w:rsidRDefault="00370501" w:rsidP="00370501">
            <w:pPr>
              <w:pStyle w:val="Listenabsatz"/>
              <w:numPr>
                <w:ilvl w:val="0"/>
                <w:numId w:val="40"/>
              </w:numPr>
              <w:rPr>
                <w:szCs w:val="24"/>
              </w:rPr>
            </w:pPr>
            <w:r w:rsidRPr="001770BE">
              <w:rPr>
                <w:szCs w:val="24"/>
              </w:rPr>
              <w:t>Internet</w:t>
            </w:r>
          </w:p>
        </w:tc>
      </w:tr>
      <w:tr w:rsidR="009131F9" w:rsidRPr="001770BE" w14:paraId="595603AC" w14:textId="77777777" w:rsidTr="000D5533">
        <w:tc>
          <w:tcPr>
            <w:tcW w:w="9633" w:type="dxa"/>
            <w:gridSpan w:val="3"/>
            <w:shd w:val="clear" w:color="auto" w:fill="FFFFFF" w:themeFill="background1"/>
          </w:tcPr>
          <w:p w14:paraId="5D38710E" w14:textId="77777777" w:rsidR="009131F9" w:rsidRPr="001770BE" w:rsidRDefault="009131F9" w:rsidP="000D5533">
            <w:pPr>
              <w:rPr>
                <w:b/>
                <w:bCs/>
                <w:szCs w:val="24"/>
              </w:rPr>
            </w:pPr>
            <w:r w:rsidRPr="001770BE">
              <w:rPr>
                <w:b/>
                <w:bCs/>
                <w:szCs w:val="24"/>
              </w:rPr>
              <w:t>Reflektion</w:t>
            </w:r>
          </w:p>
        </w:tc>
      </w:tr>
      <w:tr w:rsidR="009131F9" w:rsidRPr="001770BE" w14:paraId="14E0257E" w14:textId="77777777" w:rsidTr="000D5533">
        <w:tc>
          <w:tcPr>
            <w:tcW w:w="9633" w:type="dxa"/>
            <w:gridSpan w:val="3"/>
            <w:shd w:val="clear" w:color="auto" w:fill="FFFFFF" w:themeFill="background1"/>
          </w:tcPr>
          <w:p w14:paraId="29B0521F" w14:textId="63272EEE" w:rsidR="00B93E8F" w:rsidRPr="00B93E8F" w:rsidRDefault="00B93E8F" w:rsidP="00B93E8F">
            <w:pPr>
              <w:rPr>
                <w:szCs w:val="24"/>
              </w:rPr>
            </w:pPr>
            <w:r w:rsidRPr="00B93E8F">
              <w:rPr>
                <w:szCs w:val="24"/>
              </w:rPr>
              <w:t>In der vergangenen Woche habe ich intensiv am Zusammenbau und der Programmierung der Wassersteuerung sowie des Sensors gearbeitet. Der Zusammenbau der Wassersteuerung verlief dank einer Anleitung von GPT relativ reibungslos. Anfangs hatte ich Schwierigkeiten mit dem Relay, da ich nicht sofort verstand, wie es funktioniert. Nach einigen Tests und Experimenten konnte ich jedoch die Funktionsweise isolieren und die Probleme in meiner Schaltung beheben.</w:t>
            </w:r>
          </w:p>
          <w:p w14:paraId="1B384A8C" w14:textId="47FC36D6" w:rsidR="00B93E8F" w:rsidRPr="00B93E8F" w:rsidRDefault="00B93E8F" w:rsidP="00B93E8F">
            <w:pPr>
              <w:rPr>
                <w:szCs w:val="24"/>
              </w:rPr>
            </w:pPr>
            <w:r w:rsidRPr="00B93E8F">
              <w:rPr>
                <w:szCs w:val="24"/>
              </w:rPr>
              <w:t>Die Verbindung des Sensors zum Microcontroller gestaltete sich unkompliziert, da nur drei Verbindungen erforderlich waren: Plus, Minus und der Output für die Readings. Die Programmierung des Sensors verlief ebenfalls problemlos. Ich konnte die Protokollnachrichten mit einem lokalen MQTT-Client testen und sicherstellen, dass die erwarteten Aktionen bei den entsprechenden Eingaben erfolgen. Nachdem der Sensor funktionsfähig war, konnte ich die Programmdatei kopieren und für die Wassersteuerung anpassen.</w:t>
            </w:r>
          </w:p>
          <w:p w14:paraId="1D2E6030" w14:textId="1AB6036D" w:rsidR="00B93E8F" w:rsidRPr="00B93E8F" w:rsidRDefault="00B93E8F" w:rsidP="00B93E8F">
            <w:pPr>
              <w:rPr>
                <w:szCs w:val="24"/>
              </w:rPr>
            </w:pPr>
            <w:r w:rsidRPr="00B93E8F">
              <w:rPr>
                <w:szCs w:val="24"/>
              </w:rPr>
              <w:t>Die Entwicklung der 3D-Modelle verlief weitgehend reibungslos. Ich überprüfte die Abmessungen aller Teile erneut und entwickelte ein Gehäuse aus mehreren Teilen, das den Chip, den Sensor und eine Powerbank aufnehmen soll. Diese Teile werden anschlie</w:t>
            </w:r>
            <w:r w:rsidR="00014198">
              <w:rPr>
                <w:szCs w:val="24"/>
              </w:rPr>
              <w:t>ss</w:t>
            </w:r>
            <w:r w:rsidRPr="00B93E8F">
              <w:rPr>
                <w:szCs w:val="24"/>
              </w:rPr>
              <w:t>end zusammengeleimt.</w:t>
            </w:r>
          </w:p>
          <w:p w14:paraId="2E4E36DE" w14:textId="5BBDA2CE" w:rsidR="00B93E8F" w:rsidRPr="00B93E8F" w:rsidRDefault="00B93E8F" w:rsidP="00B93E8F">
            <w:pPr>
              <w:rPr>
                <w:szCs w:val="24"/>
              </w:rPr>
            </w:pPr>
            <w:r w:rsidRPr="00B93E8F">
              <w:rPr>
                <w:szCs w:val="24"/>
              </w:rPr>
              <w:t xml:space="preserve">Die Programmierung des </w:t>
            </w:r>
            <w:r w:rsidR="00B92C0E">
              <w:rPr>
                <w:szCs w:val="24"/>
              </w:rPr>
              <w:t>Hub</w:t>
            </w:r>
            <w:r w:rsidRPr="00B93E8F">
              <w:rPr>
                <w:szCs w:val="24"/>
              </w:rPr>
              <w:t>s war aufgrund meiner Vorkenntnisse in Rust relativ einfach. Ich konnte schnell ein funktionierendes Grundprogramm erstellen und die Kommunikation mit den MQTT-Clients auf meinem Desktop testen. Herausforderungen gab es bei der Modulkonfiguration, da ich unsicher war, wie ich diese sinnvoll programmieren und erweitern kann. Schlie</w:t>
            </w:r>
            <w:r w:rsidR="00014198">
              <w:rPr>
                <w:szCs w:val="24"/>
              </w:rPr>
              <w:t>ss</w:t>
            </w:r>
            <w:r w:rsidRPr="00B93E8F">
              <w:rPr>
                <w:szCs w:val="24"/>
              </w:rPr>
              <w:t>lich entwickelte ich eine Modulmanager-Struktur in Kombination mit dem Client-Modul, die erweiterbar und effizient ist. Mit dieser Lösung bin ich sehr zufrieden, da sie übersichtlich und leistungsfähig ist.</w:t>
            </w:r>
          </w:p>
          <w:p w14:paraId="53D7B24D" w14:textId="5FF05055" w:rsidR="009131F9" w:rsidRPr="00B93E8F" w:rsidRDefault="00B93E8F" w:rsidP="00B93E8F">
            <w:pPr>
              <w:rPr>
                <w:szCs w:val="24"/>
                <w:lang w:val="de-CH"/>
              </w:rPr>
            </w:pPr>
            <w:r w:rsidRPr="00B93E8F">
              <w:rPr>
                <w:szCs w:val="24"/>
              </w:rPr>
              <w:t>Zusammenfassend war die Arbeit in dieser Woche sowohl herausfordernd als auch befriedigend. Die grö</w:t>
            </w:r>
            <w:r w:rsidR="00014198">
              <w:rPr>
                <w:szCs w:val="24"/>
              </w:rPr>
              <w:t>ss</w:t>
            </w:r>
            <w:r w:rsidRPr="00B93E8F">
              <w:rPr>
                <w:szCs w:val="24"/>
              </w:rPr>
              <w:t xml:space="preserve">ten Schwierigkeiten bestanden darin, mich wieder in C++ einzuarbeiten und die Modulkonfiguration des </w:t>
            </w:r>
            <w:r w:rsidR="00B92C0E">
              <w:rPr>
                <w:szCs w:val="24"/>
              </w:rPr>
              <w:t>Hub</w:t>
            </w:r>
            <w:r w:rsidRPr="00B93E8F">
              <w:rPr>
                <w:szCs w:val="24"/>
              </w:rPr>
              <w:t>s zu optimieren. Dennoch konnte ich durch Geduld und iterative Tests alle Probleme lösen und bin stolz auf das erreichte Ergebnis.</w:t>
            </w:r>
          </w:p>
        </w:tc>
      </w:tr>
      <w:tr w:rsidR="009131F9" w:rsidRPr="001770BE" w14:paraId="210CAAA3" w14:textId="77777777" w:rsidTr="000D5533">
        <w:trPr>
          <w:trHeight w:val="70"/>
        </w:trPr>
        <w:tc>
          <w:tcPr>
            <w:tcW w:w="9633" w:type="dxa"/>
            <w:gridSpan w:val="3"/>
            <w:shd w:val="clear" w:color="auto" w:fill="FFFFFF" w:themeFill="background1"/>
          </w:tcPr>
          <w:p w14:paraId="760B0D5D" w14:textId="77777777" w:rsidR="009131F9" w:rsidRPr="001770BE" w:rsidRDefault="009131F9" w:rsidP="000D5533">
            <w:pPr>
              <w:rPr>
                <w:b/>
                <w:bCs/>
                <w:szCs w:val="24"/>
              </w:rPr>
            </w:pPr>
            <w:r w:rsidRPr="001770BE">
              <w:rPr>
                <w:b/>
                <w:bCs/>
                <w:szCs w:val="24"/>
              </w:rPr>
              <w:t>Nächster Schritt</w:t>
            </w:r>
          </w:p>
        </w:tc>
      </w:tr>
      <w:tr w:rsidR="009131F9" w:rsidRPr="001770BE" w14:paraId="215AFDFC" w14:textId="77777777" w:rsidTr="000D5533">
        <w:trPr>
          <w:trHeight w:val="70"/>
        </w:trPr>
        <w:tc>
          <w:tcPr>
            <w:tcW w:w="9633" w:type="dxa"/>
            <w:gridSpan w:val="3"/>
            <w:shd w:val="clear" w:color="auto" w:fill="FFFFFF" w:themeFill="background1"/>
          </w:tcPr>
          <w:p w14:paraId="5D91A812" w14:textId="77777777" w:rsidR="003F5C52" w:rsidRDefault="003F5C52" w:rsidP="00163B89">
            <w:pPr>
              <w:pStyle w:val="Listenabsatz"/>
              <w:numPr>
                <w:ilvl w:val="0"/>
                <w:numId w:val="40"/>
              </w:numPr>
            </w:pPr>
            <w:r>
              <w:t>Vollständige Auswertung</w:t>
            </w:r>
          </w:p>
          <w:p w14:paraId="7DFB00CF" w14:textId="6F10BC19" w:rsidR="00163B89" w:rsidRPr="001770BE" w:rsidRDefault="00163B89" w:rsidP="00163B89">
            <w:pPr>
              <w:pStyle w:val="Listenabsatz"/>
              <w:numPr>
                <w:ilvl w:val="0"/>
                <w:numId w:val="40"/>
              </w:numPr>
            </w:pPr>
            <w:r>
              <w:t>Finalisierung der Dokumentation</w:t>
            </w:r>
          </w:p>
        </w:tc>
      </w:tr>
    </w:tbl>
    <w:p w14:paraId="79B5B300" w14:textId="0AE2A4AF" w:rsidR="009131F9" w:rsidRPr="001770BE" w:rsidRDefault="00794D37" w:rsidP="00B93E8F">
      <w:pPr>
        <w:pStyle w:val="Beschriftung"/>
      </w:pPr>
      <w:r>
        <w:fldChar w:fldCharType="begin"/>
      </w:r>
      <w:r>
        <w:instrText xml:space="preserve"> SEQ Tabelle \* ARABIC </w:instrText>
      </w:r>
      <w:r>
        <w:fldChar w:fldCharType="separate"/>
      </w:r>
      <w:bookmarkStart w:id="25" w:name="_Toc169228417"/>
      <w:r w:rsidR="00923ED8">
        <w:rPr>
          <w:noProof/>
        </w:rPr>
        <w:t>6</w:t>
      </w:r>
      <w:r>
        <w:fldChar w:fldCharType="end"/>
      </w:r>
      <w:r w:rsidR="001A2A28" w:rsidRPr="001770BE">
        <w:t xml:space="preserve"> - Arbeitsrapport 03.05 – 09.06</w:t>
      </w:r>
      <w:bookmarkEnd w:id="25"/>
    </w:p>
    <w:p w14:paraId="20AA7B64" w14:textId="2B6264AC" w:rsidR="00B33B4F" w:rsidRPr="001770BE" w:rsidRDefault="00B33B4F" w:rsidP="00B33B4F">
      <w:pPr>
        <w:pStyle w:val="berschrift2"/>
      </w:pPr>
      <w:bookmarkStart w:id="26" w:name="_Toc169228328"/>
      <w:r w:rsidRPr="001770BE">
        <w:lastRenderedPageBreak/>
        <w:t>Woche 5: 10.06 – 14.06</w:t>
      </w:r>
      <w:bookmarkEnd w:id="26"/>
    </w:p>
    <w:tbl>
      <w:tblPr>
        <w:tblStyle w:val="Tabellenraster"/>
        <w:tblW w:w="9633" w:type="dxa"/>
        <w:tblCellMar>
          <w:top w:w="113" w:type="dxa"/>
          <w:bottom w:w="57" w:type="dxa"/>
        </w:tblCellMar>
        <w:tblLook w:val="04A0" w:firstRow="1" w:lastRow="0" w:firstColumn="1" w:lastColumn="0" w:noHBand="0" w:noVBand="1"/>
      </w:tblPr>
      <w:tblGrid>
        <w:gridCol w:w="6799"/>
        <w:gridCol w:w="1417"/>
        <w:gridCol w:w="1417"/>
      </w:tblGrid>
      <w:tr w:rsidR="009131F9" w:rsidRPr="001770BE" w14:paraId="372BEADF" w14:textId="77777777" w:rsidTr="000D5533">
        <w:trPr>
          <w:trHeight w:val="20"/>
        </w:trPr>
        <w:tc>
          <w:tcPr>
            <w:tcW w:w="6799" w:type="dxa"/>
            <w:shd w:val="clear" w:color="auto" w:fill="F2F2F2" w:themeFill="background1" w:themeFillShade="F2"/>
            <w:vAlign w:val="center"/>
          </w:tcPr>
          <w:p w14:paraId="7E24CE14" w14:textId="77777777" w:rsidR="009131F9" w:rsidRPr="001770BE" w:rsidRDefault="009131F9" w:rsidP="000D5533">
            <w:pPr>
              <w:rPr>
                <w:b/>
                <w:bCs/>
                <w:sz w:val="28"/>
                <w:szCs w:val="28"/>
              </w:rPr>
            </w:pPr>
            <w:r w:rsidRPr="001770BE">
              <w:rPr>
                <w:b/>
                <w:bCs/>
                <w:sz w:val="28"/>
                <w:szCs w:val="28"/>
              </w:rPr>
              <w:t>Aktivität</w:t>
            </w:r>
          </w:p>
        </w:tc>
        <w:tc>
          <w:tcPr>
            <w:tcW w:w="1417" w:type="dxa"/>
            <w:shd w:val="clear" w:color="auto" w:fill="F2F2F2" w:themeFill="background1" w:themeFillShade="F2"/>
            <w:vAlign w:val="center"/>
          </w:tcPr>
          <w:p w14:paraId="6502D7CB" w14:textId="77777777" w:rsidR="009131F9" w:rsidRPr="001770BE" w:rsidRDefault="009131F9" w:rsidP="000D5533">
            <w:r w:rsidRPr="001770BE">
              <w:t>Aufwand</w:t>
            </w:r>
            <w:r w:rsidRPr="001770BE">
              <w:br/>
              <w:t>geplant (h)</w:t>
            </w:r>
          </w:p>
        </w:tc>
        <w:tc>
          <w:tcPr>
            <w:tcW w:w="1417" w:type="dxa"/>
            <w:shd w:val="clear" w:color="auto" w:fill="F2F2F2" w:themeFill="background1" w:themeFillShade="F2"/>
            <w:vAlign w:val="center"/>
          </w:tcPr>
          <w:p w14:paraId="391D6156" w14:textId="77777777" w:rsidR="009131F9" w:rsidRPr="001770BE" w:rsidRDefault="009131F9" w:rsidP="000D5533">
            <w:r w:rsidRPr="001770BE">
              <w:t>Aufwand</w:t>
            </w:r>
            <w:r w:rsidRPr="001770BE">
              <w:br/>
              <w:t>effektiv (h)</w:t>
            </w:r>
          </w:p>
        </w:tc>
      </w:tr>
      <w:tr w:rsidR="009131F9" w:rsidRPr="001770BE" w14:paraId="606F24EF" w14:textId="77777777" w:rsidTr="000D5533">
        <w:tc>
          <w:tcPr>
            <w:tcW w:w="6799" w:type="dxa"/>
          </w:tcPr>
          <w:p w14:paraId="2ADE438E" w14:textId="743A3D67" w:rsidR="009131F9" w:rsidRPr="001770BE" w:rsidRDefault="00F8635B" w:rsidP="000D5533">
            <w:r w:rsidRPr="001770BE">
              <w:t>Auswertung, Finalisierung und Abgabe</w:t>
            </w:r>
          </w:p>
        </w:tc>
        <w:tc>
          <w:tcPr>
            <w:tcW w:w="1417" w:type="dxa"/>
          </w:tcPr>
          <w:p w14:paraId="2BD2708F" w14:textId="08468BC3" w:rsidR="009131F9" w:rsidRPr="001770BE" w:rsidRDefault="006B3539" w:rsidP="000D5533">
            <w:r w:rsidRPr="001770BE">
              <w:t>7.1</w:t>
            </w:r>
          </w:p>
        </w:tc>
        <w:tc>
          <w:tcPr>
            <w:tcW w:w="1417" w:type="dxa"/>
          </w:tcPr>
          <w:p w14:paraId="4334ECD9" w14:textId="74BB83EB" w:rsidR="009131F9" w:rsidRPr="001770BE" w:rsidRDefault="002C5F76" w:rsidP="000D5533">
            <w:r>
              <w:t>4</w:t>
            </w:r>
          </w:p>
        </w:tc>
      </w:tr>
      <w:tr w:rsidR="009131F9" w:rsidRPr="001770BE" w14:paraId="59C424F1" w14:textId="77777777" w:rsidTr="000D5533">
        <w:tc>
          <w:tcPr>
            <w:tcW w:w="9633" w:type="dxa"/>
            <w:gridSpan w:val="3"/>
            <w:shd w:val="clear" w:color="auto" w:fill="FFFFFF" w:themeFill="background1"/>
          </w:tcPr>
          <w:p w14:paraId="22E8D871" w14:textId="128360AD" w:rsidR="009131F9" w:rsidRPr="001770BE" w:rsidRDefault="00C15E82" w:rsidP="000D5533">
            <w:pPr>
              <w:rPr>
                <w:b/>
                <w:bCs/>
                <w:szCs w:val="24"/>
              </w:rPr>
            </w:pPr>
            <w:r w:rsidRPr="001770BE">
              <w:rPr>
                <w:b/>
                <w:bCs/>
                <w:szCs w:val="24"/>
              </w:rPr>
              <w:t>Wochenablauf</w:t>
            </w:r>
          </w:p>
        </w:tc>
      </w:tr>
      <w:tr w:rsidR="009131F9" w:rsidRPr="001770BE" w14:paraId="66578AAC" w14:textId="77777777" w:rsidTr="000D5533">
        <w:tc>
          <w:tcPr>
            <w:tcW w:w="9633" w:type="dxa"/>
            <w:gridSpan w:val="3"/>
            <w:shd w:val="clear" w:color="auto" w:fill="FFFFFF" w:themeFill="background1"/>
          </w:tcPr>
          <w:p w14:paraId="782E0732" w14:textId="77777777" w:rsidR="009131F9" w:rsidRDefault="00163B89" w:rsidP="00163B89">
            <w:pPr>
              <w:pStyle w:val="Listenabsatz"/>
              <w:numPr>
                <w:ilvl w:val="0"/>
                <w:numId w:val="40"/>
              </w:numPr>
              <w:rPr>
                <w:szCs w:val="24"/>
              </w:rPr>
            </w:pPr>
            <w:r>
              <w:rPr>
                <w:szCs w:val="24"/>
              </w:rPr>
              <w:t>Durchführung der Tests</w:t>
            </w:r>
          </w:p>
          <w:p w14:paraId="59F99EAD" w14:textId="77777777" w:rsidR="00163B89" w:rsidRDefault="00C66EC0" w:rsidP="00163B89">
            <w:pPr>
              <w:pStyle w:val="Listenabsatz"/>
              <w:numPr>
                <w:ilvl w:val="0"/>
                <w:numId w:val="40"/>
              </w:numPr>
              <w:rPr>
                <w:szCs w:val="24"/>
              </w:rPr>
            </w:pPr>
            <w:r>
              <w:rPr>
                <w:szCs w:val="24"/>
              </w:rPr>
              <w:t>Abgleichen der Ziele</w:t>
            </w:r>
          </w:p>
          <w:p w14:paraId="239C02ED" w14:textId="77777777" w:rsidR="00C66EC0" w:rsidRDefault="00C66EC0" w:rsidP="00163B89">
            <w:pPr>
              <w:pStyle w:val="Listenabsatz"/>
              <w:numPr>
                <w:ilvl w:val="0"/>
                <w:numId w:val="40"/>
              </w:numPr>
              <w:rPr>
                <w:szCs w:val="24"/>
              </w:rPr>
            </w:pPr>
            <w:r>
              <w:rPr>
                <w:szCs w:val="24"/>
              </w:rPr>
              <w:t>Reflektion und Fazit ausarbeiten</w:t>
            </w:r>
          </w:p>
          <w:p w14:paraId="54CA0CBD" w14:textId="442674BE" w:rsidR="00C66EC0" w:rsidRPr="00163B89" w:rsidRDefault="00C66EC0" w:rsidP="00163B89">
            <w:pPr>
              <w:pStyle w:val="Listenabsatz"/>
              <w:numPr>
                <w:ilvl w:val="0"/>
                <w:numId w:val="40"/>
              </w:numPr>
              <w:rPr>
                <w:szCs w:val="24"/>
              </w:rPr>
            </w:pPr>
            <w:r>
              <w:rPr>
                <w:szCs w:val="24"/>
              </w:rPr>
              <w:t>Finalisierung der Dokumentation</w:t>
            </w:r>
          </w:p>
        </w:tc>
      </w:tr>
      <w:tr w:rsidR="009131F9" w:rsidRPr="001770BE" w14:paraId="25CF3834" w14:textId="77777777" w:rsidTr="000D5533">
        <w:tc>
          <w:tcPr>
            <w:tcW w:w="9633" w:type="dxa"/>
            <w:gridSpan w:val="3"/>
            <w:shd w:val="clear" w:color="auto" w:fill="FFFFFF" w:themeFill="background1"/>
          </w:tcPr>
          <w:p w14:paraId="476FC46C" w14:textId="77777777" w:rsidR="009131F9" w:rsidRPr="001770BE" w:rsidRDefault="009131F9" w:rsidP="000D5533">
            <w:pPr>
              <w:rPr>
                <w:b/>
                <w:bCs/>
                <w:szCs w:val="24"/>
              </w:rPr>
            </w:pPr>
            <w:r w:rsidRPr="001770BE">
              <w:rPr>
                <w:b/>
                <w:bCs/>
                <w:szCs w:val="24"/>
              </w:rPr>
              <w:t>Hilfestellung</w:t>
            </w:r>
          </w:p>
        </w:tc>
      </w:tr>
      <w:tr w:rsidR="009131F9" w:rsidRPr="001770BE" w14:paraId="75EEA4E5" w14:textId="77777777" w:rsidTr="000D5533">
        <w:tc>
          <w:tcPr>
            <w:tcW w:w="9633" w:type="dxa"/>
            <w:gridSpan w:val="3"/>
            <w:shd w:val="clear" w:color="auto" w:fill="FFFFFF" w:themeFill="background1"/>
          </w:tcPr>
          <w:p w14:paraId="137C237A" w14:textId="77777777" w:rsidR="00C66EC0" w:rsidRDefault="00C66EC0" w:rsidP="00C66EC0">
            <w:pPr>
              <w:pStyle w:val="Listenabsatz"/>
              <w:numPr>
                <w:ilvl w:val="0"/>
                <w:numId w:val="40"/>
              </w:numPr>
              <w:rPr>
                <w:szCs w:val="24"/>
              </w:rPr>
            </w:pPr>
            <w:r>
              <w:rPr>
                <w:szCs w:val="24"/>
              </w:rPr>
              <w:t>Erstellte Planung</w:t>
            </w:r>
          </w:p>
          <w:p w14:paraId="19ABFBFC" w14:textId="3D4F8DE0" w:rsidR="00C66EC0" w:rsidRPr="00C66EC0" w:rsidRDefault="00C66EC0" w:rsidP="00C66EC0">
            <w:pPr>
              <w:pStyle w:val="Listenabsatz"/>
              <w:numPr>
                <w:ilvl w:val="0"/>
                <w:numId w:val="40"/>
              </w:numPr>
              <w:rPr>
                <w:szCs w:val="24"/>
              </w:rPr>
            </w:pPr>
            <w:r>
              <w:rPr>
                <w:szCs w:val="24"/>
              </w:rPr>
              <w:t>Arbeitsrapporte</w:t>
            </w:r>
          </w:p>
        </w:tc>
      </w:tr>
      <w:tr w:rsidR="009131F9" w:rsidRPr="001770BE" w14:paraId="2521214D" w14:textId="77777777" w:rsidTr="000D5533">
        <w:tc>
          <w:tcPr>
            <w:tcW w:w="9633" w:type="dxa"/>
            <w:gridSpan w:val="3"/>
            <w:shd w:val="clear" w:color="auto" w:fill="FFFFFF" w:themeFill="background1"/>
          </w:tcPr>
          <w:p w14:paraId="5F38E7CA" w14:textId="77777777" w:rsidR="009131F9" w:rsidRPr="001770BE" w:rsidRDefault="009131F9" w:rsidP="000D5533">
            <w:pPr>
              <w:rPr>
                <w:b/>
                <w:bCs/>
                <w:szCs w:val="24"/>
              </w:rPr>
            </w:pPr>
            <w:r w:rsidRPr="001770BE">
              <w:rPr>
                <w:b/>
                <w:bCs/>
                <w:szCs w:val="24"/>
              </w:rPr>
              <w:t>Reflektion</w:t>
            </w:r>
          </w:p>
        </w:tc>
      </w:tr>
      <w:tr w:rsidR="009131F9" w:rsidRPr="001770BE" w14:paraId="4B900EF4" w14:textId="77777777" w:rsidTr="000D5533">
        <w:tc>
          <w:tcPr>
            <w:tcW w:w="9633" w:type="dxa"/>
            <w:gridSpan w:val="3"/>
            <w:shd w:val="clear" w:color="auto" w:fill="FFFFFF" w:themeFill="background1"/>
          </w:tcPr>
          <w:p w14:paraId="042A0468" w14:textId="33A3D6E6" w:rsidR="00C66EC0" w:rsidRPr="00C66EC0" w:rsidRDefault="00C66EC0" w:rsidP="00C66EC0">
            <w:pPr>
              <w:rPr>
                <w:szCs w:val="24"/>
              </w:rPr>
            </w:pPr>
            <w:r w:rsidRPr="00C66EC0">
              <w:rPr>
                <w:szCs w:val="24"/>
              </w:rPr>
              <w:t>Diese Woche war für mich geprägt von routinierten und strukturierten Aufgaben, die jedoch unterschiedliche Herausforderungen mit sich brachten. Zu Beginn der Woche habe ich die Tests für die Applikationen durchgeführt, um sicherzustellen, dass alle Funktionen wie geplant arbeiten. Diese Aufgabe war routinemä</w:t>
            </w:r>
            <w:r w:rsidR="00014198">
              <w:rPr>
                <w:szCs w:val="24"/>
              </w:rPr>
              <w:t>ss</w:t>
            </w:r>
            <w:r w:rsidRPr="00C66EC0">
              <w:rPr>
                <w:szCs w:val="24"/>
              </w:rPr>
              <w:t>ig, aber dennoch essenziell, um die Stabilität und Funktionalität der Anwendungen zu bestätigen. Das Dokumentieren der Testergebnisse verlief reibungslos und stellte sicher, dass der gesamte Prozess nachvollziehbar und gut dokumentiert ist.</w:t>
            </w:r>
          </w:p>
          <w:p w14:paraId="6C5E0792" w14:textId="55ED0A1A" w:rsidR="00C66EC0" w:rsidRPr="00C66EC0" w:rsidRDefault="00C66EC0" w:rsidP="00C66EC0">
            <w:pPr>
              <w:rPr>
                <w:szCs w:val="24"/>
              </w:rPr>
            </w:pPr>
            <w:r w:rsidRPr="00C66EC0">
              <w:rPr>
                <w:szCs w:val="24"/>
              </w:rPr>
              <w:t>Beim Abgleich der Ziele musste ich etwas genauer arbeiten. Hier habe ich die Anforderungen nochmals durchgelesen und mein Projekt dahingehend überprüft und angepasst. Obwohl dies ebenfalls eine Routineaufgabe war, erforderte sie mehr Konzentration, um sicherzustellen, dass alle Anforderungen korrekt umgesetzt und dokumentiert sind.</w:t>
            </w:r>
          </w:p>
          <w:p w14:paraId="5AB3DFE6" w14:textId="7ADC780E" w:rsidR="00C66EC0" w:rsidRPr="00C66EC0" w:rsidRDefault="00C66EC0" w:rsidP="00C66EC0">
            <w:pPr>
              <w:rPr>
                <w:szCs w:val="24"/>
              </w:rPr>
            </w:pPr>
            <w:r w:rsidRPr="00C66EC0">
              <w:rPr>
                <w:szCs w:val="24"/>
              </w:rPr>
              <w:t>Die Reflexion und das Fazit auszuarbeiten war eine der anstrengendsten Aufgaben dieser Woche. Das Zusammenfassen der Arbeitsrapporte und das Schreiben einer prägnanten Reflexion fiel mir schwer, da ich oft dazu neige, abzuschweifen und zu ausführlich zu werden. Dennoch habe ich festgestellt, dass meine Reflexionen im Vergleich zu früheren Arbeiten deutlich besser strukturiert und fokussierter sind.</w:t>
            </w:r>
          </w:p>
          <w:p w14:paraId="65017A6E" w14:textId="7A5D3021" w:rsidR="00C66EC0" w:rsidRPr="00C66EC0" w:rsidRDefault="00C66EC0" w:rsidP="00C66EC0">
            <w:pPr>
              <w:rPr>
                <w:szCs w:val="24"/>
              </w:rPr>
            </w:pPr>
            <w:r w:rsidRPr="00C66EC0">
              <w:rPr>
                <w:szCs w:val="24"/>
              </w:rPr>
              <w:t>Die Finalisierung der Dokumentation stellte den letzten Schritt dar. Hier habe ich nochmal alle Teile durchgelesen, Rechtschreibfehler korrigiert und sichergestellt, dass die Struktur sauber und lesbar ist. Dabei habe ich auch alle Verzeichnisse und Quellen aktualisiert, um eine vollständige und kohärente Dokumentation zu gewährleisten.</w:t>
            </w:r>
          </w:p>
          <w:p w14:paraId="0307568D" w14:textId="28E2AAAC" w:rsidR="009131F9" w:rsidRPr="001770BE" w:rsidRDefault="00C66EC0" w:rsidP="000D5533">
            <w:pPr>
              <w:rPr>
                <w:szCs w:val="24"/>
              </w:rPr>
            </w:pPr>
            <w:r w:rsidRPr="00C66EC0">
              <w:rPr>
                <w:szCs w:val="24"/>
              </w:rPr>
              <w:t>Insgesamt war die Woche zwar anspruchsvoll, aber auch sehr produktiv. Ich konnte alle Aufgaben erfolgreich abschlie</w:t>
            </w:r>
            <w:r w:rsidR="00014198">
              <w:rPr>
                <w:szCs w:val="24"/>
              </w:rPr>
              <w:t>ss</w:t>
            </w:r>
            <w:r w:rsidRPr="00C66EC0">
              <w:rPr>
                <w:szCs w:val="24"/>
              </w:rPr>
              <w:t>en und habe dabei wertvolle Erfahrungen gesammelt, die mir in zukünftigen Projekten sicherlich helfen werden.</w:t>
            </w:r>
          </w:p>
        </w:tc>
      </w:tr>
      <w:tr w:rsidR="009131F9" w:rsidRPr="001770BE" w14:paraId="708DCAE2" w14:textId="77777777" w:rsidTr="000D5533">
        <w:trPr>
          <w:trHeight w:val="70"/>
        </w:trPr>
        <w:tc>
          <w:tcPr>
            <w:tcW w:w="9633" w:type="dxa"/>
            <w:gridSpan w:val="3"/>
            <w:shd w:val="clear" w:color="auto" w:fill="FFFFFF" w:themeFill="background1"/>
          </w:tcPr>
          <w:p w14:paraId="709A752A" w14:textId="77777777" w:rsidR="009131F9" w:rsidRPr="001770BE" w:rsidRDefault="009131F9" w:rsidP="000D5533">
            <w:pPr>
              <w:rPr>
                <w:b/>
                <w:bCs/>
                <w:szCs w:val="24"/>
              </w:rPr>
            </w:pPr>
            <w:r w:rsidRPr="001770BE">
              <w:rPr>
                <w:b/>
                <w:bCs/>
                <w:szCs w:val="24"/>
              </w:rPr>
              <w:t>Nächster Schritt</w:t>
            </w:r>
          </w:p>
        </w:tc>
      </w:tr>
      <w:tr w:rsidR="009131F9" w:rsidRPr="001770BE" w14:paraId="336643A3" w14:textId="77777777" w:rsidTr="000D5533">
        <w:trPr>
          <w:trHeight w:val="70"/>
        </w:trPr>
        <w:tc>
          <w:tcPr>
            <w:tcW w:w="9633" w:type="dxa"/>
            <w:gridSpan w:val="3"/>
            <w:shd w:val="clear" w:color="auto" w:fill="FFFFFF" w:themeFill="background1"/>
          </w:tcPr>
          <w:p w14:paraId="0AAD3F69" w14:textId="38785FF5" w:rsidR="009131F9" w:rsidRPr="001770BE" w:rsidRDefault="00163B89" w:rsidP="00163B89">
            <w:pPr>
              <w:pStyle w:val="Listenabsatz"/>
              <w:numPr>
                <w:ilvl w:val="0"/>
                <w:numId w:val="40"/>
              </w:numPr>
              <w:spacing w:line="276" w:lineRule="auto"/>
            </w:pPr>
            <w:r>
              <w:t>Erstellung der Präsentation</w:t>
            </w:r>
          </w:p>
        </w:tc>
      </w:tr>
    </w:tbl>
    <w:p w14:paraId="03340808" w14:textId="64D037B0" w:rsidR="009131F9" w:rsidRPr="001770BE" w:rsidRDefault="00794D37" w:rsidP="001A2A28">
      <w:pPr>
        <w:pStyle w:val="Beschriftung"/>
      </w:pPr>
      <w:r>
        <w:fldChar w:fldCharType="begin"/>
      </w:r>
      <w:r>
        <w:instrText xml:space="preserve"> SEQ Tabelle \* ARABIC </w:instrText>
      </w:r>
      <w:r>
        <w:fldChar w:fldCharType="separate"/>
      </w:r>
      <w:bookmarkStart w:id="27" w:name="_Toc169228418"/>
      <w:r w:rsidR="00923ED8">
        <w:rPr>
          <w:noProof/>
        </w:rPr>
        <w:t>7</w:t>
      </w:r>
      <w:r>
        <w:fldChar w:fldCharType="end"/>
      </w:r>
      <w:r w:rsidR="001A2A28" w:rsidRPr="001770BE">
        <w:t xml:space="preserve"> - Arbeitsrapport 10.06 – 14.06</w:t>
      </w:r>
      <w:bookmarkEnd w:id="27"/>
    </w:p>
    <w:p w14:paraId="3C8170D1" w14:textId="6331E32A" w:rsidR="00B33B4F" w:rsidRPr="001770BE" w:rsidRDefault="00B33B4F" w:rsidP="00B33B4F">
      <w:r w:rsidRPr="001770BE">
        <w:br w:type="page"/>
      </w:r>
    </w:p>
    <w:p w14:paraId="7FC7EAC9" w14:textId="192501AB" w:rsidR="005E263A" w:rsidRPr="001770BE" w:rsidRDefault="005E263A" w:rsidP="005E263A">
      <w:pPr>
        <w:pStyle w:val="berschrift1"/>
      </w:pPr>
      <w:bookmarkStart w:id="28" w:name="_Toc169228329"/>
      <w:r w:rsidRPr="001770BE">
        <w:lastRenderedPageBreak/>
        <w:t>Protokolle</w:t>
      </w:r>
      <w:bookmarkEnd w:id="28"/>
    </w:p>
    <w:p w14:paraId="6EA7FD8E" w14:textId="71A00163" w:rsidR="00B33B4F" w:rsidRPr="001770BE" w:rsidRDefault="00B33B4F" w:rsidP="00B33B4F">
      <w:pPr>
        <w:pStyle w:val="berschrift2"/>
      </w:pPr>
      <w:bookmarkStart w:id="29" w:name="_Toc169228330"/>
      <w:r w:rsidRPr="001770BE">
        <w:t>Kickoff-Meeting</w:t>
      </w:r>
      <w:bookmarkEnd w:id="29"/>
    </w:p>
    <w:p w14:paraId="1F6A80F0" w14:textId="12B3721F" w:rsidR="00D0011F" w:rsidRPr="001770BE" w:rsidRDefault="00C97C0E" w:rsidP="00C97C0E">
      <w:pPr>
        <w:rPr>
          <w:sz w:val="14"/>
          <w:szCs w:val="14"/>
        </w:rPr>
      </w:pPr>
      <w:r w:rsidRPr="001770BE">
        <w:rPr>
          <w:sz w:val="14"/>
          <w:szCs w:val="14"/>
        </w:rPr>
        <w:t>Nicht anwesend</w:t>
      </w:r>
      <w:r w:rsidR="00D0011F" w:rsidRPr="001770BE">
        <w:rPr>
          <w:sz w:val="14"/>
          <w:szCs w:val="14"/>
        </w:rPr>
        <w:t>, Entschuldigt. Protokoll aus Nachriten und PDF.</w:t>
      </w:r>
    </w:p>
    <w:p w14:paraId="54FD4100" w14:textId="22FB50CF" w:rsidR="00D0011F" w:rsidRPr="001770BE" w:rsidRDefault="00364260" w:rsidP="00364260">
      <w:pPr>
        <w:rPr>
          <w:b/>
          <w:bCs/>
        </w:rPr>
      </w:pPr>
      <w:r w:rsidRPr="001770BE">
        <w:rPr>
          <w:b/>
          <w:bCs/>
        </w:rPr>
        <w:t>Ablauf:</w:t>
      </w:r>
    </w:p>
    <w:p w14:paraId="602166EF" w14:textId="6C43CA52" w:rsidR="00364260" w:rsidRPr="001770BE" w:rsidRDefault="00364260" w:rsidP="00364260">
      <w:pPr>
        <w:pStyle w:val="Listenabsatz"/>
        <w:numPr>
          <w:ilvl w:val="0"/>
          <w:numId w:val="39"/>
        </w:numPr>
      </w:pPr>
      <w:r w:rsidRPr="001770BE">
        <w:t>Einführung SOL</w:t>
      </w:r>
    </w:p>
    <w:p w14:paraId="76B6AB0D" w14:textId="342D0BE2" w:rsidR="00364260" w:rsidRPr="001770BE" w:rsidRDefault="00364260" w:rsidP="00364260">
      <w:pPr>
        <w:pStyle w:val="Listenabsatz"/>
        <w:numPr>
          <w:ilvl w:val="0"/>
          <w:numId w:val="39"/>
        </w:numPr>
      </w:pPr>
      <w:r w:rsidRPr="001770BE">
        <w:t>Festlegung der Meilensteine</w:t>
      </w:r>
    </w:p>
    <w:p w14:paraId="24D92A2E" w14:textId="36971AF5" w:rsidR="00364260" w:rsidRPr="001770BE" w:rsidRDefault="00364260" w:rsidP="00364260">
      <w:pPr>
        <w:pStyle w:val="Listenabsatz"/>
        <w:numPr>
          <w:ilvl w:val="0"/>
          <w:numId w:val="39"/>
        </w:numPr>
      </w:pPr>
      <w:r w:rsidRPr="001770BE">
        <w:t>Begründung, Motivation und Aufwand rahmen</w:t>
      </w:r>
    </w:p>
    <w:p w14:paraId="26502211" w14:textId="10DC1DFE" w:rsidR="00364260" w:rsidRPr="001770BE" w:rsidRDefault="00E30509" w:rsidP="00364260">
      <w:pPr>
        <w:pStyle w:val="Listenabsatz"/>
        <w:numPr>
          <w:ilvl w:val="0"/>
          <w:numId w:val="39"/>
        </w:numPr>
      </w:pPr>
      <w:r w:rsidRPr="001770BE">
        <w:t>Grobe Bewertungsübersicht</w:t>
      </w:r>
    </w:p>
    <w:p w14:paraId="6899DE78" w14:textId="1C93A018" w:rsidR="00E30509" w:rsidRPr="001770BE" w:rsidRDefault="00E30509" w:rsidP="00364260">
      <w:pPr>
        <w:pStyle w:val="Listenabsatz"/>
        <w:numPr>
          <w:ilvl w:val="0"/>
          <w:numId w:val="39"/>
        </w:numPr>
      </w:pPr>
      <w:r w:rsidRPr="001770BE">
        <w:t>Auftrag für den Projektantrag</w:t>
      </w:r>
      <w:r w:rsidR="00EB0336" w:rsidRPr="001770BE">
        <w:t>, Erklärung des Budgets</w:t>
      </w:r>
    </w:p>
    <w:p w14:paraId="1A9F1CA2" w14:textId="6C1DD890" w:rsidR="00A2014E" w:rsidRPr="001770BE" w:rsidRDefault="00A2014E" w:rsidP="00364260">
      <w:pPr>
        <w:pStyle w:val="Listenabsatz"/>
        <w:numPr>
          <w:ilvl w:val="0"/>
          <w:numId w:val="39"/>
        </w:numPr>
      </w:pPr>
      <w:r w:rsidRPr="001770BE">
        <w:t>Benötigte Inhalte für die erfolgreiche Durchführung von SOL</w:t>
      </w:r>
    </w:p>
    <w:p w14:paraId="6261414A" w14:textId="4B051858" w:rsidR="00DA31A3" w:rsidRPr="001770BE" w:rsidRDefault="00DA31A3" w:rsidP="00364260">
      <w:pPr>
        <w:pStyle w:val="Listenabsatz"/>
        <w:numPr>
          <w:ilvl w:val="0"/>
          <w:numId w:val="39"/>
        </w:numPr>
      </w:pPr>
      <w:r w:rsidRPr="001770BE">
        <w:t>Formelle und Inhaltliche Vorgaben für die Dokumentation</w:t>
      </w:r>
    </w:p>
    <w:p w14:paraId="57A941D6" w14:textId="5ABF7C59" w:rsidR="00881F73" w:rsidRPr="001770BE" w:rsidRDefault="00881F73" w:rsidP="00364260">
      <w:pPr>
        <w:pStyle w:val="Listenabsatz"/>
        <w:numPr>
          <w:ilvl w:val="0"/>
          <w:numId w:val="39"/>
        </w:numPr>
      </w:pPr>
      <w:r w:rsidRPr="001770BE">
        <w:t>Besprechung der Präsentation und des Umfeldes für die Bewertung</w:t>
      </w:r>
    </w:p>
    <w:p w14:paraId="645D0FD1" w14:textId="2B4A2FD3" w:rsidR="00B33B4F" w:rsidRPr="001770BE" w:rsidRDefault="00B33B4F" w:rsidP="00B33B4F">
      <w:pPr>
        <w:pStyle w:val="berschrift2"/>
      </w:pPr>
      <w:bookmarkStart w:id="30" w:name="_Toc169228331"/>
      <w:r w:rsidRPr="001770BE">
        <w:t>1. Meeting</w:t>
      </w:r>
      <w:bookmarkEnd w:id="30"/>
    </w:p>
    <w:p w14:paraId="646CA35D" w14:textId="77777777" w:rsidR="008C5867" w:rsidRPr="001770BE" w:rsidRDefault="008C5867" w:rsidP="008C5867">
      <w:pPr>
        <w:rPr>
          <w:b/>
          <w:bCs/>
        </w:rPr>
      </w:pPr>
      <w:r w:rsidRPr="001770BE">
        <w:rPr>
          <w:b/>
          <w:bCs/>
        </w:rPr>
        <w:t>Ablauf:</w:t>
      </w:r>
    </w:p>
    <w:p w14:paraId="19A1C1DD" w14:textId="372BE8B5" w:rsidR="008C5867" w:rsidRPr="001770BE" w:rsidRDefault="00D56B47" w:rsidP="00D56B47">
      <w:pPr>
        <w:pStyle w:val="Listenabsatz"/>
        <w:numPr>
          <w:ilvl w:val="0"/>
          <w:numId w:val="37"/>
        </w:numPr>
      </w:pPr>
      <w:r w:rsidRPr="001770BE">
        <w:t xml:space="preserve">Repetition: </w:t>
      </w:r>
      <w:r w:rsidR="008C5867" w:rsidRPr="001770BE">
        <w:t>Einleitung in SOL</w:t>
      </w:r>
    </w:p>
    <w:p w14:paraId="7E8FF602" w14:textId="77777777" w:rsidR="008C5867" w:rsidRPr="001770BE" w:rsidRDefault="008C5867" w:rsidP="008C5867">
      <w:pPr>
        <w:pStyle w:val="Listenabsatz"/>
        <w:numPr>
          <w:ilvl w:val="0"/>
          <w:numId w:val="37"/>
        </w:numPr>
      </w:pPr>
      <w:r w:rsidRPr="001770BE">
        <w:t>Vorstellung der Dokumentationsstruktur</w:t>
      </w:r>
    </w:p>
    <w:p w14:paraId="1F5588AB" w14:textId="77777777" w:rsidR="008C5867" w:rsidRPr="001770BE" w:rsidRDefault="008C5867" w:rsidP="008C5867">
      <w:pPr>
        <w:pStyle w:val="Listenabsatz"/>
        <w:numPr>
          <w:ilvl w:val="0"/>
          <w:numId w:val="37"/>
        </w:numPr>
      </w:pPr>
      <w:r w:rsidRPr="001770BE">
        <w:t>Abgrenzung des Inhalts für die Dokumentation</w:t>
      </w:r>
    </w:p>
    <w:p w14:paraId="050ADDE3" w14:textId="77777777" w:rsidR="008C5867" w:rsidRPr="001770BE" w:rsidRDefault="008C5867" w:rsidP="008C5867">
      <w:pPr>
        <w:pStyle w:val="Listenabsatz"/>
        <w:numPr>
          <w:ilvl w:val="0"/>
          <w:numId w:val="37"/>
        </w:numPr>
      </w:pPr>
      <w:r w:rsidRPr="001770BE">
        <w:t>Besprechung der Projektanträge</w:t>
      </w:r>
    </w:p>
    <w:p w14:paraId="22393440" w14:textId="219D9558" w:rsidR="00793C49" w:rsidRPr="001770BE" w:rsidRDefault="00793C49" w:rsidP="008C5867">
      <w:pPr>
        <w:pStyle w:val="Listenabsatz"/>
        <w:numPr>
          <w:ilvl w:val="0"/>
          <w:numId w:val="37"/>
        </w:numPr>
      </w:pPr>
      <w:r w:rsidRPr="001770BE">
        <w:t>Vorstellung der Bewertungskriterien</w:t>
      </w:r>
    </w:p>
    <w:p w14:paraId="1F684B3F" w14:textId="77777777" w:rsidR="008C5867" w:rsidRPr="001770BE" w:rsidRDefault="008C5867" w:rsidP="008C5867">
      <w:pPr>
        <w:pStyle w:val="Listenabsatz"/>
        <w:numPr>
          <w:ilvl w:val="0"/>
          <w:numId w:val="37"/>
        </w:numPr>
      </w:pPr>
      <w:r w:rsidRPr="001770BE">
        <w:t>Weitere Zeit für die Arbeit an dem Projekt</w:t>
      </w:r>
    </w:p>
    <w:p w14:paraId="0B17D287" w14:textId="4E8AE534" w:rsidR="008C5867" w:rsidRPr="001770BE" w:rsidRDefault="008C5867" w:rsidP="008C5867">
      <w:pPr>
        <w:pStyle w:val="Listenabsatz"/>
        <w:numPr>
          <w:ilvl w:val="0"/>
          <w:numId w:val="37"/>
        </w:numPr>
      </w:pPr>
      <w:r w:rsidRPr="001770BE">
        <w:t xml:space="preserve">Statusbericht bis am </w:t>
      </w:r>
      <w:r w:rsidR="00B853C0" w:rsidRPr="001770BE">
        <w:t>Ende</w:t>
      </w:r>
      <w:r w:rsidRPr="001770BE">
        <w:t xml:space="preserve"> des Tages</w:t>
      </w:r>
    </w:p>
    <w:p w14:paraId="5C137F20" w14:textId="6EC12D57" w:rsidR="002B2CAE" w:rsidRPr="001770BE" w:rsidRDefault="00D950D1" w:rsidP="00822C36">
      <w:pPr>
        <w:pStyle w:val="Untertitel"/>
      </w:pPr>
      <w:r w:rsidRPr="001770BE">
        <w:t xml:space="preserve">Statusbericht: </w:t>
      </w:r>
      <w:r w:rsidR="00822C36" w:rsidRPr="001770BE">
        <w:t>07.05.2024</w:t>
      </w:r>
    </w:p>
    <w:p w14:paraId="0E7BE9BE" w14:textId="305823CD" w:rsidR="00822C36" w:rsidRPr="001770BE" w:rsidRDefault="003C7446" w:rsidP="00822C36">
      <w:pPr>
        <w:rPr>
          <w:b/>
          <w:bCs/>
        </w:rPr>
      </w:pPr>
      <w:r w:rsidRPr="001770BE">
        <w:rPr>
          <w:b/>
          <w:bCs/>
        </w:rPr>
        <w:t>Projektauftrag</w:t>
      </w:r>
    </w:p>
    <w:p w14:paraId="621CCC51" w14:textId="1D584C58" w:rsidR="00327135" w:rsidRPr="001770BE" w:rsidRDefault="00327135" w:rsidP="00327135">
      <w:r w:rsidRPr="001770BE">
        <w:t xml:space="preserve">Der Projektantrag wurde formuliert und genehmigt. Die Teile für den Test sind bestellt und sollen bis </w:t>
      </w:r>
    </w:p>
    <w:p w14:paraId="3D988813" w14:textId="05D71AB1" w:rsidR="0063733A" w:rsidRPr="001770BE" w:rsidRDefault="00327135" w:rsidP="00327135">
      <w:r w:rsidRPr="001770BE">
        <w:t>zum 15.05.2024 eintreffen. Danach wird die Projektzeitschiene (SOLL-Zeit) detailliert geplant.</w:t>
      </w:r>
    </w:p>
    <w:p w14:paraId="6D3E0397" w14:textId="241BA54F" w:rsidR="003C7446" w:rsidRPr="001770BE" w:rsidRDefault="003C7446" w:rsidP="00822C36">
      <w:pPr>
        <w:rPr>
          <w:b/>
          <w:bCs/>
        </w:rPr>
      </w:pPr>
      <w:r w:rsidRPr="001770BE">
        <w:rPr>
          <w:b/>
          <w:bCs/>
        </w:rPr>
        <w:t>Projektverlauf</w:t>
      </w:r>
    </w:p>
    <w:p w14:paraId="4B8C63D8" w14:textId="778AD63A" w:rsidR="00EA627E" w:rsidRPr="001770BE" w:rsidRDefault="00EA627E" w:rsidP="00EA627E">
      <w:r w:rsidRPr="001770BE">
        <w:t xml:space="preserve">Eine detaillierte Projektplanung fehlt noch; es existiert nur ein grobes Konzept. Die genaue Planung </w:t>
      </w:r>
    </w:p>
    <w:p w14:paraId="36179553" w14:textId="63DF39A5" w:rsidR="0063733A" w:rsidRPr="001770BE" w:rsidRDefault="00EA627E" w:rsidP="00EA627E">
      <w:r w:rsidRPr="001770BE">
        <w:t>wird nach Eintreffen der Bauteile erstellt.</w:t>
      </w:r>
    </w:p>
    <w:p w14:paraId="79632C73" w14:textId="00D1CA39" w:rsidR="003C7446" w:rsidRPr="001770BE" w:rsidRDefault="003C7446" w:rsidP="00822C36">
      <w:pPr>
        <w:rPr>
          <w:b/>
          <w:bCs/>
        </w:rPr>
      </w:pPr>
      <w:r w:rsidRPr="001770BE">
        <w:rPr>
          <w:b/>
          <w:bCs/>
        </w:rPr>
        <w:t>Arbeitsrapport</w:t>
      </w:r>
    </w:p>
    <w:p w14:paraId="29F2ACE9" w14:textId="62622902" w:rsidR="00EA627E" w:rsidRPr="001770BE" w:rsidRDefault="00EA627E" w:rsidP="00EA627E">
      <w:r w:rsidRPr="001770BE">
        <w:t xml:space="preserve">Die benötigten Komponenten wurden bestellt. Eine detaillierte Erfassung der Arbeitsstunden und </w:t>
      </w:r>
    </w:p>
    <w:p w14:paraId="3FF70CDE" w14:textId="7D8C18A1" w:rsidR="0063733A" w:rsidRPr="001770BE" w:rsidRDefault="00EA627E" w:rsidP="00EA627E">
      <w:r w:rsidRPr="001770BE">
        <w:t>Fortschritte beginnt nach Eintreffen dieser Komponenten.</w:t>
      </w:r>
    </w:p>
    <w:p w14:paraId="43692C3B" w14:textId="6EA9F415" w:rsidR="0063733A" w:rsidRPr="001770BE" w:rsidRDefault="0063733A" w:rsidP="00822C36">
      <w:pPr>
        <w:rPr>
          <w:b/>
          <w:bCs/>
        </w:rPr>
      </w:pPr>
      <w:r w:rsidRPr="001770BE">
        <w:rPr>
          <w:b/>
          <w:bCs/>
        </w:rPr>
        <w:t>Aktueller Stand der Dokumentation</w:t>
      </w:r>
    </w:p>
    <w:p w14:paraId="75FC8761" w14:textId="1FC464D4" w:rsidR="002E131C" w:rsidRPr="001770BE" w:rsidRDefault="002E131C" w:rsidP="002E131C">
      <w:r w:rsidRPr="001770BE">
        <w:t xml:space="preserve">Die Projektdokumentation hat noch nicht begonnen. Sie wird gemeinsam mit der detaillierten </w:t>
      </w:r>
    </w:p>
    <w:p w14:paraId="30CB42E3" w14:textId="73E29E1A" w:rsidR="003C7446" w:rsidRPr="001770BE" w:rsidRDefault="002E131C" w:rsidP="002E131C">
      <w:r w:rsidRPr="001770BE">
        <w:t>Planung entwickelt.</w:t>
      </w:r>
    </w:p>
    <w:p w14:paraId="415DDCB9" w14:textId="356731C4" w:rsidR="00046A1F" w:rsidRPr="001770BE" w:rsidRDefault="00046A1F" w:rsidP="002E131C">
      <w:r w:rsidRPr="001770BE">
        <w:br w:type="page"/>
      </w:r>
    </w:p>
    <w:p w14:paraId="636BB317" w14:textId="35B3AE32" w:rsidR="00B33B4F" w:rsidRPr="001770BE" w:rsidRDefault="00B33B4F" w:rsidP="00B33B4F">
      <w:pPr>
        <w:pStyle w:val="berschrift2"/>
      </w:pPr>
      <w:bookmarkStart w:id="31" w:name="_Toc169228332"/>
      <w:r w:rsidRPr="001770BE">
        <w:lastRenderedPageBreak/>
        <w:t>2. Meeting</w:t>
      </w:r>
      <w:bookmarkEnd w:id="31"/>
    </w:p>
    <w:p w14:paraId="558B763A" w14:textId="1B325B7F" w:rsidR="00D5791F" w:rsidRPr="001770BE" w:rsidRDefault="00D5791F" w:rsidP="00D5791F">
      <w:pPr>
        <w:pStyle w:val="berschrift3"/>
      </w:pPr>
      <w:bookmarkStart w:id="32" w:name="_Toc169228333"/>
      <w:r w:rsidRPr="001770BE">
        <w:t>Teil 1</w:t>
      </w:r>
      <w:bookmarkEnd w:id="32"/>
    </w:p>
    <w:p w14:paraId="411510E2" w14:textId="352E8AB1" w:rsidR="005B15F2" w:rsidRPr="001770BE" w:rsidRDefault="005B15F2" w:rsidP="005B15F2">
      <w:pPr>
        <w:rPr>
          <w:b/>
          <w:bCs/>
        </w:rPr>
      </w:pPr>
      <w:r w:rsidRPr="001770BE">
        <w:rPr>
          <w:b/>
          <w:bCs/>
        </w:rPr>
        <w:t>Abla</w:t>
      </w:r>
      <w:r w:rsidR="00D5791F" w:rsidRPr="001770BE">
        <w:rPr>
          <w:b/>
          <w:bCs/>
        </w:rPr>
        <w:t>uf</w:t>
      </w:r>
      <w:r w:rsidRPr="001770BE">
        <w:rPr>
          <w:b/>
          <w:bCs/>
        </w:rPr>
        <w:t>:</w:t>
      </w:r>
    </w:p>
    <w:p w14:paraId="49835A0D" w14:textId="4F0A55DD" w:rsidR="005B15F2" w:rsidRPr="001770BE" w:rsidRDefault="000C3439" w:rsidP="000C3439">
      <w:pPr>
        <w:pStyle w:val="Listenabsatz"/>
        <w:numPr>
          <w:ilvl w:val="0"/>
          <w:numId w:val="37"/>
        </w:numPr>
      </w:pPr>
      <w:r w:rsidRPr="001770BE">
        <w:t xml:space="preserve">Besprechung </w:t>
      </w:r>
      <w:r w:rsidR="00E55B9D" w:rsidRPr="001770BE">
        <w:t>des Aktuellen Projektes</w:t>
      </w:r>
    </w:p>
    <w:p w14:paraId="1AE0D492" w14:textId="5E0C3140" w:rsidR="00B00FD2" w:rsidRPr="001770BE" w:rsidRDefault="009B5591" w:rsidP="00B00FD2">
      <w:pPr>
        <w:pStyle w:val="Listenabsatz"/>
        <w:numPr>
          <w:ilvl w:val="0"/>
          <w:numId w:val="37"/>
        </w:numPr>
      </w:pPr>
      <w:r w:rsidRPr="001770BE">
        <w:t>Festlegung de</w:t>
      </w:r>
      <w:r w:rsidR="00D5791F" w:rsidRPr="001770BE">
        <w:t xml:space="preserve">r </w:t>
      </w:r>
      <w:r w:rsidR="00624F1B" w:rsidRPr="001770BE">
        <w:t>Abgabe</w:t>
      </w:r>
    </w:p>
    <w:p w14:paraId="5BDF93AE" w14:textId="7186115C" w:rsidR="00963083" w:rsidRPr="001770BE" w:rsidRDefault="00963083" w:rsidP="00D3437F">
      <w:pPr>
        <w:pStyle w:val="Listenabsatz"/>
        <w:numPr>
          <w:ilvl w:val="0"/>
          <w:numId w:val="37"/>
        </w:numPr>
      </w:pPr>
      <w:r w:rsidRPr="001770BE">
        <w:t>Erläuterungen zu Präsentationen</w:t>
      </w:r>
    </w:p>
    <w:p w14:paraId="5B3BA300" w14:textId="00C805AB" w:rsidR="00CC6CA6" w:rsidRPr="001770BE" w:rsidRDefault="00CC6CA6" w:rsidP="00CC6CA6">
      <w:pPr>
        <w:pStyle w:val="Listenabsatz"/>
        <w:numPr>
          <w:ilvl w:val="1"/>
          <w:numId w:val="37"/>
        </w:numPr>
      </w:pPr>
      <w:r w:rsidRPr="001770BE">
        <w:t>10-15min</w:t>
      </w:r>
    </w:p>
    <w:p w14:paraId="03CCFA5C" w14:textId="615B306B" w:rsidR="00556C56" w:rsidRPr="001770BE" w:rsidRDefault="00DF1B8F" w:rsidP="00DF1B8F">
      <w:pPr>
        <w:pStyle w:val="Listenabsatz"/>
        <w:numPr>
          <w:ilvl w:val="1"/>
          <w:numId w:val="37"/>
        </w:numPr>
      </w:pPr>
      <w:r w:rsidRPr="001770BE">
        <w:t>Nicht vor der Ganzen Klasse, nur Experten</w:t>
      </w:r>
    </w:p>
    <w:p w14:paraId="14C19867" w14:textId="77777777" w:rsidR="00B00FD2" w:rsidRPr="001770BE" w:rsidRDefault="00DF1B8F" w:rsidP="00B00FD2">
      <w:pPr>
        <w:pStyle w:val="Listenabsatz"/>
        <w:numPr>
          <w:ilvl w:val="1"/>
          <w:numId w:val="37"/>
        </w:numPr>
      </w:pPr>
      <w:r w:rsidRPr="001770BE">
        <w:t>Hochdeutsch</w:t>
      </w:r>
      <w:r w:rsidR="00CC6CA6" w:rsidRPr="001770BE">
        <w:t>, mind. 2 Medienmittel</w:t>
      </w:r>
    </w:p>
    <w:p w14:paraId="37B8BB78" w14:textId="2C6B4E45" w:rsidR="00200094" w:rsidRPr="001770BE" w:rsidRDefault="00200094" w:rsidP="00200094">
      <w:pPr>
        <w:pStyle w:val="Listenabsatz"/>
        <w:numPr>
          <w:ilvl w:val="2"/>
          <w:numId w:val="37"/>
        </w:numPr>
      </w:pPr>
      <w:r w:rsidRPr="001770BE">
        <w:t>Handout als 2. Medienmittel</w:t>
      </w:r>
    </w:p>
    <w:p w14:paraId="62006D2D" w14:textId="0D874AF5" w:rsidR="00B00FD2" w:rsidRPr="001770BE" w:rsidRDefault="00994AE2" w:rsidP="00B00FD2">
      <w:pPr>
        <w:pStyle w:val="Listenabsatz"/>
        <w:numPr>
          <w:ilvl w:val="1"/>
          <w:numId w:val="37"/>
        </w:numPr>
      </w:pPr>
      <w:r w:rsidRPr="001770BE">
        <w:t xml:space="preserve">Grober </w:t>
      </w:r>
      <w:r w:rsidR="00B00FD2" w:rsidRPr="001770BE">
        <w:t>Inhalt</w:t>
      </w:r>
    </w:p>
    <w:p w14:paraId="4569354F" w14:textId="77777777" w:rsidR="00B00FD2" w:rsidRPr="001770BE" w:rsidRDefault="00B00FD2" w:rsidP="00B00FD2">
      <w:pPr>
        <w:pStyle w:val="Listenabsatz"/>
        <w:numPr>
          <w:ilvl w:val="2"/>
          <w:numId w:val="37"/>
        </w:numPr>
      </w:pPr>
      <w:r w:rsidRPr="001770BE">
        <w:t>Ausgangslage</w:t>
      </w:r>
    </w:p>
    <w:p w14:paraId="702EE8FE" w14:textId="77777777" w:rsidR="00B00FD2" w:rsidRPr="001770BE" w:rsidRDefault="00B00FD2" w:rsidP="00B00FD2">
      <w:pPr>
        <w:pStyle w:val="Listenabsatz"/>
        <w:numPr>
          <w:ilvl w:val="2"/>
          <w:numId w:val="37"/>
        </w:numPr>
      </w:pPr>
      <w:r w:rsidRPr="001770BE">
        <w:t>Antrag</w:t>
      </w:r>
    </w:p>
    <w:p w14:paraId="52AD5B8C" w14:textId="1EC0E04B" w:rsidR="00B00FD2" w:rsidRPr="001770BE" w:rsidRDefault="00B00FD2" w:rsidP="00B00FD2">
      <w:pPr>
        <w:pStyle w:val="Listenabsatz"/>
        <w:numPr>
          <w:ilvl w:val="2"/>
          <w:numId w:val="37"/>
        </w:numPr>
      </w:pPr>
      <w:r w:rsidRPr="001770BE">
        <w:t>Auftrag</w:t>
      </w:r>
    </w:p>
    <w:p w14:paraId="202B9895" w14:textId="4A491887" w:rsidR="00B00FD2" w:rsidRPr="001770BE" w:rsidRDefault="00B00FD2" w:rsidP="00561C85">
      <w:pPr>
        <w:pStyle w:val="Listenabsatz"/>
        <w:numPr>
          <w:ilvl w:val="2"/>
          <w:numId w:val="37"/>
        </w:numPr>
      </w:pPr>
      <w:r w:rsidRPr="001770BE">
        <w:t>Vorgehen</w:t>
      </w:r>
      <w:r w:rsidR="00561C85" w:rsidRPr="001770BE">
        <w:t xml:space="preserve"> </w:t>
      </w:r>
      <w:r w:rsidRPr="001770BE">
        <w:t>Technisch</w:t>
      </w:r>
      <w:r w:rsidR="00561C85" w:rsidRPr="001770BE">
        <w:t>/</w:t>
      </w:r>
      <w:r w:rsidRPr="001770BE">
        <w:t>Organisatorisch</w:t>
      </w:r>
    </w:p>
    <w:p w14:paraId="6AAAC1B8" w14:textId="4042FAA3" w:rsidR="00B00FD2" w:rsidRPr="001770BE" w:rsidRDefault="002A1FA6" w:rsidP="00B00FD2">
      <w:pPr>
        <w:pStyle w:val="Listenabsatz"/>
        <w:numPr>
          <w:ilvl w:val="2"/>
          <w:numId w:val="37"/>
        </w:numPr>
      </w:pPr>
      <w:r w:rsidRPr="001770BE">
        <w:t>Gute/Schwere dinge</w:t>
      </w:r>
    </w:p>
    <w:p w14:paraId="1925A917" w14:textId="085239A1" w:rsidR="002A1FA6" w:rsidRPr="001770BE" w:rsidRDefault="002A1FA6" w:rsidP="00B00FD2">
      <w:pPr>
        <w:pStyle w:val="Listenabsatz"/>
        <w:numPr>
          <w:ilvl w:val="2"/>
          <w:numId w:val="37"/>
        </w:numPr>
      </w:pPr>
      <w:r w:rsidRPr="001770BE">
        <w:t>Probleme</w:t>
      </w:r>
    </w:p>
    <w:p w14:paraId="6EBBEF34" w14:textId="5987EB15" w:rsidR="002A1FA6" w:rsidRPr="001770BE" w:rsidRDefault="002A1FA6" w:rsidP="00B00FD2">
      <w:pPr>
        <w:pStyle w:val="Listenabsatz"/>
        <w:numPr>
          <w:ilvl w:val="2"/>
          <w:numId w:val="37"/>
        </w:numPr>
      </w:pPr>
      <w:r w:rsidRPr="001770BE">
        <w:t>Lösungen</w:t>
      </w:r>
    </w:p>
    <w:p w14:paraId="26A837F3" w14:textId="6C3E4719" w:rsidR="006E2E8C" w:rsidRPr="001770BE" w:rsidRDefault="004361BE" w:rsidP="004361BE">
      <w:pPr>
        <w:pStyle w:val="Listenabsatz"/>
        <w:numPr>
          <w:ilvl w:val="2"/>
          <w:numId w:val="37"/>
        </w:numPr>
      </w:pPr>
      <w:r w:rsidRPr="001770BE">
        <w:t>Fazit &amp; Reflektion</w:t>
      </w:r>
    </w:p>
    <w:p w14:paraId="1E773E98" w14:textId="77777777" w:rsidR="006E2E8C" w:rsidRPr="001770BE" w:rsidRDefault="006E2E8C" w:rsidP="006E2E8C">
      <w:pPr>
        <w:pStyle w:val="Listenabsatz"/>
        <w:numPr>
          <w:ilvl w:val="0"/>
          <w:numId w:val="37"/>
        </w:numPr>
      </w:pPr>
      <w:r w:rsidRPr="001770BE">
        <w:t>Erläuterungen zu Demo</w:t>
      </w:r>
    </w:p>
    <w:p w14:paraId="5FA91479" w14:textId="77777777" w:rsidR="006E2E8C" w:rsidRPr="001770BE" w:rsidRDefault="006E2E8C" w:rsidP="006E2E8C">
      <w:pPr>
        <w:pStyle w:val="Listenabsatz"/>
        <w:numPr>
          <w:ilvl w:val="1"/>
          <w:numId w:val="37"/>
        </w:numPr>
      </w:pPr>
      <w:r w:rsidRPr="001770BE">
        <w:t>Vorbereitet, Mundart</w:t>
      </w:r>
    </w:p>
    <w:p w14:paraId="71B3DD31" w14:textId="576AA23F" w:rsidR="003D70E5" w:rsidRPr="001770BE" w:rsidRDefault="006E2E8C" w:rsidP="003D70E5">
      <w:pPr>
        <w:pStyle w:val="Listenabsatz"/>
        <w:numPr>
          <w:ilvl w:val="1"/>
          <w:numId w:val="37"/>
        </w:numPr>
      </w:pPr>
      <w:r w:rsidRPr="001770BE">
        <w:t>Empfehlung 3 Punkte</w:t>
      </w:r>
    </w:p>
    <w:p w14:paraId="37C456DD" w14:textId="091D0142" w:rsidR="00012ABD" w:rsidRPr="001770BE" w:rsidRDefault="00012ABD" w:rsidP="003D70E5">
      <w:pPr>
        <w:pStyle w:val="Listenabsatz"/>
        <w:numPr>
          <w:ilvl w:val="1"/>
          <w:numId w:val="37"/>
        </w:numPr>
      </w:pPr>
      <w:r w:rsidRPr="001770BE">
        <w:t>Ca. 5min (nicht bewertet)</w:t>
      </w:r>
    </w:p>
    <w:p w14:paraId="7E81E35B" w14:textId="3D948FEB" w:rsidR="003D70E5" w:rsidRPr="001770BE" w:rsidRDefault="003D70E5" w:rsidP="003D70E5">
      <w:pPr>
        <w:pStyle w:val="Listenabsatz"/>
        <w:numPr>
          <w:ilvl w:val="0"/>
          <w:numId w:val="37"/>
        </w:numPr>
      </w:pPr>
      <w:r w:rsidRPr="001770BE">
        <w:t>Fachgespräch</w:t>
      </w:r>
    </w:p>
    <w:p w14:paraId="1C7F407B" w14:textId="1CDD6209" w:rsidR="00012ABD" w:rsidRPr="001770BE" w:rsidRDefault="00012ABD" w:rsidP="00012ABD">
      <w:pPr>
        <w:pStyle w:val="Listenabsatz"/>
        <w:numPr>
          <w:ilvl w:val="1"/>
          <w:numId w:val="37"/>
        </w:numPr>
      </w:pPr>
      <w:r w:rsidRPr="001770BE">
        <w:t>3 Themengebiet</w:t>
      </w:r>
    </w:p>
    <w:p w14:paraId="42F1E89D" w14:textId="1D13D830" w:rsidR="00012ABD" w:rsidRPr="001770BE" w:rsidRDefault="002B626F" w:rsidP="00012ABD">
      <w:pPr>
        <w:pStyle w:val="Listenabsatz"/>
        <w:numPr>
          <w:ilvl w:val="1"/>
          <w:numId w:val="37"/>
        </w:numPr>
      </w:pPr>
      <w:r w:rsidRPr="001770BE">
        <w:t>Ca. 10min</w:t>
      </w:r>
    </w:p>
    <w:p w14:paraId="0A1A457E" w14:textId="6ED0501B" w:rsidR="002B626F" w:rsidRPr="001770BE" w:rsidRDefault="002B626F" w:rsidP="002B626F">
      <w:pPr>
        <w:pStyle w:val="Listenabsatz"/>
        <w:numPr>
          <w:ilvl w:val="0"/>
          <w:numId w:val="37"/>
        </w:numPr>
      </w:pPr>
      <w:r w:rsidRPr="001770BE">
        <w:t>Kurzes Feedback mündlich</w:t>
      </w:r>
    </w:p>
    <w:p w14:paraId="7529C1D0" w14:textId="103FA70F" w:rsidR="002B626F" w:rsidRPr="001770BE" w:rsidRDefault="002B626F" w:rsidP="002B626F">
      <w:pPr>
        <w:pStyle w:val="Listenabsatz"/>
        <w:numPr>
          <w:ilvl w:val="1"/>
          <w:numId w:val="37"/>
        </w:numPr>
      </w:pPr>
      <w:r w:rsidRPr="001770BE">
        <w:t xml:space="preserve">Note schriftlich am </w:t>
      </w:r>
      <w:r w:rsidR="001A2A28" w:rsidRPr="001770BE">
        <w:t>Ende</w:t>
      </w:r>
      <w:r w:rsidRPr="001770BE">
        <w:t xml:space="preserve"> des Semesters</w:t>
      </w:r>
    </w:p>
    <w:p w14:paraId="3294A02B" w14:textId="5A5A8B93" w:rsidR="00D3437F" w:rsidRPr="001770BE" w:rsidRDefault="00D3437F" w:rsidP="00D5791F">
      <w:pPr>
        <w:pStyle w:val="Untertitel"/>
      </w:pPr>
      <w:r w:rsidRPr="001770BE">
        <w:t>Statusbericht 17.05.2024</w:t>
      </w:r>
    </w:p>
    <w:p w14:paraId="24665A82" w14:textId="75936860" w:rsidR="00D3437F" w:rsidRPr="001770BE" w:rsidRDefault="00D3437F" w:rsidP="00D3437F">
      <w:pPr>
        <w:rPr>
          <w:b/>
          <w:bCs/>
        </w:rPr>
      </w:pPr>
      <w:r w:rsidRPr="001770BE">
        <w:rPr>
          <w:b/>
          <w:bCs/>
        </w:rPr>
        <w:t>Projektverlauf</w:t>
      </w:r>
    </w:p>
    <w:p w14:paraId="119226F9" w14:textId="3933BD16" w:rsidR="00624F1B" w:rsidRPr="001770BE" w:rsidRDefault="00965DAF" w:rsidP="00624F1B">
      <w:r w:rsidRPr="001770BE">
        <w:t>Heute beginnt das Projekt</w:t>
      </w:r>
      <w:r w:rsidR="00F95519" w:rsidRPr="001770BE">
        <w:t>, es gibt also noch keinen Zeitlichen Rahmen, diesen werde ich im Verlauf der Nächsten Woche erarbeiten.</w:t>
      </w:r>
    </w:p>
    <w:p w14:paraId="2101661F" w14:textId="15B4877C" w:rsidR="00624F1B" w:rsidRPr="001770BE" w:rsidRDefault="00D3437F" w:rsidP="00624F1B">
      <w:pPr>
        <w:rPr>
          <w:b/>
          <w:bCs/>
        </w:rPr>
      </w:pPr>
      <w:r w:rsidRPr="001770BE">
        <w:rPr>
          <w:b/>
          <w:bCs/>
        </w:rPr>
        <w:t>Arbeitsrapport</w:t>
      </w:r>
    </w:p>
    <w:p w14:paraId="25BF4B8B" w14:textId="10E9D38E" w:rsidR="00FE13D4" w:rsidRPr="001770BE" w:rsidRDefault="00132CBE" w:rsidP="00FE13D4">
      <w:r w:rsidRPr="001770BE">
        <w:t>Für alle Berichte wurden Leere Tabellen in der Dokumentation angelegt</w:t>
      </w:r>
      <w:r w:rsidR="00F95519" w:rsidRPr="001770BE">
        <w:t>.</w:t>
      </w:r>
    </w:p>
    <w:p w14:paraId="13BF1B8F" w14:textId="591A761F" w:rsidR="00D3437F" w:rsidRPr="001770BE" w:rsidRDefault="00D3437F" w:rsidP="00D3437F">
      <w:pPr>
        <w:rPr>
          <w:b/>
          <w:bCs/>
        </w:rPr>
      </w:pPr>
      <w:r w:rsidRPr="001770BE">
        <w:rPr>
          <w:b/>
          <w:bCs/>
        </w:rPr>
        <w:t>Aktueller Stand der Dokumentation</w:t>
      </w:r>
    </w:p>
    <w:p w14:paraId="1A940495" w14:textId="7376F9D1" w:rsidR="00624F1B" w:rsidRPr="001770BE" w:rsidRDefault="001108B9" w:rsidP="001108B9">
      <w:r w:rsidRPr="001770BE">
        <w:t>Mit der Dokumentation wurde heute begonnen</w:t>
      </w:r>
      <w:r w:rsidR="00FE13D4" w:rsidRPr="001770BE">
        <w:t>, aktuell besteht sie nur aus dem Grundlegenden Layout.</w:t>
      </w:r>
    </w:p>
    <w:p w14:paraId="2FB60C41" w14:textId="6D4A0EE7" w:rsidR="00200094" w:rsidRPr="001770BE" w:rsidRDefault="00200094" w:rsidP="001108B9">
      <w:r w:rsidRPr="001770BE">
        <w:br w:type="page"/>
      </w:r>
    </w:p>
    <w:p w14:paraId="42DB5B5F" w14:textId="4C3FF661" w:rsidR="00D5791F" w:rsidRPr="001770BE" w:rsidRDefault="00D5791F" w:rsidP="00D5791F">
      <w:pPr>
        <w:pStyle w:val="berschrift3"/>
      </w:pPr>
      <w:bookmarkStart w:id="33" w:name="_Toc169228334"/>
      <w:r w:rsidRPr="001770BE">
        <w:lastRenderedPageBreak/>
        <w:t>Teil 2</w:t>
      </w:r>
      <w:bookmarkEnd w:id="33"/>
    </w:p>
    <w:p w14:paraId="3C20A789" w14:textId="08F47CE0" w:rsidR="0098242F" w:rsidRPr="001770BE" w:rsidRDefault="00BB09D7" w:rsidP="0098242F">
      <w:pPr>
        <w:rPr>
          <w:b/>
          <w:bCs/>
        </w:rPr>
      </w:pPr>
      <w:r w:rsidRPr="001770BE">
        <w:rPr>
          <w:b/>
          <w:bCs/>
        </w:rPr>
        <w:t>Ablauf:</w:t>
      </w:r>
    </w:p>
    <w:p w14:paraId="390D6123" w14:textId="51D67FFD" w:rsidR="0098242F" w:rsidRPr="001770BE" w:rsidRDefault="002B0EAE" w:rsidP="002B0EAE">
      <w:pPr>
        <w:pStyle w:val="Listenabsatz"/>
        <w:numPr>
          <w:ilvl w:val="0"/>
          <w:numId w:val="37"/>
        </w:numPr>
      </w:pPr>
      <w:r w:rsidRPr="001770BE">
        <w:t>Besprechung des laufenden Projektes</w:t>
      </w:r>
    </w:p>
    <w:p w14:paraId="63A22674" w14:textId="2BC052D4" w:rsidR="002B0EAE" w:rsidRPr="001770BE" w:rsidRDefault="002B0EAE" w:rsidP="002B0EAE">
      <w:pPr>
        <w:pStyle w:val="Listenabsatz"/>
        <w:numPr>
          <w:ilvl w:val="0"/>
          <w:numId w:val="37"/>
        </w:numPr>
      </w:pPr>
      <w:r w:rsidRPr="001770BE">
        <w:t>Repetition: Abgabe der Dokumentation</w:t>
      </w:r>
    </w:p>
    <w:p w14:paraId="1D533764" w14:textId="2E5872CB" w:rsidR="002B0EAE" w:rsidRPr="001770BE" w:rsidRDefault="002B0EAE" w:rsidP="002B0EAE">
      <w:pPr>
        <w:pStyle w:val="Listenabsatz"/>
        <w:numPr>
          <w:ilvl w:val="0"/>
          <w:numId w:val="37"/>
        </w:numPr>
      </w:pPr>
      <w:r w:rsidRPr="001770BE">
        <w:t>Repetition: Präsentation und Demo</w:t>
      </w:r>
    </w:p>
    <w:p w14:paraId="2008E975" w14:textId="7D3E0542" w:rsidR="002B0EAE" w:rsidRPr="001770BE" w:rsidRDefault="0086501B" w:rsidP="002B0EAE">
      <w:pPr>
        <w:pStyle w:val="Listenabsatz"/>
        <w:numPr>
          <w:ilvl w:val="0"/>
          <w:numId w:val="37"/>
        </w:numPr>
      </w:pPr>
      <w:r w:rsidRPr="001770BE">
        <w:t>Repetition: Bewertung</w:t>
      </w:r>
    </w:p>
    <w:p w14:paraId="3237FC1D" w14:textId="43B183B4" w:rsidR="0086501B" w:rsidRPr="001770BE" w:rsidRDefault="0086501B" w:rsidP="002B0EAE">
      <w:pPr>
        <w:pStyle w:val="Listenabsatz"/>
        <w:numPr>
          <w:ilvl w:val="0"/>
          <w:numId w:val="37"/>
        </w:numPr>
      </w:pPr>
      <w:r w:rsidRPr="001770BE">
        <w:t>Genauere Erklärung zum Meeting Protokoll</w:t>
      </w:r>
    </w:p>
    <w:p w14:paraId="09E5D6EB" w14:textId="00A69173" w:rsidR="001A2A28" w:rsidRPr="001770BE" w:rsidRDefault="001A2A28" w:rsidP="001A2A28">
      <w:pPr>
        <w:pStyle w:val="Listenabsatz"/>
        <w:numPr>
          <w:ilvl w:val="1"/>
          <w:numId w:val="37"/>
        </w:numPr>
      </w:pPr>
      <w:r w:rsidRPr="001770BE">
        <w:t>Grundsätzlich einfach der Statusbericht</w:t>
      </w:r>
    </w:p>
    <w:p w14:paraId="29A28E6F" w14:textId="68185B18" w:rsidR="0098242F" w:rsidRPr="001770BE" w:rsidRDefault="00455DA0" w:rsidP="00D5791F">
      <w:pPr>
        <w:pStyle w:val="Untertitel"/>
      </w:pPr>
      <w:r w:rsidRPr="001770BE">
        <w:t>Statusbericht: 28.05.2024</w:t>
      </w:r>
    </w:p>
    <w:p w14:paraId="7DB7ACB6" w14:textId="22E117D5" w:rsidR="00455DA0" w:rsidRPr="001770BE" w:rsidRDefault="00455DA0" w:rsidP="0098242F">
      <w:pPr>
        <w:rPr>
          <w:b/>
          <w:bCs/>
        </w:rPr>
      </w:pPr>
      <w:r w:rsidRPr="001770BE">
        <w:rPr>
          <w:b/>
          <w:bCs/>
        </w:rPr>
        <w:t>Projektverlauf</w:t>
      </w:r>
    </w:p>
    <w:p w14:paraId="7EB04502" w14:textId="77777777" w:rsidR="00A75973" w:rsidRPr="001770BE" w:rsidRDefault="00A75973" w:rsidP="00A75973">
      <w:r w:rsidRPr="001770BE">
        <w:t xml:space="preserve">Eine detaillierte Projektplanung wurde erstellt, Heute endet die Planungsphase ein Konzept wurde </w:t>
      </w:r>
    </w:p>
    <w:p w14:paraId="56DA3235" w14:textId="4B546246" w:rsidR="00455DA0" w:rsidRPr="001770BE" w:rsidRDefault="00A75973" w:rsidP="00A75973">
      <w:r w:rsidRPr="001770BE">
        <w:t>erstellt. Ich befinde mich Zeitlich gut in der Planung.</w:t>
      </w:r>
    </w:p>
    <w:p w14:paraId="2051507E" w14:textId="4C6C0C0B" w:rsidR="00455DA0" w:rsidRPr="001770BE" w:rsidRDefault="00455DA0" w:rsidP="0098242F">
      <w:pPr>
        <w:rPr>
          <w:b/>
          <w:bCs/>
        </w:rPr>
      </w:pPr>
      <w:r w:rsidRPr="001770BE">
        <w:rPr>
          <w:b/>
          <w:bCs/>
        </w:rPr>
        <w:t>Arbeitsrapport</w:t>
      </w:r>
    </w:p>
    <w:p w14:paraId="13448CB5" w14:textId="60D9633E" w:rsidR="001C14B2" w:rsidRPr="001770BE" w:rsidRDefault="001C14B2" w:rsidP="001C14B2">
      <w:r w:rsidRPr="001770BE">
        <w:t xml:space="preserve">Die Arbeitsrapporte für die erledigten aufgaben wurden direkt in der Dokumentation erstellt, der </w:t>
      </w:r>
    </w:p>
    <w:p w14:paraId="47D6AB55" w14:textId="5AEC81CB" w:rsidR="001C14B2" w:rsidRPr="001770BE" w:rsidRDefault="001C14B2" w:rsidP="001C14B2">
      <w:r w:rsidRPr="001770BE">
        <w:t xml:space="preserve">Projekt Start wurde auf den 17.05.2024 gelegt. An diesem Tag sind die Benötigten Komponenten </w:t>
      </w:r>
    </w:p>
    <w:p w14:paraId="33B37AD5" w14:textId="1177C2D5" w:rsidR="00455DA0" w:rsidRPr="001770BE" w:rsidRDefault="001C14B2" w:rsidP="001C14B2">
      <w:r w:rsidRPr="001770BE">
        <w:t>eingetroffen.</w:t>
      </w:r>
    </w:p>
    <w:p w14:paraId="4F8697B7" w14:textId="704A653E" w:rsidR="00455DA0" w:rsidRPr="001770BE" w:rsidRDefault="00455DA0" w:rsidP="0098242F">
      <w:pPr>
        <w:rPr>
          <w:b/>
          <w:bCs/>
        </w:rPr>
      </w:pPr>
      <w:r w:rsidRPr="001770BE">
        <w:rPr>
          <w:b/>
          <w:bCs/>
        </w:rPr>
        <w:t>Aktueller Stand der Dokumentation</w:t>
      </w:r>
    </w:p>
    <w:p w14:paraId="3D0CA29B" w14:textId="7AE6680C" w:rsidR="00455DA0" w:rsidRPr="001770BE" w:rsidRDefault="001C14B2" w:rsidP="00455DA0">
      <w:r w:rsidRPr="001770BE">
        <w:t>Die Projektdokumentation wurde erstellt und mit Inhalten bis zum Aktuellen Zeitpunkt befüllt.</w:t>
      </w:r>
    </w:p>
    <w:p w14:paraId="53D625EC" w14:textId="6DA21C7D" w:rsidR="001C14B2" w:rsidRPr="001770BE" w:rsidRDefault="00046A1F" w:rsidP="00455DA0">
      <w:pPr>
        <w:rPr>
          <w:b/>
          <w:bCs/>
        </w:rPr>
      </w:pPr>
      <w:r w:rsidRPr="001770BE">
        <w:rPr>
          <w:b/>
          <w:bCs/>
        </w:rPr>
        <w:t>Eigene Punkte</w:t>
      </w:r>
    </w:p>
    <w:p w14:paraId="1EC68BFD" w14:textId="11F6A465" w:rsidR="007B394B" w:rsidRPr="001770BE" w:rsidRDefault="007B394B" w:rsidP="007B394B">
      <w:r w:rsidRPr="001770BE">
        <w:t>Projektorganisa</w:t>
      </w:r>
      <w:r w:rsidR="00364143" w:rsidRPr="001770BE">
        <w:t>ti</w:t>
      </w:r>
      <w:r w:rsidRPr="001770BE">
        <w:t>on für Dokumentation:</w:t>
      </w:r>
    </w:p>
    <w:p w14:paraId="6337EC2F" w14:textId="78A2EEB8" w:rsidR="007B394B" w:rsidRPr="001770BE" w:rsidRDefault="007B394B" w:rsidP="007B394B">
      <w:pPr>
        <w:pStyle w:val="Listenabsatz"/>
        <w:numPr>
          <w:ilvl w:val="0"/>
          <w:numId w:val="37"/>
        </w:numPr>
      </w:pPr>
      <w:r w:rsidRPr="001770BE">
        <w:t xml:space="preserve">Ohne SOL spezifische Inhalte </w:t>
      </w:r>
    </w:p>
    <w:p w14:paraId="6BFE4B89" w14:textId="77777777" w:rsidR="007B394B" w:rsidRPr="001770BE" w:rsidRDefault="007B394B" w:rsidP="007B394B">
      <w:r w:rsidRPr="001770BE">
        <w:t>Tech. Summary</w:t>
      </w:r>
    </w:p>
    <w:p w14:paraId="4DC3D8DC" w14:textId="74836AC6" w:rsidR="00046A1F" w:rsidRPr="001770BE" w:rsidRDefault="007B394B" w:rsidP="007B394B">
      <w:pPr>
        <w:pStyle w:val="Listenabsatz"/>
        <w:numPr>
          <w:ilvl w:val="0"/>
          <w:numId w:val="37"/>
        </w:numPr>
      </w:pPr>
      <w:r w:rsidRPr="001770BE">
        <w:t>Positionierung: nach Titelblatt</w:t>
      </w:r>
    </w:p>
    <w:p w14:paraId="2A6750C0" w14:textId="648F9426" w:rsidR="00941144" w:rsidRPr="001770BE" w:rsidRDefault="00941144" w:rsidP="00941144">
      <w:r w:rsidRPr="001770BE">
        <w:br w:type="page"/>
      </w:r>
    </w:p>
    <w:p w14:paraId="009A0E6D" w14:textId="4FB8E5C3" w:rsidR="005E263A" w:rsidRPr="001770BE" w:rsidRDefault="005E263A" w:rsidP="005E263A">
      <w:pPr>
        <w:pStyle w:val="berschrift1"/>
      </w:pPr>
      <w:bookmarkStart w:id="34" w:name="_Toc169228335"/>
      <w:r w:rsidRPr="001770BE">
        <w:lastRenderedPageBreak/>
        <w:t>Systemdokumentation</w:t>
      </w:r>
      <w:bookmarkEnd w:id="34"/>
    </w:p>
    <w:p w14:paraId="5A4D4F3E" w14:textId="77777777" w:rsidR="009F204A" w:rsidRPr="001770BE" w:rsidRDefault="009F204A" w:rsidP="009F204A">
      <w:pPr>
        <w:pStyle w:val="berschrift2"/>
      </w:pPr>
      <w:bookmarkStart w:id="35" w:name="_Toc169228336"/>
      <w:r w:rsidRPr="001770BE">
        <w:t>Systemarchitektur</w:t>
      </w:r>
      <w:bookmarkEnd w:id="35"/>
    </w:p>
    <w:p w14:paraId="2A8EADE7" w14:textId="4A5523C8" w:rsidR="009F204A" w:rsidRPr="001770BE" w:rsidRDefault="009F204A" w:rsidP="009F204A">
      <w:r w:rsidRPr="001770BE">
        <w:t xml:space="preserve">Das System besteht aus vernetzten Komponenten, die über WLAN kommunizieren. Der </w:t>
      </w:r>
      <w:r w:rsidR="00B92C0E">
        <w:t>Hub</w:t>
      </w:r>
      <w:r w:rsidRPr="001770BE">
        <w:t xml:space="preserve"> fungiert als zentraler Knotenpunkt, der die Koordination vom Sensor und der Wassersteuerung ermöglicht.</w:t>
      </w:r>
    </w:p>
    <w:p w14:paraId="0450B86D" w14:textId="02567FFF" w:rsidR="009F204A" w:rsidRPr="001770BE" w:rsidRDefault="00DA1187" w:rsidP="00EA478A">
      <w:r w:rsidRPr="001770BE">
        <w:rPr>
          <w:noProof/>
        </w:rPr>
        <w:drawing>
          <wp:anchor distT="0" distB="0" distL="114300" distR="114300" simplePos="0" relativeHeight="251677698" behindDoc="0" locked="0" layoutInCell="1" allowOverlap="1" wp14:anchorId="58C213CB" wp14:editId="1530CD06">
            <wp:simplePos x="0" y="0"/>
            <wp:positionH relativeFrom="column">
              <wp:posOffset>1224915</wp:posOffset>
            </wp:positionH>
            <wp:positionV relativeFrom="paragraph">
              <wp:posOffset>490855</wp:posOffset>
            </wp:positionV>
            <wp:extent cx="3503930" cy="1338580"/>
            <wp:effectExtent l="0" t="0" r="1270" b="0"/>
            <wp:wrapTopAndBottom/>
            <wp:docPr id="6222193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19305" name="Grafik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503930" cy="1338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478A" w:rsidRPr="001770BE">
        <w:rPr>
          <w:noProof/>
        </w:rPr>
        <mc:AlternateContent>
          <mc:Choice Requires="wps">
            <w:drawing>
              <wp:anchor distT="0" distB="0" distL="114300" distR="114300" simplePos="0" relativeHeight="251678722" behindDoc="0" locked="0" layoutInCell="1" allowOverlap="1" wp14:anchorId="38497245" wp14:editId="4B790A1D">
                <wp:simplePos x="0" y="0"/>
                <wp:positionH relativeFrom="column">
                  <wp:posOffset>1488517</wp:posOffset>
                </wp:positionH>
                <wp:positionV relativeFrom="paragraph">
                  <wp:posOffset>1826412</wp:posOffset>
                </wp:positionV>
                <wp:extent cx="2801620" cy="292100"/>
                <wp:effectExtent l="0" t="0" r="0" b="0"/>
                <wp:wrapTopAndBottom/>
                <wp:docPr id="1898034344" name="Textfeld 1"/>
                <wp:cNvGraphicFramePr/>
                <a:graphic xmlns:a="http://schemas.openxmlformats.org/drawingml/2006/main">
                  <a:graphicData uri="http://schemas.microsoft.com/office/word/2010/wordprocessingShape">
                    <wps:wsp>
                      <wps:cNvSpPr txBox="1"/>
                      <wps:spPr>
                        <a:xfrm>
                          <a:off x="0" y="0"/>
                          <a:ext cx="2801620" cy="292100"/>
                        </a:xfrm>
                        <a:prstGeom prst="rect">
                          <a:avLst/>
                        </a:prstGeom>
                        <a:solidFill>
                          <a:prstClr val="white"/>
                        </a:solidFill>
                        <a:ln>
                          <a:noFill/>
                        </a:ln>
                      </wps:spPr>
                      <wps:txbx>
                        <w:txbxContent>
                          <w:p w14:paraId="2E67AC64" w14:textId="48364E80" w:rsidR="009F204A" w:rsidRPr="009B4CB8" w:rsidRDefault="009F204A" w:rsidP="009F204A">
                            <w:pPr>
                              <w:pStyle w:val="Beschriftung"/>
                              <w:rPr>
                                <w:sz w:val="20"/>
                                <w:szCs w:val="20"/>
                              </w:rPr>
                            </w:pPr>
                            <w:r w:rsidRPr="009B4CB8">
                              <w:fldChar w:fldCharType="begin"/>
                            </w:r>
                            <w:r w:rsidRPr="009B4CB8">
                              <w:instrText xml:space="preserve"> SEQ Abbildung \* ARABIC </w:instrText>
                            </w:r>
                            <w:r w:rsidRPr="009B4CB8">
                              <w:fldChar w:fldCharType="separate"/>
                            </w:r>
                            <w:bookmarkStart w:id="36" w:name="_Toc168978726"/>
                            <w:bookmarkStart w:id="37" w:name="_Toc169228445"/>
                            <w:r w:rsidR="00923ED8">
                              <w:rPr>
                                <w:noProof/>
                              </w:rPr>
                              <w:t>1</w:t>
                            </w:r>
                            <w:r w:rsidRPr="009B4CB8">
                              <w:fldChar w:fldCharType="end"/>
                            </w:r>
                            <w:r w:rsidRPr="009B4CB8">
                              <w:t xml:space="preserve"> - Systemarchitektur</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97245" id="Textfeld 1" o:spid="_x0000_s1028" type="#_x0000_t202" style="position:absolute;margin-left:117.2pt;margin-top:143.8pt;width:220.6pt;height:23pt;z-index:2516787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4TiHAIAAEIEAAAOAAAAZHJzL2Uyb0RvYy54bWysU01v2zAMvQ/YfxB0X+z4UHRGnSJLkWFA&#10;0BZIi54VWYoFyKJGKbGzXz/KjpOt22nYRaZFih/vPd7d961lR4XBgKv4fJZzppyE2rh9xV9f1p9u&#10;OQtRuFpYcKriJxX4/eLjh7vOl6qABmytkFESF8rOV7yJ0ZdZFmSjWhFm4JUjpwZsRaRf3Gc1io6y&#10;tzYr8vwm6wBrjyBVCHT7MDr5YsivtZLxSeugIrMVp97icOJw7tKZLe5EuUfhGyPPbYh/6KIVxlHR&#10;S6oHEQU7oPkjVWskQgAdZxLaDLQ2Ug0z0DTz/N0020Z4NcxC4AR/gSn8v7Ty8bj1z8hi/wV6IjAB&#10;0vlQBrpM8/Qa2/SlThn5CcLTBTbVRybpsrjN5zcFuST5is/FPB9wza6vPYb4VUHLklFxJFoGtMRx&#10;EyJVpNApJBULYE29Ntamn+RYWWRHQRR2jYkq9UgvfouyLsU6SK9Gd7rJrqMkK/a7npmampzG3EF9&#10;oukRRmEEL9eG6m1EiM8CSQk0Fak7PtGhLXQVh7PFWQP442/3KZ4IIi9nHSmr4uH7QaDizH5zRF2S&#10;4WTgZOwmwx3aFdCkc9obLweTHmC0k6kR2jcS/TJVIZdwkmpVPE7mKo76pqWRarkcgkhsXsSN23qZ&#10;Uk+4vvRvAv2ZlUh8PsKkOVG+I2eMHVFeHiJoMzCXcB1RPMNNQh3oOS9V2oRf/4eo6+ovfgIAAP//&#10;AwBQSwMEFAAGAAgAAAAhAAiE3DHgAAAACwEAAA8AAABkcnMvZG93bnJldi54bWxMj8FOwzAMhu9I&#10;vEPkSVwQS2lHNpWmE2xwg8PGtHPWZG1F41RJunZvjznB7bf86ffnYj3Zjl2MD61DCY/zBJjByukW&#10;awmHr/eHFbAQFWrVOTQSribAury9KVSu3Yg7c9nHmlEJhlxJaGLsc85D1Rirwtz1Bml3dt6qSKOv&#10;ufZqpHLb8TRJBLeqRbrQqN5sGlN97wcrQWz9MO5wc789vH2oz75Oj6/Xo5R3s+nlGVg0U/yD4Vef&#10;1KEkp5MbUAfWSUizxYJQCqulAEaEWD5ROEnIskwALwv+/4fyBwAA//8DAFBLAQItABQABgAIAAAA&#10;IQC2gziS/gAAAOEBAAATAAAAAAAAAAAAAAAAAAAAAABbQ29udGVudF9UeXBlc10ueG1sUEsBAi0A&#10;FAAGAAgAAAAhADj9If/WAAAAlAEAAAsAAAAAAAAAAAAAAAAALwEAAF9yZWxzLy5yZWxzUEsBAi0A&#10;FAAGAAgAAAAhADOXhOIcAgAAQgQAAA4AAAAAAAAAAAAAAAAALgIAAGRycy9lMm9Eb2MueG1sUEsB&#10;Ai0AFAAGAAgAAAAhAAiE3DHgAAAACwEAAA8AAAAAAAAAAAAAAAAAdgQAAGRycy9kb3ducmV2Lnht&#10;bFBLBQYAAAAABAAEAPMAAACDBQAAAAA=&#10;" stroked="f">
                <v:textbox inset="0,0,0,0">
                  <w:txbxContent>
                    <w:p w14:paraId="2E67AC64" w14:textId="48364E80" w:rsidR="009F204A" w:rsidRPr="009B4CB8" w:rsidRDefault="009F204A" w:rsidP="009F204A">
                      <w:pPr>
                        <w:pStyle w:val="Beschriftung"/>
                        <w:rPr>
                          <w:sz w:val="20"/>
                          <w:szCs w:val="20"/>
                        </w:rPr>
                      </w:pPr>
                      <w:r w:rsidRPr="009B4CB8">
                        <w:fldChar w:fldCharType="begin"/>
                      </w:r>
                      <w:r w:rsidRPr="009B4CB8">
                        <w:instrText xml:space="preserve"> SEQ Abbildung \* ARABIC </w:instrText>
                      </w:r>
                      <w:r w:rsidRPr="009B4CB8">
                        <w:fldChar w:fldCharType="separate"/>
                      </w:r>
                      <w:bookmarkStart w:id="38" w:name="_Toc168978726"/>
                      <w:bookmarkStart w:id="39" w:name="_Toc169228445"/>
                      <w:r w:rsidR="00923ED8">
                        <w:rPr>
                          <w:noProof/>
                        </w:rPr>
                        <w:t>1</w:t>
                      </w:r>
                      <w:r w:rsidRPr="009B4CB8">
                        <w:fldChar w:fldCharType="end"/>
                      </w:r>
                      <w:r w:rsidRPr="009B4CB8">
                        <w:t xml:space="preserve"> - Systemarchitektur</w:t>
                      </w:r>
                      <w:bookmarkEnd w:id="38"/>
                      <w:bookmarkEnd w:id="39"/>
                    </w:p>
                  </w:txbxContent>
                </v:textbox>
                <w10:wrap type="topAndBottom"/>
              </v:shape>
            </w:pict>
          </mc:Fallback>
        </mc:AlternateContent>
      </w:r>
      <w:r w:rsidR="009F204A" w:rsidRPr="001770BE">
        <w:t xml:space="preserve">Ziel dieser Architektur ist es, die Erweiterbarkeit zu gewährleisten, damit in späteren Versionen mehrere Komponenten in das System eingebunden werden </w:t>
      </w:r>
      <w:r w:rsidR="007A3164" w:rsidRPr="001770BE">
        <w:t>können.</w:t>
      </w:r>
    </w:p>
    <w:p w14:paraId="50B082CA" w14:textId="3CA59950" w:rsidR="00C63117" w:rsidRPr="00C63117" w:rsidRDefault="009F204A" w:rsidP="00D72853">
      <w:pPr>
        <w:pStyle w:val="berschrift3"/>
      </w:pPr>
      <w:bookmarkStart w:id="40" w:name="_Toc169228337"/>
      <w:r w:rsidRPr="001770BE">
        <w:t>Sensor</w:t>
      </w:r>
      <w:bookmarkEnd w:id="40"/>
    </w:p>
    <w:p w14:paraId="05D17719" w14:textId="7769E937" w:rsidR="009F204A" w:rsidRPr="001770BE" w:rsidRDefault="000A4B92" w:rsidP="00C63117">
      <w:r w:rsidRPr="001770BE">
        <w:t>Der Sensor bildet das Herzstück des Systems und spielt eine zentrale Rolle bei der Ermittlung des Wasserbedarfs. Mithilfe eines Bodenfeuchtigkeitssensors misst er regelmä</w:t>
      </w:r>
      <w:r w:rsidR="00014198">
        <w:t>ss</w:t>
      </w:r>
      <w:r w:rsidRPr="001770BE">
        <w:t xml:space="preserve">ig die Feuchtigkeit im Boden. Kurz vor der geplanten Bewässerung überprüft der Sensor, ob der Wassergehalt unter einem festgelegten Schwellenwert liegt. Ist dies der Fall, erkennt der Sensor einen Wasserbedarf und sendet eine entsprechende Nachricht an den </w:t>
      </w:r>
      <w:r w:rsidR="00B92C0E">
        <w:t>Hub</w:t>
      </w:r>
      <w:r w:rsidRPr="001770BE">
        <w:t>. Um den Energieverbrauch zu minimieren, versetzt sich der Sensor nach jeder Messung in den Schlafmodus und wird nur zu den festgelegten Überprüfungszeiten aktiviert. Dies gewährleistet eine langfristige und energieeffiziente Betriebsdauer.</w:t>
      </w:r>
    </w:p>
    <w:p w14:paraId="78037BEB" w14:textId="77777777" w:rsidR="00C63117" w:rsidRDefault="009F204A" w:rsidP="00D72853">
      <w:pPr>
        <w:pStyle w:val="berschrift3"/>
      </w:pPr>
      <w:bookmarkStart w:id="41" w:name="_Toc169228338"/>
      <w:r w:rsidRPr="001770BE">
        <w:t>Wassersteuerung</w:t>
      </w:r>
      <w:bookmarkEnd w:id="41"/>
    </w:p>
    <w:p w14:paraId="5AA5374B" w14:textId="61690833" w:rsidR="00171170" w:rsidRDefault="003C0755" w:rsidP="00171170">
      <w:r w:rsidRPr="001770BE">
        <w:t>Die Wassersteuerung ist für die Regulierung des Wasserflusses verantwortlich. Sie besteht</w:t>
      </w:r>
      <w:r w:rsidR="009137DA">
        <w:t xml:space="preserve"> grob</w:t>
      </w:r>
      <w:r w:rsidRPr="001770BE">
        <w:t xml:space="preserve"> aus einem Ventil, das von einem Mikrocontroller gesteuert wird. Bei einer Bewässerungsanfrage vom </w:t>
      </w:r>
      <w:r w:rsidR="00B92C0E">
        <w:t>Hub</w:t>
      </w:r>
      <w:r w:rsidR="009137DA">
        <w:t xml:space="preserve">, </w:t>
      </w:r>
      <w:r w:rsidRPr="001770BE">
        <w:t>schaltet der Mikrocontroller über ein Relais-Modul das Ventil. Nach Ablauf der festgelegten Bewässerungsdauer schlie</w:t>
      </w:r>
      <w:r w:rsidR="00014198">
        <w:t>ss</w:t>
      </w:r>
      <w:r w:rsidRPr="001770BE">
        <w:t>t der Mikrocontroller das Ventil wieder, indem er das Relais deaktiviert, wodurch der Wasserfluss gestoppt wird und eine Überbewässerung verhindert wird. Auch die Wassersteuerung wechselt zwischen den Bewässerungszyklen in den Schlafmodus, um den Stromverbrauch zu reduzieren.</w:t>
      </w:r>
    </w:p>
    <w:p w14:paraId="396F6844" w14:textId="4CD3AC27" w:rsidR="00D72853" w:rsidRDefault="00B92C0E" w:rsidP="00171170">
      <w:pPr>
        <w:pStyle w:val="berschrift3"/>
      </w:pPr>
      <w:bookmarkStart w:id="42" w:name="_Toc169228339"/>
      <w:r>
        <w:t>Hub</w:t>
      </w:r>
      <w:bookmarkEnd w:id="42"/>
    </w:p>
    <w:p w14:paraId="55946091" w14:textId="7BDF0776" w:rsidR="009F204A" w:rsidRPr="001770BE" w:rsidRDefault="003C0755" w:rsidP="009F204A">
      <w:r w:rsidRPr="001770BE">
        <w:t xml:space="preserve">Der </w:t>
      </w:r>
      <w:r w:rsidR="00B92C0E">
        <w:t>Hub</w:t>
      </w:r>
      <w:r w:rsidRPr="001770BE">
        <w:t xml:space="preserve"> fungiert als zentrale Steuer- und Kommunikationsschnittstelle des gesamten Systems. Er stellt </w:t>
      </w:r>
      <w:r w:rsidR="0012258A">
        <w:t>den Broker für die</w:t>
      </w:r>
      <w:r w:rsidRPr="001770BE">
        <w:t xml:space="preserve"> Kommunikation. Der </w:t>
      </w:r>
      <w:r w:rsidR="00B92C0E">
        <w:t>Hub</w:t>
      </w:r>
      <w:r w:rsidRPr="001770BE">
        <w:t xml:space="preserve"> empfängt die Feuchtigkeitsmessungen de</w:t>
      </w:r>
      <w:r w:rsidR="00B03758">
        <w:t>s Sensors und speichert diese Intern</w:t>
      </w:r>
      <w:r w:rsidRPr="001770BE">
        <w:t>.</w:t>
      </w:r>
      <w:r w:rsidR="00B03758">
        <w:t xml:space="preserve"> Wird dieser Status abgefragt sendet </w:t>
      </w:r>
      <w:r w:rsidR="00CA0B5A">
        <w:t xml:space="preserve">den </w:t>
      </w:r>
      <w:r w:rsidR="00B92C0E">
        <w:t>Hub</w:t>
      </w:r>
      <w:r w:rsidR="00B03758">
        <w:t xml:space="preserve"> den aktuellen Stand. Einstellungen sollen über das </w:t>
      </w:r>
      <w:r w:rsidR="00B92C0E">
        <w:t>Hub</w:t>
      </w:r>
      <w:r w:rsidR="00B03758">
        <w:t xml:space="preserve"> erfolgen</w:t>
      </w:r>
      <w:r w:rsidRPr="001770BE">
        <w:t xml:space="preserve">. Dies </w:t>
      </w:r>
      <w:r w:rsidR="00CA0B5A" w:rsidRPr="001770BE">
        <w:t>ermöglichten</w:t>
      </w:r>
      <w:r w:rsidRPr="001770BE">
        <w:t xml:space="preserve"> eine zentrale Verwaltung und einfache Anpassung des Systems.</w:t>
      </w:r>
      <w:r w:rsidR="00CA2018">
        <w:t xml:space="preserve"> Aktuell unternimmt der </w:t>
      </w:r>
      <w:r w:rsidR="00B92C0E">
        <w:t>Hub</w:t>
      </w:r>
      <w:r w:rsidR="00CA2018">
        <w:t xml:space="preserve"> keine Spezifischen </w:t>
      </w:r>
      <w:r w:rsidR="00293CE2">
        <w:t>Ma</w:t>
      </w:r>
      <w:r w:rsidR="00014198">
        <w:t>ss</w:t>
      </w:r>
      <w:r w:rsidR="00293CE2">
        <w:t>nahmen</w:t>
      </w:r>
      <w:r w:rsidR="00CA2018">
        <w:t xml:space="preserve"> für die </w:t>
      </w:r>
      <w:r w:rsidR="00293CE2">
        <w:t>Minderung</w:t>
      </w:r>
      <w:r w:rsidR="00CA2018">
        <w:t xml:space="preserve"> des Energieverbrauchs</w:t>
      </w:r>
      <w:r w:rsidR="00293CE2">
        <w:t>, abgesehen von effizienter Programmierung.</w:t>
      </w:r>
    </w:p>
    <w:p w14:paraId="50EB9C0C" w14:textId="77777777" w:rsidR="00B02D39" w:rsidRPr="001770BE" w:rsidRDefault="00B02D39" w:rsidP="00B02D39">
      <w:pPr>
        <w:pStyle w:val="berschrift2"/>
      </w:pPr>
      <w:bookmarkStart w:id="43" w:name="_Toc169228340"/>
      <w:r w:rsidRPr="001770BE">
        <w:lastRenderedPageBreak/>
        <w:t>Systemanforderungen</w:t>
      </w:r>
      <w:bookmarkEnd w:id="43"/>
    </w:p>
    <w:p w14:paraId="79CE5EB5" w14:textId="77777777" w:rsidR="00B02D39" w:rsidRPr="001770BE" w:rsidRDefault="00B02D39" w:rsidP="00B02D39">
      <w:pPr>
        <w:pStyle w:val="berschrift3"/>
      </w:pPr>
      <w:bookmarkStart w:id="44" w:name="_Toc169228341"/>
      <w:r w:rsidRPr="001770BE">
        <w:t>Funktionale Anforderungen</w:t>
      </w:r>
      <w:bookmarkEnd w:id="44"/>
    </w:p>
    <w:p w14:paraId="6929582E" w14:textId="6C4034B3" w:rsidR="0086205B" w:rsidRDefault="0086205B" w:rsidP="0086205B">
      <w:r>
        <w:t>Das TerraTap-Bewässerungssystem besteht aus mehreren Komponenten, die spezifische Aufgaben erfüllen. Das Sensor-Element und das Wassersteuerungs-Element sind zentrale Bestandteile des Systems. Beide Komponenten sollen zu festgelegten Zeiten Überprüfungen durchführen und ihre Ergebnisse an den Hub übermitteln. Der Hub ist dafür verantwortlich, die Anfragen für Bewässerungen zu verarbeiten und zu speichern. Auf Anfrage sendet der Hub diese Informationen an das Wassersteuerungs-Element, das daraufhin die Bewässerung durchführt. Darüber hinaus muss das Wassersteuerungs-Element aktiv nach ausstehenden Bewässerungsanfragen beim Hub nachfragen, um sicherzustellen, dass alle Pflanzen bedarfsgerecht versorgt werden.</w:t>
      </w:r>
    </w:p>
    <w:p w14:paraId="7DEDB7B7" w14:textId="262EB6D9" w:rsidR="00B02D39" w:rsidRPr="001770BE" w:rsidRDefault="00B02D39" w:rsidP="00B02D39">
      <w:pPr>
        <w:pStyle w:val="berschrift3"/>
      </w:pPr>
      <w:bookmarkStart w:id="45" w:name="_Toc169228342"/>
      <w:r w:rsidRPr="001770BE">
        <w:t>Nicht-funktionale Anforderungen</w:t>
      </w:r>
      <w:bookmarkEnd w:id="45"/>
    </w:p>
    <w:p w14:paraId="55EF3086" w14:textId="3A252095" w:rsidR="0086205B" w:rsidRDefault="0086205B" w:rsidP="0086205B">
      <w:r>
        <w:t>Neben den funktionalen Anforderungen muss das System auch eine Reihe nicht-funktionaler Anforderungen erfüllen. Es ist essenziell, dass das TerraTap-System zugänglich ist, sodass Personen mit den nötigen Kenntnissen in der Lage sind, Modifikationen vorzunehmen. Dies fördern die Anpassungsfähigkeit und Erweiterbarkeit des Systems. Zudem wurde besonderer Wert auf die Energieeffizienz gelegt. Da viele Komponenten batteriebetrieben sind, soll das System möglichst stromsparend arbeiten, um die Betriebsdauer zu maximieren und Wartungsintervalle zu minimieren.</w:t>
      </w:r>
    </w:p>
    <w:p w14:paraId="421D3D41" w14:textId="3F811429" w:rsidR="00B02D39" w:rsidRPr="001770BE" w:rsidRDefault="00B02D39" w:rsidP="00B02D39">
      <w:pPr>
        <w:pStyle w:val="berschrift2"/>
      </w:pPr>
      <w:bookmarkStart w:id="46" w:name="_Toc169228343"/>
      <w:r w:rsidRPr="001770BE">
        <w:t>Sicherheitsaspekte</w:t>
      </w:r>
      <w:bookmarkEnd w:id="46"/>
    </w:p>
    <w:p w14:paraId="67F0049D" w14:textId="26D571F2" w:rsidR="0086205B" w:rsidRDefault="0086205B" w:rsidP="00B02D39">
      <w:r w:rsidRPr="0086205B">
        <w:t>In der aktuellen Prototyp-Konfiguration wurden keine erweiterten Sicherheitsma</w:t>
      </w:r>
      <w:r w:rsidR="00014198">
        <w:t>ss</w:t>
      </w:r>
      <w:r w:rsidRPr="0086205B">
        <w:t>nahmen implementiert. Der Fokus lag zunächst auf der Sicherstellung der grundlegenden Funktionalität. Für zukünftige Iterationen wird jedoch die Implementierung zusätzlicher Sicherheitsvorkehrungen empfohlen. Beispielsweise könnte die Authentifizierung für MQTT-Nachrichten eingeführt werden, um sicherzustellen, dass Nachrichten nur von autorisierten Quellen stammen. Dies würde die Sicherheit und Zuverlässigkeit des Systems weiter erhöhen.</w:t>
      </w:r>
    </w:p>
    <w:p w14:paraId="29095BAB" w14:textId="77777777" w:rsidR="0086205B" w:rsidRDefault="0086205B" w:rsidP="00B02D39"/>
    <w:p w14:paraId="75A33792" w14:textId="7DEDDB77" w:rsidR="00024E24" w:rsidRPr="001770BE" w:rsidRDefault="00024E24" w:rsidP="00B02D39">
      <w:r>
        <w:br w:type="page"/>
      </w:r>
    </w:p>
    <w:p w14:paraId="4B65F20F" w14:textId="77777777" w:rsidR="009F1D9C" w:rsidRPr="001770BE" w:rsidRDefault="009F1D9C" w:rsidP="009F1D9C">
      <w:pPr>
        <w:pStyle w:val="berschrift2"/>
      </w:pPr>
      <w:bookmarkStart w:id="47" w:name="_Toc169228344"/>
      <w:r w:rsidRPr="001770BE">
        <w:lastRenderedPageBreak/>
        <w:t>Entwicklungsumgebung</w:t>
      </w:r>
      <w:bookmarkEnd w:id="47"/>
    </w:p>
    <w:p w14:paraId="2BEF3C7D" w14:textId="77777777" w:rsidR="00395D06" w:rsidRDefault="00395D06" w:rsidP="00395D06">
      <w:r w:rsidRPr="00395D06">
        <w:t>Die Entwicklungsumgebung des Projekts umfasst verschiedene Tools und Plattformen, die sowohl die Hardware- als auch die Softwareentwicklung unterstützen. Diese wurden sorgfältig ausgewählt, um die Anforderungen des Projekts bestmöglich zu erfüllen. Der Entscheidungsprozess für die Auswahl der Tools basiert auf umfassender Recherche und Abwägung verschiedener Optionen hinsichtlich ihrer Funktionalitäten, Benutzerfreundlichkeit und Integration in den Entwicklungsprozess.</w:t>
      </w:r>
    </w:p>
    <w:p w14:paraId="3FC64F7E" w14:textId="1C741250" w:rsidR="00CD56E9" w:rsidRDefault="00CD56E9" w:rsidP="00395D06">
      <w:pPr>
        <w:pStyle w:val="berschrift3"/>
      </w:pPr>
      <w:bookmarkStart w:id="48" w:name="_Toc169228345"/>
      <w:r>
        <w:t>Einrichtung Arduino</w:t>
      </w:r>
      <w:bookmarkEnd w:id="48"/>
    </w:p>
    <w:p w14:paraId="24A4709E" w14:textId="77777777" w:rsidR="00395D06" w:rsidRDefault="00395D06" w:rsidP="00395D06">
      <w:r w:rsidRPr="00395D06">
        <w:t>Für die Entwicklung mit dem ESP8266-Chip wird die Arduino IDE verwendet. Diese bietet eine benutzerfreundliche Oberfläche und unterstützt die einfache Integration von Bibliotheken durch die richtigen Treiber. Um das Board für den ESP8266 hinzuzufügen, muss die folgende URL unter „Additional Boards Manager URLs“ in den Einstellungen der Arduino IDE hinterlegt werden:</w:t>
      </w:r>
    </w:p>
    <w:p w14:paraId="6A0C89AA" w14:textId="77777777" w:rsidR="00395D06" w:rsidRPr="00395D06" w:rsidRDefault="00395D06" w:rsidP="00395D06">
      <w:pPr>
        <w:rPr>
          <w:rFonts w:asciiTheme="majorHAnsi" w:eastAsiaTheme="majorEastAsia" w:hAnsiTheme="majorHAnsi" w:cstheme="majorBidi"/>
          <w:b/>
          <w:szCs w:val="24"/>
          <w:lang w:val="de-CH"/>
        </w:rPr>
      </w:pPr>
    </w:p>
    <w:p w14:paraId="37619E8C" w14:textId="1DDCBA07" w:rsidR="00DB6277" w:rsidRDefault="00923ED8" w:rsidP="00395D06">
      <w:pPr>
        <w:rPr>
          <w:lang w:val="de-CH"/>
        </w:rPr>
      </w:pPr>
      <w:hyperlink r:id="rId20" w:history="1">
        <w:r w:rsidR="00560194" w:rsidRPr="005B7C10">
          <w:rPr>
            <w:rStyle w:val="Hyperlink"/>
            <w:lang w:val="de-CH"/>
          </w:rPr>
          <w:t>http://arduino.esp8266.com/stable/package_esp8266com_index.json</w:t>
        </w:r>
      </w:hyperlink>
    </w:p>
    <w:p w14:paraId="048472E7" w14:textId="77777777" w:rsidR="00560194" w:rsidRDefault="00560194" w:rsidP="009F1D9C">
      <w:pPr>
        <w:rPr>
          <w:lang w:val="de-CH"/>
        </w:rPr>
      </w:pPr>
    </w:p>
    <w:p w14:paraId="4832ABDB" w14:textId="48BC99C2" w:rsidR="00560194" w:rsidRDefault="00560194" w:rsidP="009F1D9C">
      <w:pPr>
        <w:rPr>
          <w:lang w:val="de-CH"/>
        </w:rPr>
      </w:pPr>
      <w:r>
        <w:rPr>
          <w:lang w:val="de-CH"/>
        </w:rPr>
        <w:t>Für dieses Projekt wird Hauptsächlich eine Bibliothek dritter verwendet welche einer zusätzlichen Installation bedarf</w:t>
      </w:r>
      <w:r w:rsidR="00030CCF">
        <w:rPr>
          <w:lang w:val="de-CH"/>
        </w:rPr>
        <w:t>: «PubSubClient» diese kann über den Library Manager in der Arduino IDE installiert werden.</w:t>
      </w:r>
    </w:p>
    <w:p w14:paraId="20E731FF" w14:textId="77777777" w:rsidR="007C3FC3" w:rsidRDefault="007C3FC3" w:rsidP="007C3FC3"/>
    <w:p w14:paraId="30DB03D1" w14:textId="7B2625B7" w:rsidR="00024E24" w:rsidRDefault="007C3FC3" w:rsidP="009F1D9C">
      <w:r>
        <w:t xml:space="preserve">Zusätzlich werden eigens entwickelte Bibliotheken verwendet. Diese werden im </w:t>
      </w:r>
      <w:r w:rsidRPr="00CB021D">
        <w:rPr>
          <w:b/>
          <w:bCs/>
        </w:rPr>
        <w:t>clients/lib</w:t>
      </w:r>
      <w:r>
        <w:t xml:space="preserve"> Order des Repositories abgelegt und können mithilfe der „install.ps1“ Installiert werden, nach der Installation muss die Arduino IDE neugestartet werden damit die Bibliotheken richtig geladen werden.</w:t>
      </w:r>
    </w:p>
    <w:p w14:paraId="79F0F27A" w14:textId="77777777" w:rsidR="00395D06" w:rsidRDefault="00395D06" w:rsidP="009F1D9C"/>
    <w:p w14:paraId="367C0A5B" w14:textId="241EC4A5" w:rsidR="00395D06" w:rsidRDefault="00546BC8" w:rsidP="009F1D9C">
      <w:r>
        <w:t>Begründung der Auswahl</w:t>
      </w:r>
      <w:r w:rsidR="00395D06">
        <w:t>: Die Arduino IDE ist speziell für Mikrocontroller-Programmierung entwickelt und bietet eine gro</w:t>
      </w:r>
      <w:r w:rsidR="00014198">
        <w:t>ss</w:t>
      </w:r>
      <w:r w:rsidR="00395D06">
        <w:t>e Community-Unterstützung sowie eine einfache Integration von Bibliotheken.</w:t>
      </w:r>
    </w:p>
    <w:p w14:paraId="6572BB06" w14:textId="7BADC0F6" w:rsidR="0086205B" w:rsidRPr="007C3FC3" w:rsidRDefault="0086205B" w:rsidP="009F1D9C">
      <w:r>
        <w:br w:type="page"/>
      </w:r>
    </w:p>
    <w:p w14:paraId="71B72DAA" w14:textId="3B29E277" w:rsidR="000C4D8C" w:rsidRDefault="000C4D8C" w:rsidP="000C4D8C">
      <w:pPr>
        <w:pStyle w:val="berschrift3"/>
        <w:rPr>
          <w:lang w:val="de-CH"/>
        </w:rPr>
      </w:pPr>
      <w:bookmarkStart w:id="49" w:name="_Toc169228346"/>
      <w:r>
        <w:rPr>
          <w:lang w:val="de-CH"/>
        </w:rPr>
        <w:lastRenderedPageBreak/>
        <w:t>Einrichtung Visual Studio Code</w:t>
      </w:r>
      <w:bookmarkEnd w:id="49"/>
    </w:p>
    <w:p w14:paraId="3336FBB3" w14:textId="51E1FD84" w:rsidR="000C4D8C" w:rsidRDefault="000C4D8C" w:rsidP="000C4D8C">
      <w:pPr>
        <w:rPr>
          <w:lang w:val="de-CH"/>
        </w:rPr>
      </w:pPr>
      <w:r>
        <w:rPr>
          <w:lang w:val="de-CH"/>
        </w:rPr>
        <w:t xml:space="preserve">Für die Entwicklung des </w:t>
      </w:r>
      <w:r w:rsidR="00B92C0E">
        <w:rPr>
          <w:lang w:val="de-CH"/>
        </w:rPr>
        <w:t>HUB</w:t>
      </w:r>
      <w:r>
        <w:rPr>
          <w:lang w:val="de-CH"/>
        </w:rPr>
        <w:t xml:space="preserve">s wird Visual Studio Code Verwendet. Zur </w:t>
      </w:r>
      <w:r w:rsidR="006B299F">
        <w:rPr>
          <w:lang w:val="de-CH"/>
        </w:rPr>
        <w:t>Arbeit mit Rust werden folgende Erweiterungen Verwendet:</w:t>
      </w:r>
    </w:p>
    <w:tbl>
      <w:tblPr>
        <w:tblStyle w:val="IPSO-TableStandard"/>
        <w:tblW w:w="9639" w:type="dxa"/>
        <w:tblLook w:val="04A0" w:firstRow="1" w:lastRow="0" w:firstColumn="1" w:lastColumn="0" w:noHBand="0" w:noVBand="1"/>
      </w:tblPr>
      <w:tblGrid>
        <w:gridCol w:w="3212"/>
        <w:gridCol w:w="6427"/>
      </w:tblGrid>
      <w:tr w:rsidR="00936CA4" w14:paraId="0D591FB0" w14:textId="77777777" w:rsidTr="00936CA4">
        <w:trPr>
          <w:cnfStyle w:val="100000000000" w:firstRow="1" w:lastRow="0" w:firstColumn="0" w:lastColumn="0" w:oddVBand="0" w:evenVBand="0" w:oddHBand="0" w:evenHBand="0" w:firstRowFirstColumn="0" w:firstRowLastColumn="0" w:lastRowFirstColumn="0" w:lastRowLastColumn="0"/>
        </w:trPr>
        <w:tc>
          <w:tcPr>
            <w:tcW w:w="3212" w:type="dxa"/>
          </w:tcPr>
          <w:p w14:paraId="18D908BD" w14:textId="2B03EF54" w:rsidR="00936CA4" w:rsidRDefault="00936CA4" w:rsidP="000C4D8C">
            <w:pPr>
              <w:rPr>
                <w:lang w:val="de-CH"/>
              </w:rPr>
            </w:pPr>
            <w:r>
              <w:rPr>
                <w:lang w:val="de-CH"/>
              </w:rPr>
              <w:t>Erweiterung</w:t>
            </w:r>
          </w:p>
        </w:tc>
        <w:tc>
          <w:tcPr>
            <w:tcW w:w="6427" w:type="dxa"/>
          </w:tcPr>
          <w:p w14:paraId="4523E6C6" w14:textId="1465181C" w:rsidR="00936CA4" w:rsidRDefault="00936CA4" w:rsidP="000C4D8C">
            <w:pPr>
              <w:rPr>
                <w:lang w:val="de-CH"/>
              </w:rPr>
            </w:pPr>
            <w:r>
              <w:rPr>
                <w:lang w:val="de-CH"/>
              </w:rPr>
              <w:t>Beschreibung</w:t>
            </w:r>
          </w:p>
        </w:tc>
      </w:tr>
      <w:tr w:rsidR="00936CA4" w:rsidRPr="00014198" w14:paraId="4E077933" w14:textId="77777777" w:rsidTr="00936CA4">
        <w:trPr>
          <w:cnfStyle w:val="000000100000" w:firstRow="0" w:lastRow="0" w:firstColumn="0" w:lastColumn="0" w:oddVBand="0" w:evenVBand="0" w:oddHBand="1" w:evenHBand="0" w:firstRowFirstColumn="0" w:firstRowLastColumn="0" w:lastRowFirstColumn="0" w:lastRowLastColumn="0"/>
        </w:trPr>
        <w:tc>
          <w:tcPr>
            <w:tcW w:w="3212" w:type="dxa"/>
          </w:tcPr>
          <w:p w14:paraId="2F2149AD" w14:textId="410E3091" w:rsidR="00936CA4" w:rsidRPr="00D1151C" w:rsidRDefault="00936CA4" w:rsidP="000C4D8C">
            <w:r w:rsidRPr="000D237A">
              <w:t>rust-analyzer</w:t>
            </w:r>
          </w:p>
        </w:tc>
        <w:tc>
          <w:tcPr>
            <w:tcW w:w="6427" w:type="dxa"/>
          </w:tcPr>
          <w:p w14:paraId="442156B0" w14:textId="3120B641" w:rsidR="00936CA4" w:rsidRPr="00607890" w:rsidRDefault="00DB074E" w:rsidP="00DB074E">
            <w:pPr>
              <w:rPr>
                <w:lang w:val="en-GB"/>
              </w:rPr>
            </w:pPr>
            <w:r w:rsidRPr="00DB074E">
              <w:rPr>
                <w:lang w:val="en-GB"/>
              </w:rPr>
              <w:t>Rust language support for Visual Studio Code</w:t>
            </w:r>
          </w:p>
        </w:tc>
      </w:tr>
      <w:tr w:rsidR="00936CA4" w:rsidRPr="00014198" w14:paraId="218756AE" w14:textId="77777777" w:rsidTr="00936CA4">
        <w:trPr>
          <w:cnfStyle w:val="000000010000" w:firstRow="0" w:lastRow="0" w:firstColumn="0" w:lastColumn="0" w:oddVBand="0" w:evenVBand="0" w:oddHBand="0" w:evenHBand="1" w:firstRowFirstColumn="0" w:firstRowLastColumn="0" w:lastRowFirstColumn="0" w:lastRowLastColumn="0"/>
        </w:trPr>
        <w:tc>
          <w:tcPr>
            <w:tcW w:w="3212" w:type="dxa"/>
          </w:tcPr>
          <w:p w14:paraId="08E4A5EE" w14:textId="091395E2" w:rsidR="00936CA4" w:rsidRPr="00D1151C" w:rsidRDefault="00936CA4" w:rsidP="000C4D8C">
            <w:r w:rsidRPr="000D237A">
              <w:t>crates</w:t>
            </w:r>
          </w:p>
        </w:tc>
        <w:tc>
          <w:tcPr>
            <w:tcW w:w="6427" w:type="dxa"/>
          </w:tcPr>
          <w:p w14:paraId="103A2418" w14:textId="685DDEAB" w:rsidR="00936CA4" w:rsidRPr="00DB074E" w:rsidRDefault="00DB074E" w:rsidP="000C4D8C">
            <w:pPr>
              <w:rPr>
                <w:lang w:val="en-GB"/>
              </w:rPr>
            </w:pPr>
            <w:r w:rsidRPr="00DB074E">
              <w:rPr>
                <w:lang w:val="en-GB"/>
              </w:rPr>
              <w:t>Helps Rust developers managing dependencies with Cargo.toml.</w:t>
            </w:r>
          </w:p>
        </w:tc>
      </w:tr>
      <w:tr w:rsidR="00936CA4" w14:paraId="3EF69638" w14:textId="77777777" w:rsidTr="00936CA4">
        <w:trPr>
          <w:cnfStyle w:val="000000100000" w:firstRow="0" w:lastRow="0" w:firstColumn="0" w:lastColumn="0" w:oddVBand="0" w:evenVBand="0" w:oddHBand="1" w:evenHBand="0" w:firstRowFirstColumn="0" w:firstRowLastColumn="0" w:lastRowFirstColumn="0" w:lastRowLastColumn="0"/>
        </w:trPr>
        <w:tc>
          <w:tcPr>
            <w:tcW w:w="3212" w:type="dxa"/>
          </w:tcPr>
          <w:p w14:paraId="7D031DA7" w14:textId="7A24DACD" w:rsidR="00936CA4" w:rsidRPr="00D1151C" w:rsidRDefault="00936CA4" w:rsidP="000C4D8C">
            <w:r w:rsidRPr="000D237A">
              <w:t>Dracula For Rust Theme</w:t>
            </w:r>
            <w:r w:rsidRPr="000D237A">
              <w:tab/>
            </w:r>
          </w:p>
        </w:tc>
        <w:tc>
          <w:tcPr>
            <w:tcW w:w="6427" w:type="dxa"/>
          </w:tcPr>
          <w:p w14:paraId="32E2B997" w14:textId="33FF583D" w:rsidR="00936CA4" w:rsidRDefault="00DB074E" w:rsidP="000C4D8C">
            <w:pPr>
              <w:rPr>
                <w:lang w:val="de-CH"/>
              </w:rPr>
            </w:pPr>
            <w:r w:rsidRPr="00DB074E">
              <w:rPr>
                <w:lang w:val="de-CH"/>
              </w:rPr>
              <w:t>Bietet ein auf die Programmiersprache Rust zugeschnittenes Dracula-Theme.</w:t>
            </w:r>
          </w:p>
        </w:tc>
      </w:tr>
      <w:tr w:rsidR="00936CA4" w14:paraId="4E989AE5" w14:textId="77777777" w:rsidTr="00936CA4">
        <w:trPr>
          <w:cnfStyle w:val="000000010000" w:firstRow="0" w:lastRow="0" w:firstColumn="0" w:lastColumn="0" w:oddVBand="0" w:evenVBand="0" w:oddHBand="0" w:evenHBand="1" w:firstRowFirstColumn="0" w:firstRowLastColumn="0" w:lastRowFirstColumn="0" w:lastRowLastColumn="0"/>
        </w:trPr>
        <w:tc>
          <w:tcPr>
            <w:tcW w:w="3212" w:type="dxa"/>
          </w:tcPr>
          <w:p w14:paraId="7A0C538E" w14:textId="3EA6BD11" w:rsidR="00936CA4" w:rsidRPr="00D1151C" w:rsidRDefault="00936CA4" w:rsidP="000C4D8C">
            <w:r w:rsidRPr="000D237A">
              <w:t>Even Better TOML</w:t>
            </w:r>
          </w:p>
        </w:tc>
        <w:tc>
          <w:tcPr>
            <w:tcW w:w="6427" w:type="dxa"/>
          </w:tcPr>
          <w:p w14:paraId="68959C43" w14:textId="255748B0" w:rsidR="00936CA4" w:rsidRDefault="006F0E63" w:rsidP="000C4D8C">
            <w:pPr>
              <w:rPr>
                <w:lang w:val="de-CH"/>
              </w:rPr>
            </w:pPr>
            <w:r w:rsidRPr="006F0E63">
              <w:rPr>
                <w:lang w:val="de-CH"/>
              </w:rPr>
              <w:t>Umfassende TOML-Unterstützung</w:t>
            </w:r>
          </w:p>
        </w:tc>
      </w:tr>
      <w:tr w:rsidR="00936CA4" w14:paraId="43B3CB2F" w14:textId="77777777" w:rsidTr="00936CA4">
        <w:trPr>
          <w:cnfStyle w:val="000000100000" w:firstRow="0" w:lastRow="0" w:firstColumn="0" w:lastColumn="0" w:oddVBand="0" w:evenVBand="0" w:oddHBand="1" w:evenHBand="0" w:firstRowFirstColumn="0" w:firstRowLastColumn="0" w:lastRowFirstColumn="0" w:lastRowLastColumn="0"/>
        </w:trPr>
        <w:tc>
          <w:tcPr>
            <w:tcW w:w="3212" w:type="dxa"/>
          </w:tcPr>
          <w:p w14:paraId="4D7CD405" w14:textId="6CF9842E" w:rsidR="00936CA4" w:rsidRPr="00D1151C" w:rsidRDefault="00936CA4" w:rsidP="000C4D8C">
            <w:r w:rsidRPr="00F146EE">
              <w:t>Prettier - Code formatter (Rust)</w:t>
            </w:r>
          </w:p>
        </w:tc>
        <w:tc>
          <w:tcPr>
            <w:tcW w:w="6427" w:type="dxa"/>
          </w:tcPr>
          <w:p w14:paraId="1E5BD2D4" w14:textId="07A2267F" w:rsidR="00936CA4" w:rsidRDefault="00236847" w:rsidP="000C4D8C">
            <w:pPr>
              <w:rPr>
                <w:lang w:val="de-CH"/>
              </w:rPr>
            </w:pPr>
            <w:r w:rsidRPr="00236847">
              <w:rPr>
                <w:lang w:val="de-CH"/>
              </w:rPr>
              <w:t>Prettier Rust ist ein Code-Formatierer, der schlechte Syntax automatisch korrigiert</w:t>
            </w:r>
          </w:p>
        </w:tc>
      </w:tr>
      <w:tr w:rsidR="00936CA4" w14:paraId="50CE5ED2" w14:textId="77777777" w:rsidTr="00936CA4">
        <w:trPr>
          <w:cnfStyle w:val="000000010000" w:firstRow="0" w:lastRow="0" w:firstColumn="0" w:lastColumn="0" w:oddVBand="0" w:evenVBand="0" w:oddHBand="0" w:evenHBand="1" w:firstRowFirstColumn="0" w:firstRowLastColumn="0" w:lastRowFirstColumn="0" w:lastRowLastColumn="0"/>
        </w:trPr>
        <w:tc>
          <w:tcPr>
            <w:tcW w:w="3212" w:type="dxa"/>
          </w:tcPr>
          <w:p w14:paraId="18F8605F" w14:textId="1899DDE2" w:rsidR="00936CA4" w:rsidRPr="00D1151C" w:rsidRDefault="00936CA4" w:rsidP="000C4D8C">
            <w:r w:rsidRPr="00F146EE">
              <w:t>Rust Test Explorer</w:t>
            </w:r>
          </w:p>
        </w:tc>
        <w:tc>
          <w:tcPr>
            <w:tcW w:w="6427" w:type="dxa"/>
          </w:tcPr>
          <w:p w14:paraId="0F447878" w14:textId="682A4C8E" w:rsidR="00936CA4" w:rsidRDefault="00936CA4" w:rsidP="000C4D8C">
            <w:pPr>
              <w:rPr>
                <w:lang w:val="de-CH"/>
              </w:rPr>
            </w:pPr>
            <w:r w:rsidRPr="00AB5AA7">
              <w:rPr>
                <w:lang w:val="de-CH"/>
              </w:rPr>
              <w:t>Anzeigen und Ausführen Ihrer Rust-Tests in der Seitenleiste von Visual Studio Code</w:t>
            </w:r>
          </w:p>
        </w:tc>
      </w:tr>
      <w:tr w:rsidR="001A772A" w14:paraId="0974C690" w14:textId="77777777" w:rsidTr="00936CA4">
        <w:trPr>
          <w:cnfStyle w:val="000000100000" w:firstRow="0" w:lastRow="0" w:firstColumn="0" w:lastColumn="0" w:oddVBand="0" w:evenVBand="0" w:oddHBand="1" w:evenHBand="0" w:firstRowFirstColumn="0" w:firstRowLastColumn="0" w:lastRowFirstColumn="0" w:lastRowLastColumn="0"/>
        </w:trPr>
        <w:tc>
          <w:tcPr>
            <w:tcW w:w="3212" w:type="dxa"/>
          </w:tcPr>
          <w:p w14:paraId="38D8C4EC" w14:textId="64FFDAFA" w:rsidR="001A772A" w:rsidRPr="00F146EE" w:rsidRDefault="001A772A" w:rsidP="000C4D8C">
            <w:r w:rsidRPr="001A772A">
              <w:t>Error Lens</w:t>
            </w:r>
          </w:p>
        </w:tc>
        <w:tc>
          <w:tcPr>
            <w:tcW w:w="6427" w:type="dxa"/>
          </w:tcPr>
          <w:p w14:paraId="6F07632E" w14:textId="42E9A181" w:rsidR="001A772A" w:rsidRPr="00AB5AA7" w:rsidRDefault="00236847" w:rsidP="000C4D8C">
            <w:pPr>
              <w:rPr>
                <w:lang w:val="de-CH"/>
              </w:rPr>
            </w:pPr>
            <w:r w:rsidRPr="00236847">
              <w:rPr>
                <w:lang w:val="de-CH"/>
              </w:rPr>
              <w:t>Verbesserte Hervorhebung von Fehlern, Warnungen und anderen Sprachdiagnosen.</w:t>
            </w:r>
          </w:p>
        </w:tc>
      </w:tr>
      <w:tr w:rsidR="001A772A" w14:paraId="77936EF6" w14:textId="77777777" w:rsidTr="00936CA4">
        <w:trPr>
          <w:cnfStyle w:val="000000010000" w:firstRow="0" w:lastRow="0" w:firstColumn="0" w:lastColumn="0" w:oddVBand="0" w:evenVBand="0" w:oddHBand="0" w:evenHBand="1" w:firstRowFirstColumn="0" w:firstRowLastColumn="0" w:lastRowFirstColumn="0" w:lastRowLastColumn="0"/>
        </w:trPr>
        <w:tc>
          <w:tcPr>
            <w:tcW w:w="3212" w:type="dxa"/>
          </w:tcPr>
          <w:p w14:paraId="6E0B64D1" w14:textId="6DD990F1" w:rsidR="001A772A" w:rsidRPr="00F146EE" w:rsidRDefault="001A772A" w:rsidP="000C4D8C">
            <w:r w:rsidRPr="001A772A">
              <w:t>Todo Tree</w:t>
            </w:r>
          </w:p>
        </w:tc>
        <w:tc>
          <w:tcPr>
            <w:tcW w:w="6427" w:type="dxa"/>
          </w:tcPr>
          <w:p w14:paraId="46279532" w14:textId="70786585" w:rsidR="001A772A" w:rsidRPr="00AB5AA7" w:rsidRDefault="001A772A" w:rsidP="000C4D8C">
            <w:pPr>
              <w:rPr>
                <w:lang w:val="de-CH"/>
              </w:rPr>
            </w:pPr>
            <w:r w:rsidRPr="001A772A">
              <w:rPr>
                <w:lang w:val="de-CH"/>
              </w:rPr>
              <w:t>TODO-, FIXME- usw. Kommentar-Tags in einer Baumansicht anzeigen</w:t>
            </w:r>
          </w:p>
        </w:tc>
      </w:tr>
      <w:tr w:rsidR="00340ACA" w14:paraId="1816BA19" w14:textId="77777777" w:rsidTr="00936CA4">
        <w:trPr>
          <w:cnfStyle w:val="000000100000" w:firstRow="0" w:lastRow="0" w:firstColumn="0" w:lastColumn="0" w:oddVBand="0" w:evenVBand="0" w:oddHBand="1" w:evenHBand="0" w:firstRowFirstColumn="0" w:firstRowLastColumn="0" w:lastRowFirstColumn="0" w:lastRowLastColumn="0"/>
        </w:trPr>
        <w:tc>
          <w:tcPr>
            <w:tcW w:w="3212" w:type="dxa"/>
          </w:tcPr>
          <w:p w14:paraId="5D425297" w14:textId="33359EA5" w:rsidR="00340ACA" w:rsidRPr="001A772A" w:rsidRDefault="00E05C38" w:rsidP="000C4D8C">
            <w:r w:rsidRPr="00E05C38">
              <w:t>Git</w:t>
            </w:r>
            <w:r w:rsidR="00B92C0E">
              <w:t>Hub</w:t>
            </w:r>
            <w:r w:rsidRPr="00E05C38">
              <w:t xml:space="preserve"> Copilot</w:t>
            </w:r>
          </w:p>
        </w:tc>
        <w:tc>
          <w:tcPr>
            <w:tcW w:w="6427" w:type="dxa"/>
          </w:tcPr>
          <w:p w14:paraId="54674033" w14:textId="7B8A6FA0" w:rsidR="00340ACA" w:rsidRPr="001A772A" w:rsidRDefault="009B6A17" w:rsidP="0086205B">
            <w:pPr>
              <w:keepNext/>
              <w:rPr>
                <w:lang w:val="de-CH"/>
              </w:rPr>
            </w:pPr>
            <w:r>
              <w:rPr>
                <w:lang w:val="de-CH"/>
              </w:rPr>
              <w:t>«</w:t>
            </w:r>
            <w:r w:rsidRPr="009B6A17">
              <w:rPr>
                <w:lang w:val="de-CH"/>
              </w:rPr>
              <w:t>Your AI pair programmer</w:t>
            </w:r>
            <w:r>
              <w:rPr>
                <w:lang w:val="de-CH"/>
              </w:rPr>
              <w:t>»</w:t>
            </w:r>
          </w:p>
        </w:tc>
      </w:tr>
    </w:tbl>
    <w:p w14:paraId="2A754D4D" w14:textId="2EF550C3" w:rsidR="00395D06" w:rsidRDefault="0086205B" w:rsidP="0086205B">
      <w:pPr>
        <w:pStyle w:val="Beschriftung"/>
        <w:rPr>
          <w:lang w:val="de-CH"/>
        </w:rPr>
      </w:pPr>
      <w:r>
        <w:rPr>
          <w:lang w:val="de-CH"/>
        </w:rPr>
        <w:fldChar w:fldCharType="begin"/>
      </w:r>
      <w:r>
        <w:rPr>
          <w:lang w:val="de-CH"/>
        </w:rPr>
        <w:instrText xml:space="preserve"> SEQ Tabelle \* ARABIC </w:instrText>
      </w:r>
      <w:r>
        <w:rPr>
          <w:lang w:val="de-CH"/>
        </w:rPr>
        <w:fldChar w:fldCharType="separate"/>
      </w:r>
      <w:bookmarkStart w:id="50" w:name="_Toc169228419"/>
      <w:r w:rsidR="00923ED8">
        <w:rPr>
          <w:noProof/>
          <w:lang w:val="de-CH"/>
        </w:rPr>
        <w:t>8</w:t>
      </w:r>
      <w:r>
        <w:rPr>
          <w:lang w:val="de-CH"/>
        </w:rPr>
        <w:fldChar w:fldCharType="end"/>
      </w:r>
      <w:r>
        <w:t xml:space="preserve"> - </w:t>
      </w:r>
      <w:r w:rsidRPr="00284C05">
        <w:t xml:space="preserve">Erweiterungen </w:t>
      </w:r>
      <w:r w:rsidRPr="0086205B">
        <w:t>Visual Studio Code</w:t>
      </w:r>
      <w:bookmarkEnd w:id="50"/>
    </w:p>
    <w:p w14:paraId="51121E67" w14:textId="349C6AC8" w:rsidR="006B299F" w:rsidRDefault="00395D06" w:rsidP="000C4D8C">
      <w:pPr>
        <w:rPr>
          <w:lang w:val="de-CH"/>
        </w:rPr>
      </w:pPr>
      <w:r>
        <w:t>Begründung der Auswahl</w:t>
      </w:r>
      <w:r>
        <w:rPr>
          <w:lang w:val="de-CH"/>
        </w:rPr>
        <w:t>:</w:t>
      </w:r>
      <w:r w:rsidRPr="00395D06">
        <w:t xml:space="preserve"> </w:t>
      </w:r>
      <w:r w:rsidRPr="00395D06">
        <w:rPr>
          <w:lang w:val="de-CH"/>
        </w:rPr>
        <w:t>Visual Studio Code ist ein vielseitiger Editor mit umfangreicher Erweiterbarkeit und Unterstützung für verschiedene Programmiersprachen. Die Verfügbarkeit von Extensions wie rust-analyzer und Git</w:t>
      </w:r>
      <w:r w:rsidR="00B92C0E">
        <w:rPr>
          <w:lang w:val="de-CH"/>
        </w:rPr>
        <w:t>Hub</w:t>
      </w:r>
      <w:r w:rsidRPr="00395D06">
        <w:rPr>
          <w:lang w:val="de-CH"/>
        </w:rPr>
        <w:t xml:space="preserve"> Copilot erhöht die Effizienz der Entwicklung erheblich.</w:t>
      </w:r>
    </w:p>
    <w:p w14:paraId="330AB4D9" w14:textId="15FD2A5F" w:rsidR="00395D06" w:rsidRDefault="00395D06" w:rsidP="00395D06">
      <w:pPr>
        <w:pStyle w:val="berschrift3"/>
      </w:pPr>
      <w:bookmarkStart w:id="51" w:name="_Toc169228347"/>
      <w:r>
        <w:t>Weitere Entwicklungswerkzeuge</w:t>
      </w:r>
      <w:bookmarkEnd w:id="51"/>
    </w:p>
    <w:p w14:paraId="37E908D3" w14:textId="27801BDD" w:rsidR="00395D06" w:rsidRDefault="00395D06" w:rsidP="00395D06">
      <w:r w:rsidRPr="00395D06">
        <w:rPr>
          <w:b/>
          <w:bCs/>
        </w:rPr>
        <w:t>Tinkercad</w:t>
      </w:r>
      <w:r>
        <w:rPr>
          <w:b/>
          <w:bCs/>
        </w:rPr>
        <w:br/>
      </w:r>
      <w:r w:rsidRPr="00395D06">
        <w:t>Tinkercad wird für die Simulation von elektronischen Schaltungen und die 3D-Modellierung verwendet.</w:t>
      </w:r>
    </w:p>
    <w:p w14:paraId="09C86BEC" w14:textId="6E487189" w:rsidR="00395D06" w:rsidRDefault="00395D06" w:rsidP="00395D06">
      <w:r w:rsidRPr="00395D06">
        <w:rPr>
          <w:b/>
          <w:bCs/>
        </w:rPr>
        <w:t xml:space="preserve">Begründung der Auswahl: </w:t>
      </w:r>
      <w:r>
        <w:t>Tinkercad bietet eine benutzerfreundliche Oberfläche und ermöglicht eine schnelle und einfache Erstellung von Schaltungsdesigns sowie 3D-Modellen. Die Integration der beiden Funktionen in einem Tool erleichtert den Entwicklungsprozess und reduziert den Wechsel zwischen verschiedenen Programmen.</w:t>
      </w:r>
    </w:p>
    <w:p w14:paraId="75446E4E" w14:textId="11E5ED1C" w:rsidR="0087489B" w:rsidRPr="0087489B" w:rsidRDefault="0087489B" w:rsidP="00395D06">
      <w:r>
        <w:br w:type="page"/>
      </w:r>
    </w:p>
    <w:p w14:paraId="3AE2F88A" w14:textId="77777777" w:rsidR="009F1D9C" w:rsidRPr="001770BE" w:rsidRDefault="009F1D9C" w:rsidP="009F1D9C">
      <w:pPr>
        <w:pStyle w:val="berschrift2"/>
      </w:pPr>
      <w:bookmarkStart w:id="52" w:name="_Toc169228348"/>
      <w:r w:rsidRPr="001770BE">
        <w:lastRenderedPageBreak/>
        <w:t>Konzeption Software</w:t>
      </w:r>
      <w:bookmarkEnd w:id="52"/>
    </w:p>
    <w:p w14:paraId="113BE1E8" w14:textId="40FA0F9D" w:rsidR="009F1D9C" w:rsidRPr="001770BE" w:rsidRDefault="00081268" w:rsidP="00E979A6">
      <w:pPr>
        <w:pStyle w:val="berschrift3"/>
      </w:pPr>
      <w:bookmarkStart w:id="53" w:name="_Toc169228349"/>
      <w:r>
        <w:t>Steue</w:t>
      </w:r>
      <w:r w:rsidR="00E979A6">
        <w:t>rungssystem</w:t>
      </w:r>
      <w:bookmarkEnd w:id="53"/>
    </w:p>
    <w:p w14:paraId="48477173" w14:textId="3E1878A6" w:rsidR="005356F5" w:rsidRDefault="009F1D9C" w:rsidP="009F1D9C">
      <w:r w:rsidRPr="001770BE">
        <w:t xml:space="preserve">Die Chips für Sensor und Wassersteuerung arbeiten beide mit CP2102. </w:t>
      </w:r>
    </w:p>
    <w:p w14:paraId="3E567D57" w14:textId="21850106" w:rsidR="00135251" w:rsidRDefault="00CA24D5" w:rsidP="009F1D9C">
      <w:r>
        <w:t>Was eine Verbindung über USB erlaubt.</w:t>
      </w:r>
      <w:r w:rsidR="000B3F1A">
        <w:t xml:space="preserve"> Folgende Bibliotheken werden verwendet</w:t>
      </w:r>
      <w:r w:rsidR="00081A1D">
        <w:t>:</w:t>
      </w:r>
    </w:p>
    <w:tbl>
      <w:tblPr>
        <w:tblStyle w:val="IPSO-TableStandard"/>
        <w:tblW w:w="0" w:type="auto"/>
        <w:tblLook w:val="04A0" w:firstRow="1" w:lastRow="0" w:firstColumn="1" w:lastColumn="0" w:noHBand="0" w:noVBand="1"/>
      </w:tblPr>
      <w:tblGrid>
        <w:gridCol w:w="2127"/>
        <w:gridCol w:w="7511"/>
      </w:tblGrid>
      <w:tr w:rsidR="000B3F1A" w14:paraId="51E60C77" w14:textId="77777777" w:rsidTr="00C258E3">
        <w:trPr>
          <w:cnfStyle w:val="100000000000" w:firstRow="1" w:lastRow="0" w:firstColumn="0" w:lastColumn="0" w:oddVBand="0" w:evenVBand="0" w:oddHBand="0" w:evenHBand="0" w:firstRowFirstColumn="0" w:firstRowLastColumn="0" w:lastRowFirstColumn="0" w:lastRowLastColumn="0"/>
        </w:trPr>
        <w:tc>
          <w:tcPr>
            <w:tcW w:w="2127" w:type="dxa"/>
          </w:tcPr>
          <w:p w14:paraId="6255CEA6" w14:textId="3BC0FD90" w:rsidR="000B3F1A" w:rsidRDefault="000B3F1A" w:rsidP="009F1D9C">
            <w:r>
              <w:t>Bibliothek</w:t>
            </w:r>
          </w:p>
        </w:tc>
        <w:tc>
          <w:tcPr>
            <w:tcW w:w="7511" w:type="dxa"/>
          </w:tcPr>
          <w:p w14:paraId="10E59086" w14:textId="3F30753F" w:rsidR="000B3F1A" w:rsidRDefault="007D6E10" w:rsidP="009F1D9C">
            <w:r>
              <w:t>Beschreibung</w:t>
            </w:r>
          </w:p>
        </w:tc>
      </w:tr>
      <w:tr w:rsidR="007D6E10" w14:paraId="2983B9B0" w14:textId="77777777" w:rsidTr="00C258E3">
        <w:trPr>
          <w:cnfStyle w:val="000000100000" w:firstRow="0" w:lastRow="0" w:firstColumn="0" w:lastColumn="0" w:oddVBand="0" w:evenVBand="0" w:oddHBand="1" w:evenHBand="0" w:firstRowFirstColumn="0" w:firstRowLastColumn="0" w:lastRowFirstColumn="0" w:lastRowLastColumn="0"/>
        </w:trPr>
        <w:tc>
          <w:tcPr>
            <w:tcW w:w="2127" w:type="dxa"/>
          </w:tcPr>
          <w:p w14:paraId="289FE944" w14:textId="4E35184C" w:rsidR="007D6E10" w:rsidRDefault="007D6E10" w:rsidP="009F1D9C">
            <w:r>
              <w:t>ESP8</w:t>
            </w:r>
            <w:r w:rsidR="00CA3285">
              <w:t>266WIFI</w:t>
            </w:r>
          </w:p>
        </w:tc>
        <w:tc>
          <w:tcPr>
            <w:tcW w:w="7511" w:type="dxa"/>
          </w:tcPr>
          <w:p w14:paraId="19C4AF3F" w14:textId="7300D6D8" w:rsidR="007D6E10" w:rsidRDefault="00C258E3" w:rsidP="009F1D9C">
            <w:r>
              <w:t>Ist e</w:t>
            </w:r>
            <w:r w:rsidR="005A0278" w:rsidRPr="005A0278">
              <w:t>ine Arduino-Bibliothek, die die Integration und Steuerung von ESP8266 WiFi-Modulen ermöglicht. Sie vereinfacht die Konfiguration von Netzwerken, das Herstellen von Verbindungen und die Verwaltung von WiFi-Funktionen für IoT-Anwendungen.</w:t>
            </w:r>
          </w:p>
        </w:tc>
      </w:tr>
      <w:tr w:rsidR="007D6E10" w14:paraId="343C8489" w14:textId="77777777" w:rsidTr="00C258E3">
        <w:trPr>
          <w:cnfStyle w:val="000000010000" w:firstRow="0" w:lastRow="0" w:firstColumn="0" w:lastColumn="0" w:oddVBand="0" w:evenVBand="0" w:oddHBand="0" w:evenHBand="1" w:firstRowFirstColumn="0" w:firstRowLastColumn="0" w:lastRowFirstColumn="0" w:lastRowLastColumn="0"/>
        </w:trPr>
        <w:tc>
          <w:tcPr>
            <w:tcW w:w="2127" w:type="dxa"/>
          </w:tcPr>
          <w:p w14:paraId="21C8AC53" w14:textId="061CDBDC" w:rsidR="007D6E10" w:rsidRDefault="007D6E10" w:rsidP="009F1D9C">
            <w:r>
              <w:t>PubSubClient</w:t>
            </w:r>
          </w:p>
        </w:tc>
        <w:tc>
          <w:tcPr>
            <w:tcW w:w="7511" w:type="dxa"/>
          </w:tcPr>
          <w:p w14:paraId="2A87BBCE" w14:textId="53B88682" w:rsidR="007D6E10" w:rsidRDefault="00C258E3" w:rsidP="0086205B">
            <w:pPr>
              <w:keepNext/>
            </w:pPr>
            <w:r>
              <w:t>I</w:t>
            </w:r>
            <w:r w:rsidRPr="00C258E3">
              <w:t>st eine Arduino-Bibliothek, die das MQTT-Protokoll</w:t>
            </w:r>
            <w:r>
              <w:t xml:space="preserve"> </w:t>
            </w:r>
            <w:r w:rsidRPr="00C258E3">
              <w:t>unterstützt. Sie ermöglicht die einfache Kommunikation und den Nachrichtenaustausch zwischen Geräten in IoT-Netzwerken, indem sie als MQTT-Client fungiert.</w:t>
            </w:r>
          </w:p>
        </w:tc>
      </w:tr>
    </w:tbl>
    <w:p w14:paraId="1FC33CAA" w14:textId="020709B1" w:rsidR="0086205B" w:rsidRPr="0086205B" w:rsidRDefault="0086205B" w:rsidP="0086205B">
      <w:pPr>
        <w:rPr>
          <w:sz w:val="14"/>
          <w:szCs w:val="14"/>
        </w:rPr>
      </w:pPr>
      <w:r w:rsidRPr="001770BE">
        <w:rPr>
          <w:sz w:val="14"/>
          <w:szCs w:val="14"/>
        </w:rPr>
        <w:t>Grundlegende Beschreibungen von GPT</w:t>
      </w:r>
    </w:p>
    <w:p w14:paraId="7F129519" w14:textId="6911E4BF" w:rsidR="0086205B" w:rsidRDefault="0086205B">
      <w:pPr>
        <w:pStyle w:val="Beschriftung"/>
      </w:pPr>
      <w:r>
        <w:fldChar w:fldCharType="begin"/>
      </w:r>
      <w:r>
        <w:instrText xml:space="preserve"> SEQ Tabelle \* ARABIC </w:instrText>
      </w:r>
      <w:r>
        <w:fldChar w:fldCharType="separate"/>
      </w:r>
      <w:bookmarkStart w:id="54" w:name="_Toc169228420"/>
      <w:r w:rsidR="00923ED8">
        <w:rPr>
          <w:noProof/>
        </w:rPr>
        <w:t>9</w:t>
      </w:r>
      <w:r>
        <w:fldChar w:fldCharType="end"/>
      </w:r>
      <w:r>
        <w:t xml:space="preserve"> – S</w:t>
      </w:r>
      <w:r w:rsidRPr="00FD11FB">
        <w:t>teuerungssystem</w:t>
      </w:r>
      <w:r>
        <w:t xml:space="preserve"> Bibliotheken</w:t>
      </w:r>
      <w:bookmarkEnd w:id="54"/>
    </w:p>
    <w:p w14:paraId="103F5F14" w14:textId="77777777" w:rsidR="003B1C70" w:rsidRDefault="003B1C70" w:rsidP="009F1D9C"/>
    <w:p w14:paraId="0E049236" w14:textId="13CEEA0F" w:rsidR="00E979A6" w:rsidRDefault="00E979A6" w:rsidP="009F1D9C">
      <w:r>
        <w:t xml:space="preserve">Zusätzlich werden eigens entwickelte Bibliotheken verwendet welche </w:t>
      </w:r>
      <w:r w:rsidR="004A4A3A">
        <w:t xml:space="preserve">Funktionalität </w:t>
      </w:r>
      <w:r w:rsidR="00036909">
        <w:t xml:space="preserve">die </w:t>
      </w:r>
      <w:r w:rsidR="004A4A3A">
        <w:t xml:space="preserve">für beide der Systeme Benötigt wird </w:t>
      </w:r>
      <w:r w:rsidR="00B03F29">
        <w:t xml:space="preserve">zur </w:t>
      </w:r>
      <w:r w:rsidR="00D2319F">
        <w:t>Verfügung stellen</w:t>
      </w:r>
      <w:r w:rsidR="00B03F29">
        <w:t>.</w:t>
      </w:r>
      <w:r w:rsidR="00036909">
        <w:t xml:space="preserve"> Diese sind i</w:t>
      </w:r>
      <w:r w:rsidR="00C368D8">
        <w:t>m</w:t>
      </w:r>
      <w:r w:rsidR="00036909">
        <w:t xml:space="preserve"> </w:t>
      </w:r>
      <w:r w:rsidR="00036909" w:rsidRPr="00036909">
        <w:rPr>
          <w:b/>
          <w:bCs/>
        </w:rPr>
        <w:t>clients/lib</w:t>
      </w:r>
      <w:r w:rsidR="00C368D8">
        <w:rPr>
          <w:b/>
          <w:bCs/>
        </w:rPr>
        <w:t xml:space="preserve"> </w:t>
      </w:r>
      <w:r w:rsidR="00C368D8">
        <w:t>Ordner des Repositories</w:t>
      </w:r>
      <w:r w:rsidR="00036909">
        <w:t>.</w:t>
      </w:r>
    </w:p>
    <w:p w14:paraId="39376F5D" w14:textId="4D127474" w:rsidR="00024E24" w:rsidRDefault="00557DE8" w:rsidP="009F1D9C">
      <w:r>
        <w:br w:type="page"/>
      </w:r>
    </w:p>
    <w:p w14:paraId="44AFBD2F" w14:textId="34641861" w:rsidR="00CB021D" w:rsidRPr="001770BE" w:rsidRDefault="00B92C0E" w:rsidP="00024E24">
      <w:pPr>
        <w:pStyle w:val="berschrift3"/>
      </w:pPr>
      <w:bookmarkStart w:id="55" w:name="_Toc169228350"/>
      <w:r>
        <w:lastRenderedPageBreak/>
        <w:t>Hub</w:t>
      </w:r>
      <w:bookmarkEnd w:id="55"/>
    </w:p>
    <w:p w14:paraId="2626C623" w14:textId="70DC1FC0" w:rsidR="009F1D9C" w:rsidRDefault="009F1D9C" w:rsidP="009F1D9C">
      <w:r w:rsidRPr="001770BE">
        <w:t xml:space="preserve">Das </w:t>
      </w:r>
      <w:r w:rsidR="00B92C0E">
        <w:t>HUB</w:t>
      </w:r>
      <w:r w:rsidRPr="001770BE">
        <w:t xml:space="preserve"> wird in Rust Programmiert und fungiert als Zentraler Kontenpunkt für alle Komponenten. Hier werden Einstellungen getätigt und bei Jeder Überprüfung an Entsprechende Komponenten Übermittelt</w:t>
      </w:r>
      <w:r w:rsidR="00AF39E2">
        <w:t>.</w:t>
      </w:r>
    </w:p>
    <w:p w14:paraId="235C2656" w14:textId="77777777" w:rsidR="0065147E" w:rsidRDefault="0065147E" w:rsidP="009F1D9C"/>
    <w:p w14:paraId="70407F3C" w14:textId="6B5C40F1" w:rsidR="003D082C" w:rsidRDefault="00A1505A" w:rsidP="00A1505A">
      <w:r>
        <w:t xml:space="preserve">Das </w:t>
      </w:r>
      <w:r w:rsidR="00B92C0E">
        <w:t>HUB</w:t>
      </w:r>
      <w:r>
        <w:t xml:space="preserve"> verwendet den ModuleManager zur Verwaltung der Module und deren Einstellungen. Alle Module sollten beim Manager registriert werden und die handle_message Funktion sollte von der Hauptschleife aufgerufen werden. Der Manager hält eine Liste von Modulen und deren Konfigurationen.</w:t>
      </w:r>
    </w:p>
    <w:p w14:paraId="34ED6694" w14:textId="77777777" w:rsidR="00A1505A" w:rsidRDefault="00A1505A" w:rsidP="00A1505A"/>
    <w:p w14:paraId="68615302" w14:textId="12850905" w:rsidR="0065147E" w:rsidRDefault="00A1505A" w:rsidP="00A1505A">
      <w:r>
        <w:t>Die Module implementieren das ClientModule Trait, das Methoden für das Handhaben von Nachrichten und das Abrufen von Einstellungen bereitstellt. Es gibt spezifische Module wie das WateringModule und das SensorModule, die spezifische Funktionen für die Bewässerung und Sensorik bereitstellen.</w:t>
      </w:r>
    </w:p>
    <w:p w14:paraId="1448FA96" w14:textId="77777777" w:rsidR="00A1505A" w:rsidRDefault="00A1505A" w:rsidP="00A1505A"/>
    <w:p w14:paraId="681253B4" w14:textId="4C097F0E" w:rsidR="00AF39E2" w:rsidRDefault="00AF39E2" w:rsidP="009F1D9C">
      <w:r>
        <w:t>Für Rust werden die folgenden</w:t>
      </w:r>
      <w:r w:rsidR="00387AE8">
        <w:t xml:space="preserve"> Pakete verwendet:</w:t>
      </w:r>
    </w:p>
    <w:tbl>
      <w:tblPr>
        <w:tblStyle w:val="IPSO-TableStandard"/>
        <w:tblW w:w="9639" w:type="dxa"/>
        <w:tblLook w:val="04A0" w:firstRow="1" w:lastRow="0" w:firstColumn="1" w:lastColumn="0" w:noHBand="0" w:noVBand="1"/>
      </w:tblPr>
      <w:tblGrid>
        <w:gridCol w:w="1985"/>
        <w:gridCol w:w="7654"/>
      </w:tblGrid>
      <w:tr w:rsidR="00830611" w14:paraId="3CC1D7A7" w14:textId="41506D97" w:rsidTr="00830611">
        <w:trPr>
          <w:cnfStyle w:val="100000000000" w:firstRow="1" w:lastRow="0" w:firstColumn="0" w:lastColumn="0" w:oddVBand="0" w:evenVBand="0" w:oddHBand="0" w:evenHBand="0" w:firstRowFirstColumn="0" w:firstRowLastColumn="0" w:lastRowFirstColumn="0" w:lastRowLastColumn="0"/>
        </w:trPr>
        <w:tc>
          <w:tcPr>
            <w:tcW w:w="1985" w:type="dxa"/>
          </w:tcPr>
          <w:p w14:paraId="5B5BDFB0" w14:textId="3FACA78A" w:rsidR="00830611" w:rsidRDefault="00830611" w:rsidP="009F1D9C">
            <w:r>
              <w:t>Bibliothek</w:t>
            </w:r>
          </w:p>
        </w:tc>
        <w:tc>
          <w:tcPr>
            <w:tcW w:w="7654" w:type="dxa"/>
          </w:tcPr>
          <w:p w14:paraId="4589145E" w14:textId="6E1D4309" w:rsidR="00830611" w:rsidRDefault="00830611" w:rsidP="009F1D9C">
            <w:r>
              <w:t>Beschreibung</w:t>
            </w:r>
          </w:p>
        </w:tc>
      </w:tr>
      <w:tr w:rsidR="00830611" w14:paraId="73F98504" w14:textId="7AA27FE6" w:rsidTr="00830611">
        <w:trPr>
          <w:cnfStyle w:val="000000100000" w:firstRow="0" w:lastRow="0" w:firstColumn="0" w:lastColumn="0" w:oddVBand="0" w:evenVBand="0" w:oddHBand="1" w:evenHBand="0" w:firstRowFirstColumn="0" w:firstRowLastColumn="0" w:lastRowFirstColumn="0" w:lastRowLastColumn="0"/>
        </w:trPr>
        <w:tc>
          <w:tcPr>
            <w:tcW w:w="1985" w:type="dxa"/>
          </w:tcPr>
          <w:p w14:paraId="62E122DA" w14:textId="3C833D2F" w:rsidR="00830611" w:rsidRDefault="00830611" w:rsidP="00975FDA">
            <w:r w:rsidRPr="002F1AC9">
              <w:t>serde</w:t>
            </w:r>
          </w:p>
        </w:tc>
        <w:tc>
          <w:tcPr>
            <w:tcW w:w="7654" w:type="dxa"/>
          </w:tcPr>
          <w:p w14:paraId="47119357" w14:textId="4D2DB482" w:rsidR="00830611" w:rsidRDefault="00830611" w:rsidP="00975FDA">
            <w:r w:rsidRPr="002F1AC9">
              <w:t>Framework für Serialisierung und Deserialisierung.</w:t>
            </w:r>
          </w:p>
        </w:tc>
      </w:tr>
      <w:tr w:rsidR="00830611" w14:paraId="0BD20C94" w14:textId="77777777" w:rsidTr="00830611">
        <w:trPr>
          <w:cnfStyle w:val="000000010000" w:firstRow="0" w:lastRow="0" w:firstColumn="0" w:lastColumn="0" w:oddVBand="0" w:evenVBand="0" w:oddHBand="0" w:evenHBand="1" w:firstRowFirstColumn="0" w:firstRowLastColumn="0" w:lastRowFirstColumn="0" w:lastRowLastColumn="0"/>
        </w:trPr>
        <w:tc>
          <w:tcPr>
            <w:tcW w:w="1985" w:type="dxa"/>
          </w:tcPr>
          <w:p w14:paraId="18049859" w14:textId="6D72D097" w:rsidR="00830611" w:rsidRDefault="00830611" w:rsidP="00975FDA">
            <w:r w:rsidRPr="002F1AC9">
              <w:t>serde_json</w:t>
            </w:r>
          </w:p>
        </w:tc>
        <w:tc>
          <w:tcPr>
            <w:tcW w:w="7654" w:type="dxa"/>
          </w:tcPr>
          <w:p w14:paraId="7877179E" w14:textId="229649E4" w:rsidR="00830611" w:rsidRDefault="00830611" w:rsidP="00975FDA">
            <w:r w:rsidRPr="002F1AC9">
              <w:t>JSON-Serializer und -Deserializer auf Basis von Serde.</w:t>
            </w:r>
          </w:p>
        </w:tc>
      </w:tr>
      <w:tr w:rsidR="00830611" w14:paraId="3C54B4D0" w14:textId="77777777" w:rsidTr="00830611">
        <w:trPr>
          <w:cnfStyle w:val="000000100000" w:firstRow="0" w:lastRow="0" w:firstColumn="0" w:lastColumn="0" w:oddVBand="0" w:evenVBand="0" w:oddHBand="1" w:evenHBand="0" w:firstRowFirstColumn="0" w:firstRowLastColumn="0" w:lastRowFirstColumn="0" w:lastRowLastColumn="0"/>
        </w:trPr>
        <w:tc>
          <w:tcPr>
            <w:tcW w:w="1985" w:type="dxa"/>
          </w:tcPr>
          <w:p w14:paraId="6FA05F81" w14:textId="7A9D8099" w:rsidR="00830611" w:rsidRDefault="00830611" w:rsidP="00975FDA">
            <w:r w:rsidRPr="002F1AC9">
              <w:t>tokio</w:t>
            </w:r>
          </w:p>
        </w:tc>
        <w:tc>
          <w:tcPr>
            <w:tcW w:w="7654" w:type="dxa"/>
          </w:tcPr>
          <w:p w14:paraId="2EEFB08C" w14:textId="5875D670" w:rsidR="00830611" w:rsidRDefault="00830611" w:rsidP="00975FDA">
            <w:r w:rsidRPr="002F1AC9">
              <w:t>Asynchrone Laufzeitumgebung für asynchrone I/O in Rust.</w:t>
            </w:r>
          </w:p>
        </w:tc>
      </w:tr>
      <w:tr w:rsidR="00830611" w14:paraId="511C5964" w14:textId="77777777" w:rsidTr="00830611">
        <w:trPr>
          <w:cnfStyle w:val="000000010000" w:firstRow="0" w:lastRow="0" w:firstColumn="0" w:lastColumn="0" w:oddVBand="0" w:evenVBand="0" w:oddHBand="0" w:evenHBand="1" w:firstRowFirstColumn="0" w:firstRowLastColumn="0" w:lastRowFirstColumn="0" w:lastRowLastColumn="0"/>
        </w:trPr>
        <w:tc>
          <w:tcPr>
            <w:tcW w:w="1985" w:type="dxa"/>
          </w:tcPr>
          <w:p w14:paraId="375A8F9C" w14:textId="3BB07B47" w:rsidR="00830611" w:rsidRDefault="00830611" w:rsidP="00975FDA">
            <w:r w:rsidRPr="002F1AC9">
              <w:t>tracing</w:t>
            </w:r>
          </w:p>
        </w:tc>
        <w:tc>
          <w:tcPr>
            <w:tcW w:w="7654" w:type="dxa"/>
          </w:tcPr>
          <w:p w14:paraId="57BB8CFB" w14:textId="5A7EACD6" w:rsidR="00830611" w:rsidRDefault="00830611" w:rsidP="00975FDA">
            <w:r w:rsidRPr="002F1AC9">
              <w:t>Bibliothek für ereignisgesteuertes Debugging und Logging.</w:t>
            </w:r>
          </w:p>
        </w:tc>
      </w:tr>
      <w:tr w:rsidR="00830611" w14:paraId="2416415D" w14:textId="77777777" w:rsidTr="00830611">
        <w:trPr>
          <w:cnfStyle w:val="000000100000" w:firstRow="0" w:lastRow="0" w:firstColumn="0" w:lastColumn="0" w:oddVBand="0" w:evenVBand="0" w:oddHBand="1" w:evenHBand="0" w:firstRowFirstColumn="0" w:firstRowLastColumn="0" w:lastRowFirstColumn="0" w:lastRowLastColumn="0"/>
        </w:trPr>
        <w:tc>
          <w:tcPr>
            <w:tcW w:w="1985" w:type="dxa"/>
          </w:tcPr>
          <w:p w14:paraId="650302F5" w14:textId="48B96EC6" w:rsidR="00830611" w:rsidRDefault="00830611" w:rsidP="00975FDA">
            <w:r w:rsidRPr="002F1AC9">
              <w:t>tracing-subscriber</w:t>
            </w:r>
          </w:p>
        </w:tc>
        <w:tc>
          <w:tcPr>
            <w:tcW w:w="7654" w:type="dxa"/>
          </w:tcPr>
          <w:p w14:paraId="630DD0F5" w14:textId="7A1C318F" w:rsidR="00830611" w:rsidRDefault="00830611" w:rsidP="00975FDA">
            <w:r w:rsidRPr="002F1AC9">
              <w:t>Abonnement für Tracing-Daten, Unterstützung Filtering und Formatierung.</w:t>
            </w:r>
          </w:p>
        </w:tc>
      </w:tr>
      <w:tr w:rsidR="00830611" w14:paraId="6876BB5D" w14:textId="77777777" w:rsidTr="00830611">
        <w:trPr>
          <w:cnfStyle w:val="000000010000" w:firstRow="0" w:lastRow="0" w:firstColumn="0" w:lastColumn="0" w:oddVBand="0" w:evenVBand="0" w:oddHBand="0" w:evenHBand="1" w:firstRowFirstColumn="0" w:firstRowLastColumn="0" w:lastRowFirstColumn="0" w:lastRowLastColumn="0"/>
        </w:trPr>
        <w:tc>
          <w:tcPr>
            <w:tcW w:w="1985" w:type="dxa"/>
          </w:tcPr>
          <w:p w14:paraId="01492531" w14:textId="3325BCFA" w:rsidR="00830611" w:rsidRDefault="00830611" w:rsidP="00975FDA">
            <w:r w:rsidRPr="002F1AC9">
              <w:t>rumqttc</w:t>
            </w:r>
          </w:p>
        </w:tc>
        <w:tc>
          <w:tcPr>
            <w:tcW w:w="7654" w:type="dxa"/>
          </w:tcPr>
          <w:p w14:paraId="06118061" w14:textId="3BB15CF7" w:rsidR="00830611" w:rsidRDefault="00830611" w:rsidP="00975FDA">
            <w:r w:rsidRPr="002F1AC9">
              <w:t>MQTT-Client für asynchrone Kommunikation.</w:t>
            </w:r>
          </w:p>
        </w:tc>
      </w:tr>
      <w:tr w:rsidR="00830611" w14:paraId="734FF8CD" w14:textId="77777777" w:rsidTr="00830611">
        <w:trPr>
          <w:cnfStyle w:val="000000100000" w:firstRow="0" w:lastRow="0" w:firstColumn="0" w:lastColumn="0" w:oddVBand="0" w:evenVBand="0" w:oddHBand="1" w:evenHBand="0" w:firstRowFirstColumn="0" w:firstRowLastColumn="0" w:lastRowFirstColumn="0" w:lastRowLastColumn="0"/>
        </w:trPr>
        <w:tc>
          <w:tcPr>
            <w:tcW w:w="1985" w:type="dxa"/>
          </w:tcPr>
          <w:p w14:paraId="5242DC75" w14:textId="1E4844A0" w:rsidR="00830611" w:rsidRDefault="00830611" w:rsidP="00975FDA">
            <w:r w:rsidRPr="002F1AC9">
              <w:t>once_cell</w:t>
            </w:r>
          </w:p>
        </w:tc>
        <w:tc>
          <w:tcPr>
            <w:tcW w:w="7654" w:type="dxa"/>
          </w:tcPr>
          <w:p w14:paraId="105DA357" w14:textId="4AADCDB9" w:rsidR="00830611" w:rsidRDefault="00830611" w:rsidP="00975FDA">
            <w:r w:rsidRPr="002F1AC9">
              <w:t>Thread-sichere Initialisierung von statischen Variablen.</w:t>
            </w:r>
          </w:p>
        </w:tc>
      </w:tr>
      <w:tr w:rsidR="00830611" w14:paraId="24937F31" w14:textId="77777777" w:rsidTr="00830611">
        <w:trPr>
          <w:cnfStyle w:val="000000010000" w:firstRow="0" w:lastRow="0" w:firstColumn="0" w:lastColumn="0" w:oddVBand="0" w:evenVBand="0" w:oddHBand="0" w:evenHBand="1" w:firstRowFirstColumn="0" w:firstRowLastColumn="0" w:lastRowFirstColumn="0" w:lastRowLastColumn="0"/>
        </w:trPr>
        <w:tc>
          <w:tcPr>
            <w:tcW w:w="1985" w:type="dxa"/>
          </w:tcPr>
          <w:p w14:paraId="04CA70FC" w14:textId="08BA0E13" w:rsidR="00830611" w:rsidRDefault="00830611" w:rsidP="00975FDA">
            <w:r w:rsidRPr="002F1AC9">
              <w:t>chrono</w:t>
            </w:r>
          </w:p>
        </w:tc>
        <w:tc>
          <w:tcPr>
            <w:tcW w:w="7654" w:type="dxa"/>
          </w:tcPr>
          <w:p w14:paraId="40980F65" w14:textId="652E0957" w:rsidR="00830611" w:rsidRDefault="00830611" w:rsidP="00975FDA">
            <w:r w:rsidRPr="002F1AC9">
              <w:t>Bibliothek für Datums- und Zeitmanipulationen.</w:t>
            </w:r>
          </w:p>
        </w:tc>
      </w:tr>
      <w:tr w:rsidR="00830611" w14:paraId="2D3F78A4" w14:textId="77777777" w:rsidTr="00830611">
        <w:trPr>
          <w:cnfStyle w:val="000000100000" w:firstRow="0" w:lastRow="0" w:firstColumn="0" w:lastColumn="0" w:oddVBand="0" w:evenVBand="0" w:oddHBand="1" w:evenHBand="0" w:firstRowFirstColumn="0" w:firstRowLastColumn="0" w:lastRowFirstColumn="0" w:lastRowLastColumn="0"/>
        </w:trPr>
        <w:tc>
          <w:tcPr>
            <w:tcW w:w="1985" w:type="dxa"/>
          </w:tcPr>
          <w:p w14:paraId="2CE1E8DA" w14:textId="32294D4F" w:rsidR="00830611" w:rsidRDefault="00830611" w:rsidP="00975FDA">
            <w:r w:rsidRPr="002F1AC9">
              <w:t>async-trait</w:t>
            </w:r>
          </w:p>
        </w:tc>
        <w:tc>
          <w:tcPr>
            <w:tcW w:w="7654" w:type="dxa"/>
          </w:tcPr>
          <w:p w14:paraId="56704CCF" w14:textId="7162FA96" w:rsidR="00830611" w:rsidRDefault="00830611" w:rsidP="0086205B">
            <w:pPr>
              <w:keepNext/>
            </w:pPr>
            <w:r w:rsidRPr="002F1AC9">
              <w:t>Unterstützung für asynchrone Funktionen in Traits.</w:t>
            </w:r>
          </w:p>
        </w:tc>
      </w:tr>
    </w:tbl>
    <w:p w14:paraId="69346F62" w14:textId="77777777" w:rsidR="0086205B" w:rsidRPr="001770BE" w:rsidRDefault="0086205B" w:rsidP="0086205B">
      <w:pPr>
        <w:rPr>
          <w:sz w:val="14"/>
          <w:szCs w:val="14"/>
        </w:rPr>
      </w:pPr>
      <w:r w:rsidRPr="001770BE">
        <w:rPr>
          <w:sz w:val="14"/>
          <w:szCs w:val="14"/>
        </w:rPr>
        <w:t>Grundlegende Beschreibungen von GPT</w:t>
      </w:r>
    </w:p>
    <w:p w14:paraId="2CB78E32" w14:textId="335F8898" w:rsidR="0086205B" w:rsidRDefault="0086205B">
      <w:pPr>
        <w:pStyle w:val="Beschriftung"/>
      </w:pPr>
      <w:r>
        <w:fldChar w:fldCharType="begin"/>
      </w:r>
      <w:r>
        <w:instrText xml:space="preserve"> SEQ Tabelle \* ARABIC </w:instrText>
      </w:r>
      <w:r>
        <w:fldChar w:fldCharType="separate"/>
      </w:r>
      <w:bookmarkStart w:id="56" w:name="_Toc169228421"/>
      <w:r w:rsidR="00923ED8">
        <w:rPr>
          <w:noProof/>
        </w:rPr>
        <w:t>10</w:t>
      </w:r>
      <w:r>
        <w:fldChar w:fldCharType="end"/>
      </w:r>
      <w:r>
        <w:t xml:space="preserve"> - Hub </w:t>
      </w:r>
      <w:r w:rsidRPr="00360E14">
        <w:t>Bibliotheken</w:t>
      </w:r>
      <w:bookmarkEnd w:id="56"/>
    </w:p>
    <w:p w14:paraId="393939E5" w14:textId="580A623A" w:rsidR="005B074F" w:rsidRDefault="005B074F" w:rsidP="009F1D9C"/>
    <w:p w14:paraId="17474684" w14:textId="6BC43507" w:rsidR="00875D90" w:rsidRDefault="005D5C4D" w:rsidP="009F1D9C">
      <w:r>
        <w:t xml:space="preserve">Für die Kommunikation wird ein Broker benötigt, dieser wird mithilfe des </w:t>
      </w:r>
      <w:r w:rsidR="00B92C0E">
        <w:t>HUB</w:t>
      </w:r>
      <w:r>
        <w:t>s gestartet und gestoppt allerdings als separate Rust Applikation umgesetzt. Diese Applikation verwendet die Folgenden Bibliotheken</w:t>
      </w:r>
      <w:r w:rsidR="00875D90">
        <w:t>:</w:t>
      </w:r>
    </w:p>
    <w:tbl>
      <w:tblPr>
        <w:tblStyle w:val="IPSO-TableStandard"/>
        <w:tblW w:w="9639" w:type="dxa"/>
        <w:tblLook w:val="04A0" w:firstRow="1" w:lastRow="0" w:firstColumn="1" w:lastColumn="0" w:noHBand="0" w:noVBand="1"/>
      </w:tblPr>
      <w:tblGrid>
        <w:gridCol w:w="1985"/>
        <w:gridCol w:w="7654"/>
      </w:tblGrid>
      <w:tr w:rsidR="00830611" w14:paraId="4BA5F93A" w14:textId="77777777" w:rsidTr="00830611">
        <w:trPr>
          <w:cnfStyle w:val="100000000000" w:firstRow="1" w:lastRow="0" w:firstColumn="0" w:lastColumn="0" w:oddVBand="0" w:evenVBand="0" w:oddHBand="0" w:evenHBand="0" w:firstRowFirstColumn="0" w:firstRowLastColumn="0" w:lastRowFirstColumn="0" w:lastRowLastColumn="0"/>
        </w:trPr>
        <w:tc>
          <w:tcPr>
            <w:tcW w:w="1985" w:type="dxa"/>
          </w:tcPr>
          <w:p w14:paraId="1809084E" w14:textId="77777777" w:rsidR="00830611" w:rsidRDefault="00830611" w:rsidP="00BC406C">
            <w:r>
              <w:t>Bibliothek</w:t>
            </w:r>
          </w:p>
        </w:tc>
        <w:tc>
          <w:tcPr>
            <w:tcW w:w="7654" w:type="dxa"/>
          </w:tcPr>
          <w:p w14:paraId="16CCD8CD" w14:textId="77777777" w:rsidR="00830611" w:rsidRDefault="00830611" w:rsidP="00BC406C">
            <w:r>
              <w:t>Beschreibung</w:t>
            </w:r>
          </w:p>
        </w:tc>
      </w:tr>
      <w:tr w:rsidR="00830611" w14:paraId="3BC919E1" w14:textId="77777777" w:rsidTr="00830611">
        <w:trPr>
          <w:cnfStyle w:val="000000100000" w:firstRow="0" w:lastRow="0" w:firstColumn="0" w:lastColumn="0" w:oddVBand="0" w:evenVBand="0" w:oddHBand="1" w:evenHBand="0" w:firstRowFirstColumn="0" w:firstRowLastColumn="0" w:lastRowFirstColumn="0" w:lastRowLastColumn="0"/>
        </w:trPr>
        <w:tc>
          <w:tcPr>
            <w:tcW w:w="1985" w:type="dxa"/>
          </w:tcPr>
          <w:p w14:paraId="39570E39" w14:textId="02E38088" w:rsidR="00830611" w:rsidRDefault="00830611" w:rsidP="00903FD6">
            <w:r w:rsidRPr="00EF2371">
              <w:t>rumqttd</w:t>
            </w:r>
          </w:p>
        </w:tc>
        <w:tc>
          <w:tcPr>
            <w:tcW w:w="7654" w:type="dxa"/>
          </w:tcPr>
          <w:p w14:paraId="587280EE" w14:textId="22E80FF2" w:rsidR="00830611" w:rsidRDefault="00830611" w:rsidP="00903FD6">
            <w:r w:rsidRPr="00EF2371">
              <w:t>MQTT-Server zur Verarbeitung und Weiterleitung von Nachrichten.</w:t>
            </w:r>
          </w:p>
        </w:tc>
      </w:tr>
      <w:tr w:rsidR="00830611" w14:paraId="2D3E16D5" w14:textId="77777777" w:rsidTr="00830611">
        <w:trPr>
          <w:cnfStyle w:val="000000010000" w:firstRow="0" w:lastRow="0" w:firstColumn="0" w:lastColumn="0" w:oddVBand="0" w:evenVBand="0" w:oddHBand="0" w:evenHBand="1" w:firstRowFirstColumn="0" w:firstRowLastColumn="0" w:lastRowFirstColumn="0" w:lastRowLastColumn="0"/>
        </w:trPr>
        <w:tc>
          <w:tcPr>
            <w:tcW w:w="1985" w:type="dxa"/>
          </w:tcPr>
          <w:p w14:paraId="2CF2AA66" w14:textId="2E4BFF30" w:rsidR="00830611" w:rsidRDefault="00830611" w:rsidP="00903FD6">
            <w:r w:rsidRPr="00EF2371">
              <w:t>tracing</w:t>
            </w:r>
          </w:p>
        </w:tc>
        <w:tc>
          <w:tcPr>
            <w:tcW w:w="7654" w:type="dxa"/>
          </w:tcPr>
          <w:p w14:paraId="69C7B380" w14:textId="0D1DDD6C" w:rsidR="00830611" w:rsidRDefault="00830611" w:rsidP="00903FD6">
            <w:r w:rsidRPr="00EF2371">
              <w:t>Bibliothek für ereignisgesteuertes Debugging und Logging.</w:t>
            </w:r>
          </w:p>
        </w:tc>
      </w:tr>
      <w:tr w:rsidR="00830611" w14:paraId="5D5EF6A0" w14:textId="77777777" w:rsidTr="00830611">
        <w:trPr>
          <w:cnfStyle w:val="000000100000" w:firstRow="0" w:lastRow="0" w:firstColumn="0" w:lastColumn="0" w:oddVBand="0" w:evenVBand="0" w:oddHBand="1" w:evenHBand="0" w:firstRowFirstColumn="0" w:firstRowLastColumn="0" w:lastRowFirstColumn="0" w:lastRowLastColumn="0"/>
        </w:trPr>
        <w:tc>
          <w:tcPr>
            <w:tcW w:w="1985" w:type="dxa"/>
          </w:tcPr>
          <w:p w14:paraId="41FEC158" w14:textId="7CDB939C" w:rsidR="00830611" w:rsidRDefault="00830611" w:rsidP="00903FD6">
            <w:r w:rsidRPr="00EF2371">
              <w:t>tracing-subscriber</w:t>
            </w:r>
          </w:p>
        </w:tc>
        <w:tc>
          <w:tcPr>
            <w:tcW w:w="7654" w:type="dxa"/>
          </w:tcPr>
          <w:p w14:paraId="36E3D494" w14:textId="32B394F1" w:rsidR="00830611" w:rsidRDefault="00830611" w:rsidP="00903FD6">
            <w:r w:rsidRPr="00EF2371">
              <w:t>Abonnement für Tracing-Daten, Unterstützung für Filtering und Formatierung.</w:t>
            </w:r>
          </w:p>
        </w:tc>
      </w:tr>
      <w:tr w:rsidR="00830611" w14:paraId="218C95ED" w14:textId="77777777" w:rsidTr="00830611">
        <w:trPr>
          <w:cnfStyle w:val="000000010000" w:firstRow="0" w:lastRow="0" w:firstColumn="0" w:lastColumn="0" w:oddVBand="0" w:evenVBand="0" w:oddHBand="0" w:evenHBand="1" w:firstRowFirstColumn="0" w:firstRowLastColumn="0" w:lastRowFirstColumn="0" w:lastRowLastColumn="0"/>
        </w:trPr>
        <w:tc>
          <w:tcPr>
            <w:tcW w:w="1985" w:type="dxa"/>
          </w:tcPr>
          <w:p w14:paraId="1F282F32" w14:textId="0CD05FAA" w:rsidR="00830611" w:rsidRDefault="00830611" w:rsidP="00903FD6">
            <w:r w:rsidRPr="00EF2371">
              <w:t>tokio</w:t>
            </w:r>
          </w:p>
        </w:tc>
        <w:tc>
          <w:tcPr>
            <w:tcW w:w="7654" w:type="dxa"/>
          </w:tcPr>
          <w:p w14:paraId="2362D4DB" w14:textId="7E11D5A7" w:rsidR="00830611" w:rsidRDefault="00830611" w:rsidP="00903FD6">
            <w:r w:rsidRPr="00EF2371">
              <w:t>Asynchrone Laufzeitumgebung für asynchrone I/O in Rust.</w:t>
            </w:r>
          </w:p>
        </w:tc>
      </w:tr>
      <w:tr w:rsidR="00830611" w14:paraId="00E38184" w14:textId="77777777" w:rsidTr="00830611">
        <w:trPr>
          <w:cnfStyle w:val="000000100000" w:firstRow="0" w:lastRow="0" w:firstColumn="0" w:lastColumn="0" w:oddVBand="0" w:evenVBand="0" w:oddHBand="1" w:evenHBand="0" w:firstRowFirstColumn="0" w:firstRowLastColumn="0" w:lastRowFirstColumn="0" w:lastRowLastColumn="0"/>
        </w:trPr>
        <w:tc>
          <w:tcPr>
            <w:tcW w:w="1985" w:type="dxa"/>
          </w:tcPr>
          <w:p w14:paraId="296059B3" w14:textId="2EB92109" w:rsidR="00830611" w:rsidRDefault="00830611" w:rsidP="00903FD6">
            <w:r w:rsidRPr="00EF2371">
              <w:t>config</w:t>
            </w:r>
          </w:p>
        </w:tc>
        <w:tc>
          <w:tcPr>
            <w:tcW w:w="7654" w:type="dxa"/>
          </w:tcPr>
          <w:p w14:paraId="5EABD3A6" w14:textId="38141198" w:rsidR="00830611" w:rsidRDefault="00830611" w:rsidP="0086205B">
            <w:pPr>
              <w:keepNext/>
            </w:pPr>
            <w:r w:rsidRPr="00EF2371">
              <w:t>Bibliothek zur Verwaltung von Konfigurationsdateien.</w:t>
            </w:r>
            <w:r>
              <w:t xml:space="preserve"> Wird verwendet von </w:t>
            </w:r>
            <w:r w:rsidRPr="00EF2371">
              <w:t>rumqttd</w:t>
            </w:r>
            <w:r>
              <w:t>.</w:t>
            </w:r>
          </w:p>
        </w:tc>
      </w:tr>
    </w:tbl>
    <w:p w14:paraId="66FA6290" w14:textId="58CE5B4A" w:rsidR="00C4587E" w:rsidRPr="00C4587E" w:rsidRDefault="00C4587E" w:rsidP="00C4587E">
      <w:pPr>
        <w:rPr>
          <w:sz w:val="14"/>
          <w:szCs w:val="14"/>
        </w:rPr>
      </w:pPr>
      <w:r w:rsidRPr="001770BE">
        <w:rPr>
          <w:sz w:val="14"/>
          <w:szCs w:val="14"/>
        </w:rPr>
        <w:t>Grundlegende Beschreibungen von GPT</w:t>
      </w:r>
    </w:p>
    <w:p w14:paraId="2147F884" w14:textId="1FBC6BE8" w:rsidR="004D7AA1" w:rsidRDefault="0086205B" w:rsidP="00C4587E">
      <w:pPr>
        <w:pStyle w:val="Beschriftung"/>
      </w:pPr>
      <w:r>
        <w:fldChar w:fldCharType="begin"/>
      </w:r>
      <w:r>
        <w:instrText xml:space="preserve"> SEQ Tabelle \* ARABIC </w:instrText>
      </w:r>
      <w:r>
        <w:fldChar w:fldCharType="separate"/>
      </w:r>
      <w:bookmarkStart w:id="57" w:name="_Toc169228422"/>
      <w:r w:rsidR="00923ED8">
        <w:rPr>
          <w:noProof/>
        </w:rPr>
        <w:t>11</w:t>
      </w:r>
      <w:r>
        <w:fldChar w:fldCharType="end"/>
      </w:r>
      <w:r>
        <w:t xml:space="preserve">- MQTTD </w:t>
      </w:r>
      <w:r w:rsidRPr="00362CC2">
        <w:t>Bibliotheken</w:t>
      </w:r>
      <w:bookmarkEnd w:id="57"/>
    </w:p>
    <w:p w14:paraId="3BC5381A" w14:textId="2EB7EB0E" w:rsidR="006A5A9E" w:rsidRPr="001770BE" w:rsidRDefault="006A5A9E" w:rsidP="009F1D9C">
      <w:r>
        <w:br w:type="page"/>
      </w:r>
    </w:p>
    <w:p w14:paraId="054538E9" w14:textId="65BD8B2D" w:rsidR="000A259B" w:rsidRPr="001770BE" w:rsidRDefault="00A7444D" w:rsidP="000A259B">
      <w:pPr>
        <w:pStyle w:val="berschrift2"/>
      </w:pPr>
      <w:bookmarkStart w:id="58" w:name="_Toc169228351"/>
      <w:r w:rsidRPr="001770BE">
        <w:lastRenderedPageBreak/>
        <w:t>Konzeption Hardware</w:t>
      </w:r>
      <w:bookmarkEnd w:id="58"/>
    </w:p>
    <w:p w14:paraId="63C0E4AC" w14:textId="69EFBC6A" w:rsidR="005A4086" w:rsidRPr="001770BE" w:rsidRDefault="007E013F" w:rsidP="007E013F">
      <w:pPr>
        <w:pStyle w:val="berschrift3"/>
      </w:pPr>
      <w:bookmarkStart w:id="59" w:name="_Toc169228352"/>
      <w:r w:rsidRPr="001770BE">
        <w:rPr>
          <w:noProof/>
        </w:rPr>
        <mc:AlternateContent>
          <mc:Choice Requires="wps">
            <w:drawing>
              <wp:anchor distT="0" distB="0" distL="114300" distR="114300" simplePos="0" relativeHeight="251668482" behindDoc="0" locked="0" layoutInCell="1" allowOverlap="1" wp14:anchorId="2D1C1B01" wp14:editId="3DA4693D">
                <wp:simplePos x="0" y="0"/>
                <wp:positionH relativeFrom="column">
                  <wp:posOffset>-43815</wp:posOffset>
                </wp:positionH>
                <wp:positionV relativeFrom="paragraph">
                  <wp:posOffset>2574925</wp:posOffset>
                </wp:positionV>
                <wp:extent cx="6120130" cy="635"/>
                <wp:effectExtent l="0" t="0" r="0" b="0"/>
                <wp:wrapTopAndBottom/>
                <wp:docPr id="1879035726" name="Textfeld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7CBEED2" w14:textId="6F77C33E" w:rsidR="007E013F" w:rsidRPr="009B4CB8" w:rsidRDefault="007E013F" w:rsidP="007E013F">
                            <w:pPr>
                              <w:pStyle w:val="Beschriftung"/>
                              <w:rPr>
                                <w:rFonts w:asciiTheme="majorHAnsi" w:hAnsiTheme="majorHAnsi"/>
                                <w:b/>
                                <w:sz w:val="20"/>
                                <w:szCs w:val="24"/>
                              </w:rPr>
                            </w:pPr>
                            <w:r w:rsidRPr="009B4CB8">
                              <w:fldChar w:fldCharType="begin"/>
                            </w:r>
                            <w:r w:rsidRPr="009B4CB8">
                              <w:instrText xml:space="preserve"> SEQ Abbildung \* ARABIC </w:instrText>
                            </w:r>
                            <w:r w:rsidRPr="009B4CB8">
                              <w:fldChar w:fldCharType="separate"/>
                            </w:r>
                            <w:bookmarkStart w:id="60" w:name="_Toc168978727"/>
                            <w:bookmarkStart w:id="61" w:name="_Toc169228446"/>
                            <w:r w:rsidR="00923ED8">
                              <w:rPr>
                                <w:noProof/>
                              </w:rPr>
                              <w:t>2</w:t>
                            </w:r>
                            <w:r w:rsidRPr="009B4CB8">
                              <w:fldChar w:fldCharType="end"/>
                            </w:r>
                            <w:r w:rsidRPr="009B4CB8">
                              <w:t xml:space="preserve"> - Sensor Schaltkreis (</w:t>
                            </w:r>
                            <w:r w:rsidR="000A5D6B" w:rsidRPr="009B4CB8">
                              <w:t>Visuell</w:t>
                            </w:r>
                            <w:r w:rsidRPr="009B4CB8">
                              <w:t xml:space="preserve"> links, Technisch rechts)</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1C1B01" id="_x0000_s1029" type="#_x0000_t202" style="position:absolute;left:0;text-align:left;margin-left:-3.45pt;margin-top:202.75pt;width:481.9pt;height:.05pt;z-index:2516684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Qr+GAIAAD8EAAAOAAAAZHJzL2Uyb0RvYy54bWysU02L2zAQvRf6H4TujZMNDcXEWdIsKYWw&#10;u5Ate1ZkORbIGnWkxE5/fUeynbTbnkov8lgzmo/33izvu8aws0KvwRZ8NplypqyEUttjwb+9bD98&#10;4swHYUthwKqCX5Tn96v375aty9Ud1GBKhYySWJ+3ruB1CC7PMi9r1Qg/AacsOSvARgT6xWNWomgp&#10;e2Oyu+l0kbWApUOQynu6feidfJXyV5WS4amqvArMFJx6C+nEdB7ima2WIj+icLWWQxviH7pohLZU&#10;9JrqQQTBTqj/SNVoieChChMJTQZVpaVKM9A0s+mbafa1cCrNQuB4d4XJ/7+08vG8d8/IQvcZOiIw&#10;AtI6n3u6jPN0FTbxS50y8hOElytsqgtM0uViRr3PySXJt5h/jDmy21OHPnxR0LBoFByJkwSVOO98&#10;6EPHkFjJg9HlVhsTf6JjY5CdBfHX1jqoIflvUcbGWAvxVZ8w3mS3OaIVukPHdFnw+TjjAcoLjY7Q&#10;q8I7udVUbyd8eBZIMqCRSNrhiY7KQFtwGCzOasAff7uP8cQOeTlrSVYF999PAhVn5qsl3qIGRwNH&#10;4zAa9tRsgCad0dI4mUx6gMGMZoXQvJLi17EKuYSVVKvgYTQ3oRc3bYxU63UKIqU5EXZ272RMPeL6&#10;0r0KdAMrgch8hFFwIn9DTh+b6HHrUyCkE3MR1x7FAW5SaeJ+2Ki4Br/+p6jb3q9+AgAA//8DAFBL&#10;AwQUAAYACAAAACEAbB0l8+AAAAAKAQAADwAAAGRycy9kb3ducmV2LnhtbEyPsU7DMBCGdyTewTok&#10;FtQ6QBLRNE5VVTDAUhG6sLnxNU6Jz5HttOHtcVlgvP8+/fdduZpMz07ofGdJwP08AYbUWNVRK2D3&#10;8TJ7AuaDJCV7SyjgGz2squurUhbKnukdT3VoWSwhX0gBOoSh4Nw3Go30czsgxd3BOiNDHF3LlZPn&#10;WG56/pAkOTeyo3hBywE3GpuvejQCtunnVt+Nh+e3dfroXnfjJj+2tRC3N9N6CSzgFP5guOhHdaii&#10;096OpDzrBczyRSQFpEmWAYvAIrsk+98kB16V/P8L1Q8AAAD//wMAUEsBAi0AFAAGAAgAAAAhALaD&#10;OJL+AAAA4QEAABMAAAAAAAAAAAAAAAAAAAAAAFtDb250ZW50X1R5cGVzXS54bWxQSwECLQAUAAYA&#10;CAAAACEAOP0h/9YAAACUAQAACwAAAAAAAAAAAAAAAAAvAQAAX3JlbHMvLnJlbHNQSwECLQAUAAYA&#10;CAAAACEAKMUK/hgCAAA/BAAADgAAAAAAAAAAAAAAAAAuAgAAZHJzL2Uyb0RvYy54bWxQSwECLQAU&#10;AAYACAAAACEAbB0l8+AAAAAKAQAADwAAAAAAAAAAAAAAAAByBAAAZHJzL2Rvd25yZXYueG1sUEsF&#10;BgAAAAAEAAQA8wAAAH8FAAAAAA==&#10;" stroked="f">
                <v:textbox style="mso-fit-shape-to-text:t" inset="0,0,0,0">
                  <w:txbxContent>
                    <w:p w14:paraId="27CBEED2" w14:textId="6F77C33E" w:rsidR="007E013F" w:rsidRPr="009B4CB8" w:rsidRDefault="007E013F" w:rsidP="007E013F">
                      <w:pPr>
                        <w:pStyle w:val="Beschriftung"/>
                        <w:rPr>
                          <w:rFonts w:asciiTheme="majorHAnsi" w:hAnsiTheme="majorHAnsi"/>
                          <w:b/>
                          <w:sz w:val="20"/>
                          <w:szCs w:val="24"/>
                        </w:rPr>
                      </w:pPr>
                      <w:r w:rsidRPr="009B4CB8">
                        <w:fldChar w:fldCharType="begin"/>
                      </w:r>
                      <w:r w:rsidRPr="009B4CB8">
                        <w:instrText xml:space="preserve"> SEQ Abbildung \* ARABIC </w:instrText>
                      </w:r>
                      <w:r w:rsidRPr="009B4CB8">
                        <w:fldChar w:fldCharType="separate"/>
                      </w:r>
                      <w:bookmarkStart w:id="62" w:name="_Toc168978727"/>
                      <w:bookmarkStart w:id="63" w:name="_Toc169228446"/>
                      <w:r w:rsidR="00923ED8">
                        <w:rPr>
                          <w:noProof/>
                        </w:rPr>
                        <w:t>2</w:t>
                      </w:r>
                      <w:r w:rsidRPr="009B4CB8">
                        <w:fldChar w:fldCharType="end"/>
                      </w:r>
                      <w:r w:rsidRPr="009B4CB8">
                        <w:t xml:space="preserve"> - Sensor Schaltkreis (</w:t>
                      </w:r>
                      <w:r w:rsidR="000A5D6B" w:rsidRPr="009B4CB8">
                        <w:t>Visuell</w:t>
                      </w:r>
                      <w:r w:rsidRPr="009B4CB8">
                        <w:t xml:space="preserve"> links, Technisch rechts)</w:t>
                      </w:r>
                      <w:bookmarkEnd w:id="62"/>
                      <w:bookmarkEnd w:id="63"/>
                    </w:p>
                  </w:txbxContent>
                </v:textbox>
                <w10:wrap type="topAndBottom"/>
              </v:shape>
            </w:pict>
          </mc:Fallback>
        </mc:AlternateContent>
      </w:r>
      <w:r w:rsidRPr="001770BE">
        <w:rPr>
          <w:noProof/>
        </w:rPr>
        <w:drawing>
          <wp:anchor distT="0" distB="0" distL="114300" distR="114300" simplePos="0" relativeHeight="251666434" behindDoc="0" locked="0" layoutInCell="1" allowOverlap="1" wp14:anchorId="54F38D52" wp14:editId="295B749F">
            <wp:simplePos x="0" y="0"/>
            <wp:positionH relativeFrom="column">
              <wp:posOffset>-43892</wp:posOffset>
            </wp:positionH>
            <wp:positionV relativeFrom="paragraph">
              <wp:posOffset>503504</wp:posOffset>
            </wp:positionV>
            <wp:extent cx="6120130" cy="2014855"/>
            <wp:effectExtent l="0" t="0" r="0" b="4445"/>
            <wp:wrapTopAndBottom/>
            <wp:docPr id="173937565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75658" name="Grafik 1739375658"/>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120130" cy="2014855"/>
                    </a:xfrm>
                    <a:prstGeom prst="rect">
                      <a:avLst/>
                    </a:prstGeom>
                  </pic:spPr>
                </pic:pic>
              </a:graphicData>
            </a:graphic>
          </wp:anchor>
        </w:drawing>
      </w:r>
      <w:r w:rsidRPr="001770BE">
        <w:t>Sensor Schaltkreis</w:t>
      </w:r>
      <w:bookmarkEnd w:id="59"/>
    </w:p>
    <w:p w14:paraId="3C193D83" w14:textId="3199F65A" w:rsidR="00364CDF" w:rsidRPr="001770BE" w:rsidRDefault="00FC654B" w:rsidP="00364CDF">
      <w:r w:rsidRPr="001770BE">
        <w:rPr>
          <w:b/>
          <w:bCs/>
        </w:rPr>
        <w:t xml:space="preserve">Beschreibung: </w:t>
      </w:r>
      <w:r w:rsidRPr="001770BE">
        <w:t>Dieses Bild stellt eine</w:t>
      </w:r>
      <w:r w:rsidR="00A92604" w:rsidRPr="001770BE">
        <w:t xml:space="preserve">n Schaltkreis dar, die Batterie liefert Strom, der Sensor misst die Bodenfeuchtigkeit. Wenn die Feuchtigkeit steigt </w:t>
      </w:r>
      <w:r w:rsidR="008F7048" w:rsidRPr="001770BE">
        <w:t>wird ein Signal auf den Transistor gegeben welcher dann den Stromfluss zum LED ermöglicht</w:t>
      </w:r>
      <w:r w:rsidR="008B4EB5" w:rsidRPr="001770BE">
        <w:t>.</w:t>
      </w:r>
    </w:p>
    <w:p w14:paraId="7EC96D8C" w14:textId="77777777" w:rsidR="008B4EB5" w:rsidRPr="001770BE" w:rsidRDefault="008B4EB5" w:rsidP="00364CDF"/>
    <w:p w14:paraId="6511A503" w14:textId="08938634" w:rsidR="00364CDF" w:rsidRPr="001770BE" w:rsidRDefault="008B4EB5" w:rsidP="00364CDF">
      <w:r w:rsidRPr="001770BE">
        <w:t xml:space="preserve">In der Realität wird das Signal des Feuchtigkeitssensors </w:t>
      </w:r>
      <w:r w:rsidR="005F0859" w:rsidRPr="001770BE">
        <w:t xml:space="preserve">nicht in ein </w:t>
      </w:r>
      <w:r w:rsidR="006507AB" w:rsidRPr="001770BE">
        <w:t>Transistor</w:t>
      </w:r>
      <w:r w:rsidR="000A5D6B" w:rsidRPr="001770BE">
        <w:t>-&gt;LED</w:t>
      </w:r>
      <w:r w:rsidR="005F0859" w:rsidRPr="001770BE">
        <w:t xml:space="preserve"> sondern direkt in einen Micro Chip gehen welcher dann über MQTT mit dem </w:t>
      </w:r>
      <w:r w:rsidR="00B92C0E">
        <w:t>HUB</w:t>
      </w:r>
      <w:r w:rsidR="005F0859" w:rsidRPr="001770BE">
        <w:t xml:space="preserve"> Kommunizieren kann.</w:t>
      </w:r>
    </w:p>
    <w:p w14:paraId="0D83D3C8" w14:textId="31041DBD" w:rsidR="000A5D6B" w:rsidRPr="001770BE" w:rsidRDefault="007B1961" w:rsidP="000A5D6B">
      <w:pPr>
        <w:pStyle w:val="berschrift3"/>
      </w:pPr>
      <w:bookmarkStart w:id="64" w:name="_Toc169228353"/>
      <w:r w:rsidRPr="001770BE">
        <w:rPr>
          <w:noProof/>
        </w:rPr>
        <mc:AlternateContent>
          <mc:Choice Requires="wps">
            <w:drawing>
              <wp:anchor distT="0" distB="0" distL="114300" distR="114300" simplePos="0" relativeHeight="251672578" behindDoc="0" locked="0" layoutInCell="1" allowOverlap="1" wp14:anchorId="05F5B282" wp14:editId="5838F283">
                <wp:simplePos x="0" y="0"/>
                <wp:positionH relativeFrom="column">
                  <wp:posOffset>-47016</wp:posOffset>
                </wp:positionH>
                <wp:positionV relativeFrom="paragraph">
                  <wp:posOffset>2576805</wp:posOffset>
                </wp:positionV>
                <wp:extent cx="6274435" cy="635"/>
                <wp:effectExtent l="0" t="0" r="0" b="0"/>
                <wp:wrapTopAndBottom/>
                <wp:docPr id="522044309" name="Textfeld 1"/>
                <wp:cNvGraphicFramePr/>
                <a:graphic xmlns:a="http://schemas.openxmlformats.org/drawingml/2006/main">
                  <a:graphicData uri="http://schemas.microsoft.com/office/word/2010/wordprocessingShape">
                    <wps:wsp>
                      <wps:cNvSpPr txBox="1"/>
                      <wps:spPr>
                        <a:xfrm>
                          <a:off x="0" y="0"/>
                          <a:ext cx="6274435" cy="635"/>
                        </a:xfrm>
                        <a:prstGeom prst="rect">
                          <a:avLst/>
                        </a:prstGeom>
                        <a:solidFill>
                          <a:prstClr val="white"/>
                        </a:solidFill>
                        <a:ln>
                          <a:noFill/>
                        </a:ln>
                      </wps:spPr>
                      <wps:txbx>
                        <w:txbxContent>
                          <w:p w14:paraId="6931C091" w14:textId="2DAAD565" w:rsidR="007B1961" w:rsidRPr="009B4CB8" w:rsidRDefault="007B1961" w:rsidP="007B1961">
                            <w:pPr>
                              <w:pStyle w:val="Beschriftung"/>
                              <w:rPr>
                                <w:rFonts w:asciiTheme="majorHAnsi" w:hAnsiTheme="majorHAnsi"/>
                                <w:b/>
                                <w:sz w:val="20"/>
                                <w:szCs w:val="24"/>
                              </w:rPr>
                            </w:pPr>
                            <w:r w:rsidRPr="009B4CB8">
                              <w:fldChar w:fldCharType="begin"/>
                            </w:r>
                            <w:r w:rsidRPr="009B4CB8">
                              <w:instrText xml:space="preserve"> SEQ Abbildung \* ARABIC </w:instrText>
                            </w:r>
                            <w:r w:rsidRPr="009B4CB8">
                              <w:fldChar w:fldCharType="separate"/>
                            </w:r>
                            <w:bookmarkStart w:id="65" w:name="_Toc168978728"/>
                            <w:bookmarkStart w:id="66" w:name="_Toc169228447"/>
                            <w:r w:rsidR="00923ED8">
                              <w:rPr>
                                <w:noProof/>
                              </w:rPr>
                              <w:t>3</w:t>
                            </w:r>
                            <w:r w:rsidRPr="009B4CB8">
                              <w:fldChar w:fldCharType="end"/>
                            </w:r>
                            <w:r w:rsidRPr="009B4CB8">
                              <w:t xml:space="preserve"> - Wassersteuerung Schaltkreis (Visuell links, Technisch rechts)</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5B282" id="_x0000_s1030" type="#_x0000_t202" style="position:absolute;left:0;text-align:left;margin-left:-3.7pt;margin-top:202.9pt;width:494.05pt;height:.05pt;z-index:2516725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kohGgIAAD8EAAAOAAAAZHJzL2Uyb0RvYy54bWysU1GP2jAMfp+0/xDlfRQYY1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TmffpzN3n/gTFJsTgbVyG5XHfrwRUHDolFwJE4SVOK0&#10;9aFPHVJiJw9GlxttTPyJgbVBdhLEX1vroC7Ff8syNuZaiLf6gtGT3eaIVuj2HdNlwWfDjHsozzQ6&#10;Qq8K7+RGU7+t8OFJIMmApiVph0c6KgNtweFicVYD/vibP+YTOxTlrCVZFdx/PwpUnJmvlniLGhwM&#10;HIz9YNhjswaadEJL42Qy6QIGM5gVQvNCil/FLhQSVlKvgofBXIde3LQxUq1WKYmU5kTY2p2TsfSA&#10;63P3ItBdWAlE5gMMghP5K3L63ESPWx0DIZ2Yi7j2KF7gJpUm7i8bFdfg1/+Uddv75U8AAAD//wMA&#10;UEsDBBQABgAIAAAAIQCLCBGU4QAAAAoBAAAPAAAAZHJzL2Rvd25yZXYueG1sTI89T8MwEIZ3JP6D&#10;dUgsqLWB0I8Qp6oqGOhSEbqwufE1DsTnyHba8O8xLDDe3aP3nrdYjbZjJ/ShdSThdiqAIdVOt9RI&#10;2L89TxbAQlSkVecIJXxhgFV5eVGoXLszveKpig1LIRRyJcHE2Oech9qgVWHqeqR0OzpvVUyjb7j2&#10;6pzCbcfvhJhxq1pKH4zqcWOw/qwGK2GXve/MzXB82q6ze/+yHzazj6aS8vpqXD8CizjGPxh+9JM6&#10;lMnp4AbSgXUSJvMskRIy8ZAqJGC5EHNgh9/NEnhZ8P8Vym8AAAD//wMAUEsBAi0AFAAGAAgAAAAh&#10;ALaDOJL+AAAA4QEAABMAAAAAAAAAAAAAAAAAAAAAAFtDb250ZW50X1R5cGVzXS54bWxQSwECLQAU&#10;AAYACAAAACEAOP0h/9YAAACUAQAACwAAAAAAAAAAAAAAAAAvAQAAX3JlbHMvLnJlbHNQSwECLQAU&#10;AAYACAAAACEApu5KIRoCAAA/BAAADgAAAAAAAAAAAAAAAAAuAgAAZHJzL2Uyb0RvYy54bWxQSwEC&#10;LQAUAAYACAAAACEAiwgRlOEAAAAKAQAADwAAAAAAAAAAAAAAAAB0BAAAZHJzL2Rvd25yZXYueG1s&#10;UEsFBgAAAAAEAAQA8wAAAIIFAAAAAA==&#10;" stroked="f">
                <v:textbox style="mso-fit-shape-to-text:t" inset="0,0,0,0">
                  <w:txbxContent>
                    <w:p w14:paraId="6931C091" w14:textId="2DAAD565" w:rsidR="007B1961" w:rsidRPr="009B4CB8" w:rsidRDefault="007B1961" w:rsidP="007B1961">
                      <w:pPr>
                        <w:pStyle w:val="Beschriftung"/>
                        <w:rPr>
                          <w:rFonts w:asciiTheme="majorHAnsi" w:hAnsiTheme="majorHAnsi"/>
                          <w:b/>
                          <w:sz w:val="20"/>
                          <w:szCs w:val="24"/>
                        </w:rPr>
                      </w:pPr>
                      <w:r w:rsidRPr="009B4CB8">
                        <w:fldChar w:fldCharType="begin"/>
                      </w:r>
                      <w:r w:rsidRPr="009B4CB8">
                        <w:instrText xml:space="preserve"> SEQ Abbildung \* ARABIC </w:instrText>
                      </w:r>
                      <w:r w:rsidRPr="009B4CB8">
                        <w:fldChar w:fldCharType="separate"/>
                      </w:r>
                      <w:bookmarkStart w:id="67" w:name="_Toc168978728"/>
                      <w:bookmarkStart w:id="68" w:name="_Toc169228447"/>
                      <w:r w:rsidR="00923ED8">
                        <w:rPr>
                          <w:noProof/>
                        </w:rPr>
                        <w:t>3</w:t>
                      </w:r>
                      <w:r w:rsidRPr="009B4CB8">
                        <w:fldChar w:fldCharType="end"/>
                      </w:r>
                      <w:r w:rsidRPr="009B4CB8">
                        <w:t xml:space="preserve"> - Wassersteuerung Schaltkreis (Visuell links, Technisch rechts)</w:t>
                      </w:r>
                      <w:bookmarkEnd w:id="67"/>
                      <w:bookmarkEnd w:id="68"/>
                    </w:p>
                  </w:txbxContent>
                </v:textbox>
                <w10:wrap type="topAndBottom"/>
              </v:shape>
            </w:pict>
          </mc:Fallback>
        </mc:AlternateContent>
      </w:r>
      <w:r w:rsidR="00582626" w:rsidRPr="001770BE">
        <w:rPr>
          <w:noProof/>
        </w:rPr>
        <w:drawing>
          <wp:anchor distT="0" distB="0" distL="114300" distR="114300" simplePos="0" relativeHeight="251670530" behindDoc="0" locked="0" layoutInCell="1" allowOverlap="1" wp14:anchorId="4C9F699D" wp14:editId="413DD202">
            <wp:simplePos x="0" y="0"/>
            <wp:positionH relativeFrom="column">
              <wp:posOffset>-215849</wp:posOffset>
            </wp:positionH>
            <wp:positionV relativeFrom="paragraph">
              <wp:posOffset>531292</wp:posOffset>
            </wp:positionV>
            <wp:extent cx="6274435" cy="2186305"/>
            <wp:effectExtent l="0" t="0" r="0" b="4445"/>
            <wp:wrapTopAndBottom/>
            <wp:docPr id="195970617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06177" name="Grafik 1959706177"/>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274435" cy="2186305"/>
                    </a:xfrm>
                    <a:prstGeom prst="rect">
                      <a:avLst/>
                    </a:prstGeom>
                  </pic:spPr>
                </pic:pic>
              </a:graphicData>
            </a:graphic>
            <wp14:sizeRelH relativeFrom="margin">
              <wp14:pctWidth>0</wp14:pctWidth>
            </wp14:sizeRelH>
            <wp14:sizeRelV relativeFrom="margin">
              <wp14:pctHeight>0</wp14:pctHeight>
            </wp14:sizeRelV>
          </wp:anchor>
        </w:drawing>
      </w:r>
      <w:r w:rsidR="000A5D6B" w:rsidRPr="001770BE">
        <w:t>Wassersteuerung Schaltkreis</w:t>
      </w:r>
      <w:bookmarkEnd w:id="64"/>
    </w:p>
    <w:p w14:paraId="7377D599" w14:textId="54A138F5" w:rsidR="000A5D6B" w:rsidRPr="001770BE" w:rsidRDefault="00582626" w:rsidP="000A5D6B">
      <w:r w:rsidRPr="001770BE">
        <w:rPr>
          <w:b/>
          <w:bCs/>
        </w:rPr>
        <w:t xml:space="preserve">Beschreibung: </w:t>
      </w:r>
      <w:r w:rsidRPr="001770BE">
        <w:t xml:space="preserve">Dieses Bild stellt einen Schaltkreis dar, </w:t>
      </w:r>
      <w:r w:rsidR="00E20DAE" w:rsidRPr="001770BE">
        <w:t>er beinhaltet 2 Stromquellen</w:t>
      </w:r>
      <w:r w:rsidR="00F15DA6" w:rsidRPr="001770BE">
        <w:t xml:space="preserve">. Die einstellbare Stromquelle (0.00V im Bild) schaltet bei </w:t>
      </w:r>
      <w:r w:rsidR="0001433B" w:rsidRPr="001770BE">
        <w:t>5V das Relay Modul um, was den Stromfluss für das LED vollendet und somit dessen Aktivierung erlaubt.</w:t>
      </w:r>
    </w:p>
    <w:p w14:paraId="40FE55E2" w14:textId="77777777" w:rsidR="002D1891" w:rsidRPr="001770BE" w:rsidRDefault="002D1891" w:rsidP="000A5D6B"/>
    <w:p w14:paraId="21A2A8C7" w14:textId="2C39B2B3" w:rsidR="002D1891" w:rsidRPr="001770BE" w:rsidRDefault="002D1891" w:rsidP="000A5D6B">
      <w:r w:rsidRPr="001770BE">
        <w:t xml:space="preserve">In der Realität wird das </w:t>
      </w:r>
      <w:r w:rsidR="00EA5A25" w:rsidRPr="001770BE">
        <w:t>Umschalten</w:t>
      </w:r>
      <w:r w:rsidRPr="001770BE">
        <w:t xml:space="preserve"> des Rela</w:t>
      </w:r>
      <w:r w:rsidR="00EA5A25" w:rsidRPr="001770BE">
        <w:t>is nicht Manuell sondern mithilfe eines Micro Chips erledigt</w:t>
      </w:r>
      <w:r w:rsidR="008925EE" w:rsidRPr="001770BE">
        <w:t>. Das LED spiegelt das Ventil wieder</w:t>
      </w:r>
      <w:r w:rsidR="007B1961" w:rsidRPr="001770BE">
        <w:t>, denn für dessen Schaltung ist das Relay verantwortlich.</w:t>
      </w:r>
    </w:p>
    <w:p w14:paraId="6155F18A" w14:textId="77777777" w:rsidR="00232F7D" w:rsidRPr="001770BE" w:rsidRDefault="00232F7D" w:rsidP="00232F7D">
      <w:pPr>
        <w:pStyle w:val="berschrift2"/>
      </w:pPr>
      <w:bookmarkStart w:id="69" w:name="_Toc169228354"/>
      <w:r w:rsidRPr="001770BE">
        <w:lastRenderedPageBreak/>
        <w:t>Kommunikation</w:t>
      </w:r>
      <w:bookmarkEnd w:id="69"/>
    </w:p>
    <w:p w14:paraId="39203052" w14:textId="77777777" w:rsidR="00232F7D" w:rsidRPr="001770BE" w:rsidRDefault="00232F7D" w:rsidP="00232F7D">
      <w:r w:rsidRPr="001770BE">
        <w:t>MQTT wird als Kommunikationsprotokoll verwendet. Dieses Protokoll ermöglicht eine zuverlässige und skalierbare Kommunikation zwischen den Systemkomponenten. Das Protokoll läuft über WLAN und setzt voraus das alle Komponenten in WLAN Reichweite sind.</w:t>
      </w:r>
    </w:p>
    <w:p w14:paraId="3A7BBF86" w14:textId="77777777" w:rsidR="009E4CF8" w:rsidRPr="001770BE" w:rsidRDefault="009E4CF8" w:rsidP="00232F7D"/>
    <w:p w14:paraId="2271A329" w14:textId="0E306A15" w:rsidR="009E4CF8" w:rsidRDefault="009E4CF8" w:rsidP="00232F7D">
      <w:r w:rsidRPr="001770BE">
        <w:t>MQTT wurde anstelle von gRPC gewählt da es Flexibler in der Definition und Nutzung von Befehlen ist. Wo gRPC ausdefinierte Abläufe verlangt kann MQTT einfache Kanal Namen zur Unterscheidung anbieten.</w:t>
      </w:r>
    </w:p>
    <w:p w14:paraId="7697174F" w14:textId="5B68A5A6" w:rsidR="009E4863" w:rsidRPr="001770BE" w:rsidRDefault="009E4863" w:rsidP="00232F7D">
      <w:r>
        <w:t xml:space="preserve">Auch die Verfügbarkeit von Test-Clients ist für MQTT besser gegeben als für gRPC. </w:t>
      </w:r>
    </w:p>
    <w:p w14:paraId="4F508A9C" w14:textId="77777777" w:rsidR="009E4CF8" w:rsidRPr="001770BE" w:rsidRDefault="009E4CF8" w:rsidP="00232F7D"/>
    <w:p w14:paraId="22EA96ED" w14:textId="2BB5CFDF" w:rsidR="00232F7D" w:rsidRPr="001770BE" w:rsidRDefault="00CD7A6C" w:rsidP="00232F7D">
      <w:r w:rsidRPr="001770BE">
        <w:rPr>
          <w:noProof/>
        </w:rPr>
        <w:drawing>
          <wp:anchor distT="0" distB="0" distL="114300" distR="114300" simplePos="0" relativeHeight="251674626" behindDoc="0" locked="0" layoutInCell="1" allowOverlap="1" wp14:anchorId="0381A061" wp14:editId="042E4864">
            <wp:simplePos x="0" y="0"/>
            <wp:positionH relativeFrom="column">
              <wp:posOffset>41910</wp:posOffset>
            </wp:positionH>
            <wp:positionV relativeFrom="paragraph">
              <wp:posOffset>457835</wp:posOffset>
            </wp:positionV>
            <wp:extent cx="5717540" cy="4454525"/>
            <wp:effectExtent l="0" t="0" r="0" b="3175"/>
            <wp:wrapTopAndBottom/>
            <wp:docPr id="83368382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83822" name="Grafik 3"/>
                    <pic:cNvPicPr/>
                  </pic:nvPicPr>
                  <pic:blipFill>
                    <a:blip r:embed="rId25">
                      <a:extLst>
                        <a:ext uri="{28A0092B-C50C-407E-A947-70E740481C1C}">
                          <a14:useLocalDpi xmlns:a14="http://schemas.microsoft.com/office/drawing/2010/main" val="0"/>
                        </a:ext>
                      </a:extLst>
                    </a:blip>
                    <a:stretch>
                      <a:fillRect/>
                    </a:stretch>
                  </pic:blipFill>
                  <pic:spPr>
                    <a:xfrm>
                      <a:off x="0" y="0"/>
                      <a:ext cx="5717540" cy="4454525"/>
                    </a:xfrm>
                    <a:prstGeom prst="rect">
                      <a:avLst/>
                    </a:prstGeom>
                  </pic:spPr>
                </pic:pic>
              </a:graphicData>
            </a:graphic>
          </wp:anchor>
        </w:drawing>
      </w:r>
      <w:r w:rsidR="00232F7D" w:rsidRPr="001770BE">
        <w:rPr>
          <w:noProof/>
        </w:rPr>
        <mc:AlternateContent>
          <mc:Choice Requires="wps">
            <w:drawing>
              <wp:anchor distT="0" distB="0" distL="114300" distR="114300" simplePos="0" relativeHeight="251675650" behindDoc="0" locked="0" layoutInCell="1" allowOverlap="1" wp14:anchorId="2D39867A" wp14:editId="64935B9B">
                <wp:simplePos x="0" y="0"/>
                <wp:positionH relativeFrom="column">
                  <wp:posOffset>40640</wp:posOffset>
                </wp:positionH>
                <wp:positionV relativeFrom="paragraph">
                  <wp:posOffset>4972050</wp:posOffset>
                </wp:positionV>
                <wp:extent cx="5717540" cy="635"/>
                <wp:effectExtent l="0" t="0" r="0" b="0"/>
                <wp:wrapTopAndBottom/>
                <wp:docPr id="1952151577" name="Textfeld 1"/>
                <wp:cNvGraphicFramePr/>
                <a:graphic xmlns:a="http://schemas.openxmlformats.org/drawingml/2006/main">
                  <a:graphicData uri="http://schemas.microsoft.com/office/word/2010/wordprocessingShape">
                    <wps:wsp>
                      <wps:cNvSpPr txBox="1"/>
                      <wps:spPr>
                        <a:xfrm>
                          <a:off x="0" y="0"/>
                          <a:ext cx="5717540" cy="635"/>
                        </a:xfrm>
                        <a:prstGeom prst="rect">
                          <a:avLst/>
                        </a:prstGeom>
                        <a:solidFill>
                          <a:prstClr val="white"/>
                        </a:solidFill>
                        <a:ln>
                          <a:noFill/>
                        </a:ln>
                      </wps:spPr>
                      <wps:txbx>
                        <w:txbxContent>
                          <w:p w14:paraId="56644FCB" w14:textId="51884E6D" w:rsidR="00232F7D" w:rsidRPr="009B4CB8" w:rsidRDefault="00232F7D" w:rsidP="00232F7D">
                            <w:pPr>
                              <w:pStyle w:val="Beschriftung"/>
                              <w:rPr>
                                <w:sz w:val="20"/>
                                <w:szCs w:val="20"/>
                              </w:rPr>
                            </w:pPr>
                            <w:r w:rsidRPr="009B4CB8">
                              <w:fldChar w:fldCharType="begin"/>
                            </w:r>
                            <w:r w:rsidRPr="009B4CB8">
                              <w:instrText xml:space="preserve"> SEQ Abbildung \* ARABIC </w:instrText>
                            </w:r>
                            <w:r w:rsidRPr="009B4CB8">
                              <w:fldChar w:fldCharType="separate"/>
                            </w:r>
                            <w:bookmarkStart w:id="70" w:name="_Toc168978729"/>
                            <w:bookmarkStart w:id="71" w:name="_Toc169228448"/>
                            <w:r w:rsidR="00923ED8">
                              <w:rPr>
                                <w:noProof/>
                              </w:rPr>
                              <w:t>4</w:t>
                            </w:r>
                            <w:r w:rsidRPr="009B4CB8">
                              <w:fldChar w:fldCharType="end"/>
                            </w:r>
                            <w:r w:rsidRPr="009B4CB8">
                              <w:t xml:space="preserve"> - Kommunikationsdiagramm</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39867A" id="_x0000_s1031" type="#_x0000_t202" style="position:absolute;margin-left:3.2pt;margin-top:391.5pt;width:450.2pt;height:.05pt;z-index:2516756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VeMGgIAAD8EAAAOAAAAZHJzL2Uyb0RvYy54bWysU01v2zAMvQ/YfxB0X5x0S1sYcYosRYYB&#10;RVsgHXpWZDkWIIsapcTOfv0o2U62bqdhF5kWKX6897i46xrDjgq9Blvw2WTKmbISSm33Bf/2svlw&#10;y5kPwpbCgFUFPynP75bv3y1al6srqMGUChklsT5vXcHrEFyeZV7WqhF+Ak5ZclaAjQj0i/usRNFS&#10;9sZkV9PpddYClg5BKu/p9r538mXKX1VKhqeq8iowU3DqLaQT07mLZ7ZciHyPwtVaDm2If+iiEdpS&#10;0XOqexEEO6D+I1WjJYKHKkwkNBlUlZYqzUDTzKZvptnWwqk0C4Hj3Rkm///Sysfj1j0jC91n6IjA&#10;CEjrfO7pMs7TVdjEL3XKyE8Qns6wqS4wSZfzm9nN/BO5JPmuP85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ALL6mm3wAAAAkBAAAPAAAAZHJzL2Rvd25yZXYueG1sTI/BTsMwEETvSPyD&#10;tUhcEHVKo1BCnKqq4ACXitALNzfexoF4HcVOG/6epRc47sxodl6xmlwnjjiE1pOC+SwBgVR701Kj&#10;YPf+fLsEEaImoztPqOAbA6zKy4tC58af6A2PVWwEl1DItQIbY59LGWqLToeZ75HYO/jB6cjn0Egz&#10;6BOXu07eJUkmnW6JP1jd48Zi/VWNTsE2/djam/Hw9LpOF8PLbtxkn02l1PXVtH4EEXGKf2H4nc/T&#10;oeRNez+SCaJTkKUcVHC/XDAS+w9Jxij7szIHWRbyP0H5AwAA//8DAFBLAQItABQABgAIAAAAIQC2&#10;gziS/gAAAOEBAAATAAAAAAAAAAAAAAAAAAAAAABbQ29udGVudF9UeXBlc10ueG1sUEsBAi0AFAAG&#10;AAgAAAAhADj9If/WAAAAlAEAAAsAAAAAAAAAAAAAAAAALwEAAF9yZWxzLy5yZWxzUEsBAi0AFAAG&#10;AAgAAAAhACdFV4waAgAAPwQAAA4AAAAAAAAAAAAAAAAALgIAAGRycy9lMm9Eb2MueG1sUEsBAi0A&#10;FAAGAAgAAAAhAAsvqabfAAAACQEAAA8AAAAAAAAAAAAAAAAAdAQAAGRycy9kb3ducmV2LnhtbFBL&#10;BQYAAAAABAAEAPMAAACABQAAAAA=&#10;" stroked="f">
                <v:textbox style="mso-fit-shape-to-text:t" inset="0,0,0,0">
                  <w:txbxContent>
                    <w:p w14:paraId="56644FCB" w14:textId="51884E6D" w:rsidR="00232F7D" w:rsidRPr="009B4CB8" w:rsidRDefault="00232F7D" w:rsidP="00232F7D">
                      <w:pPr>
                        <w:pStyle w:val="Beschriftung"/>
                        <w:rPr>
                          <w:sz w:val="20"/>
                          <w:szCs w:val="20"/>
                        </w:rPr>
                      </w:pPr>
                      <w:r w:rsidRPr="009B4CB8">
                        <w:fldChar w:fldCharType="begin"/>
                      </w:r>
                      <w:r w:rsidRPr="009B4CB8">
                        <w:instrText xml:space="preserve"> SEQ Abbildung \* ARABIC </w:instrText>
                      </w:r>
                      <w:r w:rsidRPr="009B4CB8">
                        <w:fldChar w:fldCharType="separate"/>
                      </w:r>
                      <w:bookmarkStart w:id="72" w:name="_Toc168978729"/>
                      <w:bookmarkStart w:id="73" w:name="_Toc169228448"/>
                      <w:r w:rsidR="00923ED8">
                        <w:rPr>
                          <w:noProof/>
                        </w:rPr>
                        <w:t>4</w:t>
                      </w:r>
                      <w:r w:rsidRPr="009B4CB8">
                        <w:fldChar w:fldCharType="end"/>
                      </w:r>
                      <w:r w:rsidRPr="009B4CB8">
                        <w:t xml:space="preserve"> - Kommunikationsdiagramm</w:t>
                      </w:r>
                      <w:bookmarkEnd w:id="72"/>
                      <w:bookmarkEnd w:id="73"/>
                    </w:p>
                  </w:txbxContent>
                </v:textbox>
                <w10:wrap type="topAndBottom"/>
              </v:shape>
            </w:pict>
          </mc:Fallback>
        </mc:AlternateContent>
      </w:r>
      <w:r w:rsidR="00232F7D" w:rsidRPr="001770BE">
        <w:t xml:space="preserve">Der MQTT Server soll auf dem </w:t>
      </w:r>
      <w:r w:rsidR="00B92C0E">
        <w:t>HUB</w:t>
      </w:r>
      <w:r w:rsidR="00232F7D" w:rsidRPr="001770BE">
        <w:t xml:space="preserve"> gehostet werden, </w:t>
      </w:r>
      <w:r w:rsidR="003C3C44">
        <w:t xml:space="preserve">er ist nicht das </w:t>
      </w:r>
      <w:r w:rsidR="00B92C0E">
        <w:t>HUB</w:t>
      </w:r>
      <w:r w:rsidR="003C3C44">
        <w:t xml:space="preserve"> selbst sondern eine separate Instanz welche mit dem </w:t>
      </w:r>
      <w:r w:rsidR="00B92C0E">
        <w:t>HUB</w:t>
      </w:r>
      <w:r w:rsidR="003C3C44">
        <w:t xml:space="preserve"> gestartet wird</w:t>
      </w:r>
      <w:r w:rsidR="00DA60F4">
        <w:t>.</w:t>
      </w:r>
    </w:p>
    <w:p w14:paraId="1CACD379" w14:textId="77777777" w:rsidR="00232F7D" w:rsidRPr="001770BE" w:rsidRDefault="00232F7D" w:rsidP="00232F7D">
      <w:r w:rsidRPr="001770BE">
        <w:br w:type="page"/>
      </w:r>
    </w:p>
    <w:p w14:paraId="7BE67B41" w14:textId="16D5C1EA" w:rsidR="002017BA" w:rsidRPr="001770BE" w:rsidRDefault="00B92C48" w:rsidP="002017BA">
      <w:pPr>
        <w:pStyle w:val="berschrift2"/>
      </w:pPr>
      <w:bookmarkStart w:id="74" w:name="_Toc169228355"/>
      <w:r w:rsidRPr="001770BE">
        <w:lastRenderedPageBreak/>
        <w:t>Hardware Kompon</w:t>
      </w:r>
      <w:r w:rsidR="002017BA" w:rsidRPr="001770BE">
        <w:t>enten</w:t>
      </w:r>
      <w:bookmarkEnd w:id="74"/>
    </w:p>
    <w:p w14:paraId="5247BBA9" w14:textId="667D3B71" w:rsidR="002017BA" w:rsidRPr="001770BE" w:rsidRDefault="002017BA" w:rsidP="002017BA">
      <w:pPr>
        <w:pStyle w:val="berschrift3"/>
      </w:pPr>
      <w:bookmarkStart w:id="75" w:name="_Toc169228356"/>
      <w:r w:rsidRPr="001770BE">
        <w:t>Sensor</w:t>
      </w:r>
      <w:bookmarkEnd w:id="75"/>
    </w:p>
    <w:tbl>
      <w:tblPr>
        <w:tblStyle w:val="IPSO-TableStandard"/>
        <w:tblW w:w="0" w:type="auto"/>
        <w:tblLook w:val="04A0" w:firstRow="1" w:lastRow="0" w:firstColumn="1" w:lastColumn="0" w:noHBand="0" w:noVBand="1"/>
      </w:tblPr>
      <w:tblGrid>
        <w:gridCol w:w="3212"/>
        <w:gridCol w:w="6426"/>
      </w:tblGrid>
      <w:tr w:rsidR="00ED712A" w:rsidRPr="001770BE" w14:paraId="711E7AD6" w14:textId="77777777" w:rsidTr="009136A9">
        <w:trPr>
          <w:cnfStyle w:val="100000000000" w:firstRow="1" w:lastRow="0" w:firstColumn="0" w:lastColumn="0" w:oddVBand="0" w:evenVBand="0" w:oddHBand="0" w:evenHBand="0" w:firstRowFirstColumn="0" w:firstRowLastColumn="0" w:lastRowFirstColumn="0" w:lastRowLastColumn="0"/>
        </w:trPr>
        <w:tc>
          <w:tcPr>
            <w:tcW w:w="3212" w:type="dxa"/>
          </w:tcPr>
          <w:p w14:paraId="1BD98C43" w14:textId="79EB1BAB" w:rsidR="00ED712A" w:rsidRPr="001770BE" w:rsidRDefault="00ED712A" w:rsidP="00A50E04">
            <w:r w:rsidRPr="001770BE">
              <w:t>Bezeichnung</w:t>
            </w:r>
          </w:p>
        </w:tc>
        <w:tc>
          <w:tcPr>
            <w:tcW w:w="6426" w:type="dxa"/>
          </w:tcPr>
          <w:p w14:paraId="4356B9B0" w14:textId="3B293AFA" w:rsidR="00ED712A" w:rsidRPr="001770BE" w:rsidRDefault="00ED712A" w:rsidP="00A50E04">
            <w:r w:rsidRPr="001770BE">
              <w:t>Beschreibung</w:t>
            </w:r>
          </w:p>
        </w:tc>
      </w:tr>
      <w:tr w:rsidR="00ED712A" w:rsidRPr="001770BE" w14:paraId="368CAC77" w14:textId="77777777" w:rsidTr="0007436F">
        <w:trPr>
          <w:cnfStyle w:val="000000100000" w:firstRow="0" w:lastRow="0" w:firstColumn="0" w:lastColumn="0" w:oddVBand="0" w:evenVBand="0" w:oddHBand="1" w:evenHBand="0" w:firstRowFirstColumn="0" w:firstRowLastColumn="0" w:lastRowFirstColumn="0" w:lastRowLastColumn="0"/>
        </w:trPr>
        <w:tc>
          <w:tcPr>
            <w:tcW w:w="3212" w:type="dxa"/>
          </w:tcPr>
          <w:p w14:paraId="395B6525" w14:textId="54B49C3A" w:rsidR="00ED712A" w:rsidRPr="001770BE" w:rsidRDefault="00F967FC" w:rsidP="00A50E04">
            <w:r w:rsidRPr="001770BE">
              <w:t>ESP8266 NodeMCU CP2102</w:t>
            </w:r>
          </w:p>
        </w:tc>
        <w:tc>
          <w:tcPr>
            <w:tcW w:w="6426" w:type="dxa"/>
          </w:tcPr>
          <w:p w14:paraId="07572E02" w14:textId="6469F2A9" w:rsidR="00ED712A" w:rsidRPr="001770BE" w:rsidRDefault="00911010" w:rsidP="00A50E04">
            <w:r w:rsidRPr="00911010">
              <w:t>Vielseitiges Entwicklungsboard basierend auf dem ESP8266, inklusive CP2102 Chip für Programmierung und Debugging, ideal für IoT-Projekte.</w:t>
            </w:r>
          </w:p>
        </w:tc>
      </w:tr>
      <w:tr w:rsidR="00AE1B5A" w:rsidRPr="001770BE" w14:paraId="047BCD3E" w14:textId="77777777" w:rsidTr="0007436F">
        <w:trPr>
          <w:cnfStyle w:val="000000010000" w:firstRow="0" w:lastRow="0" w:firstColumn="0" w:lastColumn="0" w:oddVBand="0" w:evenVBand="0" w:oddHBand="0" w:evenHBand="1" w:firstRowFirstColumn="0" w:firstRowLastColumn="0" w:lastRowFirstColumn="0" w:lastRowLastColumn="0"/>
        </w:trPr>
        <w:tc>
          <w:tcPr>
            <w:tcW w:w="3212" w:type="dxa"/>
          </w:tcPr>
          <w:p w14:paraId="3BB8A0E4" w14:textId="1EB80231" w:rsidR="00AE1B5A" w:rsidRPr="001770BE" w:rsidRDefault="00CD0E83" w:rsidP="00A50E04">
            <w:r w:rsidRPr="001770BE">
              <w:t>Moisture Sensor v2.0</w:t>
            </w:r>
          </w:p>
        </w:tc>
        <w:tc>
          <w:tcPr>
            <w:tcW w:w="6426" w:type="dxa"/>
          </w:tcPr>
          <w:p w14:paraId="35010DD1" w14:textId="7C9E1E2C" w:rsidR="00AE1B5A" w:rsidRPr="001770BE" w:rsidRDefault="0041380F" w:rsidP="00796005">
            <w:pPr>
              <w:keepNext/>
            </w:pPr>
            <w:r w:rsidRPr="0041380F">
              <w:t>Bodenfeuchtigkeitssensor, ideal für Garten- und automatisierte Bewässerungssysteme, zur einfachen Steuerung von Bewässerungssystemen</w:t>
            </w:r>
          </w:p>
        </w:tc>
      </w:tr>
    </w:tbl>
    <w:p w14:paraId="50966BCC" w14:textId="4EF50368" w:rsidR="00796005" w:rsidRPr="001770BE" w:rsidRDefault="00796005" w:rsidP="00796005">
      <w:pPr>
        <w:rPr>
          <w:sz w:val="14"/>
          <w:szCs w:val="14"/>
        </w:rPr>
      </w:pPr>
      <w:r w:rsidRPr="001770BE">
        <w:rPr>
          <w:sz w:val="14"/>
          <w:szCs w:val="14"/>
        </w:rPr>
        <w:t>Grundlegende Beschreibungen von GPT</w:t>
      </w:r>
    </w:p>
    <w:p w14:paraId="26425FD9" w14:textId="0AA4BA70" w:rsidR="00796005" w:rsidRPr="001770BE" w:rsidRDefault="00794D37">
      <w:pPr>
        <w:pStyle w:val="Beschriftung"/>
      </w:pPr>
      <w:r>
        <w:fldChar w:fldCharType="begin"/>
      </w:r>
      <w:r>
        <w:instrText xml:space="preserve"> SEQ Tabelle \* ARABIC </w:instrText>
      </w:r>
      <w:r>
        <w:fldChar w:fldCharType="separate"/>
      </w:r>
      <w:bookmarkStart w:id="76" w:name="_Toc169228423"/>
      <w:r w:rsidR="00923ED8">
        <w:rPr>
          <w:noProof/>
        </w:rPr>
        <w:t>12</w:t>
      </w:r>
      <w:r>
        <w:fldChar w:fldCharType="end"/>
      </w:r>
      <w:r w:rsidR="00796005" w:rsidRPr="001770BE">
        <w:t xml:space="preserve"> - Hardware Komponenten: Sensor</w:t>
      </w:r>
      <w:bookmarkEnd w:id="76"/>
    </w:p>
    <w:p w14:paraId="1C875313" w14:textId="7488FA31" w:rsidR="002017BA" w:rsidRPr="001770BE" w:rsidRDefault="002017BA" w:rsidP="002017BA">
      <w:pPr>
        <w:pStyle w:val="berschrift3"/>
      </w:pPr>
      <w:bookmarkStart w:id="77" w:name="_Toc169228357"/>
      <w:r w:rsidRPr="001770BE">
        <w:t>Wassersteuerung</w:t>
      </w:r>
      <w:bookmarkEnd w:id="77"/>
    </w:p>
    <w:tbl>
      <w:tblPr>
        <w:tblStyle w:val="IPSO-TableStandard"/>
        <w:tblW w:w="0" w:type="auto"/>
        <w:tblLook w:val="04A0" w:firstRow="1" w:lastRow="0" w:firstColumn="1" w:lastColumn="0" w:noHBand="0" w:noVBand="1"/>
      </w:tblPr>
      <w:tblGrid>
        <w:gridCol w:w="3212"/>
        <w:gridCol w:w="6426"/>
      </w:tblGrid>
      <w:tr w:rsidR="006609E4" w:rsidRPr="001770BE" w14:paraId="691BB5D7" w14:textId="77777777" w:rsidTr="00E87EFF">
        <w:trPr>
          <w:cnfStyle w:val="100000000000" w:firstRow="1" w:lastRow="0" w:firstColumn="0" w:lastColumn="0" w:oddVBand="0" w:evenVBand="0" w:oddHBand="0" w:evenHBand="0" w:firstRowFirstColumn="0" w:firstRowLastColumn="0" w:lastRowFirstColumn="0" w:lastRowLastColumn="0"/>
        </w:trPr>
        <w:tc>
          <w:tcPr>
            <w:tcW w:w="3212" w:type="dxa"/>
          </w:tcPr>
          <w:p w14:paraId="28C1381D" w14:textId="77777777" w:rsidR="006609E4" w:rsidRPr="001770BE" w:rsidRDefault="006609E4" w:rsidP="00E87EFF">
            <w:r w:rsidRPr="001770BE">
              <w:t>Bezeichnung</w:t>
            </w:r>
          </w:p>
        </w:tc>
        <w:tc>
          <w:tcPr>
            <w:tcW w:w="6426" w:type="dxa"/>
          </w:tcPr>
          <w:p w14:paraId="1792783F" w14:textId="77777777" w:rsidR="006609E4" w:rsidRPr="001770BE" w:rsidRDefault="006609E4" w:rsidP="00E87EFF">
            <w:r w:rsidRPr="001770BE">
              <w:t>Beschreibung</w:t>
            </w:r>
          </w:p>
        </w:tc>
      </w:tr>
      <w:tr w:rsidR="006609E4" w:rsidRPr="001770BE" w14:paraId="0C984FC8" w14:textId="77777777" w:rsidTr="00E87EFF">
        <w:trPr>
          <w:cnfStyle w:val="000000100000" w:firstRow="0" w:lastRow="0" w:firstColumn="0" w:lastColumn="0" w:oddVBand="0" w:evenVBand="0" w:oddHBand="1" w:evenHBand="0" w:firstRowFirstColumn="0" w:firstRowLastColumn="0" w:lastRowFirstColumn="0" w:lastRowLastColumn="0"/>
        </w:trPr>
        <w:tc>
          <w:tcPr>
            <w:tcW w:w="3212" w:type="dxa"/>
          </w:tcPr>
          <w:p w14:paraId="671BF8B5" w14:textId="77777777" w:rsidR="006609E4" w:rsidRPr="001770BE" w:rsidRDefault="006609E4" w:rsidP="00E87EFF">
            <w:r w:rsidRPr="001770BE">
              <w:t>ESP8266 NodeMCU CP2102</w:t>
            </w:r>
          </w:p>
        </w:tc>
        <w:tc>
          <w:tcPr>
            <w:tcW w:w="6426" w:type="dxa"/>
          </w:tcPr>
          <w:p w14:paraId="37211E68" w14:textId="69181E8C" w:rsidR="006609E4" w:rsidRPr="001770BE" w:rsidRDefault="00911010" w:rsidP="00E87EFF">
            <w:r w:rsidRPr="00911010">
              <w:t>Vielseitiges Entwicklungsboard basierend auf dem ESP8266, inklusive CP2102 Chip für Programmierung und Debugging, ideal für IoT-Projekte.</w:t>
            </w:r>
          </w:p>
        </w:tc>
      </w:tr>
      <w:tr w:rsidR="00D46E14" w:rsidRPr="001770BE" w14:paraId="7BE87ABC" w14:textId="77777777" w:rsidTr="00E87EFF">
        <w:trPr>
          <w:cnfStyle w:val="000000010000" w:firstRow="0" w:lastRow="0" w:firstColumn="0" w:lastColumn="0" w:oddVBand="0" w:evenVBand="0" w:oddHBand="0" w:evenHBand="1" w:firstRowFirstColumn="0" w:firstRowLastColumn="0" w:lastRowFirstColumn="0" w:lastRowLastColumn="0"/>
        </w:trPr>
        <w:tc>
          <w:tcPr>
            <w:tcW w:w="3212" w:type="dxa"/>
          </w:tcPr>
          <w:p w14:paraId="75D02ACD" w14:textId="5BB38444" w:rsidR="00D46E14" w:rsidRPr="001770BE" w:rsidRDefault="00EE5ECB" w:rsidP="00E87EFF">
            <w:r w:rsidRPr="001770BE">
              <w:t>12V 1-Kanal Relaismodul</w:t>
            </w:r>
          </w:p>
        </w:tc>
        <w:tc>
          <w:tcPr>
            <w:tcW w:w="6426" w:type="dxa"/>
          </w:tcPr>
          <w:p w14:paraId="4E06F4C1" w14:textId="03E23454" w:rsidR="00D46E14" w:rsidRPr="001770BE" w:rsidRDefault="00911010" w:rsidP="00E87EFF">
            <w:r w:rsidRPr="00911010">
              <w:t>Zuverlässiges Relaismodul zur Steuerung von Hochleistungsgeräten mittels Niederspannungssignalen, geeignet für Automatisierungs- und Steuerungssysteme.</w:t>
            </w:r>
          </w:p>
        </w:tc>
      </w:tr>
      <w:tr w:rsidR="00EE5ECB" w:rsidRPr="001770BE" w14:paraId="65DEFE12" w14:textId="77777777" w:rsidTr="00E87EFF">
        <w:trPr>
          <w:cnfStyle w:val="000000100000" w:firstRow="0" w:lastRow="0" w:firstColumn="0" w:lastColumn="0" w:oddVBand="0" w:evenVBand="0" w:oddHBand="1" w:evenHBand="0" w:firstRowFirstColumn="0" w:firstRowLastColumn="0" w:lastRowFirstColumn="0" w:lastRowLastColumn="0"/>
        </w:trPr>
        <w:tc>
          <w:tcPr>
            <w:tcW w:w="3212" w:type="dxa"/>
          </w:tcPr>
          <w:p w14:paraId="08405FA5" w14:textId="42776CEA" w:rsidR="00EE5ECB" w:rsidRPr="001770BE" w:rsidRDefault="00D7672F" w:rsidP="00E87EFF">
            <w:r w:rsidRPr="001770BE">
              <w:t>12V-zu-5V Spannungsregler-Modul</w:t>
            </w:r>
          </w:p>
        </w:tc>
        <w:tc>
          <w:tcPr>
            <w:tcW w:w="6426" w:type="dxa"/>
          </w:tcPr>
          <w:p w14:paraId="28A1E51B" w14:textId="07614644" w:rsidR="00EE5ECB" w:rsidRPr="001770BE" w:rsidRDefault="00911010" w:rsidP="00E87EFF">
            <w:r w:rsidRPr="00911010">
              <w:t>DC-DC Buck Converter, der 12V DC auf eine stabile 5V DC reduziert, perfekt für Projekte, die eine zuverlässige 5V-Versorgung benötigen.</w:t>
            </w:r>
          </w:p>
        </w:tc>
      </w:tr>
      <w:tr w:rsidR="006609E4" w:rsidRPr="001770BE" w14:paraId="1CD7AFE4" w14:textId="77777777" w:rsidTr="00E87EFF">
        <w:trPr>
          <w:cnfStyle w:val="000000010000" w:firstRow="0" w:lastRow="0" w:firstColumn="0" w:lastColumn="0" w:oddVBand="0" w:evenVBand="0" w:oddHBand="0" w:evenHBand="1" w:firstRowFirstColumn="0" w:firstRowLastColumn="0" w:lastRowFirstColumn="0" w:lastRowLastColumn="0"/>
        </w:trPr>
        <w:tc>
          <w:tcPr>
            <w:tcW w:w="3212" w:type="dxa"/>
          </w:tcPr>
          <w:p w14:paraId="4A395085" w14:textId="6D987464" w:rsidR="006609E4" w:rsidRPr="001770BE" w:rsidRDefault="001813F1" w:rsidP="00E87EFF">
            <w:r w:rsidRPr="001770BE">
              <w:t>Pneumatisches 12V-Wasserventil</w:t>
            </w:r>
          </w:p>
        </w:tc>
        <w:tc>
          <w:tcPr>
            <w:tcW w:w="6426" w:type="dxa"/>
          </w:tcPr>
          <w:p w14:paraId="13D2E63F" w14:textId="3CA12F24" w:rsidR="006609E4" w:rsidRPr="001770BE" w:rsidRDefault="00234CB1" w:rsidP="00796005">
            <w:pPr>
              <w:keepNext/>
            </w:pPr>
            <w:r w:rsidRPr="00234CB1">
              <w:t>12V Wasserventil, robust und zuverlässig für die Steuerung von Wasserflüssen, öffnet bei Stromzufuhr</w:t>
            </w:r>
          </w:p>
        </w:tc>
      </w:tr>
    </w:tbl>
    <w:p w14:paraId="6DF7B4C1" w14:textId="6E40963B" w:rsidR="00796005" w:rsidRPr="001770BE" w:rsidRDefault="00796005" w:rsidP="00796005">
      <w:pPr>
        <w:rPr>
          <w:sz w:val="14"/>
          <w:szCs w:val="14"/>
        </w:rPr>
      </w:pPr>
      <w:r w:rsidRPr="001770BE">
        <w:rPr>
          <w:sz w:val="14"/>
          <w:szCs w:val="14"/>
        </w:rPr>
        <w:t>Grundlegende Beschreibungen von GPT</w:t>
      </w:r>
    </w:p>
    <w:p w14:paraId="113BA330" w14:textId="3F2A4041" w:rsidR="00796005" w:rsidRPr="001770BE" w:rsidRDefault="00794D37" w:rsidP="00234CB1">
      <w:pPr>
        <w:pStyle w:val="Beschriftung"/>
      </w:pPr>
      <w:r>
        <w:fldChar w:fldCharType="begin"/>
      </w:r>
      <w:r>
        <w:instrText xml:space="preserve"> SEQ Tabelle \* ARABIC </w:instrText>
      </w:r>
      <w:r>
        <w:fldChar w:fldCharType="separate"/>
      </w:r>
      <w:bookmarkStart w:id="78" w:name="_Toc169228424"/>
      <w:r w:rsidR="00923ED8">
        <w:rPr>
          <w:noProof/>
        </w:rPr>
        <w:t>13</w:t>
      </w:r>
      <w:r>
        <w:fldChar w:fldCharType="end"/>
      </w:r>
      <w:r w:rsidR="00796005" w:rsidRPr="001770BE">
        <w:t xml:space="preserve"> - Hardware Komponenten: Wassersteuerung</w:t>
      </w:r>
      <w:bookmarkEnd w:id="78"/>
    </w:p>
    <w:p w14:paraId="0F4A0026" w14:textId="536D9179" w:rsidR="002017BA" w:rsidRPr="001770BE" w:rsidRDefault="00B92C0E" w:rsidP="002017BA">
      <w:pPr>
        <w:pStyle w:val="berschrift3"/>
      </w:pPr>
      <w:bookmarkStart w:id="79" w:name="_Toc169228358"/>
      <w:r>
        <w:t>HUB</w:t>
      </w:r>
      <w:bookmarkEnd w:id="79"/>
    </w:p>
    <w:tbl>
      <w:tblPr>
        <w:tblStyle w:val="IPSO-TableStandard"/>
        <w:tblW w:w="0" w:type="auto"/>
        <w:tblLook w:val="04A0" w:firstRow="1" w:lastRow="0" w:firstColumn="1" w:lastColumn="0" w:noHBand="0" w:noVBand="1"/>
      </w:tblPr>
      <w:tblGrid>
        <w:gridCol w:w="3212"/>
        <w:gridCol w:w="6426"/>
      </w:tblGrid>
      <w:tr w:rsidR="008D0352" w:rsidRPr="001770BE" w14:paraId="391EC156" w14:textId="77777777" w:rsidTr="00E87EFF">
        <w:trPr>
          <w:cnfStyle w:val="100000000000" w:firstRow="1" w:lastRow="0" w:firstColumn="0" w:lastColumn="0" w:oddVBand="0" w:evenVBand="0" w:oddHBand="0" w:evenHBand="0" w:firstRowFirstColumn="0" w:firstRowLastColumn="0" w:lastRowFirstColumn="0" w:lastRowLastColumn="0"/>
        </w:trPr>
        <w:tc>
          <w:tcPr>
            <w:tcW w:w="3212" w:type="dxa"/>
          </w:tcPr>
          <w:p w14:paraId="419597EC" w14:textId="77777777" w:rsidR="008D0352" w:rsidRPr="001770BE" w:rsidRDefault="008D0352" w:rsidP="00E87EFF">
            <w:r w:rsidRPr="001770BE">
              <w:t>Bezeichnung</w:t>
            </w:r>
          </w:p>
        </w:tc>
        <w:tc>
          <w:tcPr>
            <w:tcW w:w="6426" w:type="dxa"/>
          </w:tcPr>
          <w:p w14:paraId="22F2010B" w14:textId="77777777" w:rsidR="008D0352" w:rsidRPr="001770BE" w:rsidRDefault="008D0352" w:rsidP="00E87EFF">
            <w:r w:rsidRPr="001770BE">
              <w:t>Beschreibung</w:t>
            </w:r>
          </w:p>
        </w:tc>
      </w:tr>
      <w:tr w:rsidR="008D0352" w:rsidRPr="001770BE" w14:paraId="6249C183" w14:textId="77777777" w:rsidTr="00E87EFF">
        <w:trPr>
          <w:cnfStyle w:val="000000100000" w:firstRow="0" w:lastRow="0" w:firstColumn="0" w:lastColumn="0" w:oddVBand="0" w:evenVBand="0" w:oddHBand="1" w:evenHBand="0" w:firstRowFirstColumn="0" w:firstRowLastColumn="0" w:lastRowFirstColumn="0" w:lastRowLastColumn="0"/>
        </w:trPr>
        <w:tc>
          <w:tcPr>
            <w:tcW w:w="3212" w:type="dxa"/>
          </w:tcPr>
          <w:p w14:paraId="6BEBDEE0" w14:textId="3752FDA4" w:rsidR="008D0352" w:rsidRPr="001770BE" w:rsidRDefault="008D0352" w:rsidP="00E87EFF">
            <w:r w:rsidRPr="001770BE">
              <w:t>Raspberry Pi</w:t>
            </w:r>
          </w:p>
        </w:tc>
        <w:tc>
          <w:tcPr>
            <w:tcW w:w="6426" w:type="dxa"/>
          </w:tcPr>
          <w:p w14:paraId="52D22106" w14:textId="396D2162" w:rsidR="008D0352" w:rsidRPr="001770BE" w:rsidRDefault="008D0352" w:rsidP="007F7B8F">
            <w:pPr>
              <w:keepNext/>
            </w:pPr>
            <w:r w:rsidRPr="001770BE">
              <w:t xml:space="preserve">Ist ein Vielseitig einsetzbarer </w:t>
            </w:r>
            <w:r w:rsidR="003443B1" w:rsidRPr="001770BE">
              <w:t>Einplatinencomputer</w:t>
            </w:r>
            <w:r w:rsidR="001B5E5D" w:rsidRPr="001770BE">
              <w:t>.</w:t>
            </w:r>
          </w:p>
        </w:tc>
      </w:tr>
    </w:tbl>
    <w:p w14:paraId="575F938D" w14:textId="6E2EA763" w:rsidR="002017BA" w:rsidRDefault="00794D37" w:rsidP="007F7B8F">
      <w:pPr>
        <w:pStyle w:val="Beschriftung"/>
      </w:pPr>
      <w:r>
        <w:fldChar w:fldCharType="begin"/>
      </w:r>
      <w:r>
        <w:instrText xml:space="preserve"> SEQ Tabelle \* ARABIC </w:instrText>
      </w:r>
      <w:r>
        <w:fldChar w:fldCharType="separate"/>
      </w:r>
      <w:bookmarkStart w:id="80" w:name="_Toc169228425"/>
      <w:r w:rsidR="00923ED8">
        <w:rPr>
          <w:noProof/>
        </w:rPr>
        <w:t>14</w:t>
      </w:r>
      <w:r>
        <w:fldChar w:fldCharType="end"/>
      </w:r>
      <w:r w:rsidR="007F7B8F" w:rsidRPr="001770BE">
        <w:t xml:space="preserve"> - Hardware Komponenten: </w:t>
      </w:r>
      <w:r w:rsidR="00B92C0E">
        <w:t>Hub</w:t>
      </w:r>
      <w:bookmarkEnd w:id="80"/>
    </w:p>
    <w:p w14:paraId="2A54321F" w14:textId="6DFE6D3C" w:rsidR="00234CB1" w:rsidRPr="00234CB1" w:rsidRDefault="00234CB1" w:rsidP="00234CB1">
      <w:r>
        <w:br w:type="page"/>
      </w:r>
    </w:p>
    <w:p w14:paraId="6B526066" w14:textId="053126BE" w:rsidR="00DD164B" w:rsidRDefault="001814B9" w:rsidP="001814B9">
      <w:pPr>
        <w:pStyle w:val="berschrift1"/>
      </w:pPr>
      <w:bookmarkStart w:id="81" w:name="_Toc169228359"/>
      <w:r w:rsidRPr="001770BE">
        <w:lastRenderedPageBreak/>
        <w:t>Bau</w:t>
      </w:r>
      <w:bookmarkEnd w:id="81"/>
    </w:p>
    <w:p w14:paraId="0FF2B828" w14:textId="0D308F61" w:rsidR="006E7432" w:rsidRDefault="006E7432" w:rsidP="006E7432">
      <w:pPr>
        <w:pStyle w:val="berschrift2"/>
      </w:pPr>
      <w:bookmarkStart w:id="82" w:name="_Toc169228360"/>
      <w:r>
        <w:t>Sensor</w:t>
      </w:r>
      <w:bookmarkEnd w:id="82"/>
    </w:p>
    <w:p w14:paraId="4C2197CC" w14:textId="77777777" w:rsidR="009F071A" w:rsidRDefault="009F071A" w:rsidP="009F071A">
      <w:pPr>
        <w:keepNext/>
      </w:pPr>
      <w:r>
        <w:rPr>
          <w:noProof/>
        </w:rPr>
        <w:drawing>
          <wp:inline distT="0" distB="0" distL="0" distR="0" wp14:anchorId="6BA99901" wp14:editId="77273FBD">
            <wp:extent cx="3293111" cy="4390929"/>
            <wp:effectExtent l="3810" t="0" r="6350" b="6350"/>
            <wp:docPr id="178138178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81787" name="Grafik 1781381787"/>
                    <pic:cNvPicPr/>
                  </pic:nvPicPr>
                  <pic:blipFill>
                    <a:blip r:embed="rId26" cstate="print">
                      <a:extLst>
                        <a:ext uri="{28A0092B-C50C-407E-A947-70E740481C1C}">
                          <a14:useLocalDpi xmlns:a14="http://schemas.microsoft.com/office/drawing/2010/main" val="0"/>
                        </a:ext>
                      </a:extLst>
                    </a:blip>
                    <a:stretch>
                      <a:fillRect/>
                    </a:stretch>
                  </pic:blipFill>
                  <pic:spPr>
                    <a:xfrm rot="16200000">
                      <a:off x="0" y="0"/>
                      <a:ext cx="3302494" cy="4403441"/>
                    </a:xfrm>
                    <a:prstGeom prst="rect">
                      <a:avLst/>
                    </a:prstGeom>
                  </pic:spPr>
                </pic:pic>
              </a:graphicData>
            </a:graphic>
          </wp:inline>
        </w:drawing>
      </w:r>
    </w:p>
    <w:p w14:paraId="238A9A86" w14:textId="11716289" w:rsidR="009F071A" w:rsidRDefault="009F071A" w:rsidP="009F071A">
      <w:pPr>
        <w:pStyle w:val="Beschriftung"/>
      </w:pPr>
      <w:r>
        <w:fldChar w:fldCharType="begin"/>
      </w:r>
      <w:r>
        <w:instrText xml:space="preserve"> SEQ Abbildung \* ARABIC </w:instrText>
      </w:r>
      <w:r>
        <w:fldChar w:fldCharType="separate"/>
      </w:r>
      <w:bookmarkStart w:id="83" w:name="_Toc169228449"/>
      <w:r w:rsidR="00923ED8">
        <w:rPr>
          <w:noProof/>
        </w:rPr>
        <w:t>5</w:t>
      </w:r>
      <w:r>
        <w:fldChar w:fldCharType="end"/>
      </w:r>
      <w:r>
        <w:t xml:space="preserve"> - Sensor Schaltkreis</w:t>
      </w:r>
      <w:bookmarkEnd w:id="83"/>
    </w:p>
    <w:p w14:paraId="6D17A405" w14:textId="62A04674" w:rsidR="009F071A" w:rsidRDefault="009F071A" w:rsidP="009F071A">
      <w:r>
        <w:t xml:space="preserve">Der Schaltkreis des Sensors ist sehr Simpel. Der Sensor braucht </w:t>
      </w:r>
      <w:r w:rsidR="001200DA">
        <w:t>eine Plus</w:t>
      </w:r>
      <w:r>
        <w:t xml:space="preserve"> (Rot) und Minus (Schwarz) Verbindung, damit er arbeiten kann. Damit Daten empfangen werden können muss zusätzlich der </w:t>
      </w:r>
      <w:r w:rsidR="001200DA">
        <w:t>AOUT-Pin des Sensors mit dem Mikrocontroller verbunden werden (Gelb). In diesem Aufbau werden die Informationen des Sensors über AO empfangen.</w:t>
      </w:r>
    </w:p>
    <w:p w14:paraId="716EBD17" w14:textId="77777777" w:rsidR="001200DA" w:rsidRDefault="001200DA" w:rsidP="009F071A"/>
    <w:p w14:paraId="35FBC944" w14:textId="6FC40C15" w:rsidR="001200DA" w:rsidRDefault="001200DA" w:rsidP="009F071A">
      <w:r>
        <w:t>Dieses Modul soll mithilfe einer Powerbank betrieben werden. Diese wird über ein Micro-USB Kabel direkt mit dem Mikrocontroller verbunden.</w:t>
      </w:r>
    </w:p>
    <w:p w14:paraId="5B7AB9B5" w14:textId="2B102922" w:rsidR="009F071A" w:rsidRPr="009F071A" w:rsidRDefault="009F071A" w:rsidP="009F071A">
      <w:r>
        <w:br w:type="page"/>
      </w:r>
    </w:p>
    <w:p w14:paraId="718C5AB8" w14:textId="6D5E2315" w:rsidR="006E7432" w:rsidRPr="006E7432" w:rsidRDefault="006E7432" w:rsidP="006E7432">
      <w:pPr>
        <w:pStyle w:val="berschrift2"/>
      </w:pPr>
      <w:bookmarkStart w:id="84" w:name="_Toc169228361"/>
      <w:r>
        <w:lastRenderedPageBreak/>
        <w:t>Wassersteuerung</w:t>
      </w:r>
      <w:bookmarkEnd w:id="84"/>
    </w:p>
    <w:p w14:paraId="174DE30B" w14:textId="77777777" w:rsidR="00A96016" w:rsidRDefault="00FB4E19" w:rsidP="00A96016">
      <w:pPr>
        <w:keepNext/>
      </w:pPr>
      <w:r>
        <w:rPr>
          <w:noProof/>
        </w:rPr>
        <w:drawing>
          <wp:inline distT="0" distB="0" distL="0" distR="0" wp14:anchorId="2275B9CD" wp14:editId="68ACC6ED">
            <wp:extent cx="4457700" cy="2502987"/>
            <wp:effectExtent l="0" t="0" r="0" b="0"/>
            <wp:docPr id="24438642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86427" name="Grafik 2"/>
                    <pic:cNvPicPr/>
                  </pic:nvPicPr>
                  <pic:blipFill>
                    <a:blip r:embed="rId27">
                      <a:extLst>
                        <a:ext uri="{28A0092B-C50C-407E-A947-70E740481C1C}">
                          <a14:useLocalDpi xmlns:a14="http://schemas.microsoft.com/office/drawing/2010/main" val="0"/>
                        </a:ext>
                      </a:extLst>
                    </a:blip>
                    <a:stretch>
                      <a:fillRect/>
                    </a:stretch>
                  </pic:blipFill>
                  <pic:spPr>
                    <a:xfrm>
                      <a:off x="0" y="0"/>
                      <a:ext cx="4493274" cy="2522962"/>
                    </a:xfrm>
                    <a:prstGeom prst="rect">
                      <a:avLst/>
                    </a:prstGeom>
                  </pic:spPr>
                </pic:pic>
              </a:graphicData>
            </a:graphic>
          </wp:inline>
        </w:drawing>
      </w:r>
    </w:p>
    <w:p w14:paraId="64D7DB91" w14:textId="6DDFBB6E" w:rsidR="00DD164B" w:rsidRPr="001770BE" w:rsidRDefault="00A96016" w:rsidP="00B00ACE">
      <w:pPr>
        <w:pStyle w:val="Beschriftung"/>
      </w:pPr>
      <w:r>
        <w:fldChar w:fldCharType="begin"/>
      </w:r>
      <w:r>
        <w:instrText xml:space="preserve"> SEQ Abbildung \* ARABIC </w:instrText>
      </w:r>
      <w:r>
        <w:fldChar w:fldCharType="separate"/>
      </w:r>
      <w:bookmarkStart w:id="85" w:name="_Toc169228450"/>
      <w:r w:rsidR="00923ED8">
        <w:rPr>
          <w:noProof/>
        </w:rPr>
        <w:t>6</w:t>
      </w:r>
      <w:r>
        <w:fldChar w:fldCharType="end"/>
      </w:r>
      <w:r>
        <w:t xml:space="preserve"> - Wassersteuerung Schaltkreis</w:t>
      </w:r>
      <w:bookmarkEnd w:id="85"/>
    </w:p>
    <w:p w14:paraId="4BA9BA11" w14:textId="57FED0BE" w:rsidR="00241FDA" w:rsidRDefault="00241FDA" w:rsidP="00DD164B">
      <w:r>
        <w:t>+ (Rot) / - (Schwarz)</w:t>
      </w:r>
    </w:p>
    <w:p w14:paraId="30957B70" w14:textId="533C4ED9" w:rsidR="00714EF4" w:rsidRDefault="00B07D22" w:rsidP="00DD164B">
      <w:r>
        <w:t xml:space="preserve">Während der Mikrochip 5V benötigt, braucht das Ventil 12V. Damit die Wassersteuerung mithilfe einer </w:t>
      </w:r>
      <w:r w:rsidR="000B5C26">
        <w:t>einzigen Stromquelle versorgt werden kann</w:t>
      </w:r>
      <w:r w:rsidR="00CA4BD1">
        <w:t>, wird mithilfe eines DC-DC Buck Co</w:t>
      </w:r>
      <w:r w:rsidR="00546D4E">
        <w:t>n</w:t>
      </w:r>
      <w:r w:rsidR="00CA4BD1">
        <w:t>verters von</w:t>
      </w:r>
      <w:r w:rsidR="00587A02">
        <w:t xml:space="preserve"> 12V auf 5V Konvertiert. </w:t>
      </w:r>
    </w:p>
    <w:p w14:paraId="19F9EF2D" w14:textId="58378F95" w:rsidR="00276B25" w:rsidRDefault="00587A02" w:rsidP="00276B25">
      <w:r>
        <w:t>Der Mikrochip kann mithilfe der gelben Verbindung</w:t>
      </w:r>
      <w:r w:rsidR="00007184">
        <w:t xml:space="preserve"> das Relais Modul Aktivieren. Wird das Relaismodul Aktiviert </w:t>
      </w:r>
      <w:r w:rsidR="00477323">
        <w:t>Schlie</w:t>
      </w:r>
      <w:r w:rsidR="00014198">
        <w:t>ss</w:t>
      </w:r>
      <w:r w:rsidR="00477323">
        <w:t xml:space="preserve">t sich der Kreislauf </w:t>
      </w:r>
      <w:r w:rsidR="00714EF4">
        <w:t>wodurch sich das Ventil Öffnet</w:t>
      </w:r>
      <w:r w:rsidR="00241FDA">
        <w:t>.</w:t>
      </w:r>
      <w:r w:rsidR="00276B25">
        <w:t xml:space="preserve"> </w:t>
      </w:r>
    </w:p>
    <w:p w14:paraId="733B96C2" w14:textId="77777777" w:rsidR="00E11588" w:rsidRDefault="00E11588" w:rsidP="00DD164B"/>
    <w:p w14:paraId="3B6EC9A2" w14:textId="60067596" w:rsidR="00276B25" w:rsidRDefault="00276B25" w:rsidP="00DD164B">
      <w:r>
        <w:t>In der Aktuellen Version wird dieses Modul durch eine Konstante 12V Stromquelle Versorgt.</w:t>
      </w:r>
    </w:p>
    <w:p w14:paraId="156F2F41" w14:textId="0274F890" w:rsidR="00F260B7" w:rsidRDefault="00F260B7" w:rsidP="00DD164B">
      <w:r>
        <w:br w:type="page"/>
      </w:r>
    </w:p>
    <w:p w14:paraId="3966CB2D" w14:textId="1540EDB8" w:rsidR="00F260B7" w:rsidRDefault="005E263A" w:rsidP="00F260B7">
      <w:pPr>
        <w:pStyle w:val="berschrift1"/>
      </w:pPr>
      <w:bookmarkStart w:id="86" w:name="_Toc169228362"/>
      <w:r w:rsidRPr="001770BE">
        <w:lastRenderedPageBreak/>
        <w:t>Programmcode</w:t>
      </w:r>
      <w:r w:rsidR="00E95DE6">
        <w:t xml:space="preserve">: </w:t>
      </w:r>
      <w:r w:rsidR="00F260B7">
        <w:t>Module (Clients)</w:t>
      </w:r>
      <w:bookmarkEnd w:id="86"/>
    </w:p>
    <w:p w14:paraId="404A413E" w14:textId="32650AD7" w:rsidR="00F260B7" w:rsidRPr="00153784" w:rsidRDefault="00F260B7" w:rsidP="00F260B7">
      <w:pPr>
        <w:rPr>
          <w:lang w:val="de-CH"/>
        </w:rPr>
      </w:pPr>
      <w:r w:rsidRPr="00153784">
        <w:rPr>
          <w:lang w:val="de-CH"/>
        </w:rPr>
        <w:t>Programmcode des der Module.</w:t>
      </w:r>
    </w:p>
    <w:p w14:paraId="7BB5C82D" w14:textId="5B842639" w:rsidR="00F260B7" w:rsidRPr="00153784" w:rsidRDefault="00153784" w:rsidP="00F260B7">
      <w:pPr>
        <w:rPr>
          <w:lang w:val="de-CH"/>
        </w:rPr>
      </w:pPr>
      <w:r w:rsidRPr="00153784">
        <w:rPr>
          <w:noProof/>
          <w:lang w:val="de-CH"/>
        </w:rPr>
        <w:drawing>
          <wp:anchor distT="0" distB="0" distL="114300" distR="114300" simplePos="0" relativeHeight="251707394" behindDoc="1" locked="0" layoutInCell="1" allowOverlap="1" wp14:anchorId="30C0FE36" wp14:editId="77BB3EAE">
            <wp:simplePos x="0" y="0"/>
            <wp:positionH relativeFrom="margin">
              <wp:align>right</wp:align>
            </wp:positionH>
            <wp:positionV relativeFrom="paragraph">
              <wp:posOffset>8255</wp:posOffset>
            </wp:positionV>
            <wp:extent cx="1991003" cy="3791479"/>
            <wp:effectExtent l="0" t="0" r="9525" b="0"/>
            <wp:wrapTight wrapText="bothSides">
              <wp:wrapPolygon edited="0">
                <wp:start x="0" y="0"/>
                <wp:lineTo x="0" y="21491"/>
                <wp:lineTo x="21497" y="21491"/>
                <wp:lineTo x="21497" y="0"/>
                <wp:lineTo x="0" y="0"/>
              </wp:wrapPolygon>
            </wp:wrapTight>
            <wp:docPr id="14788362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36286" name=""/>
                    <pic:cNvPicPr/>
                  </pic:nvPicPr>
                  <pic:blipFill>
                    <a:blip r:embed="rId28">
                      <a:extLst>
                        <a:ext uri="{28A0092B-C50C-407E-A947-70E740481C1C}">
                          <a14:useLocalDpi xmlns:a14="http://schemas.microsoft.com/office/drawing/2010/main" val="0"/>
                        </a:ext>
                      </a:extLst>
                    </a:blip>
                    <a:stretch>
                      <a:fillRect/>
                    </a:stretch>
                  </pic:blipFill>
                  <pic:spPr>
                    <a:xfrm>
                      <a:off x="0" y="0"/>
                      <a:ext cx="1991003" cy="3791479"/>
                    </a:xfrm>
                    <a:prstGeom prst="rect">
                      <a:avLst/>
                    </a:prstGeom>
                  </pic:spPr>
                </pic:pic>
              </a:graphicData>
            </a:graphic>
          </wp:anchor>
        </w:drawing>
      </w:r>
    </w:p>
    <w:p w14:paraId="07CD72B1" w14:textId="50A4C0C5" w:rsidR="00F260B7" w:rsidRDefault="00F260B7" w:rsidP="00F260B7">
      <w:r>
        <w:t>Der clients/lib Ordner enthält die Bibliotheken, die von den verschiedenen Komponenten des Projekts verwendet werden. Diese Bibliotheken bieten gemeinsame Funktionalitäten, die von mehreren Komponenten genutzt werden.</w:t>
      </w:r>
    </w:p>
    <w:p w14:paraId="6FB5AC04" w14:textId="77777777" w:rsidR="00F260B7" w:rsidRDefault="00F260B7" w:rsidP="00F260B7"/>
    <w:p w14:paraId="27950CBE" w14:textId="3A764E67" w:rsidR="00F260B7" w:rsidRDefault="00F260B7" w:rsidP="00F260B7">
      <w:r>
        <w:t>Die Bibliotheken in diesem Ordner sind:</w:t>
      </w:r>
    </w:p>
    <w:p w14:paraId="1C168F18" w14:textId="77777777" w:rsidR="00F260B7" w:rsidRDefault="00F260B7" w:rsidP="00F260B7"/>
    <w:p w14:paraId="287C5CCB" w14:textId="77777777" w:rsidR="00F260B7" w:rsidRDefault="00F260B7" w:rsidP="00F260B7">
      <w:pPr>
        <w:pStyle w:val="Listenabsatz"/>
        <w:numPr>
          <w:ilvl w:val="0"/>
          <w:numId w:val="43"/>
        </w:numPr>
      </w:pPr>
      <w:r w:rsidRPr="00153784">
        <w:rPr>
          <w:b/>
          <w:bCs/>
        </w:rPr>
        <w:t>SimpleDebug:</w:t>
      </w:r>
      <w:r>
        <w:t xml:space="preserve"> Eine einfache Debugging-Bibliothek, die das Drucken von Debug-Nachrichten auf den seriellen Monitor ermöglicht. Sie bietet eine Syntax, die der console.log Funktion von JavaScript ähnelt.</w:t>
      </w:r>
    </w:p>
    <w:p w14:paraId="46009FC1" w14:textId="77777777" w:rsidR="00F260B7" w:rsidRDefault="00F260B7" w:rsidP="00F260B7">
      <w:pPr>
        <w:pStyle w:val="Listenabsatz"/>
        <w:numPr>
          <w:ilvl w:val="0"/>
          <w:numId w:val="43"/>
        </w:numPr>
      </w:pPr>
      <w:r w:rsidRPr="00153784">
        <w:rPr>
          <w:b/>
          <w:bCs/>
        </w:rPr>
        <w:t>SimpleConnect:</w:t>
      </w:r>
      <w:r>
        <w:t xml:space="preserve"> Eine einfache Bibliothek, die die Verbindung zu einem WiFi-Netzwerk ermöglicht. Sie bietet auch eine zusätzliche Hilfsfunktion, um den Prozess der Generierung einer Client-ID zu vereinfachen.</w:t>
      </w:r>
    </w:p>
    <w:p w14:paraId="20FD77F2" w14:textId="77777777" w:rsidR="00F260B7" w:rsidRDefault="00F260B7" w:rsidP="00F260B7">
      <w:pPr>
        <w:pStyle w:val="Listenabsatz"/>
        <w:numPr>
          <w:ilvl w:val="0"/>
          <w:numId w:val="43"/>
        </w:numPr>
      </w:pPr>
      <w:r w:rsidRPr="00153784">
        <w:rPr>
          <w:b/>
          <w:bCs/>
        </w:rPr>
        <w:t>SimpleSleep:</w:t>
      </w:r>
      <w:r>
        <w:t xml:space="preserve"> Eine einfache Bibliothek, die es dem ESP32 ermöglicht, in den Deep Sleep Modus zu wechseln. Die Funktion sleepUntil erwartet einen Zeitstring, z.B. HH:MM, und versetzt den ESP32 bis zu diesem Zeitpunkt am nächsten Tag in den Schlaf.</w:t>
      </w:r>
    </w:p>
    <w:p w14:paraId="2233FB25" w14:textId="77777777" w:rsidR="00F260B7" w:rsidRDefault="00F260B7" w:rsidP="00F260B7"/>
    <w:p w14:paraId="36EF47AC" w14:textId="01C412DB" w:rsidR="00F260B7" w:rsidRDefault="00F260B7" w:rsidP="00F260B7">
      <w:r>
        <w:t>Zur Installation der Bibliotheken führen Sie das Skript install.ps1 im Wurzelverzeichnis dieses Ordners aus. Da dies lediglich für die Entwicklung relevant ist wurde dieser Code nicht in die Dokumentation aufgenommen.</w:t>
      </w:r>
    </w:p>
    <w:p w14:paraId="149D5346" w14:textId="77777777" w:rsidR="00F260B7" w:rsidRDefault="00F260B7" w:rsidP="00F260B7"/>
    <w:p w14:paraId="61DB4E23" w14:textId="72906A56" w:rsidR="00F260B7" w:rsidRDefault="00F260B7" w:rsidP="00F260B7">
      <w:r>
        <w:t>Die Beschreibungen für die Dateien wurden mithilfe von GPT grundlegend entworfen, von Fokko Vos kontrolliert und überarbeitet.</w:t>
      </w:r>
    </w:p>
    <w:p w14:paraId="74A83E19" w14:textId="264E27D4" w:rsidR="00153784" w:rsidRDefault="00153784" w:rsidP="00F260B7">
      <w:r>
        <w:br w:type="page"/>
      </w:r>
    </w:p>
    <w:p w14:paraId="4E49C12D" w14:textId="131D2868" w:rsidR="00F260B7" w:rsidRDefault="00F260B7" w:rsidP="00F260B7">
      <w:pPr>
        <w:pStyle w:val="berschrift2"/>
      </w:pPr>
      <w:bookmarkStart w:id="87" w:name="_Toc169228363"/>
      <w:r>
        <w:lastRenderedPageBreak/>
        <w:t>Lib</w:t>
      </w:r>
      <w:bookmarkEnd w:id="87"/>
    </w:p>
    <w:p w14:paraId="6D23C9C6" w14:textId="65C3A365" w:rsidR="009B3FA9" w:rsidRDefault="00F260B7" w:rsidP="009B3FA9">
      <w:pPr>
        <w:pStyle w:val="berschrift3"/>
      </w:pPr>
      <w:bookmarkStart w:id="88" w:name="_Toc169228364"/>
      <w:r>
        <w:t>clients/lib/SimpleConnect/SimpleConnect.cpp</w:t>
      </w:r>
      <w:bookmarkEnd w:id="88"/>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977BB4" w14:paraId="7E2943A6" w14:textId="77777777" w:rsidTr="00977BB4">
        <w:tc>
          <w:tcPr>
            <w:tcW w:w="9628" w:type="dxa"/>
          </w:tcPr>
          <w:p w14:paraId="03D5FA61"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AF00DB"/>
                <w:sz w:val="21"/>
                <w:szCs w:val="21"/>
                <w:lang w:val="en-GB" w:eastAsia="de-CH"/>
              </w:rPr>
              <w:t>#include</w:t>
            </w:r>
            <w:r w:rsidRPr="00977BB4">
              <w:rPr>
                <w:rFonts w:ascii="Consolas" w:eastAsia="Times New Roman" w:hAnsi="Consolas" w:cs="Times New Roman"/>
                <w:color w:val="0000FF"/>
                <w:sz w:val="21"/>
                <w:szCs w:val="21"/>
                <w:lang w:val="en-GB" w:eastAsia="de-CH"/>
              </w:rPr>
              <w:t xml:space="preserve"> </w:t>
            </w:r>
            <w:r w:rsidRPr="00977BB4">
              <w:rPr>
                <w:rFonts w:ascii="Consolas" w:eastAsia="Times New Roman" w:hAnsi="Consolas" w:cs="Times New Roman"/>
                <w:color w:val="A31515"/>
                <w:sz w:val="21"/>
                <w:szCs w:val="21"/>
                <w:lang w:val="en-GB" w:eastAsia="de-CH"/>
              </w:rPr>
              <w:t>"SimpleConnect.h"</w:t>
            </w:r>
          </w:p>
          <w:p w14:paraId="42F3044D"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p>
          <w:p w14:paraId="7FF8C620"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008000"/>
                <w:sz w:val="21"/>
                <w:szCs w:val="21"/>
                <w:lang w:val="en-GB" w:eastAsia="de-CH"/>
              </w:rPr>
              <w:t>// WiFi and MQTT client instances</w:t>
            </w:r>
          </w:p>
          <w:p w14:paraId="05D5B6C2"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WiFiClient espClient;</w:t>
            </w:r>
          </w:p>
          <w:p w14:paraId="72D0F123"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p>
          <w:p w14:paraId="54BFC28D"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008000"/>
                <w:sz w:val="21"/>
                <w:szCs w:val="21"/>
                <w:lang w:val="en-GB" w:eastAsia="de-CH"/>
              </w:rPr>
              <w:t>// Configure the correct time</w:t>
            </w:r>
          </w:p>
          <w:p w14:paraId="5B97785B"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0000FF"/>
                <w:sz w:val="21"/>
                <w:szCs w:val="21"/>
                <w:lang w:val="en-GB" w:eastAsia="de-CH"/>
              </w:rPr>
              <w:t>void</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795E26"/>
                <w:sz w:val="21"/>
                <w:szCs w:val="21"/>
                <w:lang w:val="en-GB" w:eastAsia="de-CH"/>
              </w:rPr>
              <w:t>setupTime</w:t>
            </w:r>
            <w:r w:rsidRPr="00977BB4">
              <w:rPr>
                <w:rFonts w:ascii="Consolas" w:eastAsia="Times New Roman" w:hAnsi="Consolas" w:cs="Times New Roman"/>
                <w:color w:val="3B3B3B"/>
                <w:sz w:val="21"/>
                <w:szCs w:val="21"/>
                <w:lang w:val="en-GB" w:eastAsia="de-CH"/>
              </w:rPr>
              <w:t>() {</w:t>
            </w:r>
          </w:p>
          <w:p w14:paraId="5CF132CB"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795E26"/>
                <w:sz w:val="21"/>
                <w:szCs w:val="21"/>
                <w:lang w:val="en-GB" w:eastAsia="de-CH"/>
              </w:rPr>
              <w:t>debug</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A31515"/>
                <w:sz w:val="21"/>
                <w:szCs w:val="21"/>
                <w:lang w:val="en-GB" w:eastAsia="de-CH"/>
              </w:rPr>
              <w:t>"Syncing time..."</w:t>
            </w:r>
            <w:r w:rsidRPr="00977BB4">
              <w:rPr>
                <w:rFonts w:ascii="Consolas" w:eastAsia="Times New Roman" w:hAnsi="Consolas" w:cs="Times New Roman"/>
                <w:color w:val="3B3B3B"/>
                <w:sz w:val="21"/>
                <w:szCs w:val="21"/>
                <w:lang w:val="en-GB" w:eastAsia="de-CH"/>
              </w:rPr>
              <w:t>);</w:t>
            </w:r>
          </w:p>
          <w:p w14:paraId="2C3679A1"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008000"/>
                <w:sz w:val="21"/>
                <w:szCs w:val="21"/>
                <w:lang w:val="en-GB" w:eastAsia="de-CH"/>
              </w:rPr>
              <w:t>  // setoff for 2 hours</w:t>
            </w:r>
          </w:p>
          <w:p w14:paraId="40E4CDD6"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795E26"/>
                <w:sz w:val="21"/>
                <w:szCs w:val="21"/>
                <w:lang w:val="en-GB" w:eastAsia="de-CH"/>
              </w:rPr>
              <w:t>configTime</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098658"/>
                <w:sz w:val="21"/>
                <w:szCs w:val="21"/>
                <w:lang w:val="en-GB" w:eastAsia="de-CH"/>
              </w:rPr>
              <w:t>2</w:t>
            </w:r>
            <w:r w:rsidRPr="00977BB4">
              <w:rPr>
                <w:rFonts w:ascii="Consolas" w:eastAsia="Times New Roman" w:hAnsi="Consolas" w:cs="Times New Roman"/>
                <w:color w:val="000000"/>
                <w:sz w:val="21"/>
                <w:szCs w:val="21"/>
                <w:lang w:val="en-GB" w:eastAsia="de-CH"/>
              </w:rPr>
              <w:t>*</w:t>
            </w:r>
            <w:r w:rsidRPr="00977BB4">
              <w:rPr>
                <w:rFonts w:ascii="Consolas" w:eastAsia="Times New Roman" w:hAnsi="Consolas" w:cs="Times New Roman"/>
                <w:color w:val="098658"/>
                <w:sz w:val="21"/>
                <w:szCs w:val="21"/>
                <w:lang w:val="en-GB" w:eastAsia="de-CH"/>
              </w:rPr>
              <w:t>3600</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98658"/>
                <w:sz w:val="21"/>
                <w:szCs w:val="21"/>
                <w:lang w:val="en-GB" w:eastAsia="de-CH"/>
              </w:rPr>
              <w:t>0</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A31515"/>
                <w:sz w:val="21"/>
                <w:szCs w:val="21"/>
                <w:lang w:val="en-GB" w:eastAsia="de-CH"/>
              </w:rPr>
              <w:t>"pool.ntp.org"</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A31515"/>
                <w:sz w:val="21"/>
                <w:szCs w:val="21"/>
                <w:lang w:val="en-GB" w:eastAsia="de-CH"/>
              </w:rPr>
              <w:t>"time.nist.gov"</w:t>
            </w:r>
            <w:r w:rsidRPr="00977BB4">
              <w:rPr>
                <w:rFonts w:ascii="Consolas" w:eastAsia="Times New Roman" w:hAnsi="Consolas" w:cs="Times New Roman"/>
                <w:color w:val="3B3B3B"/>
                <w:sz w:val="21"/>
                <w:szCs w:val="21"/>
                <w:lang w:val="en-GB" w:eastAsia="de-CH"/>
              </w:rPr>
              <w:t>);</w:t>
            </w:r>
          </w:p>
          <w:p w14:paraId="24B95500"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008000"/>
                <w:sz w:val="21"/>
                <w:szCs w:val="21"/>
                <w:lang w:val="en-GB" w:eastAsia="de-CH"/>
              </w:rPr>
              <w:t>  // Wait until time is set</w:t>
            </w:r>
          </w:p>
          <w:p w14:paraId="74FE94B3"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AF00DB"/>
                <w:sz w:val="21"/>
                <w:szCs w:val="21"/>
                <w:lang w:val="en-GB" w:eastAsia="de-CH"/>
              </w:rPr>
              <w:t>while</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795E26"/>
                <w:sz w:val="21"/>
                <w:szCs w:val="21"/>
                <w:lang w:val="en-GB" w:eastAsia="de-CH"/>
              </w:rPr>
              <w:t>time</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0000FF"/>
                <w:sz w:val="21"/>
                <w:szCs w:val="21"/>
                <w:lang w:val="en-GB" w:eastAsia="de-CH"/>
              </w:rPr>
              <w:t>nullptr</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0000"/>
                <w:sz w:val="21"/>
                <w:szCs w:val="21"/>
                <w:lang w:val="en-GB" w:eastAsia="de-CH"/>
              </w:rPr>
              <w:t>&lt;</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98658"/>
                <w:sz w:val="21"/>
                <w:szCs w:val="21"/>
                <w:lang w:val="en-GB" w:eastAsia="de-CH"/>
              </w:rPr>
              <w:t>8</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0000"/>
                <w:sz w:val="21"/>
                <w:szCs w:val="21"/>
                <w:lang w:val="en-GB" w:eastAsia="de-CH"/>
              </w:rPr>
              <w:t>*</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98658"/>
                <w:sz w:val="21"/>
                <w:szCs w:val="21"/>
                <w:lang w:val="en-GB" w:eastAsia="de-CH"/>
              </w:rPr>
              <w:t>3600</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0000"/>
                <w:sz w:val="21"/>
                <w:szCs w:val="21"/>
                <w:lang w:val="en-GB" w:eastAsia="de-CH"/>
              </w:rPr>
              <w:t>*</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98658"/>
                <w:sz w:val="21"/>
                <w:szCs w:val="21"/>
                <w:lang w:val="en-GB" w:eastAsia="de-CH"/>
              </w:rPr>
              <w:t>2</w:t>
            </w:r>
            <w:r w:rsidRPr="00977BB4">
              <w:rPr>
                <w:rFonts w:ascii="Consolas" w:eastAsia="Times New Roman" w:hAnsi="Consolas" w:cs="Times New Roman"/>
                <w:color w:val="3B3B3B"/>
                <w:sz w:val="21"/>
                <w:szCs w:val="21"/>
                <w:lang w:val="en-GB" w:eastAsia="de-CH"/>
              </w:rPr>
              <w:t xml:space="preserve">) { </w:t>
            </w:r>
          </w:p>
          <w:p w14:paraId="659B7D9A"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795E26"/>
                <w:sz w:val="21"/>
                <w:szCs w:val="21"/>
                <w:lang w:val="en-GB" w:eastAsia="de-CH"/>
              </w:rPr>
              <w:t>delay</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098658"/>
                <w:sz w:val="21"/>
                <w:szCs w:val="21"/>
                <w:lang w:val="en-GB" w:eastAsia="de-CH"/>
              </w:rPr>
              <w:t>100</w:t>
            </w:r>
            <w:r w:rsidRPr="00977BB4">
              <w:rPr>
                <w:rFonts w:ascii="Consolas" w:eastAsia="Times New Roman" w:hAnsi="Consolas" w:cs="Times New Roman"/>
                <w:color w:val="3B3B3B"/>
                <w:sz w:val="21"/>
                <w:szCs w:val="21"/>
                <w:lang w:val="en-GB" w:eastAsia="de-CH"/>
              </w:rPr>
              <w:t>);</w:t>
            </w:r>
          </w:p>
          <w:p w14:paraId="192E706A"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w:t>
            </w:r>
          </w:p>
          <w:p w14:paraId="259B4277"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p>
          <w:p w14:paraId="50518C4C"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00FF"/>
                <w:sz w:val="21"/>
                <w:szCs w:val="21"/>
                <w:lang w:val="en-GB" w:eastAsia="de-CH"/>
              </w:rPr>
              <w:t>time_t</w:t>
            </w:r>
            <w:r w:rsidRPr="00977BB4">
              <w:rPr>
                <w:rFonts w:ascii="Consolas" w:eastAsia="Times New Roman" w:hAnsi="Consolas" w:cs="Times New Roman"/>
                <w:color w:val="3B3B3B"/>
                <w:sz w:val="21"/>
                <w:szCs w:val="21"/>
                <w:lang w:val="en-GB" w:eastAsia="de-CH"/>
              </w:rPr>
              <w:t xml:space="preserve"> now </w:t>
            </w:r>
            <w:r w:rsidRPr="00977BB4">
              <w:rPr>
                <w:rFonts w:ascii="Consolas" w:eastAsia="Times New Roman" w:hAnsi="Consolas" w:cs="Times New Roman"/>
                <w:color w:val="000000"/>
                <w:sz w:val="21"/>
                <w:szCs w:val="21"/>
                <w:lang w:val="en-GB" w:eastAsia="de-CH"/>
              </w:rPr>
              <w:t>=</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795E26"/>
                <w:sz w:val="21"/>
                <w:szCs w:val="21"/>
                <w:lang w:val="en-GB" w:eastAsia="de-CH"/>
              </w:rPr>
              <w:t>time</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0000FF"/>
                <w:sz w:val="21"/>
                <w:szCs w:val="21"/>
                <w:lang w:val="en-GB" w:eastAsia="de-CH"/>
              </w:rPr>
              <w:t>nullptr</w:t>
            </w:r>
            <w:r w:rsidRPr="00977BB4">
              <w:rPr>
                <w:rFonts w:ascii="Consolas" w:eastAsia="Times New Roman" w:hAnsi="Consolas" w:cs="Times New Roman"/>
                <w:color w:val="3B3B3B"/>
                <w:sz w:val="21"/>
                <w:szCs w:val="21"/>
                <w:lang w:val="en-GB" w:eastAsia="de-CH"/>
              </w:rPr>
              <w:t>);</w:t>
            </w:r>
          </w:p>
          <w:p w14:paraId="63801ADF"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00FF"/>
                <w:sz w:val="21"/>
                <w:szCs w:val="21"/>
                <w:lang w:val="en-GB" w:eastAsia="de-CH"/>
              </w:rPr>
              <w:t>struct</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267F99"/>
                <w:sz w:val="21"/>
                <w:szCs w:val="21"/>
                <w:lang w:val="en-GB" w:eastAsia="de-CH"/>
              </w:rPr>
              <w:t>tm</w:t>
            </w:r>
            <w:r w:rsidRPr="00977BB4">
              <w:rPr>
                <w:rFonts w:ascii="Consolas" w:eastAsia="Times New Roman" w:hAnsi="Consolas" w:cs="Times New Roman"/>
                <w:color w:val="0000FF"/>
                <w:sz w:val="21"/>
                <w:szCs w:val="21"/>
                <w:lang w:val="en-GB" w:eastAsia="de-CH"/>
              </w:rPr>
              <w:t>*</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1080"/>
                <w:sz w:val="21"/>
                <w:szCs w:val="21"/>
                <w:lang w:val="en-GB" w:eastAsia="de-CH"/>
              </w:rPr>
              <w:t>timeinfo</w:t>
            </w:r>
            <w:r w:rsidRPr="00977BB4">
              <w:rPr>
                <w:rFonts w:ascii="Consolas" w:eastAsia="Times New Roman" w:hAnsi="Consolas" w:cs="Times New Roman"/>
                <w:color w:val="3B3B3B"/>
                <w:sz w:val="21"/>
                <w:szCs w:val="21"/>
                <w:lang w:val="en-GB" w:eastAsia="de-CH"/>
              </w:rPr>
              <w:t>;</w:t>
            </w:r>
          </w:p>
          <w:p w14:paraId="4493BFFE"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timeinfo </w:t>
            </w:r>
            <w:r w:rsidRPr="00977BB4">
              <w:rPr>
                <w:rFonts w:ascii="Consolas" w:eastAsia="Times New Roman" w:hAnsi="Consolas" w:cs="Times New Roman"/>
                <w:color w:val="000000"/>
                <w:sz w:val="21"/>
                <w:szCs w:val="21"/>
                <w:lang w:val="en-GB" w:eastAsia="de-CH"/>
              </w:rPr>
              <w:t>=</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795E26"/>
                <w:sz w:val="21"/>
                <w:szCs w:val="21"/>
                <w:lang w:val="en-GB" w:eastAsia="de-CH"/>
              </w:rPr>
              <w:t>localtime</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000000"/>
                <w:sz w:val="21"/>
                <w:szCs w:val="21"/>
                <w:lang w:val="en-GB" w:eastAsia="de-CH"/>
              </w:rPr>
              <w:t>&amp;</w:t>
            </w:r>
            <w:r w:rsidRPr="00977BB4">
              <w:rPr>
                <w:rFonts w:ascii="Consolas" w:eastAsia="Times New Roman" w:hAnsi="Consolas" w:cs="Times New Roman"/>
                <w:color w:val="3B3B3B"/>
                <w:sz w:val="21"/>
                <w:szCs w:val="21"/>
                <w:lang w:val="en-GB" w:eastAsia="de-CH"/>
              </w:rPr>
              <w:t>now);</w:t>
            </w:r>
          </w:p>
          <w:p w14:paraId="73394B16"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00FF"/>
                <w:sz w:val="21"/>
                <w:szCs w:val="21"/>
                <w:lang w:val="en-GB" w:eastAsia="de-CH"/>
              </w:rPr>
              <w:t>char</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1080"/>
                <w:sz w:val="21"/>
                <w:szCs w:val="21"/>
                <w:lang w:val="en-GB" w:eastAsia="de-CH"/>
              </w:rPr>
              <w:t>timeStr</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098658"/>
                <w:sz w:val="21"/>
                <w:szCs w:val="21"/>
                <w:lang w:val="en-GB" w:eastAsia="de-CH"/>
              </w:rPr>
              <w:t>9</w:t>
            </w:r>
            <w:r w:rsidRPr="00977BB4">
              <w:rPr>
                <w:rFonts w:ascii="Consolas" w:eastAsia="Times New Roman" w:hAnsi="Consolas" w:cs="Times New Roman"/>
                <w:color w:val="3B3B3B"/>
                <w:sz w:val="21"/>
                <w:szCs w:val="21"/>
                <w:lang w:val="en-GB" w:eastAsia="de-CH"/>
              </w:rPr>
              <w:t>];</w:t>
            </w:r>
          </w:p>
          <w:p w14:paraId="780286B2"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795E26"/>
                <w:sz w:val="21"/>
                <w:szCs w:val="21"/>
                <w:lang w:val="en-GB" w:eastAsia="de-CH"/>
              </w:rPr>
              <w:t>strftime</w:t>
            </w:r>
            <w:r w:rsidRPr="00977BB4">
              <w:rPr>
                <w:rFonts w:ascii="Consolas" w:eastAsia="Times New Roman" w:hAnsi="Consolas" w:cs="Times New Roman"/>
                <w:color w:val="3B3B3B"/>
                <w:sz w:val="21"/>
                <w:szCs w:val="21"/>
                <w:lang w:val="en-GB" w:eastAsia="de-CH"/>
              </w:rPr>
              <w:t xml:space="preserve">(timeStr, </w:t>
            </w:r>
            <w:r w:rsidRPr="00977BB4">
              <w:rPr>
                <w:rFonts w:ascii="Consolas" w:eastAsia="Times New Roman" w:hAnsi="Consolas" w:cs="Times New Roman"/>
                <w:color w:val="0000FF"/>
                <w:sz w:val="21"/>
                <w:szCs w:val="21"/>
                <w:lang w:val="en-GB" w:eastAsia="de-CH"/>
              </w:rPr>
              <w:t>sizeof</w:t>
            </w:r>
            <w:r w:rsidRPr="00977BB4">
              <w:rPr>
                <w:rFonts w:ascii="Consolas" w:eastAsia="Times New Roman" w:hAnsi="Consolas" w:cs="Times New Roman"/>
                <w:color w:val="3B3B3B"/>
                <w:sz w:val="21"/>
                <w:szCs w:val="21"/>
                <w:lang w:val="en-GB" w:eastAsia="de-CH"/>
              </w:rPr>
              <w:t xml:space="preserve">(timeStr), </w:t>
            </w:r>
            <w:r w:rsidRPr="00977BB4">
              <w:rPr>
                <w:rFonts w:ascii="Consolas" w:eastAsia="Times New Roman" w:hAnsi="Consolas" w:cs="Times New Roman"/>
                <w:color w:val="A31515"/>
                <w:sz w:val="21"/>
                <w:szCs w:val="21"/>
                <w:lang w:val="en-GB" w:eastAsia="de-CH"/>
              </w:rPr>
              <w:t>"%H:%M:</w:t>
            </w:r>
            <w:r w:rsidRPr="00977BB4">
              <w:rPr>
                <w:rFonts w:ascii="Consolas" w:eastAsia="Times New Roman" w:hAnsi="Consolas" w:cs="Times New Roman"/>
                <w:color w:val="001080"/>
                <w:sz w:val="21"/>
                <w:szCs w:val="21"/>
                <w:lang w:val="en-GB" w:eastAsia="de-CH"/>
              </w:rPr>
              <w:t>%S</w:t>
            </w:r>
            <w:r w:rsidRPr="00977BB4">
              <w:rPr>
                <w:rFonts w:ascii="Consolas" w:eastAsia="Times New Roman" w:hAnsi="Consolas" w:cs="Times New Roman"/>
                <w:color w:val="A31515"/>
                <w:sz w:val="21"/>
                <w:szCs w:val="21"/>
                <w:lang w:val="en-GB" w:eastAsia="de-CH"/>
              </w:rPr>
              <w:t>"</w:t>
            </w:r>
            <w:r w:rsidRPr="00977BB4">
              <w:rPr>
                <w:rFonts w:ascii="Consolas" w:eastAsia="Times New Roman" w:hAnsi="Consolas" w:cs="Times New Roman"/>
                <w:color w:val="3B3B3B"/>
                <w:sz w:val="21"/>
                <w:szCs w:val="21"/>
                <w:lang w:val="en-GB" w:eastAsia="de-CH"/>
              </w:rPr>
              <w:t>, timeinfo);</w:t>
            </w:r>
          </w:p>
          <w:p w14:paraId="13F656AC"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795E26"/>
                <w:sz w:val="21"/>
                <w:szCs w:val="21"/>
                <w:lang w:val="en-GB" w:eastAsia="de-CH"/>
              </w:rPr>
              <w:t>info</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A31515"/>
                <w:sz w:val="21"/>
                <w:szCs w:val="21"/>
                <w:lang w:val="en-GB" w:eastAsia="de-CH"/>
              </w:rPr>
              <w:t>"System time:"</w:t>
            </w:r>
            <w:r w:rsidRPr="00977BB4">
              <w:rPr>
                <w:rFonts w:ascii="Consolas" w:eastAsia="Times New Roman" w:hAnsi="Consolas" w:cs="Times New Roman"/>
                <w:color w:val="3B3B3B"/>
                <w:sz w:val="21"/>
                <w:szCs w:val="21"/>
                <w:lang w:val="en-GB" w:eastAsia="de-CH"/>
              </w:rPr>
              <w:t xml:space="preserve">, timeStr); </w:t>
            </w:r>
          </w:p>
          <w:p w14:paraId="6C67CFA3"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w:t>
            </w:r>
          </w:p>
          <w:p w14:paraId="6595812C"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p>
          <w:p w14:paraId="3389509F"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008000"/>
                <w:sz w:val="21"/>
                <w:szCs w:val="21"/>
                <w:lang w:val="en-GB" w:eastAsia="de-CH"/>
              </w:rPr>
              <w:t>// Function to connect to Wi-Fi</w:t>
            </w:r>
          </w:p>
          <w:p w14:paraId="35E6C339"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0000FF"/>
                <w:sz w:val="21"/>
                <w:szCs w:val="21"/>
                <w:lang w:val="en-GB" w:eastAsia="de-CH"/>
              </w:rPr>
              <w:t>void</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795E26"/>
                <w:sz w:val="21"/>
                <w:szCs w:val="21"/>
                <w:lang w:val="en-GB" w:eastAsia="de-CH"/>
              </w:rPr>
              <w:t>setup_wifi</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0000FF"/>
                <w:sz w:val="21"/>
                <w:szCs w:val="21"/>
                <w:lang w:val="en-GB" w:eastAsia="de-CH"/>
              </w:rPr>
              <w:t>const</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00FF"/>
                <w:sz w:val="21"/>
                <w:szCs w:val="21"/>
                <w:lang w:val="en-GB" w:eastAsia="de-CH"/>
              </w:rPr>
              <w:t>char*</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1080"/>
                <w:sz w:val="21"/>
                <w:szCs w:val="21"/>
                <w:lang w:val="en-GB" w:eastAsia="de-CH"/>
              </w:rPr>
              <w:t>ssid</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00FF"/>
                <w:sz w:val="21"/>
                <w:szCs w:val="21"/>
                <w:lang w:val="en-GB" w:eastAsia="de-CH"/>
              </w:rPr>
              <w:t>const</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00FF"/>
                <w:sz w:val="21"/>
                <w:szCs w:val="21"/>
                <w:lang w:val="en-GB" w:eastAsia="de-CH"/>
              </w:rPr>
              <w:t>char*</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1080"/>
                <w:sz w:val="21"/>
                <w:szCs w:val="21"/>
                <w:lang w:val="en-GB" w:eastAsia="de-CH"/>
              </w:rPr>
              <w:t>password</w:t>
            </w:r>
            <w:r w:rsidRPr="00977BB4">
              <w:rPr>
                <w:rFonts w:ascii="Consolas" w:eastAsia="Times New Roman" w:hAnsi="Consolas" w:cs="Times New Roman"/>
                <w:color w:val="3B3B3B"/>
                <w:sz w:val="21"/>
                <w:szCs w:val="21"/>
                <w:lang w:val="en-GB" w:eastAsia="de-CH"/>
              </w:rPr>
              <w:t>) {</w:t>
            </w:r>
          </w:p>
          <w:p w14:paraId="70DC24EA"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795E26"/>
                <w:sz w:val="21"/>
                <w:szCs w:val="21"/>
                <w:lang w:val="en-GB" w:eastAsia="de-CH"/>
              </w:rPr>
              <w:t>info</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A31515"/>
                <w:sz w:val="21"/>
                <w:szCs w:val="21"/>
                <w:lang w:val="en-GB" w:eastAsia="de-CH"/>
              </w:rPr>
              <w:t>"Connecting to WiFi:"</w:t>
            </w:r>
            <w:r w:rsidRPr="00977BB4">
              <w:rPr>
                <w:rFonts w:ascii="Consolas" w:eastAsia="Times New Roman" w:hAnsi="Consolas" w:cs="Times New Roman"/>
                <w:color w:val="3B3B3B"/>
                <w:sz w:val="21"/>
                <w:szCs w:val="21"/>
                <w:lang w:val="en-GB" w:eastAsia="de-CH"/>
              </w:rPr>
              <w:t>, ssid);</w:t>
            </w:r>
          </w:p>
          <w:p w14:paraId="48812296"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p>
          <w:p w14:paraId="1D18BED1"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1080"/>
                <w:sz w:val="21"/>
                <w:szCs w:val="21"/>
                <w:lang w:val="en-GB" w:eastAsia="de-CH"/>
              </w:rPr>
              <w:t>WiFi</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795E26"/>
                <w:sz w:val="21"/>
                <w:szCs w:val="21"/>
                <w:lang w:val="en-GB" w:eastAsia="de-CH"/>
              </w:rPr>
              <w:t>begin</w:t>
            </w:r>
            <w:r w:rsidRPr="00977BB4">
              <w:rPr>
                <w:rFonts w:ascii="Consolas" w:eastAsia="Times New Roman" w:hAnsi="Consolas" w:cs="Times New Roman"/>
                <w:color w:val="3B3B3B"/>
                <w:sz w:val="21"/>
                <w:szCs w:val="21"/>
                <w:lang w:val="en-GB" w:eastAsia="de-CH"/>
              </w:rPr>
              <w:t>(ssid, password);</w:t>
            </w:r>
          </w:p>
          <w:p w14:paraId="595D2819"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p>
          <w:p w14:paraId="65D82E8E"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AF00DB"/>
                <w:sz w:val="21"/>
                <w:szCs w:val="21"/>
                <w:lang w:val="en-GB" w:eastAsia="de-CH"/>
              </w:rPr>
              <w:t>while</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1080"/>
                <w:sz w:val="21"/>
                <w:szCs w:val="21"/>
                <w:lang w:val="en-GB" w:eastAsia="de-CH"/>
              </w:rPr>
              <w:t>WiFi</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795E26"/>
                <w:sz w:val="21"/>
                <w:szCs w:val="21"/>
                <w:lang w:val="en-GB" w:eastAsia="de-CH"/>
              </w:rPr>
              <w:t>status</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0000"/>
                <w:sz w:val="21"/>
                <w:szCs w:val="21"/>
                <w:lang w:val="en-GB" w:eastAsia="de-CH"/>
              </w:rPr>
              <w:t>!=</w:t>
            </w:r>
            <w:r w:rsidRPr="00977BB4">
              <w:rPr>
                <w:rFonts w:ascii="Consolas" w:eastAsia="Times New Roman" w:hAnsi="Consolas" w:cs="Times New Roman"/>
                <w:color w:val="3B3B3B"/>
                <w:sz w:val="21"/>
                <w:szCs w:val="21"/>
                <w:lang w:val="en-GB" w:eastAsia="de-CH"/>
              </w:rPr>
              <w:t xml:space="preserve"> WL_CONNECTED) {</w:t>
            </w:r>
          </w:p>
          <w:p w14:paraId="317EF7DF"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795E26"/>
                <w:sz w:val="21"/>
                <w:szCs w:val="21"/>
                <w:lang w:val="en-GB" w:eastAsia="de-CH"/>
              </w:rPr>
              <w:t>delay</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098658"/>
                <w:sz w:val="21"/>
                <w:szCs w:val="21"/>
                <w:lang w:val="en-GB" w:eastAsia="de-CH"/>
              </w:rPr>
              <w:t>500</w:t>
            </w:r>
            <w:r w:rsidRPr="00977BB4">
              <w:rPr>
                <w:rFonts w:ascii="Consolas" w:eastAsia="Times New Roman" w:hAnsi="Consolas" w:cs="Times New Roman"/>
                <w:color w:val="3B3B3B"/>
                <w:sz w:val="21"/>
                <w:szCs w:val="21"/>
                <w:lang w:val="en-GB" w:eastAsia="de-CH"/>
              </w:rPr>
              <w:t>);</w:t>
            </w:r>
          </w:p>
          <w:p w14:paraId="6EF7EA45"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008000"/>
                <w:sz w:val="21"/>
                <w:szCs w:val="21"/>
                <w:lang w:val="en-GB" w:eastAsia="de-CH"/>
              </w:rPr>
              <w:t>    // fallback to Serial.print to not clutter the debug output</w:t>
            </w:r>
          </w:p>
          <w:p w14:paraId="37E3451D"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1080"/>
                <w:sz w:val="21"/>
                <w:szCs w:val="21"/>
                <w:lang w:val="en-GB" w:eastAsia="de-CH"/>
              </w:rPr>
              <w:t>Serial</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795E26"/>
                <w:sz w:val="21"/>
                <w:szCs w:val="21"/>
                <w:lang w:val="en-GB" w:eastAsia="de-CH"/>
              </w:rPr>
              <w:t>print</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A31515"/>
                <w:sz w:val="21"/>
                <w:szCs w:val="21"/>
                <w:lang w:val="en-GB" w:eastAsia="de-CH"/>
              </w:rPr>
              <w:t>"."</w:t>
            </w:r>
            <w:r w:rsidRPr="00977BB4">
              <w:rPr>
                <w:rFonts w:ascii="Consolas" w:eastAsia="Times New Roman" w:hAnsi="Consolas" w:cs="Times New Roman"/>
                <w:color w:val="3B3B3B"/>
                <w:sz w:val="21"/>
                <w:szCs w:val="21"/>
                <w:lang w:val="en-GB" w:eastAsia="de-CH"/>
              </w:rPr>
              <w:t>);</w:t>
            </w:r>
          </w:p>
          <w:p w14:paraId="24DF40AE"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w:t>
            </w:r>
          </w:p>
          <w:p w14:paraId="23C11034"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1080"/>
                <w:sz w:val="21"/>
                <w:szCs w:val="21"/>
                <w:lang w:val="en-GB" w:eastAsia="de-CH"/>
              </w:rPr>
              <w:t>Serial</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795E26"/>
                <w:sz w:val="21"/>
                <w:szCs w:val="21"/>
                <w:lang w:val="en-GB" w:eastAsia="de-CH"/>
              </w:rPr>
              <w:t>println</w:t>
            </w:r>
            <w:r w:rsidRPr="00977BB4">
              <w:rPr>
                <w:rFonts w:ascii="Consolas" w:eastAsia="Times New Roman" w:hAnsi="Consolas" w:cs="Times New Roman"/>
                <w:color w:val="3B3B3B"/>
                <w:sz w:val="21"/>
                <w:szCs w:val="21"/>
                <w:lang w:val="en-GB" w:eastAsia="de-CH"/>
              </w:rPr>
              <w:t>();</w:t>
            </w:r>
          </w:p>
          <w:p w14:paraId="40976F2F"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p>
          <w:p w14:paraId="0C91452E"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795E26"/>
                <w:sz w:val="21"/>
                <w:szCs w:val="21"/>
                <w:lang w:val="en-GB" w:eastAsia="de-CH"/>
              </w:rPr>
              <w:t>info</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A31515"/>
                <w:sz w:val="21"/>
                <w:szCs w:val="21"/>
                <w:lang w:val="en-GB" w:eastAsia="de-CH"/>
              </w:rPr>
              <w:t>"WiFi connected, IP address:"</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1080"/>
                <w:sz w:val="21"/>
                <w:szCs w:val="21"/>
                <w:lang w:val="en-GB" w:eastAsia="de-CH"/>
              </w:rPr>
              <w:t>WiFi</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795E26"/>
                <w:sz w:val="21"/>
                <w:szCs w:val="21"/>
                <w:lang w:val="en-GB" w:eastAsia="de-CH"/>
              </w:rPr>
              <w:t>localIP</w:t>
            </w:r>
            <w:r w:rsidRPr="00977BB4">
              <w:rPr>
                <w:rFonts w:ascii="Consolas" w:eastAsia="Times New Roman" w:hAnsi="Consolas" w:cs="Times New Roman"/>
                <w:color w:val="3B3B3B"/>
                <w:sz w:val="21"/>
                <w:szCs w:val="21"/>
                <w:lang w:val="en-GB" w:eastAsia="de-CH"/>
              </w:rPr>
              <w:t>());</w:t>
            </w:r>
          </w:p>
          <w:p w14:paraId="3C17A6CA"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w:t>
            </w:r>
          </w:p>
          <w:p w14:paraId="72666C3F"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p>
          <w:p w14:paraId="5E53970F"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008000"/>
                <w:sz w:val="21"/>
                <w:szCs w:val="21"/>
                <w:lang w:val="en-GB" w:eastAsia="de-CH"/>
              </w:rPr>
              <w:t>// Function to generate a random alphanumeric string</w:t>
            </w:r>
          </w:p>
          <w:p w14:paraId="47D70320"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267F99"/>
                <w:sz w:val="21"/>
                <w:szCs w:val="21"/>
                <w:lang w:val="en-GB" w:eastAsia="de-CH"/>
              </w:rPr>
              <w:t>String</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795E26"/>
                <w:sz w:val="21"/>
                <w:szCs w:val="21"/>
                <w:lang w:val="en-GB" w:eastAsia="de-CH"/>
              </w:rPr>
              <w:t>generateRandomID</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0000FF"/>
                <w:sz w:val="21"/>
                <w:szCs w:val="21"/>
                <w:lang w:val="en-GB" w:eastAsia="de-CH"/>
              </w:rPr>
              <w:t>int</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1080"/>
                <w:sz w:val="21"/>
                <w:szCs w:val="21"/>
                <w:lang w:val="en-GB" w:eastAsia="de-CH"/>
              </w:rPr>
              <w:t>length</w:t>
            </w:r>
            <w:r w:rsidRPr="00977BB4">
              <w:rPr>
                <w:rFonts w:ascii="Consolas" w:eastAsia="Times New Roman" w:hAnsi="Consolas" w:cs="Times New Roman"/>
                <w:color w:val="3B3B3B"/>
                <w:sz w:val="21"/>
                <w:szCs w:val="21"/>
                <w:lang w:val="en-GB" w:eastAsia="de-CH"/>
              </w:rPr>
              <w:t>) {</w:t>
            </w:r>
          </w:p>
          <w:p w14:paraId="1E9FB2F3"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00FF"/>
                <w:sz w:val="21"/>
                <w:szCs w:val="21"/>
                <w:lang w:val="en-GB" w:eastAsia="de-CH"/>
              </w:rPr>
              <w:t>const</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00FF"/>
                <w:sz w:val="21"/>
                <w:szCs w:val="21"/>
                <w:lang w:val="en-GB" w:eastAsia="de-CH"/>
              </w:rPr>
              <w:t>char</w:t>
            </w:r>
            <w:r w:rsidRPr="00977BB4">
              <w:rPr>
                <w:rFonts w:ascii="Consolas" w:eastAsia="Times New Roman" w:hAnsi="Consolas" w:cs="Times New Roman"/>
                <w:color w:val="3B3B3B"/>
                <w:sz w:val="21"/>
                <w:szCs w:val="21"/>
                <w:lang w:val="en-GB" w:eastAsia="de-CH"/>
              </w:rPr>
              <w:t xml:space="preserve"> charset[] </w:t>
            </w:r>
            <w:r w:rsidRPr="00977BB4">
              <w:rPr>
                <w:rFonts w:ascii="Consolas" w:eastAsia="Times New Roman" w:hAnsi="Consolas" w:cs="Times New Roman"/>
                <w:color w:val="000000"/>
                <w:sz w:val="21"/>
                <w:szCs w:val="21"/>
                <w:lang w:val="en-GB" w:eastAsia="de-CH"/>
              </w:rPr>
              <w:t>=</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A31515"/>
                <w:sz w:val="21"/>
                <w:szCs w:val="21"/>
                <w:lang w:val="en-GB" w:eastAsia="de-CH"/>
              </w:rPr>
              <w:t>"0123456789ABCDEFGHIJKLMNOPQRSTUVWXYZabcdefghijklmnopqrstuvwxyz"</w:t>
            </w:r>
            <w:r w:rsidRPr="00977BB4">
              <w:rPr>
                <w:rFonts w:ascii="Consolas" w:eastAsia="Times New Roman" w:hAnsi="Consolas" w:cs="Times New Roman"/>
                <w:color w:val="3B3B3B"/>
                <w:sz w:val="21"/>
                <w:szCs w:val="21"/>
                <w:lang w:val="en-GB" w:eastAsia="de-CH"/>
              </w:rPr>
              <w:t>;</w:t>
            </w:r>
          </w:p>
          <w:p w14:paraId="6FA0E353"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String randomString </w:t>
            </w:r>
            <w:r w:rsidRPr="00977BB4">
              <w:rPr>
                <w:rFonts w:ascii="Consolas" w:eastAsia="Times New Roman" w:hAnsi="Consolas" w:cs="Times New Roman"/>
                <w:color w:val="000000"/>
                <w:sz w:val="21"/>
                <w:szCs w:val="21"/>
                <w:lang w:val="en-GB" w:eastAsia="de-CH"/>
              </w:rPr>
              <w:t>=</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A31515"/>
                <w:sz w:val="21"/>
                <w:szCs w:val="21"/>
                <w:lang w:val="en-GB" w:eastAsia="de-CH"/>
              </w:rPr>
              <w:t>""</w:t>
            </w:r>
            <w:r w:rsidRPr="00977BB4">
              <w:rPr>
                <w:rFonts w:ascii="Consolas" w:eastAsia="Times New Roman" w:hAnsi="Consolas" w:cs="Times New Roman"/>
                <w:color w:val="3B3B3B"/>
                <w:sz w:val="21"/>
                <w:szCs w:val="21"/>
                <w:lang w:val="en-GB" w:eastAsia="de-CH"/>
              </w:rPr>
              <w:t>;</w:t>
            </w:r>
          </w:p>
          <w:p w14:paraId="0A3DD932"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008000"/>
                <w:sz w:val="21"/>
                <w:szCs w:val="21"/>
                <w:lang w:val="en-GB" w:eastAsia="de-CH"/>
              </w:rPr>
              <w:t>  // Initialize random number generator seed from an unconnected pin</w:t>
            </w:r>
          </w:p>
          <w:p w14:paraId="01C21854"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lastRenderedPageBreak/>
              <w:t xml:space="preserve">  </w:t>
            </w:r>
            <w:r w:rsidRPr="00977BB4">
              <w:rPr>
                <w:rFonts w:ascii="Consolas" w:eastAsia="Times New Roman" w:hAnsi="Consolas" w:cs="Times New Roman"/>
                <w:color w:val="795E26"/>
                <w:sz w:val="21"/>
                <w:szCs w:val="21"/>
                <w:lang w:val="en-GB" w:eastAsia="de-CH"/>
              </w:rPr>
              <w:t>randomSeed</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795E26"/>
                <w:sz w:val="21"/>
                <w:szCs w:val="21"/>
                <w:lang w:val="en-GB" w:eastAsia="de-CH"/>
              </w:rPr>
              <w:t>analogRead</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098658"/>
                <w:sz w:val="21"/>
                <w:szCs w:val="21"/>
                <w:lang w:val="en-GB" w:eastAsia="de-CH"/>
              </w:rPr>
              <w:t>0</w:t>
            </w:r>
            <w:r w:rsidRPr="00977BB4">
              <w:rPr>
                <w:rFonts w:ascii="Consolas" w:eastAsia="Times New Roman" w:hAnsi="Consolas" w:cs="Times New Roman"/>
                <w:color w:val="3B3B3B"/>
                <w:sz w:val="21"/>
                <w:szCs w:val="21"/>
                <w:lang w:val="en-GB" w:eastAsia="de-CH"/>
              </w:rPr>
              <w:t>));</w:t>
            </w:r>
          </w:p>
          <w:p w14:paraId="0E2BF4BC"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p>
          <w:p w14:paraId="475875D7"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AF00DB"/>
                <w:sz w:val="21"/>
                <w:szCs w:val="21"/>
                <w:lang w:val="en-GB" w:eastAsia="de-CH"/>
              </w:rPr>
              <w:t>for</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00FF"/>
                <w:sz w:val="21"/>
                <w:szCs w:val="21"/>
                <w:lang w:val="en-GB" w:eastAsia="de-CH"/>
              </w:rPr>
              <w:t>int</w:t>
            </w:r>
            <w:r w:rsidRPr="00977BB4">
              <w:rPr>
                <w:rFonts w:ascii="Consolas" w:eastAsia="Times New Roman" w:hAnsi="Consolas" w:cs="Times New Roman"/>
                <w:color w:val="3B3B3B"/>
                <w:sz w:val="21"/>
                <w:szCs w:val="21"/>
                <w:lang w:val="en-GB" w:eastAsia="de-CH"/>
              </w:rPr>
              <w:t xml:space="preserve"> i </w:t>
            </w:r>
            <w:r w:rsidRPr="00977BB4">
              <w:rPr>
                <w:rFonts w:ascii="Consolas" w:eastAsia="Times New Roman" w:hAnsi="Consolas" w:cs="Times New Roman"/>
                <w:color w:val="000000"/>
                <w:sz w:val="21"/>
                <w:szCs w:val="21"/>
                <w:lang w:val="en-GB" w:eastAsia="de-CH"/>
              </w:rPr>
              <w:t>=</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98658"/>
                <w:sz w:val="21"/>
                <w:szCs w:val="21"/>
                <w:lang w:val="en-GB" w:eastAsia="de-CH"/>
              </w:rPr>
              <w:t>0</w:t>
            </w:r>
            <w:r w:rsidRPr="00977BB4">
              <w:rPr>
                <w:rFonts w:ascii="Consolas" w:eastAsia="Times New Roman" w:hAnsi="Consolas" w:cs="Times New Roman"/>
                <w:color w:val="3B3B3B"/>
                <w:sz w:val="21"/>
                <w:szCs w:val="21"/>
                <w:lang w:val="en-GB" w:eastAsia="de-CH"/>
              </w:rPr>
              <w:t xml:space="preserve">; i </w:t>
            </w:r>
            <w:r w:rsidRPr="00977BB4">
              <w:rPr>
                <w:rFonts w:ascii="Consolas" w:eastAsia="Times New Roman" w:hAnsi="Consolas" w:cs="Times New Roman"/>
                <w:color w:val="000000"/>
                <w:sz w:val="21"/>
                <w:szCs w:val="21"/>
                <w:lang w:val="en-GB" w:eastAsia="de-CH"/>
              </w:rPr>
              <w:t>&lt;</w:t>
            </w:r>
            <w:r w:rsidRPr="00977BB4">
              <w:rPr>
                <w:rFonts w:ascii="Consolas" w:eastAsia="Times New Roman" w:hAnsi="Consolas" w:cs="Times New Roman"/>
                <w:color w:val="3B3B3B"/>
                <w:sz w:val="21"/>
                <w:szCs w:val="21"/>
                <w:lang w:val="en-GB" w:eastAsia="de-CH"/>
              </w:rPr>
              <w:t xml:space="preserve"> length; i</w:t>
            </w:r>
            <w:r w:rsidRPr="00977BB4">
              <w:rPr>
                <w:rFonts w:ascii="Consolas" w:eastAsia="Times New Roman" w:hAnsi="Consolas" w:cs="Times New Roman"/>
                <w:color w:val="000000"/>
                <w:sz w:val="21"/>
                <w:szCs w:val="21"/>
                <w:lang w:val="en-GB" w:eastAsia="de-CH"/>
              </w:rPr>
              <w:t>++</w:t>
            </w:r>
            <w:r w:rsidRPr="00977BB4">
              <w:rPr>
                <w:rFonts w:ascii="Consolas" w:eastAsia="Times New Roman" w:hAnsi="Consolas" w:cs="Times New Roman"/>
                <w:color w:val="3B3B3B"/>
                <w:sz w:val="21"/>
                <w:szCs w:val="21"/>
                <w:lang w:val="en-GB" w:eastAsia="de-CH"/>
              </w:rPr>
              <w:t>) {</w:t>
            </w:r>
          </w:p>
          <w:p w14:paraId="27AD83A9"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00FF"/>
                <w:sz w:val="21"/>
                <w:szCs w:val="21"/>
                <w:lang w:val="en-GB" w:eastAsia="de-CH"/>
              </w:rPr>
              <w:t>int</w:t>
            </w:r>
            <w:r w:rsidRPr="00977BB4">
              <w:rPr>
                <w:rFonts w:ascii="Consolas" w:eastAsia="Times New Roman" w:hAnsi="Consolas" w:cs="Times New Roman"/>
                <w:color w:val="3B3B3B"/>
                <w:sz w:val="21"/>
                <w:szCs w:val="21"/>
                <w:lang w:val="en-GB" w:eastAsia="de-CH"/>
              </w:rPr>
              <w:t xml:space="preserve"> index </w:t>
            </w:r>
            <w:r w:rsidRPr="00977BB4">
              <w:rPr>
                <w:rFonts w:ascii="Consolas" w:eastAsia="Times New Roman" w:hAnsi="Consolas" w:cs="Times New Roman"/>
                <w:color w:val="000000"/>
                <w:sz w:val="21"/>
                <w:szCs w:val="21"/>
                <w:lang w:val="en-GB" w:eastAsia="de-CH"/>
              </w:rPr>
              <w:t>=</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795E26"/>
                <w:sz w:val="21"/>
                <w:szCs w:val="21"/>
                <w:lang w:val="en-GB" w:eastAsia="de-CH"/>
              </w:rPr>
              <w:t>random</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098658"/>
                <w:sz w:val="21"/>
                <w:szCs w:val="21"/>
                <w:lang w:val="en-GB" w:eastAsia="de-CH"/>
              </w:rPr>
              <w:t>0</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00FF"/>
                <w:sz w:val="21"/>
                <w:szCs w:val="21"/>
                <w:lang w:val="en-GB" w:eastAsia="de-CH"/>
              </w:rPr>
              <w:t>sizeof</w:t>
            </w:r>
            <w:r w:rsidRPr="00977BB4">
              <w:rPr>
                <w:rFonts w:ascii="Consolas" w:eastAsia="Times New Roman" w:hAnsi="Consolas" w:cs="Times New Roman"/>
                <w:color w:val="3B3B3B"/>
                <w:sz w:val="21"/>
                <w:szCs w:val="21"/>
                <w:lang w:val="en-GB" w:eastAsia="de-CH"/>
              </w:rPr>
              <w:t xml:space="preserve">(charset) </w:t>
            </w:r>
            <w:r w:rsidRPr="00977BB4">
              <w:rPr>
                <w:rFonts w:ascii="Consolas" w:eastAsia="Times New Roman" w:hAnsi="Consolas" w:cs="Times New Roman"/>
                <w:color w:val="000000"/>
                <w:sz w:val="21"/>
                <w:szCs w:val="21"/>
                <w:lang w:val="en-GB" w:eastAsia="de-CH"/>
              </w:rPr>
              <w:t>-</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98658"/>
                <w:sz w:val="21"/>
                <w:szCs w:val="21"/>
                <w:lang w:val="en-GB" w:eastAsia="de-CH"/>
              </w:rPr>
              <w:t>1</w:t>
            </w:r>
            <w:r w:rsidRPr="00977BB4">
              <w:rPr>
                <w:rFonts w:ascii="Consolas" w:eastAsia="Times New Roman" w:hAnsi="Consolas" w:cs="Times New Roman"/>
                <w:color w:val="3B3B3B"/>
                <w:sz w:val="21"/>
                <w:szCs w:val="21"/>
                <w:lang w:val="en-GB" w:eastAsia="de-CH"/>
              </w:rPr>
              <w:t>);</w:t>
            </w:r>
          </w:p>
          <w:p w14:paraId="46A0B9F8"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randomString </w:t>
            </w:r>
            <w:r w:rsidRPr="00977BB4">
              <w:rPr>
                <w:rFonts w:ascii="Consolas" w:eastAsia="Times New Roman" w:hAnsi="Consolas" w:cs="Times New Roman"/>
                <w:color w:val="000000"/>
                <w:sz w:val="21"/>
                <w:szCs w:val="21"/>
                <w:lang w:val="en-GB" w:eastAsia="de-CH"/>
              </w:rPr>
              <w:t>+=</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1080"/>
                <w:sz w:val="21"/>
                <w:szCs w:val="21"/>
                <w:lang w:val="en-GB" w:eastAsia="de-CH"/>
              </w:rPr>
              <w:t>charset</w:t>
            </w:r>
            <w:r w:rsidRPr="00977BB4">
              <w:rPr>
                <w:rFonts w:ascii="Consolas" w:eastAsia="Times New Roman" w:hAnsi="Consolas" w:cs="Times New Roman"/>
                <w:color w:val="3B3B3B"/>
                <w:sz w:val="21"/>
                <w:szCs w:val="21"/>
                <w:lang w:val="en-GB" w:eastAsia="de-CH"/>
              </w:rPr>
              <w:t>[index];  </w:t>
            </w:r>
          </w:p>
          <w:p w14:paraId="1F0B3530"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w:t>
            </w:r>
          </w:p>
          <w:p w14:paraId="0C0440F7"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p>
          <w:p w14:paraId="1A3D04FF"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AF00DB"/>
                <w:sz w:val="21"/>
                <w:szCs w:val="21"/>
                <w:lang w:val="en-GB" w:eastAsia="de-CH"/>
              </w:rPr>
              <w:t>return</w:t>
            </w:r>
            <w:r w:rsidRPr="00977BB4">
              <w:rPr>
                <w:rFonts w:ascii="Consolas" w:eastAsia="Times New Roman" w:hAnsi="Consolas" w:cs="Times New Roman"/>
                <w:color w:val="3B3B3B"/>
                <w:sz w:val="21"/>
                <w:szCs w:val="21"/>
                <w:lang w:val="en-GB" w:eastAsia="de-CH"/>
              </w:rPr>
              <w:t xml:space="preserve"> randomString;</w:t>
            </w:r>
          </w:p>
          <w:p w14:paraId="0964E170" w14:textId="178CEBC6"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de-CH" w:eastAsia="de-CH"/>
              </w:rPr>
            </w:pPr>
            <w:r w:rsidRPr="00977BB4">
              <w:rPr>
                <w:rFonts w:ascii="Consolas" w:eastAsia="Times New Roman" w:hAnsi="Consolas" w:cs="Times New Roman"/>
                <w:color w:val="3B3B3B"/>
                <w:sz w:val="21"/>
                <w:szCs w:val="21"/>
                <w:lang w:val="de-CH" w:eastAsia="de-CH"/>
              </w:rPr>
              <w:t>}</w:t>
            </w:r>
          </w:p>
        </w:tc>
      </w:tr>
    </w:tbl>
    <w:p w14:paraId="7635C84D" w14:textId="77777777" w:rsidR="00153784" w:rsidRPr="00153784" w:rsidRDefault="00153784" w:rsidP="00153784"/>
    <w:p w14:paraId="0998CCCC" w14:textId="44ADE750" w:rsidR="00977BB4" w:rsidRPr="00153784" w:rsidRDefault="00153784" w:rsidP="00153784">
      <w:r w:rsidRPr="00153784">
        <w:t>Die Datei SimpleConnect.cpp enthält Funktionen zur Konfiguration der Systemzeit, zum Herstellen einer WiFi-Verbindung und zum Generieren einer zufälligen alphanumerischen Zeichenkette. Die Funktion setupTime() synchronisiert die Systemzeit mit einem NTP-Server. setup_wifi() stellt eine Verbindung zu einem WiFi-Netzwerk her, wobei SSID und Passwort als Parameter übergeben werden. Die Funktion generateRandomID() erzeugt eine zufällige alphanumerische Zeichenkette einer bestimmten Länge, die beispielsweise als eindeutige Geräte-ID verwendet werden kann.</w:t>
      </w:r>
    </w:p>
    <w:p w14:paraId="410749DD" w14:textId="77777777" w:rsidR="009B3FA9" w:rsidRDefault="009B3FA9" w:rsidP="009B3FA9">
      <w:pPr>
        <w:pStyle w:val="berschrift3"/>
        <w:rPr>
          <w:lang w:val="en-GB"/>
        </w:rPr>
      </w:pPr>
      <w:bookmarkStart w:id="89" w:name="_Toc169228365"/>
      <w:r w:rsidRPr="009B3FA9">
        <w:rPr>
          <w:lang w:val="en-GB"/>
        </w:rPr>
        <w:t>clients/lib/SimpleConnect/SimpleConnect.h</w:t>
      </w:r>
      <w:bookmarkEnd w:id="89"/>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977BB4" w:rsidRPr="00014198" w14:paraId="73B28E2D" w14:textId="77777777" w:rsidTr="00977BB4">
        <w:tc>
          <w:tcPr>
            <w:tcW w:w="9628" w:type="dxa"/>
          </w:tcPr>
          <w:p w14:paraId="7DD9D954"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AF00DB"/>
                <w:sz w:val="21"/>
                <w:szCs w:val="21"/>
                <w:lang w:val="en-GB" w:eastAsia="de-CH"/>
              </w:rPr>
              <w:t>#ifndef</w:t>
            </w:r>
            <w:r w:rsidRPr="00977BB4">
              <w:rPr>
                <w:rFonts w:ascii="Consolas" w:eastAsia="Times New Roman" w:hAnsi="Consolas" w:cs="Times New Roman"/>
                <w:color w:val="0000FF"/>
                <w:sz w:val="21"/>
                <w:szCs w:val="21"/>
                <w:lang w:val="en-GB" w:eastAsia="de-CH"/>
              </w:rPr>
              <w:t xml:space="preserve"> SIMPLE_CONNECT_H</w:t>
            </w:r>
          </w:p>
          <w:p w14:paraId="2973674D"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AF00DB"/>
                <w:sz w:val="21"/>
                <w:szCs w:val="21"/>
                <w:lang w:val="en-GB" w:eastAsia="de-CH"/>
              </w:rPr>
              <w:t>#define</w:t>
            </w:r>
            <w:r w:rsidRPr="00977BB4">
              <w:rPr>
                <w:rFonts w:ascii="Consolas" w:eastAsia="Times New Roman" w:hAnsi="Consolas" w:cs="Times New Roman"/>
                <w:color w:val="0000FF"/>
                <w:sz w:val="21"/>
                <w:szCs w:val="21"/>
                <w:lang w:val="en-GB" w:eastAsia="de-CH"/>
              </w:rPr>
              <w:t xml:space="preserve"> SIMPLE_CONNECT_H</w:t>
            </w:r>
          </w:p>
          <w:p w14:paraId="4B4EAB25"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p>
          <w:p w14:paraId="240890CC"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AF00DB"/>
                <w:sz w:val="21"/>
                <w:szCs w:val="21"/>
                <w:lang w:val="en-GB" w:eastAsia="de-CH"/>
              </w:rPr>
              <w:t>#include</w:t>
            </w:r>
            <w:r w:rsidRPr="00977BB4">
              <w:rPr>
                <w:rFonts w:ascii="Consolas" w:eastAsia="Times New Roman" w:hAnsi="Consolas" w:cs="Times New Roman"/>
                <w:color w:val="0000FF"/>
                <w:sz w:val="21"/>
                <w:szCs w:val="21"/>
                <w:lang w:val="en-GB" w:eastAsia="de-CH"/>
              </w:rPr>
              <w:t xml:space="preserve"> </w:t>
            </w:r>
            <w:r w:rsidRPr="00977BB4">
              <w:rPr>
                <w:rFonts w:ascii="Consolas" w:eastAsia="Times New Roman" w:hAnsi="Consolas" w:cs="Times New Roman"/>
                <w:color w:val="A31515"/>
                <w:sz w:val="21"/>
                <w:szCs w:val="21"/>
                <w:lang w:val="en-GB" w:eastAsia="de-CH"/>
              </w:rPr>
              <w:t>&lt;ESP8266WiFi.h&gt;</w:t>
            </w:r>
          </w:p>
          <w:p w14:paraId="77A79A3A"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AF00DB"/>
                <w:sz w:val="21"/>
                <w:szCs w:val="21"/>
                <w:lang w:val="en-GB" w:eastAsia="de-CH"/>
              </w:rPr>
              <w:t>#include</w:t>
            </w:r>
            <w:r w:rsidRPr="00977BB4">
              <w:rPr>
                <w:rFonts w:ascii="Consolas" w:eastAsia="Times New Roman" w:hAnsi="Consolas" w:cs="Times New Roman"/>
                <w:color w:val="0000FF"/>
                <w:sz w:val="21"/>
                <w:szCs w:val="21"/>
                <w:lang w:val="en-GB" w:eastAsia="de-CH"/>
              </w:rPr>
              <w:t xml:space="preserve"> </w:t>
            </w:r>
            <w:r w:rsidRPr="00977BB4">
              <w:rPr>
                <w:rFonts w:ascii="Consolas" w:eastAsia="Times New Roman" w:hAnsi="Consolas" w:cs="Times New Roman"/>
                <w:color w:val="A31515"/>
                <w:sz w:val="21"/>
                <w:szCs w:val="21"/>
                <w:lang w:val="en-GB" w:eastAsia="de-CH"/>
              </w:rPr>
              <w:t>&lt;time.h&gt;</w:t>
            </w:r>
          </w:p>
          <w:p w14:paraId="73D4A525"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AF00DB"/>
                <w:sz w:val="21"/>
                <w:szCs w:val="21"/>
                <w:lang w:val="en-GB" w:eastAsia="de-CH"/>
              </w:rPr>
              <w:t>#include</w:t>
            </w:r>
            <w:r w:rsidRPr="00977BB4">
              <w:rPr>
                <w:rFonts w:ascii="Consolas" w:eastAsia="Times New Roman" w:hAnsi="Consolas" w:cs="Times New Roman"/>
                <w:color w:val="0000FF"/>
                <w:sz w:val="21"/>
                <w:szCs w:val="21"/>
                <w:lang w:val="en-GB" w:eastAsia="de-CH"/>
              </w:rPr>
              <w:t xml:space="preserve"> </w:t>
            </w:r>
            <w:r w:rsidRPr="00977BB4">
              <w:rPr>
                <w:rFonts w:ascii="Consolas" w:eastAsia="Times New Roman" w:hAnsi="Consolas" w:cs="Times New Roman"/>
                <w:color w:val="A31515"/>
                <w:sz w:val="21"/>
                <w:szCs w:val="21"/>
                <w:lang w:val="en-GB" w:eastAsia="de-CH"/>
              </w:rPr>
              <w:t>&lt;Arduino.h&gt;</w:t>
            </w:r>
          </w:p>
          <w:p w14:paraId="3FD062DE"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AF00DB"/>
                <w:sz w:val="21"/>
                <w:szCs w:val="21"/>
                <w:lang w:val="en-GB" w:eastAsia="de-CH"/>
              </w:rPr>
              <w:t>#include</w:t>
            </w:r>
            <w:r w:rsidRPr="00977BB4">
              <w:rPr>
                <w:rFonts w:ascii="Consolas" w:eastAsia="Times New Roman" w:hAnsi="Consolas" w:cs="Times New Roman"/>
                <w:color w:val="0000FF"/>
                <w:sz w:val="21"/>
                <w:szCs w:val="21"/>
                <w:lang w:val="en-GB" w:eastAsia="de-CH"/>
              </w:rPr>
              <w:t xml:space="preserve"> </w:t>
            </w:r>
            <w:r w:rsidRPr="00977BB4">
              <w:rPr>
                <w:rFonts w:ascii="Consolas" w:eastAsia="Times New Roman" w:hAnsi="Consolas" w:cs="Times New Roman"/>
                <w:color w:val="A31515"/>
                <w:sz w:val="21"/>
                <w:szCs w:val="21"/>
                <w:lang w:val="en-GB" w:eastAsia="de-CH"/>
              </w:rPr>
              <w:t>&lt;SimpleDebug.h&gt;</w:t>
            </w:r>
          </w:p>
          <w:p w14:paraId="386DC42D"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p>
          <w:p w14:paraId="660BD0E8"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008000"/>
                <w:sz w:val="21"/>
                <w:szCs w:val="21"/>
                <w:lang w:val="en-GB" w:eastAsia="de-CH"/>
              </w:rPr>
              <w:t>// WiFi and MQTT client instances</w:t>
            </w:r>
          </w:p>
          <w:p w14:paraId="6E5A36F6"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0000FF"/>
                <w:sz w:val="21"/>
                <w:szCs w:val="21"/>
                <w:lang w:val="en-GB" w:eastAsia="de-CH"/>
              </w:rPr>
              <w:t>extern</w:t>
            </w:r>
            <w:r w:rsidRPr="00977BB4">
              <w:rPr>
                <w:rFonts w:ascii="Consolas" w:eastAsia="Times New Roman" w:hAnsi="Consolas" w:cs="Times New Roman"/>
                <w:color w:val="3B3B3B"/>
                <w:sz w:val="21"/>
                <w:szCs w:val="21"/>
                <w:lang w:val="en-GB" w:eastAsia="de-CH"/>
              </w:rPr>
              <w:t xml:space="preserve"> WiFiClient espClient;</w:t>
            </w:r>
          </w:p>
          <w:p w14:paraId="15FB5DAD"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p>
          <w:p w14:paraId="6745754F"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008000"/>
                <w:sz w:val="21"/>
                <w:szCs w:val="21"/>
                <w:lang w:val="en-GB" w:eastAsia="de-CH"/>
              </w:rPr>
              <w:t>// Function declarations</w:t>
            </w:r>
          </w:p>
          <w:p w14:paraId="6EB25221"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0000FF"/>
                <w:sz w:val="21"/>
                <w:szCs w:val="21"/>
                <w:lang w:val="en-GB" w:eastAsia="de-CH"/>
              </w:rPr>
              <w:t>void</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795E26"/>
                <w:sz w:val="21"/>
                <w:szCs w:val="21"/>
                <w:lang w:val="en-GB" w:eastAsia="de-CH"/>
              </w:rPr>
              <w:t>setupTime</w:t>
            </w:r>
            <w:r w:rsidRPr="00977BB4">
              <w:rPr>
                <w:rFonts w:ascii="Consolas" w:eastAsia="Times New Roman" w:hAnsi="Consolas" w:cs="Times New Roman"/>
                <w:color w:val="3B3B3B"/>
                <w:sz w:val="21"/>
                <w:szCs w:val="21"/>
                <w:lang w:val="en-GB" w:eastAsia="de-CH"/>
              </w:rPr>
              <w:t>();</w:t>
            </w:r>
          </w:p>
          <w:p w14:paraId="4A05B48C"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0000FF"/>
                <w:sz w:val="21"/>
                <w:szCs w:val="21"/>
                <w:lang w:val="en-GB" w:eastAsia="de-CH"/>
              </w:rPr>
              <w:t>void</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795E26"/>
                <w:sz w:val="21"/>
                <w:szCs w:val="21"/>
                <w:lang w:val="en-GB" w:eastAsia="de-CH"/>
              </w:rPr>
              <w:t>setup_wifi</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0000FF"/>
                <w:sz w:val="21"/>
                <w:szCs w:val="21"/>
                <w:lang w:val="en-GB" w:eastAsia="de-CH"/>
              </w:rPr>
              <w:t>const</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00FF"/>
                <w:sz w:val="21"/>
                <w:szCs w:val="21"/>
                <w:lang w:val="en-GB" w:eastAsia="de-CH"/>
              </w:rPr>
              <w:t>char*</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1080"/>
                <w:sz w:val="21"/>
                <w:szCs w:val="21"/>
                <w:lang w:val="en-GB" w:eastAsia="de-CH"/>
              </w:rPr>
              <w:t>ssid</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00FF"/>
                <w:sz w:val="21"/>
                <w:szCs w:val="21"/>
                <w:lang w:val="en-GB" w:eastAsia="de-CH"/>
              </w:rPr>
              <w:t>const</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00FF"/>
                <w:sz w:val="21"/>
                <w:szCs w:val="21"/>
                <w:lang w:val="en-GB" w:eastAsia="de-CH"/>
              </w:rPr>
              <w:t>char*</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1080"/>
                <w:sz w:val="21"/>
                <w:szCs w:val="21"/>
                <w:lang w:val="en-GB" w:eastAsia="de-CH"/>
              </w:rPr>
              <w:t>password</w:t>
            </w:r>
            <w:r w:rsidRPr="00977BB4">
              <w:rPr>
                <w:rFonts w:ascii="Consolas" w:eastAsia="Times New Roman" w:hAnsi="Consolas" w:cs="Times New Roman"/>
                <w:color w:val="3B3B3B"/>
                <w:sz w:val="21"/>
                <w:szCs w:val="21"/>
                <w:lang w:val="en-GB" w:eastAsia="de-CH"/>
              </w:rPr>
              <w:t>);</w:t>
            </w:r>
          </w:p>
          <w:p w14:paraId="57EC42BD"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267F99"/>
                <w:sz w:val="21"/>
                <w:szCs w:val="21"/>
                <w:lang w:val="en-GB" w:eastAsia="de-CH"/>
              </w:rPr>
              <w:t>String</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795E26"/>
                <w:sz w:val="21"/>
                <w:szCs w:val="21"/>
                <w:lang w:val="en-GB" w:eastAsia="de-CH"/>
              </w:rPr>
              <w:t>generateRandomID</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0000FF"/>
                <w:sz w:val="21"/>
                <w:szCs w:val="21"/>
                <w:lang w:val="en-GB" w:eastAsia="de-CH"/>
              </w:rPr>
              <w:t>int</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1080"/>
                <w:sz w:val="21"/>
                <w:szCs w:val="21"/>
                <w:lang w:val="en-GB" w:eastAsia="de-CH"/>
              </w:rPr>
              <w:t>length</w:t>
            </w:r>
            <w:r w:rsidRPr="00977BB4">
              <w:rPr>
                <w:rFonts w:ascii="Consolas" w:eastAsia="Times New Roman" w:hAnsi="Consolas" w:cs="Times New Roman"/>
                <w:color w:val="3B3B3B"/>
                <w:sz w:val="21"/>
                <w:szCs w:val="21"/>
                <w:lang w:val="en-GB" w:eastAsia="de-CH"/>
              </w:rPr>
              <w:t>);</w:t>
            </w:r>
          </w:p>
          <w:p w14:paraId="1DC92B5F"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p>
          <w:p w14:paraId="31F3DEAE" w14:textId="3F6B0FF5" w:rsidR="00977BB4" w:rsidRPr="00977BB4" w:rsidRDefault="00977BB4" w:rsidP="00977BB4">
            <w:pPr>
              <w:shd w:val="clear" w:color="auto" w:fill="FFFFFF"/>
              <w:spacing w:line="285" w:lineRule="atLeast"/>
              <w:rPr>
                <w:rFonts w:ascii="Consolas" w:eastAsia="Times New Roman" w:hAnsi="Consolas" w:cs="Times New Roman"/>
                <w:color w:val="008000"/>
                <w:sz w:val="21"/>
                <w:szCs w:val="21"/>
                <w:lang w:val="en-GB" w:eastAsia="de-CH"/>
              </w:rPr>
            </w:pPr>
            <w:r w:rsidRPr="00977BB4">
              <w:rPr>
                <w:rFonts w:ascii="Consolas" w:eastAsia="Times New Roman" w:hAnsi="Consolas" w:cs="Times New Roman"/>
                <w:color w:val="AF00DB"/>
                <w:sz w:val="21"/>
                <w:szCs w:val="21"/>
                <w:lang w:val="en-GB" w:eastAsia="de-CH"/>
              </w:rPr>
              <w:t>#endif</w:t>
            </w:r>
            <w:r w:rsidRPr="00977BB4">
              <w:rPr>
                <w:rFonts w:ascii="Consolas" w:eastAsia="Times New Roman" w:hAnsi="Consolas" w:cs="Times New Roman"/>
                <w:color w:val="008000"/>
                <w:sz w:val="21"/>
                <w:szCs w:val="21"/>
                <w:lang w:val="en-GB" w:eastAsia="de-CH"/>
              </w:rPr>
              <w:t xml:space="preserve"> // SIMPLE_CONNECT_H</w:t>
            </w:r>
          </w:p>
        </w:tc>
      </w:tr>
    </w:tbl>
    <w:p w14:paraId="4DB7F973" w14:textId="77777777" w:rsidR="00977BB4" w:rsidRPr="00977BB4" w:rsidRDefault="00977BB4" w:rsidP="00977BB4">
      <w:pPr>
        <w:rPr>
          <w:lang w:val="en-GB"/>
        </w:rPr>
      </w:pPr>
    </w:p>
    <w:p w14:paraId="0FC88F56" w14:textId="29B541D9" w:rsidR="00153784" w:rsidRDefault="00153784" w:rsidP="00153784">
      <w:pPr>
        <w:rPr>
          <w:lang w:val="de-CH"/>
        </w:rPr>
      </w:pPr>
      <w:r w:rsidRPr="00153784">
        <w:rPr>
          <w:lang w:val="de-CH"/>
        </w:rPr>
        <w:t>Die Datei SimpleConnect.h ist die Header-Datei für SimpleConnect.cpp und definiert die Schnittstelle für die in SimpleConnect.cpp implementierten Funktionen. Sie enthält die notwendigen Bibliotheken und Vorwärtsdeklarationen der Funktionen setupTime(), setup_wifi() und generateRandomID().</w:t>
      </w:r>
    </w:p>
    <w:p w14:paraId="0069EE85" w14:textId="5EDF9CF7" w:rsidR="00977BB4" w:rsidRPr="00153784" w:rsidRDefault="00977BB4" w:rsidP="00153784">
      <w:pPr>
        <w:rPr>
          <w:lang w:val="de-CH"/>
        </w:rPr>
      </w:pPr>
      <w:r>
        <w:rPr>
          <w:lang w:val="de-CH"/>
        </w:rPr>
        <w:br w:type="page"/>
      </w:r>
    </w:p>
    <w:p w14:paraId="45B50077" w14:textId="149F305E" w:rsidR="009B3FA9" w:rsidRDefault="009B3FA9" w:rsidP="009B3FA9">
      <w:pPr>
        <w:pStyle w:val="berschrift3"/>
        <w:rPr>
          <w:lang w:val="en-GB"/>
        </w:rPr>
      </w:pPr>
      <w:bookmarkStart w:id="90" w:name="_Toc169228366"/>
      <w:r w:rsidRPr="009B3FA9">
        <w:rPr>
          <w:lang w:val="en-GB"/>
        </w:rPr>
        <w:lastRenderedPageBreak/>
        <w:t>clients/lib/SimpleDebug/SimpleDebug.</w:t>
      </w:r>
      <w:r>
        <w:rPr>
          <w:lang w:val="en-GB"/>
        </w:rPr>
        <w:t>h</w:t>
      </w:r>
      <w:bookmarkEnd w:id="9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977BB4" w:rsidRPr="00014198" w14:paraId="4C80D9AC" w14:textId="77777777" w:rsidTr="00977BB4">
        <w:tc>
          <w:tcPr>
            <w:tcW w:w="9628" w:type="dxa"/>
          </w:tcPr>
          <w:p w14:paraId="4D42AA03"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AF00DB"/>
                <w:sz w:val="21"/>
                <w:szCs w:val="21"/>
                <w:lang w:val="en-GB" w:eastAsia="de-CH"/>
              </w:rPr>
              <w:t>#ifndef</w:t>
            </w:r>
            <w:r w:rsidRPr="00977BB4">
              <w:rPr>
                <w:rFonts w:ascii="Consolas" w:eastAsia="Times New Roman" w:hAnsi="Consolas" w:cs="Times New Roman"/>
                <w:color w:val="0000FF"/>
                <w:sz w:val="21"/>
                <w:szCs w:val="21"/>
                <w:lang w:val="en-GB" w:eastAsia="de-CH"/>
              </w:rPr>
              <w:t xml:space="preserve"> SIMPLE_DEBUG_H</w:t>
            </w:r>
          </w:p>
          <w:p w14:paraId="1181232A"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AF00DB"/>
                <w:sz w:val="21"/>
                <w:szCs w:val="21"/>
                <w:lang w:val="en-GB" w:eastAsia="de-CH"/>
              </w:rPr>
              <w:t>#define</w:t>
            </w:r>
            <w:r w:rsidRPr="00977BB4">
              <w:rPr>
                <w:rFonts w:ascii="Consolas" w:eastAsia="Times New Roman" w:hAnsi="Consolas" w:cs="Times New Roman"/>
                <w:color w:val="0000FF"/>
                <w:sz w:val="21"/>
                <w:szCs w:val="21"/>
                <w:lang w:val="en-GB" w:eastAsia="de-CH"/>
              </w:rPr>
              <w:t xml:space="preserve"> SIMPLE_DEBUG_H</w:t>
            </w:r>
          </w:p>
          <w:p w14:paraId="222EAF38"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p>
          <w:p w14:paraId="7404AA38"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AF00DB"/>
                <w:sz w:val="21"/>
                <w:szCs w:val="21"/>
                <w:lang w:val="en-GB" w:eastAsia="de-CH"/>
              </w:rPr>
              <w:t>#include</w:t>
            </w:r>
            <w:r w:rsidRPr="00977BB4">
              <w:rPr>
                <w:rFonts w:ascii="Consolas" w:eastAsia="Times New Roman" w:hAnsi="Consolas" w:cs="Times New Roman"/>
                <w:color w:val="0000FF"/>
                <w:sz w:val="21"/>
                <w:szCs w:val="21"/>
                <w:lang w:val="en-GB" w:eastAsia="de-CH"/>
              </w:rPr>
              <w:t xml:space="preserve"> </w:t>
            </w:r>
            <w:r w:rsidRPr="00977BB4">
              <w:rPr>
                <w:rFonts w:ascii="Consolas" w:eastAsia="Times New Roman" w:hAnsi="Consolas" w:cs="Times New Roman"/>
                <w:color w:val="A31515"/>
                <w:sz w:val="21"/>
                <w:szCs w:val="21"/>
                <w:lang w:val="en-GB" w:eastAsia="de-CH"/>
              </w:rPr>
              <w:t>&lt;Arduino.h&gt;</w:t>
            </w:r>
          </w:p>
          <w:p w14:paraId="72030CFE"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p>
          <w:p w14:paraId="7A1666C7"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008000"/>
                <w:sz w:val="21"/>
                <w:szCs w:val="21"/>
                <w:lang w:val="en-GB" w:eastAsia="de-CH"/>
              </w:rPr>
              <w:t>// Allow the debug flag to be defined externally</w:t>
            </w:r>
          </w:p>
          <w:p w14:paraId="4871DFE5"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0000FF"/>
                <w:sz w:val="21"/>
                <w:szCs w:val="21"/>
                <w:lang w:val="en-GB" w:eastAsia="de-CH"/>
              </w:rPr>
              <w:t>extern</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00FF"/>
                <w:sz w:val="21"/>
                <w:szCs w:val="21"/>
                <w:lang w:val="en-GB" w:eastAsia="de-CH"/>
              </w:rPr>
              <w:t>bool</w:t>
            </w:r>
            <w:r w:rsidRPr="00977BB4">
              <w:rPr>
                <w:rFonts w:ascii="Consolas" w:eastAsia="Times New Roman" w:hAnsi="Consolas" w:cs="Times New Roman"/>
                <w:color w:val="3B3B3B"/>
                <w:sz w:val="21"/>
                <w:szCs w:val="21"/>
                <w:lang w:val="en-GB" w:eastAsia="de-CH"/>
              </w:rPr>
              <w:t xml:space="preserve"> DEBUG_ENABLED;</w:t>
            </w:r>
          </w:p>
          <w:p w14:paraId="53A73AEB"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p>
          <w:p w14:paraId="518C2455"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008000"/>
                <w:sz w:val="21"/>
                <w:szCs w:val="21"/>
                <w:lang w:val="en-GB" w:eastAsia="de-CH"/>
              </w:rPr>
              <w:t>// Empty function definitions for base cases</w:t>
            </w:r>
          </w:p>
          <w:p w14:paraId="085ABE5A"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0000FF"/>
                <w:sz w:val="21"/>
                <w:szCs w:val="21"/>
                <w:lang w:val="en-GB" w:eastAsia="de-CH"/>
              </w:rPr>
              <w:t>inline</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00FF"/>
                <w:sz w:val="21"/>
                <w:szCs w:val="21"/>
                <w:lang w:val="en-GB" w:eastAsia="de-CH"/>
              </w:rPr>
              <w:t>void</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795E26"/>
                <w:sz w:val="21"/>
                <w:szCs w:val="21"/>
                <w:lang w:val="en-GB" w:eastAsia="de-CH"/>
              </w:rPr>
              <w:t>print</w:t>
            </w:r>
            <w:r w:rsidRPr="00977BB4">
              <w:rPr>
                <w:rFonts w:ascii="Consolas" w:eastAsia="Times New Roman" w:hAnsi="Consolas" w:cs="Times New Roman"/>
                <w:color w:val="3B3B3B"/>
                <w:sz w:val="21"/>
                <w:szCs w:val="21"/>
                <w:lang w:val="en-GB" w:eastAsia="de-CH"/>
              </w:rPr>
              <w:t>() {</w:t>
            </w:r>
          </w:p>
          <w:p w14:paraId="1C4544A2"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008000"/>
                <w:sz w:val="21"/>
                <w:szCs w:val="21"/>
                <w:lang w:val="en-GB" w:eastAsia="de-CH"/>
              </w:rPr>
              <w:t>  // Base case for recursion</w:t>
            </w:r>
          </w:p>
          <w:p w14:paraId="2866CEB3"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w:t>
            </w:r>
          </w:p>
          <w:p w14:paraId="0B146652"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p>
          <w:p w14:paraId="28A62198"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008000"/>
                <w:sz w:val="21"/>
                <w:szCs w:val="21"/>
                <w:lang w:val="en-GB" w:eastAsia="de-CH"/>
              </w:rPr>
              <w:t>// Empty function definitions to print a newline</w:t>
            </w:r>
          </w:p>
          <w:p w14:paraId="08639AD7"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0000FF"/>
                <w:sz w:val="21"/>
                <w:szCs w:val="21"/>
                <w:lang w:val="en-GB" w:eastAsia="de-CH"/>
              </w:rPr>
              <w:t>inline</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00FF"/>
                <w:sz w:val="21"/>
                <w:szCs w:val="21"/>
                <w:lang w:val="en-GB" w:eastAsia="de-CH"/>
              </w:rPr>
              <w:t>void</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795E26"/>
                <w:sz w:val="21"/>
                <w:szCs w:val="21"/>
                <w:lang w:val="en-GB" w:eastAsia="de-CH"/>
              </w:rPr>
              <w:t>println</w:t>
            </w:r>
            <w:r w:rsidRPr="00977BB4">
              <w:rPr>
                <w:rFonts w:ascii="Consolas" w:eastAsia="Times New Roman" w:hAnsi="Consolas" w:cs="Times New Roman"/>
                <w:color w:val="3B3B3B"/>
                <w:sz w:val="21"/>
                <w:szCs w:val="21"/>
                <w:lang w:val="en-GB" w:eastAsia="de-CH"/>
              </w:rPr>
              <w:t>() {</w:t>
            </w:r>
          </w:p>
          <w:p w14:paraId="7037DCAE"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1080"/>
                <w:sz w:val="21"/>
                <w:szCs w:val="21"/>
                <w:lang w:val="en-GB" w:eastAsia="de-CH"/>
              </w:rPr>
              <w:t>Serial</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795E26"/>
                <w:sz w:val="21"/>
                <w:szCs w:val="21"/>
                <w:lang w:val="en-GB" w:eastAsia="de-CH"/>
              </w:rPr>
              <w:t>println</w:t>
            </w:r>
            <w:r w:rsidRPr="00977BB4">
              <w:rPr>
                <w:rFonts w:ascii="Consolas" w:eastAsia="Times New Roman" w:hAnsi="Consolas" w:cs="Times New Roman"/>
                <w:color w:val="3B3B3B"/>
                <w:sz w:val="21"/>
                <w:szCs w:val="21"/>
                <w:lang w:val="en-GB" w:eastAsia="de-CH"/>
              </w:rPr>
              <w:t>();</w:t>
            </w:r>
          </w:p>
          <w:p w14:paraId="2A19F05B"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w:t>
            </w:r>
          </w:p>
          <w:p w14:paraId="40269153"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p>
          <w:p w14:paraId="22A1F4D2"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008000"/>
                <w:sz w:val="21"/>
                <w:szCs w:val="21"/>
                <w:lang w:val="en-GB" w:eastAsia="de-CH"/>
              </w:rPr>
              <w:t>// Recursive function to print multiple arguments</w:t>
            </w:r>
          </w:p>
          <w:p w14:paraId="3A39E3B2"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0000FF"/>
                <w:sz w:val="21"/>
                <w:szCs w:val="21"/>
                <w:lang w:val="en-GB" w:eastAsia="de-CH"/>
              </w:rPr>
              <w:t>template</w:t>
            </w:r>
            <w:r w:rsidRPr="00977BB4">
              <w:rPr>
                <w:rFonts w:ascii="Consolas" w:eastAsia="Times New Roman" w:hAnsi="Consolas" w:cs="Times New Roman"/>
                <w:color w:val="3B3B3B"/>
                <w:sz w:val="21"/>
                <w:szCs w:val="21"/>
                <w:lang w:val="en-GB" w:eastAsia="de-CH"/>
              </w:rPr>
              <w:t>&lt;</w:t>
            </w:r>
            <w:r w:rsidRPr="00977BB4">
              <w:rPr>
                <w:rFonts w:ascii="Consolas" w:eastAsia="Times New Roman" w:hAnsi="Consolas" w:cs="Times New Roman"/>
                <w:color w:val="0000FF"/>
                <w:sz w:val="21"/>
                <w:szCs w:val="21"/>
                <w:lang w:val="en-GB" w:eastAsia="de-CH"/>
              </w:rPr>
              <w:t>typename</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267F99"/>
                <w:sz w:val="21"/>
                <w:szCs w:val="21"/>
                <w:lang w:val="en-GB" w:eastAsia="de-CH"/>
              </w:rPr>
              <w:t>T</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00FF"/>
                <w:sz w:val="21"/>
                <w:szCs w:val="21"/>
                <w:lang w:val="en-GB" w:eastAsia="de-CH"/>
              </w:rPr>
              <w:t>typename</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267F99"/>
                <w:sz w:val="21"/>
                <w:szCs w:val="21"/>
                <w:lang w:val="en-GB" w:eastAsia="de-CH"/>
              </w:rPr>
              <w:t>Args</w:t>
            </w:r>
            <w:r w:rsidRPr="00977BB4">
              <w:rPr>
                <w:rFonts w:ascii="Consolas" w:eastAsia="Times New Roman" w:hAnsi="Consolas" w:cs="Times New Roman"/>
                <w:color w:val="3B3B3B"/>
                <w:sz w:val="21"/>
                <w:szCs w:val="21"/>
                <w:lang w:val="en-GB" w:eastAsia="de-CH"/>
              </w:rPr>
              <w:t>&gt;</w:t>
            </w:r>
          </w:p>
          <w:p w14:paraId="59E10179"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0000FF"/>
                <w:sz w:val="21"/>
                <w:szCs w:val="21"/>
                <w:lang w:val="en-GB" w:eastAsia="de-CH"/>
              </w:rPr>
              <w:t>void</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795E26"/>
                <w:sz w:val="21"/>
                <w:szCs w:val="21"/>
                <w:lang w:val="en-GB" w:eastAsia="de-CH"/>
              </w:rPr>
              <w:t>print</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267F99"/>
                <w:sz w:val="21"/>
                <w:szCs w:val="21"/>
                <w:lang w:val="en-GB" w:eastAsia="de-CH"/>
              </w:rPr>
              <w:t>T</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1080"/>
                <w:sz w:val="21"/>
                <w:szCs w:val="21"/>
                <w:lang w:val="en-GB" w:eastAsia="de-CH"/>
              </w:rPr>
              <w:t>first</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267F99"/>
                <w:sz w:val="21"/>
                <w:szCs w:val="21"/>
                <w:lang w:val="en-GB" w:eastAsia="de-CH"/>
              </w:rPr>
              <w:t>Args</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1080"/>
                <w:sz w:val="21"/>
                <w:szCs w:val="21"/>
                <w:lang w:val="en-GB" w:eastAsia="de-CH"/>
              </w:rPr>
              <w:t>args</w:t>
            </w:r>
            <w:r w:rsidRPr="00977BB4">
              <w:rPr>
                <w:rFonts w:ascii="Consolas" w:eastAsia="Times New Roman" w:hAnsi="Consolas" w:cs="Times New Roman"/>
                <w:color w:val="3B3B3B"/>
                <w:sz w:val="21"/>
                <w:szCs w:val="21"/>
                <w:lang w:val="en-GB" w:eastAsia="de-CH"/>
              </w:rPr>
              <w:t>) {</w:t>
            </w:r>
          </w:p>
          <w:p w14:paraId="280268AF"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1080"/>
                <w:sz w:val="21"/>
                <w:szCs w:val="21"/>
                <w:lang w:val="en-GB" w:eastAsia="de-CH"/>
              </w:rPr>
              <w:t>Serial</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795E26"/>
                <w:sz w:val="21"/>
                <w:szCs w:val="21"/>
                <w:lang w:val="en-GB" w:eastAsia="de-CH"/>
              </w:rPr>
              <w:t>print</w:t>
            </w:r>
            <w:r w:rsidRPr="00977BB4">
              <w:rPr>
                <w:rFonts w:ascii="Consolas" w:eastAsia="Times New Roman" w:hAnsi="Consolas" w:cs="Times New Roman"/>
                <w:color w:val="3B3B3B"/>
                <w:sz w:val="21"/>
                <w:szCs w:val="21"/>
                <w:lang w:val="en-GB" w:eastAsia="de-CH"/>
              </w:rPr>
              <w:t>(first);</w:t>
            </w:r>
          </w:p>
          <w:p w14:paraId="7F76C05C"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1080"/>
                <w:sz w:val="21"/>
                <w:szCs w:val="21"/>
                <w:lang w:val="en-GB" w:eastAsia="de-CH"/>
              </w:rPr>
              <w:t>Serial</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795E26"/>
                <w:sz w:val="21"/>
                <w:szCs w:val="21"/>
                <w:lang w:val="en-GB" w:eastAsia="de-CH"/>
              </w:rPr>
              <w:t>print</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A31515"/>
                <w:sz w:val="21"/>
                <w:szCs w:val="21"/>
                <w:lang w:val="en-GB" w:eastAsia="de-CH"/>
              </w:rPr>
              <w:t>' '</w:t>
            </w:r>
            <w:r w:rsidRPr="00977BB4">
              <w:rPr>
                <w:rFonts w:ascii="Consolas" w:eastAsia="Times New Roman" w:hAnsi="Consolas" w:cs="Times New Roman"/>
                <w:color w:val="3B3B3B"/>
                <w:sz w:val="21"/>
                <w:szCs w:val="21"/>
                <w:lang w:val="en-GB" w:eastAsia="de-CH"/>
              </w:rPr>
              <w:t>);</w:t>
            </w:r>
          </w:p>
          <w:p w14:paraId="09BE91DF"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795E26"/>
                <w:sz w:val="21"/>
                <w:szCs w:val="21"/>
                <w:lang w:val="en-GB" w:eastAsia="de-CH"/>
              </w:rPr>
              <w:t>print</w:t>
            </w:r>
            <w:r w:rsidRPr="00977BB4">
              <w:rPr>
                <w:rFonts w:ascii="Consolas" w:eastAsia="Times New Roman" w:hAnsi="Consolas" w:cs="Times New Roman"/>
                <w:color w:val="3B3B3B"/>
                <w:sz w:val="21"/>
                <w:szCs w:val="21"/>
                <w:lang w:val="en-GB" w:eastAsia="de-CH"/>
              </w:rPr>
              <w:t>(args...);</w:t>
            </w:r>
          </w:p>
          <w:p w14:paraId="6EEEC2A5"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w:t>
            </w:r>
          </w:p>
          <w:p w14:paraId="58AE1B57"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p>
          <w:p w14:paraId="2A5BCBEC"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008000"/>
                <w:sz w:val="21"/>
                <w:szCs w:val="21"/>
                <w:lang w:val="en-GB" w:eastAsia="de-CH"/>
              </w:rPr>
              <w:t>// Recursive function to print multiple arguments with a newline</w:t>
            </w:r>
          </w:p>
          <w:p w14:paraId="1EAAE51E"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0000FF"/>
                <w:sz w:val="21"/>
                <w:szCs w:val="21"/>
                <w:lang w:val="en-GB" w:eastAsia="de-CH"/>
              </w:rPr>
              <w:t>template</w:t>
            </w:r>
            <w:r w:rsidRPr="00977BB4">
              <w:rPr>
                <w:rFonts w:ascii="Consolas" w:eastAsia="Times New Roman" w:hAnsi="Consolas" w:cs="Times New Roman"/>
                <w:color w:val="3B3B3B"/>
                <w:sz w:val="21"/>
                <w:szCs w:val="21"/>
                <w:lang w:val="en-GB" w:eastAsia="de-CH"/>
              </w:rPr>
              <w:t>&lt;</w:t>
            </w:r>
            <w:r w:rsidRPr="00977BB4">
              <w:rPr>
                <w:rFonts w:ascii="Consolas" w:eastAsia="Times New Roman" w:hAnsi="Consolas" w:cs="Times New Roman"/>
                <w:color w:val="0000FF"/>
                <w:sz w:val="21"/>
                <w:szCs w:val="21"/>
                <w:lang w:val="en-GB" w:eastAsia="de-CH"/>
              </w:rPr>
              <w:t>typename</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267F99"/>
                <w:sz w:val="21"/>
                <w:szCs w:val="21"/>
                <w:lang w:val="en-GB" w:eastAsia="de-CH"/>
              </w:rPr>
              <w:t>T</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00FF"/>
                <w:sz w:val="21"/>
                <w:szCs w:val="21"/>
                <w:lang w:val="en-GB" w:eastAsia="de-CH"/>
              </w:rPr>
              <w:t>typename</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267F99"/>
                <w:sz w:val="21"/>
                <w:szCs w:val="21"/>
                <w:lang w:val="en-GB" w:eastAsia="de-CH"/>
              </w:rPr>
              <w:t>Args</w:t>
            </w:r>
            <w:r w:rsidRPr="00977BB4">
              <w:rPr>
                <w:rFonts w:ascii="Consolas" w:eastAsia="Times New Roman" w:hAnsi="Consolas" w:cs="Times New Roman"/>
                <w:color w:val="3B3B3B"/>
                <w:sz w:val="21"/>
                <w:szCs w:val="21"/>
                <w:lang w:val="en-GB" w:eastAsia="de-CH"/>
              </w:rPr>
              <w:t>&gt;</w:t>
            </w:r>
          </w:p>
          <w:p w14:paraId="1D247536"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0000FF"/>
                <w:sz w:val="21"/>
                <w:szCs w:val="21"/>
                <w:lang w:val="en-GB" w:eastAsia="de-CH"/>
              </w:rPr>
              <w:t>void</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795E26"/>
                <w:sz w:val="21"/>
                <w:szCs w:val="21"/>
                <w:lang w:val="en-GB" w:eastAsia="de-CH"/>
              </w:rPr>
              <w:t>println</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267F99"/>
                <w:sz w:val="21"/>
                <w:szCs w:val="21"/>
                <w:lang w:val="en-GB" w:eastAsia="de-CH"/>
              </w:rPr>
              <w:t>T</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1080"/>
                <w:sz w:val="21"/>
                <w:szCs w:val="21"/>
                <w:lang w:val="en-GB" w:eastAsia="de-CH"/>
              </w:rPr>
              <w:t>first</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267F99"/>
                <w:sz w:val="21"/>
                <w:szCs w:val="21"/>
                <w:lang w:val="en-GB" w:eastAsia="de-CH"/>
              </w:rPr>
              <w:t>Args</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1080"/>
                <w:sz w:val="21"/>
                <w:szCs w:val="21"/>
                <w:lang w:val="en-GB" w:eastAsia="de-CH"/>
              </w:rPr>
              <w:t>args</w:t>
            </w:r>
            <w:r w:rsidRPr="00977BB4">
              <w:rPr>
                <w:rFonts w:ascii="Consolas" w:eastAsia="Times New Roman" w:hAnsi="Consolas" w:cs="Times New Roman"/>
                <w:color w:val="3B3B3B"/>
                <w:sz w:val="21"/>
                <w:szCs w:val="21"/>
                <w:lang w:val="en-GB" w:eastAsia="de-CH"/>
              </w:rPr>
              <w:t>) {</w:t>
            </w:r>
          </w:p>
          <w:p w14:paraId="1AB14CC5"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1080"/>
                <w:sz w:val="21"/>
                <w:szCs w:val="21"/>
                <w:lang w:val="en-GB" w:eastAsia="de-CH"/>
              </w:rPr>
              <w:t>Serial</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795E26"/>
                <w:sz w:val="21"/>
                <w:szCs w:val="21"/>
                <w:lang w:val="en-GB" w:eastAsia="de-CH"/>
              </w:rPr>
              <w:t>print</w:t>
            </w:r>
            <w:r w:rsidRPr="00977BB4">
              <w:rPr>
                <w:rFonts w:ascii="Consolas" w:eastAsia="Times New Roman" w:hAnsi="Consolas" w:cs="Times New Roman"/>
                <w:color w:val="3B3B3B"/>
                <w:sz w:val="21"/>
                <w:szCs w:val="21"/>
                <w:lang w:val="en-GB" w:eastAsia="de-CH"/>
              </w:rPr>
              <w:t>(first);</w:t>
            </w:r>
          </w:p>
          <w:p w14:paraId="1EDAE53B"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1080"/>
                <w:sz w:val="21"/>
                <w:szCs w:val="21"/>
                <w:lang w:val="en-GB" w:eastAsia="de-CH"/>
              </w:rPr>
              <w:t>Serial</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795E26"/>
                <w:sz w:val="21"/>
                <w:szCs w:val="21"/>
                <w:lang w:val="en-GB" w:eastAsia="de-CH"/>
              </w:rPr>
              <w:t>print</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A31515"/>
                <w:sz w:val="21"/>
                <w:szCs w:val="21"/>
                <w:lang w:val="en-GB" w:eastAsia="de-CH"/>
              </w:rPr>
              <w:t>' '</w:t>
            </w:r>
            <w:r w:rsidRPr="00977BB4">
              <w:rPr>
                <w:rFonts w:ascii="Consolas" w:eastAsia="Times New Roman" w:hAnsi="Consolas" w:cs="Times New Roman"/>
                <w:color w:val="3B3B3B"/>
                <w:sz w:val="21"/>
                <w:szCs w:val="21"/>
                <w:lang w:val="en-GB" w:eastAsia="de-CH"/>
              </w:rPr>
              <w:t>);</w:t>
            </w:r>
          </w:p>
          <w:p w14:paraId="4E98BCBC"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795E26"/>
                <w:sz w:val="21"/>
                <w:szCs w:val="21"/>
                <w:lang w:val="en-GB" w:eastAsia="de-CH"/>
              </w:rPr>
              <w:t>print</w:t>
            </w:r>
            <w:r w:rsidRPr="00977BB4">
              <w:rPr>
                <w:rFonts w:ascii="Consolas" w:eastAsia="Times New Roman" w:hAnsi="Consolas" w:cs="Times New Roman"/>
                <w:color w:val="3B3B3B"/>
                <w:sz w:val="21"/>
                <w:szCs w:val="21"/>
                <w:lang w:val="en-GB" w:eastAsia="de-CH"/>
              </w:rPr>
              <w:t>(args...);</w:t>
            </w:r>
          </w:p>
          <w:p w14:paraId="548D49E5"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1080"/>
                <w:sz w:val="21"/>
                <w:szCs w:val="21"/>
                <w:lang w:val="en-GB" w:eastAsia="de-CH"/>
              </w:rPr>
              <w:t>Serial</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795E26"/>
                <w:sz w:val="21"/>
                <w:szCs w:val="21"/>
                <w:lang w:val="en-GB" w:eastAsia="de-CH"/>
              </w:rPr>
              <w:t>println</w:t>
            </w:r>
            <w:r w:rsidRPr="00977BB4">
              <w:rPr>
                <w:rFonts w:ascii="Consolas" w:eastAsia="Times New Roman" w:hAnsi="Consolas" w:cs="Times New Roman"/>
                <w:color w:val="3B3B3B"/>
                <w:sz w:val="21"/>
                <w:szCs w:val="21"/>
                <w:lang w:val="en-GB" w:eastAsia="de-CH"/>
              </w:rPr>
              <w:t>();</w:t>
            </w:r>
          </w:p>
          <w:p w14:paraId="4B58A89D"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w:t>
            </w:r>
          </w:p>
          <w:p w14:paraId="23496162"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p>
          <w:p w14:paraId="5129B7FB"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008000"/>
                <w:sz w:val="21"/>
                <w:szCs w:val="21"/>
                <w:lang w:val="en-GB" w:eastAsia="de-CH"/>
              </w:rPr>
              <w:t>// Debug function that only prints if debugging is enabled</w:t>
            </w:r>
          </w:p>
          <w:p w14:paraId="4883E7AF"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0000FF"/>
                <w:sz w:val="21"/>
                <w:szCs w:val="21"/>
                <w:lang w:val="en-GB" w:eastAsia="de-CH"/>
              </w:rPr>
              <w:t>template</w:t>
            </w:r>
            <w:r w:rsidRPr="00977BB4">
              <w:rPr>
                <w:rFonts w:ascii="Consolas" w:eastAsia="Times New Roman" w:hAnsi="Consolas" w:cs="Times New Roman"/>
                <w:color w:val="3B3B3B"/>
                <w:sz w:val="21"/>
                <w:szCs w:val="21"/>
                <w:lang w:val="en-GB" w:eastAsia="de-CH"/>
              </w:rPr>
              <w:t>&lt;</w:t>
            </w:r>
            <w:r w:rsidRPr="00977BB4">
              <w:rPr>
                <w:rFonts w:ascii="Consolas" w:eastAsia="Times New Roman" w:hAnsi="Consolas" w:cs="Times New Roman"/>
                <w:color w:val="0000FF"/>
                <w:sz w:val="21"/>
                <w:szCs w:val="21"/>
                <w:lang w:val="en-GB" w:eastAsia="de-CH"/>
              </w:rPr>
              <w:t>typename</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267F99"/>
                <w:sz w:val="21"/>
                <w:szCs w:val="21"/>
                <w:lang w:val="en-GB" w:eastAsia="de-CH"/>
              </w:rPr>
              <w:t>Args</w:t>
            </w:r>
            <w:r w:rsidRPr="00977BB4">
              <w:rPr>
                <w:rFonts w:ascii="Consolas" w:eastAsia="Times New Roman" w:hAnsi="Consolas" w:cs="Times New Roman"/>
                <w:color w:val="3B3B3B"/>
                <w:sz w:val="21"/>
                <w:szCs w:val="21"/>
                <w:lang w:val="en-GB" w:eastAsia="de-CH"/>
              </w:rPr>
              <w:t>&gt;</w:t>
            </w:r>
          </w:p>
          <w:p w14:paraId="075BF3B4"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0000FF"/>
                <w:sz w:val="21"/>
                <w:szCs w:val="21"/>
                <w:lang w:val="en-GB" w:eastAsia="de-CH"/>
              </w:rPr>
              <w:t>void</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795E26"/>
                <w:sz w:val="21"/>
                <w:szCs w:val="21"/>
                <w:lang w:val="en-GB" w:eastAsia="de-CH"/>
              </w:rPr>
              <w:t>debug</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267F99"/>
                <w:sz w:val="21"/>
                <w:szCs w:val="21"/>
                <w:lang w:val="en-GB" w:eastAsia="de-CH"/>
              </w:rPr>
              <w:t>Args</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1080"/>
                <w:sz w:val="21"/>
                <w:szCs w:val="21"/>
                <w:lang w:val="en-GB" w:eastAsia="de-CH"/>
              </w:rPr>
              <w:t>args</w:t>
            </w:r>
            <w:r w:rsidRPr="00977BB4">
              <w:rPr>
                <w:rFonts w:ascii="Consolas" w:eastAsia="Times New Roman" w:hAnsi="Consolas" w:cs="Times New Roman"/>
                <w:color w:val="3B3B3B"/>
                <w:sz w:val="21"/>
                <w:szCs w:val="21"/>
                <w:lang w:val="en-GB" w:eastAsia="de-CH"/>
              </w:rPr>
              <w:t>) {</w:t>
            </w:r>
          </w:p>
          <w:p w14:paraId="6DA0ECAC"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AF00DB"/>
                <w:sz w:val="21"/>
                <w:szCs w:val="21"/>
                <w:lang w:val="en-GB" w:eastAsia="de-CH"/>
              </w:rPr>
              <w:t>if</w:t>
            </w:r>
            <w:r w:rsidRPr="00977BB4">
              <w:rPr>
                <w:rFonts w:ascii="Consolas" w:eastAsia="Times New Roman" w:hAnsi="Consolas" w:cs="Times New Roman"/>
                <w:color w:val="3B3B3B"/>
                <w:sz w:val="21"/>
                <w:szCs w:val="21"/>
                <w:lang w:val="en-GB" w:eastAsia="de-CH"/>
              </w:rPr>
              <w:t xml:space="preserve"> (DEBUG_ENABLED) {</w:t>
            </w:r>
          </w:p>
          <w:p w14:paraId="51A469BC"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795E26"/>
                <w:sz w:val="21"/>
                <w:szCs w:val="21"/>
                <w:lang w:val="en-GB" w:eastAsia="de-CH"/>
              </w:rPr>
              <w:t>println</w:t>
            </w:r>
            <w:r w:rsidRPr="00977BB4">
              <w:rPr>
                <w:rFonts w:ascii="Consolas" w:eastAsia="Times New Roman" w:hAnsi="Consolas" w:cs="Times New Roman"/>
                <w:color w:val="3B3B3B"/>
                <w:sz w:val="21"/>
                <w:szCs w:val="21"/>
                <w:lang w:val="en-GB" w:eastAsia="de-CH"/>
              </w:rPr>
              <w:t>(args...);</w:t>
            </w:r>
          </w:p>
          <w:p w14:paraId="2B7936D4"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w:t>
            </w:r>
          </w:p>
          <w:p w14:paraId="64391B36"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w:t>
            </w:r>
          </w:p>
          <w:p w14:paraId="7DD5C94B"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p>
          <w:p w14:paraId="0D984AEB"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008000"/>
                <w:sz w:val="21"/>
                <w:szCs w:val="21"/>
                <w:lang w:val="en-GB" w:eastAsia="de-CH"/>
              </w:rPr>
              <w:t>// Info function that always prints</w:t>
            </w:r>
          </w:p>
          <w:p w14:paraId="267ED8D6"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0000FF"/>
                <w:sz w:val="21"/>
                <w:szCs w:val="21"/>
                <w:lang w:val="en-GB" w:eastAsia="de-CH"/>
              </w:rPr>
              <w:t>template</w:t>
            </w:r>
            <w:r w:rsidRPr="00977BB4">
              <w:rPr>
                <w:rFonts w:ascii="Consolas" w:eastAsia="Times New Roman" w:hAnsi="Consolas" w:cs="Times New Roman"/>
                <w:color w:val="3B3B3B"/>
                <w:sz w:val="21"/>
                <w:szCs w:val="21"/>
                <w:lang w:val="en-GB" w:eastAsia="de-CH"/>
              </w:rPr>
              <w:t>&lt;</w:t>
            </w:r>
            <w:r w:rsidRPr="00977BB4">
              <w:rPr>
                <w:rFonts w:ascii="Consolas" w:eastAsia="Times New Roman" w:hAnsi="Consolas" w:cs="Times New Roman"/>
                <w:color w:val="0000FF"/>
                <w:sz w:val="21"/>
                <w:szCs w:val="21"/>
                <w:lang w:val="en-GB" w:eastAsia="de-CH"/>
              </w:rPr>
              <w:t>typename</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267F99"/>
                <w:sz w:val="21"/>
                <w:szCs w:val="21"/>
                <w:lang w:val="en-GB" w:eastAsia="de-CH"/>
              </w:rPr>
              <w:t>Args</w:t>
            </w:r>
            <w:r w:rsidRPr="00977BB4">
              <w:rPr>
                <w:rFonts w:ascii="Consolas" w:eastAsia="Times New Roman" w:hAnsi="Consolas" w:cs="Times New Roman"/>
                <w:color w:val="3B3B3B"/>
                <w:sz w:val="21"/>
                <w:szCs w:val="21"/>
                <w:lang w:val="en-GB" w:eastAsia="de-CH"/>
              </w:rPr>
              <w:t>&gt;</w:t>
            </w:r>
          </w:p>
          <w:p w14:paraId="6B515DCF"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0000FF"/>
                <w:sz w:val="21"/>
                <w:szCs w:val="21"/>
                <w:lang w:val="en-GB" w:eastAsia="de-CH"/>
              </w:rPr>
              <w:t>void</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795E26"/>
                <w:sz w:val="21"/>
                <w:szCs w:val="21"/>
                <w:lang w:val="en-GB" w:eastAsia="de-CH"/>
              </w:rPr>
              <w:t>info</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267F99"/>
                <w:sz w:val="21"/>
                <w:szCs w:val="21"/>
                <w:lang w:val="en-GB" w:eastAsia="de-CH"/>
              </w:rPr>
              <w:t>Args</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1080"/>
                <w:sz w:val="21"/>
                <w:szCs w:val="21"/>
                <w:lang w:val="en-GB" w:eastAsia="de-CH"/>
              </w:rPr>
              <w:t>args</w:t>
            </w:r>
            <w:r w:rsidRPr="00977BB4">
              <w:rPr>
                <w:rFonts w:ascii="Consolas" w:eastAsia="Times New Roman" w:hAnsi="Consolas" w:cs="Times New Roman"/>
                <w:color w:val="3B3B3B"/>
                <w:sz w:val="21"/>
                <w:szCs w:val="21"/>
                <w:lang w:val="en-GB" w:eastAsia="de-CH"/>
              </w:rPr>
              <w:t>) {</w:t>
            </w:r>
          </w:p>
          <w:p w14:paraId="2B88C6C3"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795E26"/>
                <w:sz w:val="21"/>
                <w:szCs w:val="21"/>
                <w:lang w:val="en-GB" w:eastAsia="de-CH"/>
              </w:rPr>
              <w:t>println</w:t>
            </w:r>
            <w:r w:rsidRPr="00977BB4">
              <w:rPr>
                <w:rFonts w:ascii="Consolas" w:eastAsia="Times New Roman" w:hAnsi="Consolas" w:cs="Times New Roman"/>
                <w:color w:val="3B3B3B"/>
                <w:sz w:val="21"/>
                <w:szCs w:val="21"/>
                <w:lang w:val="en-GB" w:eastAsia="de-CH"/>
              </w:rPr>
              <w:t>(args...);</w:t>
            </w:r>
          </w:p>
          <w:p w14:paraId="393DE45B"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lastRenderedPageBreak/>
              <w:t>}</w:t>
            </w:r>
          </w:p>
          <w:p w14:paraId="166E55C5"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p>
          <w:p w14:paraId="28C29953" w14:textId="1C712179" w:rsidR="00977BB4" w:rsidRPr="009917A5" w:rsidRDefault="00977BB4" w:rsidP="009917A5">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AF00DB"/>
                <w:sz w:val="21"/>
                <w:szCs w:val="21"/>
                <w:lang w:val="en-GB" w:eastAsia="de-CH"/>
              </w:rPr>
              <w:t>#endif</w:t>
            </w:r>
            <w:r w:rsidRPr="00977BB4">
              <w:rPr>
                <w:rFonts w:ascii="Consolas" w:eastAsia="Times New Roman" w:hAnsi="Consolas" w:cs="Times New Roman"/>
                <w:color w:val="008000"/>
                <w:sz w:val="21"/>
                <w:szCs w:val="21"/>
                <w:lang w:val="en-GB" w:eastAsia="de-CH"/>
              </w:rPr>
              <w:t xml:space="preserve"> // SIMPLE_DEBUG_H</w:t>
            </w:r>
          </w:p>
        </w:tc>
      </w:tr>
    </w:tbl>
    <w:p w14:paraId="5CB141DA" w14:textId="77777777" w:rsidR="00977BB4" w:rsidRPr="00977BB4" w:rsidRDefault="00977BB4" w:rsidP="00977BB4">
      <w:pPr>
        <w:rPr>
          <w:lang w:val="en-GB"/>
        </w:rPr>
      </w:pPr>
    </w:p>
    <w:p w14:paraId="31DCF110" w14:textId="79D124D8" w:rsidR="00153784" w:rsidRPr="00153784" w:rsidRDefault="00153784" w:rsidP="00153784">
      <w:pPr>
        <w:rPr>
          <w:lang w:val="de-CH"/>
        </w:rPr>
      </w:pPr>
      <w:r w:rsidRPr="00153784">
        <w:rPr>
          <w:lang w:val="de-CH"/>
        </w:rPr>
        <w:t>Die Datei SimpleDebug.h bietet Funktionen für das Debugging und die Informationsausgabe. Sie definiert mehrere Funktionen wie debug() und info(), die zur Ausgabe von Debugging-Informationen auf der seriellen Konsole verwendet werden können. Die Funktion debug() gibt Informationen nur dann aus, wenn das Debugging aktiviert ist, während info() immer Informationen ausgibt. Diese Funktionen sind nützlich, um den Status und die Ausführung des Programms während der Entwicklung und Fehlersuche zu überwachen.</w:t>
      </w:r>
    </w:p>
    <w:p w14:paraId="5B294051" w14:textId="3DE8A4BC" w:rsidR="009B3FA9" w:rsidRDefault="009B3FA9" w:rsidP="009B3FA9">
      <w:pPr>
        <w:pStyle w:val="berschrift3"/>
      </w:pPr>
      <w:bookmarkStart w:id="91" w:name="_Toc169228367"/>
      <w:r>
        <w:t>clients/lib/SimpleSleep/SimpleSleep.cpp</w:t>
      </w:r>
      <w:bookmarkEnd w:id="91"/>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977BB4" w14:paraId="58582F43" w14:textId="77777777" w:rsidTr="009917A5">
        <w:tc>
          <w:tcPr>
            <w:tcW w:w="9628" w:type="dxa"/>
          </w:tcPr>
          <w:p w14:paraId="1057423B"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AF00DB"/>
                <w:sz w:val="21"/>
                <w:szCs w:val="21"/>
                <w:lang w:val="en-GB" w:eastAsia="de-CH"/>
              </w:rPr>
              <w:t>#include</w:t>
            </w:r>
            <w:r w:rsidRPr="00977BB4">
              <w:rPr>
                <w:rFonts w:ascii="Consolas" w:eastAsia="Times New Roman" w:hAnsi="Consolas" w:cs="Times New Roman"/>
                <w:color w:val="0000FF"/>
                <w:sz w:val="21"/>
                <w:szCs w:val="21"/>
                <w:lang w:val="en-GB" w:eastAsia="de-CH"/>
              </w:rPr>
              <w:t xml:space="preserve"> </w:t>
            </w:r>
            <w:r w:rsidRPr="00977BB4">
              <w:rPr>
                <w:rFonts w:ascii="Consolas" w:eastAsia="Times New Roman" w:hAnsi="Consolas" w:cs="Times New Roman"/>
                <w:color w:val="A31515"/>
                <w:sz w:val="21"/>
                <w:szCs w:val="21"/>
                <w:lang w:val="en-GB" w:eastAsia="de-CH"/>
              </w:rPr>
              <w:t>"SimpleSleep.h"</w:t>
            </w:r>
          </w:p>
          <w:p w14:paraId="7E949A56"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p>
          <w:p w14:paraId="25F1CB55"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008000"/>
                <w:sz w:val="21"/>
                <w:szCs w:val="21"/>
                <w:lang w:val="en-GB" w:eastAsia="de-CH"/>
              </w:rPr>
              <w:t>// Sleep until next check</w:t>
            </w:r>
          </w:p>
          <w:p w14:paraId="4812398B"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0000FF"/>
                <w:sz w:val="21"/>
                <w:szCs w:val="21"/>
                <w:lang w:val="en-GB" w:eastAsia="de-CH"/>
              </w:rPr>
              <w:t>void</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795E26"/>
                <w:sz w:val="21"/>
                <w:szCs w:val="21"/>
                <w:lang w:val="en-GB" w:eastAsia="de-CH"/>
              </w:rPr>
              <w:t>sleepUntil</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0000FF"/>
                <w:sz w:val="21"/>
                <w:szCs w:val="21"/>
                <w:lang w:val="en-GB" w:eastAsia="de-CH"/>
              </w:rPr>
              <w:t>const</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267F99"/>
                <w:sz w:val="21"/>
                <w:szCs w:val="21"/>
                <w:lang w:val="en-GB" w:eastAsia="de-CH"/>
              </w:rPr>
              <w:t>String</w:t>
            </w:r>
            <w:r w:rsidRPr="00977BB4">
              <w:rPr>
                <w:rFonts w:ascii="Consolas" w:eastAsia="Times New Roman" w:hAnsi="Consolas" w:cs="Times New Roman"/>
                <w:color w:val="0000FF"/>
                <w:sz w:val="21"/>
                <w:szCs w:val="21"/>
                <w:lang w:val="en-GB" w:eastAsia="de-CH"/>
              </w:rPr>
              <w:t>&amp;</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1080"/>
                <w:sz w:val="21"/>
                <w:szCs w:val="21"/>
                <w:lang w:val="en-GB" w:eastAsia="de-CH"/>
              </w:rPr>
              <w:t>check_time</w:t>
            </w:r>
            <w:r w:rsidRPr="00977BB4">
              <w:rPr>
                <w:rFonts w:ascii="Consolas" w:eastAsia="Times New Roman" w:hAnsi="Consolas" w:cs="Times New Roman"/>
                <w:color w:val="3B3B3B"/>
                <w:sz w:val="21"/>
                <w:szCs w:val="21"/>
                <w:lang w:val="en-GB" w:eastAsia="de-CH"/>
              </w:rPr>
              <w:t>) {</w:t>
            </w:r>
          </w:p>
          <w:p w14:paraId="7E367623"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008000"/>
                <w:sz w:val="21"/>
                <w:szCs w:val="21"/>
                <w:lang w:val="en-GB" w:eastAsia="de-CH"/>
              </w:rPr>
              <w:t>  // we expect the time to be in the format "HH:MM"</w:t>
            </w:r>
          </w:p>
          <w:p w14:paraId="0A5F2B75"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00FF"/>
                <w:sz w:val="21"/>
                <w:szCs w:val="21"/>
                <w:lang w:val="en-GB" w:eastAsia="de-CH"/>
              </w:rPr>
              <w:t>int</w:t>
            </w:r>
            <w:r w:rsidRPr="00977BB4">
              <w:rPr>
                <w:rFonts w:ascii="Consolas" w:eastAsia="Times New Roman" w:hAnsi="Consolas" w:cs="Times New Roman"/>
                <w:color w:val="3B3B3B"/>
                <w:sz w:val="21"/>
                <w:szCs w:val="21"/>
                <w:lang w:val="en-GB" w:eastAsia="de-CH"/>
              </w:rPr>
              <w:t xml:space="preserve"> targetHour </w:t>
            </w:r>
            <w:r w:rsidRPr="00977BB4">
              <w:rPr>
                <w:rFonts w:ascii="Consolas" w:eastAsia="Times New Roman" w:hAnsi="Consolas" w:cs="Times New Roman"/>
                <w:color w:val="000000"/>
                <w:sz w:val="21"/>
                <w:szCs w:val="21"/>
                <w:lang w:val="en-GB" w:eastAsia="de-CH"/>
              </w:rPr>
              <w:t>=</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1080"/>
                <w:sz w:val="21"/>
                <w:szCs w:val="21"/>
                <w:lang w:val="en-GB" w:eastAsia="de-CH"/>
              </w:rPr>
              <w:t>check_time</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795E26"/>
                <w:sz w:val="21"/>
                <w:szCs w:val="21"/>
                <w:lang w:val="en-GB" w:eastAsia="de-CH"/>
              </w:rPr>
              <w:t>substring</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098658"/>
                <w:sz w:val="21"/>
                <w:szCs w:val="21"/>
                <w:lang w:val="en-GB" w:eastAsia="de-CH"/>
              </w:rPr>
              <w:t>0</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98658"/>
                <w:sz w:val="21"/>
                <w:szCs w:val="21"/>
                <w:lang w:val="en-GB" w:eastAsia="de-CH"/>
              </w:rPr>
              <w:t>2</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795E26"/>
                <w:sz w:val="21"/>
                <w:szCs w:val="21"/>
                <w:lang w:val="en-GB" w:eastAsia="de-CH"/>
              </w:rPr>
              <w:t>toInt</w:t>
            </w:r>
            <w:r w:rsidRPr="00977BB4">
              <w:rPr>
                <w:rFonts w:ascii="Consolas" w:eastAsia="Times New Roman" w:hAnsi="Consolas" w:cs="Times New Roman"/>
                <w:color w:val="3B3B3B"/>
                <w:sz w:val="21"/>
                <w:szCs w:val="21"/>
                <w:lang w:val="en-GB" w:eastAsia="de-CH"/>
              </w:rPr>
              <w:t>();</w:t>
            </w:r>
          </w:p>
          <w:p w14:paraId="0012DC08"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00FF"/>
                <w:sz w:val="21"/>
                <w:szCs w:val="21"/>
                <w:lang w:val="en-GB" w:eastAsia="de-CH"/>
              </w:rPr>
              <w:t>int</w:t>
            </w:r>
            <w:r w:rsidRPr="00977BB4">
              <w:rPr>
                <w:rFonts w:ascii="Consolas" w:eastAsia="Times New Roman" w:hAnsi="Consolas" w:cs="Times New Roman"/>
                <w:color w:val="3B3B3B"/>
                <w:sz w:val="21"/>
                <w:szCs w:val="21"/>
                <w:lang w:val="en-GB" w:eastAsia="de-CH"/>
              </w:rPr>
              <w:t xml:space="preserve"> targetMinute </w:t>
            </w:r>
            <w:r w:rsidRPr="00977BB4">
              <w:rPr>
                <w:rFonts w:ascii="Consolas" w:eastAsia="Times New Roman" w:hAnsi="Consolas" w:cs="Times New Roman"/>
                <w:color w:val="000000"/>
                <w:sz w:val="21"/>
                <w:szCs w:val="21"/>
                <w:lang w:val="en-GB" w:eastAsia="de-CH"/>
              </w:rPr>
              <w:t>=</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1080"/>
                <w:sz w:val="21"/>
                <w:szCs w:val="21"/>
                <w:lang w:val="en-GB" w:eastAsia="de-CH"/>
              </w:rPr>
              <w:t>check_time</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795E26"/>
                <w:sz w:val="21"/>
                <w:szCs w:val="21"/>
                <w:lang w:val="en-GB" w:eastAsia="de-CH"/>
              </w:rPr>
              <w:t>substring</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098658"/>
                <w:sz w:val="21"/>
                <w:szCs w:val="21"/>
                <w:lang w:val="en-GB" w:eastAsia="de-CH"/>
              </w:rPr>
              <w:t>3</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98658"/>
                <w:sz w:val="21"/>
                <w:szCs w:val="21"/>
                <w:lang w:val="en-GB" w:eastAsia="de-CH"/>
              </w:rPr>
              <w:t>5</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795E26"/>
                <w:sz w:val="21"/>
                <w:szCs w:val="21"/>
                <w:lang w:val="en-GB" w:eastAsia="de-CH"/>
              </w:rPr>
              <w:t>toInt</w:t>
            </w:r>
            <w:r w:rsidRPr="00977BB4">
              <w:rPr>
                <w:rFonts w:ascii="Consolas" w:eastAsia="Times New Roman" w:hAnsi="Consolas" w:cs="Times New Roman"/>
                <w:color w:val="3B3B3B"/>
                <w:sz w:val="21"/>
                <w:szCs w:val="21"/>
                <w:lang w:val="en-GB" w:eastAsia="de-CH"/>
              </w:rPr>
              <w:t>();</w:t>
            </w:r>
          </w:p>
          <w:p w14:paraId="6E8FDF0B"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p>
          <w:p w14:paraId="206C956C"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00FF"/>
                <w:sz w:val="21"/>
                <w:szCs w:val="21"/>
                <w:lang w:val="en-GB" w:eastAsia="de-CH"/>
              </w:rPr>
              <w:t>time_t</w:t>
            </w:r>
            <w:r w:rsidRPr="00977BB4">
              <w:rPr>
                <w:rFonts w:ascii="Consolas" w:eastAsia="Times New Roman" w:hAnsi="Consolas" w:cs="Times New Roman"/>
                <w:color w:val="3B3B3B"/>
                <w:sz w:val="21"/>
                <w:szCs w:val="21"/>
                <w:lang w:val="en-GB" w:eastAsia="de-CH"/>
              </w:rPr>
              <w:t xml:space="preserve"> now </w:t>
            </w:r>
            <w:r w:rsidRPr="00977BB4">
              <w:rPr>
                <w:rFonts w:ascii="Consolas" w:eastAsia="Times New Roman" w:hAnsi="Consolas" w:cs="Times New Roman"/>
                <w:color w:val="000000"/>
                <w:sz w:val="21"/>
                <w:szCs w:val="21"/>
                <w:lang w:val="en-GB" w:eastAsia="de-CH"/>
              </w:rPr>
              <w:t>=</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795E26"/>
                <w:sz w:val="21"/>
                <w:szCs w:val="21"/>
                <w:lang w:val="en-GB" w:eastAsia="de-CH"/>
              </w:rPr>
              <w:t>time</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0000FF"/>
                <w:sz w:val="21"/>
                <w:szCs w:val="21"/>
                <w:lang w:val="en-GB" w:eastAsia="de-CH"/>
              </w:rPr>
              <w:t>nullptr</w:t>
            </w:r>
            <w:r w:rsidRPr="00977BB4">
              <w:rPr>
                <w:rFonts w:ascii="Consolas" w:eastAsia="Times New Roman" w:hAnsi="Consolas" w:cs="Times New Roman"/>
                <w:color w:val="3B3B3B"/>
                <w:sz w:val="21"/>
                <w:szCs w:val="21"/>
                <w:lang w:val="en-GB" w:eastAsia="de-CH"/>
              </w:rPr>
              <w:t>);</w:t>
            </w:r>
          </w:p>
          <w:p w14:paraId="00AD0B0F"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00FF"/>
                <w:sz w:val="21"/>
                <w:szCs w:val="21"/>
                <w:lang w:val="en-GB" w:eastAsia="de-CH"/>
              </w:rPr>
              <w:t>struct</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267F99"/>
                <w:sz w:val="21"/>
                <w:szCs w:val="21"/>
                <w:lang w:val="en-GB" w:eastAsia="de-CH"/>
              </w:rPr>
              <w:t>tm</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00FF"/>
                <w:sz w:val="21"/>
                <w:szCs w:val="21"/>
                <w:lang w:val="en-GB" w:eastAsia="de-CH"/>
              </w:rPr>
              <w:t>*</w:t>
            </w:r>
            <w:r w:rsidRPr="00977BB4">
              <w:rPr>
                <w:rFonts w:ascii="Consolas" w:eastAsia="Times New Roman" w:hAnsi="Consolas" w:cs="Times New Roman"/>
                <w:color w:val="001080"/>
                <w:sz w:val="21"/>
                <w:szCs w:val="21"/>
                <w:lang w:val="en-GB" w:eastAsia="de-CH"/>
              </w:rPr>
              <w:t>now_tm</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0000"/>
                <w:sz w:val="21"/>
                <w:szCs w:val="21"/>
                <w:lang w:val="en-GB" w:eastAsia="de-CH"/>
              </w:rPr>
              <w:t>=</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795E26"/>
                <w:sz w:val="21"/>
                <w:szCs w:val="21"/>
                <w:lang w:val="en-GB" w:eastAsia="de-CH"/>
              </w:rPr>
              <w:t>localtime</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000000"/>
                <w:sz w:val="21"/>
                <w:szCs w:val="21"/>
                <w:lang w:val="en-GB" w:eastAsia="de-CH"/>
              </w:rPr>
              <w:t>&amp;</w:t>
            </w:r>
            <w:r w:rsidRPr="00977BB4">
              <w:rPr>
                <w:rFonts w:ascii="Consolas" w:eastAsia="Times New Roman" w:hAnsi="Consolas" w:cs="Times New Roman"/>
                <w:color w:val="3B3B3B"/>
                <w:sz w:val="21"/>
                <w:szCs w:val="21"/>
                <w:lang w:val="en-GB" w:eastAsia="de-CH"/>
              </w:rPr>
              <w:t>now);</w:t>
            </w:r>
          </w:p>
          <w:p w14:paraId="098DE21E"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p>
          <w:p w14:paraId="23285E0F"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008000"/>
                <w:sz w:val="21"/>
                <w:szCs w:val="21"/>
                <w:lang w:val="en-GB" w:eastAsia="de-CH"/>
              </w:rPr>
              <w:t>  // Setup target time: from config</w:t>
            </w:r>
          </w:p>
          <w:p w14:paraId="5EAD3D87"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008000"/>
                <w:sz w:val="21"/>
                <w:szCs w:val="21"/>
                <w:lang w:val="en-GB" w:eastAsia="de-CH"/>
              </w:rPr>
              <w:t>  // add one day</w:t>
            </w:r>
          </w:p>
          <w:p w14:paraId="371E3E98"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00FF"/>
                <w:sz w:val="21"/>
                <w:szCs w:val="21"/>
                <w:lang w:val="en-GB" w:eastAsia="de-CH"/>
              </w:rPr>
              <w:t>struct</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267F99"/>
                <w:sz w:val="21"/>
                <w:szCs w:val="21"/>
                <w:lang w:val="en-GB" w:eastAsia="de-CH"/>
              </w:rPr>
              <w:t>tm</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1080"/>
                <w:sz w:val="21"/>
                <w:szCs w:val="21"/>
                <w:lang w:val="en-GB" w:eastAsia="de-CH"/>
              </w:rPr>
              <w:t>next_tm</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0000"/>
                <w:sz w:val="21"/>
                <w:szCs w:val="21"/>
                <w:lang w:val="en-GB" w:eastAsia="de-CH"/>
              </w:rPr>
              <w:t>=</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0000"/>
                <w:sz w:val="21"/>
                <w:szCs w:val="21"/>
                <w:lang w:val="en-GB" w:eastAsia="de-CH"/>
              </w:rPr>
              <w:t>*</w:t>
            </w:r>
            <w:r w:rsidRPr="00977BB4">
              <w:rPr>
                <w:rFonts w:ascii="Consolas" w:eastAsia="Times New Roman" w:hAnsi="Consolas" w:cs="Times New Roman"/>
                <w:color w:val="3B3B3B"/>
                <w:sz w:val="21"/>
                <w:szCs w:val="21"/>
                <w:lang w:val="en-GB" w:eastAsia="de-CH"/>
              </w:rPr>
              <w:t>now_tm;</w:t>
            </w:r>
          </w:p>
          <w:p w14:paraId="1E542796"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p>
          <w:p w14:paraId="1D7F5B38"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1080"/>
                <w:sz w:val="21"/>
                <w:szCs w:val="21"/>
                <w:lang w:val="en-GB" w:eastAsia="de-CH"/>
              </w:rPr>
              <w:t>next_tm</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001080"/>
                <w:sz w:val="21"/>
                <w:szCs w:val="21"/>
                <w:lang w:val="en-GB" w:eastAsia="de-CH"/>
              </w:rPr>
              <w:t>tm_hour</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0000"/>
                <w:sz w:val="21"/>
                <w:szCs w:val="21"/>
                <w:lang w:val="en-GB" w:eastAsia="de-CH"/>
              </w:rPr>
              <w:t>=</w:t>
            </w:r>
            <w:r w:rsidRPr="00977BB4">
              <w:rPr>
                <w:rFonts w:ascii="Consolas" w:eastAsia="Times New Roman" w:hAnsi="Consolas" w:cs="Times New Roman"/>
                <w:color w:val="3B3B3B"/>
                <w:sz w:val="21"/>
                <w:szCs w:val="21"/>
                <w:lang w:val="en-GB" w:eastAsia="de-CH"/>
              </w:rPr>
              <w:t xml:space="preserve"> targetHour;</w:t>
            </w:r>
          </w:p>
          <w:p w14:paraId="39DB2FE3"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1080"/>
                <w:sz w:val="21"/>
                <w:szCs w:val="21"/>
                <w:lang w:val="en-GB" w:eastAsia="de-CH"/>
              </w:rPr>
              <w:t>next_tm</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001080"/>
                <w:sz w:val="21"/>
                <w:szCs w:val="21"/>
                <w:lang w:val="en-GB" w:eastAsia="de-CH"/>
              </w:rPr>
              <w:t>tm_min</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0000"/>
                <w:sz w:val="21"/>
                <w:szCs w:val="21"/>
                <w:lang w:val="en-GB" w:eastAsia="de-CH"/>
              </w:rPr>
              <w:t>=</w:t>
            </w:r>
            <w:r w:rsidRPr="00977BB4">
              <w:rPr>
                <w:rFonts w:ascii="Consolas" w:eastAsia="Times New Roman" w:hAnsi="Consolas" w:cs="Times New Roman"/>
                <w:color w:val="3B3B3B"/>
                <w:sz w:val="21"/>
                <w:szCs w:val="21"/>
                <w:lang w:val="en-GB" w:eastAsia="de-CH"/>
              </w:rPr>
              <w:t xml:space="preserve"> targetMinute;</w:t>
            </w:r>
          </w:p>
          <w:p w14:paraId="28C8E850"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1080"/>
                <w:sz w:val="21"/>
                <w:szCs w:val="21"/>
                <w:lang w:val="en-GB" w:eastAsia="de-CH"/>
              </w:rPr>
              <w:t>next_tm</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001080"/>
                <w:sz w:val="21"/>
                <w:szCs w:val="21"/>
                <w:lang w:val="en-GB" w:eastAsia="de-CH"/>
              </w:rPr>
              <w:t>tm_sec</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0000"/>
                <w:sz w:val="21"/>
                <w:szCs w:val="21"/>
                <w:lang w:val="en-GB" w:eastAsia="de-CH"/>
              </w:rPr>
              <w:t>=</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98658"/>
                <w:sz w:val="21"/>
                <w:szCs w:val="21"/>
                <w:lang w:val="en-GB" w:eastAsia="de-CH"/>
              </w:rPr>
              <w:t>0</w:t>
            </w:r>
            <w:r w:rsidRPr="00977BB4">
              <w:rPr>
                <w:rFonts w:ascii="Consolas" w:eastAsia="Times New Roman" w:hAnsi="Consolas" w:cs="Times New Roman"/>
                <w:color w:val="3B3B3B"/>
                <w:sz w:val="21"/>
                <w:szCs w:val="21"/>
                <w:lang w:val="en-GB" w:eastAsia="de-CH"/>
              </w:rPr>
              <w:t>;</w:t>
            </w:r>
          </w:p>
          <w:p w14:paraId="3E851E87"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1080"/>
                <w:sz w:val="21"/>
                <w:szCs w:val="21"/>
                <w:lang w:val="en-GB" w:eastAsia="de-CH"/>
              </w:rPr>
              <w:t>next_tm</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001080"/>
                <w:sz w:val="21"/>
                <w:szCs w:val="21"/>
                <w:lang w:val="en-GB" w:eastAsia="de-CH"/>
              </w:rPr>
              <w:t>tm_mday</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0000"/>
                <w:sz w:val="21"/>
                <w:szCs w:val="21"/>
                <w:lang w:val="en-GB" w:eastAsia="de-CH"/>
              </w:rPr>
              <w:t>+=</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98658"/>
                <w:sz w:val="21"/>
                <w:szCs w:val="21"/>
                <w:lang w:val="en-GB" w:eastAsia="de-CH"/>
              </w:rPr>
              <w:t>1</w:t>
            </w:r>
            <w:r w:rsidRPr="00977BB4">
              <w:rPr>
                <w:rFonts w:ascii="Consolas" w:eastAsia="Times New Roman" w:hAnsi="Consolas" w:cs="Times New Roman"/>
                <w:color w:val="3B3B3B"/>
                <w:sz w:val="21"/>
                <w:szCs w:val="21"/>
                <w:lang w:val="en-GB" w:eastAsia="de-CH"/>
              </w:rPr>
              <w:t>;</w:t>
            </w:r>
          </w:p>
          <w:p w14:paraId="13F0F63D"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p>
          <w:p w14:paraId="1E2349CB"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00FF"/>
                <w:sz w:val="21"/>
                <w:szCs w:val="21"/>
                <w:lang w:val="en-GB" w:eastAsia="de-CH"/>
              </w:rPr>
              <w:t>time_t</w:t>
            </w:r>
            <w:r w:rsidRPr="00977BB4">
              <w:rPr>
                <w:rFonts w:ascii="Consolas" w:eastAsia="Times New Roman" w:hAnsi="Consolas" w:cs="Times New Roman"/>
                <w:color w:val="3B3B3B"/>
                <w:sz w:val="21"/>
                <w:szCs w:val="21"/>
                <w:lang w:val="en-GB" w:eastAsia="de-CH"/>
              </w:rPr>
              <w:t xml:space="preserve"> next_time </w:t>
            </w:r>
            <w:r w:rsidRPr="00977BB4">
              <w:rPr>
                <w:rFonts w:ascii="Consolas" w:eastAsia="Times New Roman" w:hAnsi="Consolas" w:cs="Times New Roman"/>
                <w:color w:val="000000"/>
                <w:sz w:val="21"/>
                <w:szCs w:val="21"/>
                <w:lang w:val="en-GB" w:eastAsia="de-CH"/>
              </w:rPr>
              <w:t>=</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795E26"/>
                <w:sz w:val="21"/>
                <w:szCs w:val="21"/>
                <w:lang w:val="en-GB" w:eastAsia="de-CH"/>
              </w:rPr>
              <w:t>mktime</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000000"/>
                <w:sz w:val="21"/>
                <w:szCs w:val="21"/>
                <w:lang w:val="en-GB" w:eastAsia="de-CH"/>
              </w:rPr>
              <w:t>&amp;</w:t>
            </w:r>
            <w:r w:rsidRPr="00977BB4">
              <w:rPr>
                <w:rFonts w:ascii="Consolas" w:eastAsia="Times New Roman" w:hAnsi="Consolas" w:cs="Times New Roman"/>
                <w:color w:val="3B3B3B"/>
                <w:sz w:val="21"/>
                <w:szCs w:val="21"/>
                <w:lang w:val="en-GB" w:eastAsia="de-CH"/>
              </w:rPr>
              <w:t>next_tm);</w:t>
            </w:r>
          </w:p>
          <w:p w14:paraId="4AD2BD19"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00FF"/>
                <w:sz w:val="21"/>
                <w:szCs w:val="21"/>
                <w:lang w:val="en-GB" w:eastAsia="de-CH"/>
              </w:rPr>
              <w:t>double</w:t>
            </w:r>
            <w:r w:rsidRPr="00977BB4">
              <w:rPr>
                <w:rFonts w:ascii="Consolas" w:eastAsia="Times New Roman" w:hAnsi="Consolas" w:cs="Times New Roman"/>
                <w:color w:val="3B3B3B"/>
                <w:sz w:val="21"/>
                <w:szCs w:val="21"/>
                <w:lang w:val="en-GB" w:eastAsia="de-CH"/>
              </w:rPr>
              <w:t xml:space="preserve"> secondsUntilTarget </w:t>
            </w:r>
            <w:r w:rsidRPr="00977BB4">
              <w:rPr>
                <w:rFonts w:ascii="Consolas" w:eastAsia="Times New Roman" w:hAnsi="Consolas" w:cs="Times New Roman"/>
                <w:color w:val="000000"/>
                <w:sz w:val="21"/>
                <w:szCs w:val="21"/>
                <w:lang w:val="en-GB" w:eastAsia="de-CH"/>
              </w:rPr>
              <w:t>=</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795E26"/>
                <w:sz w:val="21"/>
                <w:szCs w:val="21"/>
                <w:lang w:val="en-GB" w:eastAsia="de-CH"/>
              </w:rPr>
              <w:t>difftime</w:t>
            </w:r>
            <w:r w:rsidRPr="00977BB4">
              <w:rPr>
                <w:rFonts w:ascii="Consolas" w:eastAsia="Times New Roman" w:hAnsi="Consolas" w:cs="Times New Roman"/>
                <w:color w:val="3B3B3B"/>
                <w:sz w:val="21"/>
                <w:szCs w:val="21"/>
                <w:lang w:val="en-GB" w:eastAsia="de-CH"/>
              </w:rPr>
              <w:t>(next_time, now);</w:t>
            </w:r>
          </w:p>
          <w:p w14:paraId="11AD4572"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p>
          <w:p w14:paraId="3F4DE654"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008000"/>
                <w:sz w:val="21"/>
                <w:szCs w:val="21"/>
                <w:lang w:val="en-GB" w:eastAsia="de-CH"/>
              </w:rPr>
              <w:t>  // Format next time as HH:MM</w:t>
            </w:r>
          </w:p>
          <w:p w14:paraId="2A89FC09"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00FF"/>
                <w:sz w:val="21"/>
                <w:szCs w:val="21"/>
                <w:lang w:val="en-GB" w:eastAsia="de-CH"/>
              </w:rPr>
              <w:t>char</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1080"/>
                <w:sz w:val="21"/>
                <w:szCs w:val="21"/>
                <w:lang w:val="en-GB" w:eastAsia="de-CH"/>
              </w:rPr>
              <w:t>formattedTime</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098658"/>
                <w:sz w:val="21"/>
                <w:szCs w:val="21"/>
                <w:lang w:val="en-GB" w:eastAsia="de-CH"/>
              </w:rPr>
              <w:t>6</w:t>
            </w:r>
            <w:r w:rsidRPr="00977BB4">
              <w:rPr>
                <w:rFonts w:ascii="Consolas" w:eastAsia="Times New Roman" w:hAnsi="Consolas" w:cs="Times New Roman"/>
                <w:color w:val="3B3B3B"/>
                <w:sz w:val="21"/>
                <w:szCs w:val="21"/>
                <w:lang w:val="en-GB" w:eastAsia="de-CH"/>
              </w:rPr>
              <w:t>];</w:t>
            </w:r>
          </w:p>
          <w:p w14:paraId="0A969EBE"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795E26"/>
                <w:sz w:val="21"/>
                <w:szCs w:val="21"/>
                <w:lang w:val="en-GB" w:eastAsia="de-CH"/>
              </w:rPr>
              <w:t>strftime</w:t>
            </w:r>
            <w:r w:rsidRPr="00977BB4">
              <w:rPr>
                <w:rFonts w:ascii="Consolas" w:eastAsia="Times New Roman" w:hAnsi="Consolas" w:cs="Times New Roman"/>
                <w:color w:val="3B3B3B"/>
                <w:sz w:val="21"/>
                <w:szCs w:val="21"/>
                <w:lang w:val="en-GB" w:eastAsia="de-CH"/>
              </w:rPr>
              <w:t xml:space="preserve">(formattedTime, </w:t>
            </w:r>
            <w:r w:rsidRPr="00977BB4">
              <w:rPr>
                <w:rFonts w:ascii="Consolas" w:eastAsia="Times New Roman" w:hAnsi="Consolas" w:cs="Times New Roman"/>
                <w:color w:val="0000FF"/>
                <w:sz w:val="21"/>
                <w:szCs w:val="21"/>
                <w:lang w:val="en-GB" w:eastAsia="de-CH"/>
              </w:rPr>
              <w:t>sizeof</w:t>
            </w:r>
            <w:r w:rsidRPr="00977BB4">
              <w:rPr>
                <w:rFonts w:ascii="Consolas" w:eastAsia="Times New Roman" w:hAnsi="Consolas" w:cs="Times New Roman"/>
                <w:color w:val="3B3B3B"/>
                <w:sz w:val="21"/>
                <w:szCs w:val="21"/>
                <w:lang w:val="en-GB" w:eastAsia="de-CH"/>
              </w:rPr>
              <w:t xml:space="preserve">(formattedTime), </w:t>
            </w:r>
            <w:r w:rsidRPr="00977BB4">
              <w:rPr>
                <w:rFonts w:ascii="Consolas" w:eastAsia="Times New Roman" w:hAnsi="Consolas" w:cs="Times New Roman"/>
                <w:color w:val="A31515"/>
                <w:sz w:val="21"/>
                <w:szCs w:val="21"/>
                <w:lang w:val="en-GB" w:eastAsia="de-CH"/>
              </w:rPr>
              <w:t>"%H:%M"</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0000"/>
                <w:sz w:val="21"/>
                <w:szCs w:val="21"/>
                <w:lang w:val="en-GB" w:eastAsia="de-CH"/>
              </w:rPr>
              <w:t>&amp;</w:t>
            </w:r>
            <w:r w:rsidRPr="00977BB4">
              <w:rPr>
                <w:rFonts w:ascii="Consolas" w:eastAsia="Times New Roman" w:hAnsi="Consolas" w:cs="Times New Roman"/>
                <w:color w:val="3B3B3B"/>
                <w:sz w:val="21"/>
                <w:szCs w:val="21"/>
                <w:lang w:val="en-GB" w:eastAsia="de-CH"/>
              </w:rPr>
              <w:t>next_tm);</w:t>
            </w:r>
          </w:p>
          <w:p w14:paraId="4F549EB6"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795E26"/>
                <w:sz w:val="21"/>
                <w:szCs w:val="21"/>
                <w:lang w:val="en-GB" w:eastAsia="de-CH"/>
              </w:rPr>
              <w:t>info</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A31515"/>
                <w:sz w:val="21"/>
                <w:szCs w:val="21"/>
                <w:lang w:val="en-GB" w:eastAsia="de-CH"/>
              </w:rPr>
              <w:t>"Next check time: "</w:t>
            </w:r>
            <w:r w:rsidRPr="00977BB4">
              <w:rPr>
                <w:rFonts w:ascii="Consolas" w:eastAsia="Times New Roman" w:hAnsi="Consolas" w:cs="Times New Roman"/>
                <w:color w:val="3B3B3B"/>
                <w:sz w:val="21"/>
                <w:szCs w:val="21"/>
                <w:lang w:val="en-GB" w:eastAsia="de-CH"/>
              </w:rPr>
              <w:t xml:space="preserve">, formattedTime, </w:t>
            </w:r>
            <w:r w:rsidRPr="00977BB4">
              <w:rPr>
                <w:rFonts w:ascii="Consolas" w:eastAsia="Times New Roman" w:hAnsi="Consolas" w:cs="Times New Roman"/>
                <w:color w:val="A31515"/>
                <w:sz w:val="21"/>
                <w:szCs w:val="21"/>
                <w:lang w:val="en-GB" w:eastAsia="de-CH"/>
              </w:rPr>
              <w:t>" - see you in "</w:t>
            </w:r>
            <w:r w:rsidRPr="00977BB4">
              <w:rPr>
                <w:rFonts w:ascii="Consolas" w:eastAsia="Times New Roman" w:hAnsi="Consolas" w:cs="Times New Roman"/>
                <w:color w:val="3B3B3B"/>
                <w:sz w:val="21"/>
                <w:szCs w:val="21"/>
                <w:lang w:val="en-GB" w:eastAsia="de-CH"/>
              </w:rPr>
              <w:t xml:space="preserve">, secondsUntilTarget </w:t>
            </w:r>
            <w:r w:rsidRPr="00977BB4">
              <w:rPr>
                <w:rFonts w:ascii="Consolas" w:eastAsia="Times New Roman" w:hAnsi="Consolas" w:cs="Times New Roman"/>
                <w:color w:val="000000"/>
                <w:sz w:val="21"/>
                <w:szCs w:val="21"/>
                <w:lang w:val="en-GB" w:eastAsia="de-CH"/>
              </w:rPr>
              <w:t>/</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98658"/>
                <w:sz w:val="21"/>
                <w:szCs w:val="21"/>
                <w:lang w:val="en-GB" w:eastAsia="de-CH"/>
              </w:rPr>
              <w:t>60</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A31515"/>
                <w:sz w:val="21"/>
                <w:szCs w:val="21"/>
                <w:lang w:val="en-GB" w:eastAsia="de-CH"/>
              </w:rPr>
              <w:t>" minutes"</w:t>
            </w:r>
            <w:r w:rsidRPr="00977BB4">
              <w:rPr>
                <w:rFonts w:ascii="Consolas" w:eastAsia="Times New Roman" w:hAnsi="Consolas" w:cs="Times New Roman"/>
                <w:color w:val="3B3B3B"/>
                <w:sz w:val="21"/>
                <w:szCs w:val="21"/>
                <w:lang w:val="en-GB" w:eastAsia="de-CH"/>
              </w:rPr>
              <w:t>);</w:t>
            </w:r>
          </w:p>
          <w:p w14:paraId="7C599517"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p>
          <w:p w14:paraId="13B97F8E"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008000"/>
                <w:sz w:val="21"/>
                <w:szCs w:val="21"/>
                <w:lang w:val="en-GB" w:eastAsia="de-CH"/>
              </w:rPr>
              <w:t>  // Set deep sleep in microseconds</w:t>
            </w:r>
          </w:p>
          <w:p w14:paraId="4E5F2927"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795E26"/>
                <w:sz w:val="21"/>
                <w:szCs w:val="21"/>
                <w:lang w:val="en-GB" w:eastAsia="de-CH"/>
              </w:rPr>
              <w:t>debug</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A31515"/>
                <w:sz w:val="21"/>
                <w:szCs w:val="21"/>
                <w:lang w:val="en-GB" w:eastAsia="de-CH"/>
              </w:rPr>
              <w:t>"Going to sleep now... ("</w:t>
            </w:r>
            <w:r w:rsidRPr="00977BB4">
              <w:rPr>
                <w:rFonts w:ascii="Consolas" w:eastAsia="Times New Roman" w:hAnsi="Consolas" w:cs="Times New Roman"/>
                <w:color w:val="3B3B3B"/>
                <w:sz w:val="21"/>
                <w:szCs w:val="21"/>
                <w:lang w:val="en-GB" w:eastAsia="de-CH"/>
              </w:rPr>
              <w:t xml:space="preserve">, secondsUntilTarget </w:t>
            </w:r>
            <w:r w:rsidRPr="00977BB4">
              <w:rPr>
                <w:rFonts w:ascii="Consolas" w:eastAsia="Times New Roman" w:hAnsi="Consolas" w:cs="Times New Roman"/>
                <w:color w:val="000000"/>
                <w:sz w:val="21"/>
                <w:szCs w:val="21"/>
                <w:lang w:val="en-GB" w:eastAsia="de-CH"/>
              </w:rPr>
              <w:t>/</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98658"/>
                <w:sz w:val="21"/>
                <w:szCs w:val="21"/>
                <w:lang w:val="en-GB" w:eastAsia="de-CH"/>
              </w:rPr>
              <w:t>60</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A31515"/>
                <w:sz w:val="21"/>
                <w:szCs w:val="21"/>
                <w:lang w:val="en-GB" w:eastAsia="de-CH"/>
              </w:rPr>
              <w:t>"minutes)"</w:t>
            </w:r>
            <w:r w:rsidRPr="00977BB4">
              <w:rPr>
                <w:rFonts w:ascii="Consolas" w:eastAsia="Times New Roman" w:hAnsi="Consolas" w:cs="Times New Roman"/>
                <w:color w:val="3B3B3B"/>
                <w:sz w:val="21"/>
                <w:szCs w:val="21"/>
                <w:lang w:val="en-GB" w:eastAsia="de-CH"/>
              </w:rPr>
              <w:t>);</w:t>
            </w:r>
          </w:p>
          <w:p w14:paraId="33BA8A58"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795E26"/>
                <w:sz w:val="21"/>
                <w:szCs w:val="21"/>
                <w:lang w:val="en-GB" w:eastAsia="de-CH"/>
              </w:rPr>
              <w:t>delay</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098658"/>
                <w:sz w:val="21"/>
                <w:szCs w:val="21"/>
                <w:lang w:val="en-GB" w:eastAsia="de-CH"/>
              </w:rPr>
              <w:t>1000</w:t>
            </w:r>
            <w:r w:rsidRPr="00977BB4">
              <w:rPr>
                <w:rFonts w:ascii="Consolas" w:eastAsia="Times New Roman" w:hAnsi="Consolas" w:cs="Times New Roman"/>
                <w:color w:val="3B3B3B"/>
                <w:sz w:val="21"/>
                <w:szCs w:val="21"/>
                <w:lang w:val="en-GB" w:eastAsia="de-CH"/>
              </w:rPr>
              <w:t>);</w:t>
            </w:r>
          </w:p>
          <w:p w14:paraId="165A2F42" w14:textId="77777777" w:rsidR="00977BB4" w:rsidRPr="00977BB4" w:rsidRDefault="00977BB4" w:rsidP="00977BB4">
            <w:pPr>
              <w:shd w:val="clear" w:color="auto" w:fill="FFFFFF"/>
              <w:spacing w:line="285" w:lineRule="atLeast"/>
              <w:rPr>
                <w:rFonts w:ascii="Consolas" w:eastAsia="Times New Roman" w:hAnsi="Consolas" w:cs="Times New Roman"/>
                <w:color w:val="3B3B3B"/>
                <w:sz w:val="21"/>
                <w:szCs w:val="21"/>
                <w:lang w:val="en-GB" w:eastAsia="de-CH"/>
              </w:rPr>
            </w:pP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01080"/>
                <w:sz w:val="21"/>
                <w:szCs w:val="21"/>
                <w:lang w:val="en-GB" w:eastAsia="de-CH"/>
              </w:rPr>
              <w:t>ESP</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795E26"/>
                <w:sz w:val="21"/>
                <w:szCs w:val="21"/>
                <w:lang w:val="en-GB" w:eastAsia="de-CH"/>
              </w:rPr>
              <w:t>deepSleep</w:t>
            </w:r>
            <w:r w:rsidRPr="00977BB4">
              <w:rPr>
                <w:rFonts w:ascii="Consolas" w:eastAsia="Times New Roman" w:hAnsi="Consolas" w:cs="Times New Roman"/>
                <w:color w:val="3B3B3B"/>
                <w:sz w:val="21"/>
                <w:szCs w:val="21"/>
                <w:lang w:val="en-GB" w:eastAsia="de-CH"/>
              </w:rPr>
              <w:t>((</w:t>
            </w:r>
            <w:r w:rsidRPr="00977BB4">
              <w:rPr>
                <w:rFonts w:ascii="Consolas" w:eastAsia="Times New Roman" w:hAnsi="Consolas" w:cs="Times New Roman"/>
                <w:color w:val="0000FF"/>
                <w:sz w:val="21"/>
                <w:szCs w:val="21"/>
                <w:lang w:val="en-GB" w:eastAsia="de-CH"/>
              </w:rPr>
              <w:t>uint64_t</w:t>
            </w:r>
            <w:r w:rsidRPr="00977BB4">
              <w:rPr>
                <w:rFonts w:ascii="Consolas" w:eastAsia="Times New Roman" w:hAnsi="Consolas" w:cs="Times New Roman"/>
                <w:color w:val="3B3B3B"/>
                <w:sz w:val="21"/>
                <w:szCs w:val="21"/>
                <w:lang w:val="en-GB" w:eastAsia="de-CH"/>
              </w:rPr>
              <w:t xml:space="preserve">)(secondsUntilTarget </w:t>
            </w:r>
            <w:r w:rsidRPr="00977BB4">
              <w:rPr>
                <w:rFonts w:ascii="Consolas" w:eastAsia="Times New Roman" w:hAnsi="Consolas" w:cs="Times New Roman"/>
                <w:color w:val="000000"/>
                <w:sz w:val="21"/>
                <w:szCs w:val="21"/>
                <w:lang w:val="en-GB" w:eastAsia="de-CH"/>
              </w:rPr>
              <w:t>*</w:t>
            </w:r>
            <w:r w:rsidRPr="00977BB4">
              <w:rPr>
                <w:rFonts w:ascii="Consolas" w:eastAsia="Times New Roman" w:hAnsi="Consolas" w:cs="Times New Roman"/>
                <w:color w:val="3B3B3B"/>
                <w:sz w:val="21"/>
                <w:szCs w:val="21"/>
                <w:lang w:val="en-GB" w:eastAsia="de-CH"/>
              </w:rPr>
              <w:t xml:space="preserve"> </w:t>
            </w:r>
            <w:r w:rsidRPr="00977BB4">
              <w:rPr>
                <w:rFonts w:ascii="Consolas" w:eastAsia="Times New Roman" w:hAnsi="Consolas" w:cs="Times New Roman"/>
                <w:color w:val="098658"/>
                <w:sz w:val="21"/>
                <w:szCs w:val="21"/>
                <w:lang w:val="en-GB" w:eastAsia="de-CH"/>
              </w:rPr>
              <w:t>1000000</w:t>
            </w:r>
            <w:r w:rsidRPr="00977BB4">
              <w:rPr>
                <w:rFonts w:ascii="Consolas" w:eastAsia="Times New Roman" w:hAnsi="Consolas" w:cs="Times New Roman"/>
                <w:color w:val="3B3B3B"/>
                <w:sz w:val="21"/>
                <w:szCs w:val="21"/>
                <w:lang w:val="en-GB" w:eastAsia="de-CH"/>
              </w:rPr>
              <w:t>));</w:t>
            </w:r>
          </w:p>
          <w:p w14:paraId="073A082C" w14:textId="4EFE8DFA" w:rsidR="00977BB4" w:rsidRPr="009917A5" w:rsidRDefault="00977BB4" w:rsidP="009917A5">
            <w:pPr>
              <w:shd w:val="clear" w:color="auto" w:fill="FFFFFF"/>
              <w:spacing w:line="285" w:lineRule="atLeast"/>
              <w:rPr>
                <w:rFonts w:ascii="Consolas" w:eastAsia="Times New Roman" w:hAnsi="Consolas" w:cs="Times New Roman"/>
                <w:color w:val="3B3B3B"/>
                <w:sz w:val="21"/>
                <w:szCs w:val="21"/>
                <w:lang w:val="de-CH" w:eastAsia="de-CH"/>
              </w:rPr>
            </w:pPr>
            <w:r w:rsidRPr="00977BB4">
              <w:rPr>
                <w:rFonts w:ascii="Consolas" w:eastAsia="Times New Roman" w:hAnsi="Consolas" w:cs="Times New Roman"/>
                <w:color w:val="3B3B3B"/>
                <w:sz w:val="21"/>
                <w:szCs w:val="21"/>
                <w:lang w:val="de-CH" w:eastAsia="de-CH"/>
              </w:rPr>
              <w:t>}</w:t>
            </w:r>
          </w:p>
        </w:tc>
      </w:tr>
    </w:tbl>
    <w:p w14:paraId="3934734B" w14:textId="77777777" w:rsidR="00977BB4" w:rsidRPr="00977BB4" w:rsidRDefault="00977BB4" w:rsidP="00977BB4"/>
    <w:p w14:paraId="044E85E2" w14:textId="4B7759BE" w:rsidR="00153784" w:rsidRPr="00153784" w:rsidRDefault="00153784" w:rsidP="00153784">
      <w:r w:rsidRPr="00153784">
        <w:t xml:space="preserve">Die Datei SimpleSleep.cpp enthält eine Funktion namens sleepUntil(), die das Gerät in den Tiefschlaf versetzt, bis eine bestimmte Uhrzeit erreicht ist. Die Funktion erwartet eine Uhrzeit im Format "HH:MM" als </w:t>
      </w:r>
      <w:r w:rsidRPr="00153784">
        <w:lastRenderedPageBreak/>
        <w:t>Eingabe. Sie berechnet die Differenz zwischen der aktuellen Zeit und der Zielzeit und setzt das Gerät für diese Dauer in den Tiefschlaf. Vor dem Schlafengehen gibt die Funktion die nächste Überprüfungszeit und die Schlafdauer in Minuten aus. Diese Funktion ist nützlich für batteriebetriebene Geräte, die nur zu bestimmten Zeiten aktiv sein müssen, um Energie zu sparen.</w:t>
      </w:r>
    </w:p>
    <w:p w14:paraId="207F9FFC" w14:textId="604A77AE" w:rsidR="009B3FA9" w:rsidRDefault="009B3FA9" w:rsidP="009B3FA9">
      <w:pPr>
        <w:pStyle w:val="berschrift3"/>
      </w:pPr>
      <w:bookmarkStart w:id="92" w:name="_Toc169228368"/>
      <w:r>
        <w:t>clients/lib/SimpleSleep/SimpleSleep.h</w:t>
      </w:r>
      <w:bookmarkEnd w:id="92"/>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9917A5" w14:paraId="1AC11FC3" w14:textId="77777777" w:rsidTr="009917A5">
        <w:tc>
          <w:tcPr>
            <w:tcW w:w="9628" w:type="dxa"/>
          </w:tcPr>
          <w:p w14:paraId="7D14C1D2"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AF00DB"/>
                <w:sz w:val="21"/>
                <w:szCs w:val="21"/>
                <w:lang w:val="en-GB" w:eastAsia="de-CH"/>
              </w:rPr>
              <w:t>#ifndef</w:t>
            </w:r>
            <w:r w:rsidRPr="009917A5">
              <w:rPr>
                <w:rFonts w:ascii="Consolas" w:eastAsia="Times New Roman" w:hAnsi="Consolas" w:cs="Times New Roman"/>
                <w:color w:val="0000FF"/>
                <w:sz w:val="21"/>
                <w:szCs w:val="21"/>
                <w:lang w:val="en-GB" w:eastAsia="de-CH"/>
              </w:rPr>
              <w:t xml:space="preserve"> SIMPLE_SLEEP_H</w:t>
            </w:r>
          </w:p>
          <w:p w14:paraId="205C7ECA"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AF00DB"/>
                <w:sz w:val="21"/>
                <w:szCs w:val="21"/>
                <w:lang w:val="en-GB" w:eastAsia="de-CH"/>
              </w:rPr>
              <w:t>#define</w:t>
            </w:r>
            <w:r w:rsidRPr="009917A5">
              <w:rPr>
                <w:rFonts w:ascii="Consolas" w:eastAsia="Times New Roman" w:hAnsi="Consolas" w:cs="Times New Roman"/>
                <w:color w:val="0000FF"/>
                <w:sz w:val="21"/>
                <w:szCs w:val="21"/>
                <w:lang w:val="en-GB" w:eastAsia="de-CH"/>
              </w:rPr>
              <w:t xml:space="preserve"> SIMPLE_SLEEP_H</w:t>
            </w:r>
          </w:p>
          <w:p w14:paraId="1778DBA2"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128E9DF0"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AF00DB"/>
                <w:sz w:val="21"/>
                <w:szCs w:val="21"/>
                <w:lang w:val="en-GB" w:eastAsia="de-CH"/>
              </w:rPr>
              <w:t>#include</w:t>
            </w:r>
            <w:r w:rsidRPr="009917A5">
              <w:rPr>
                <w:rFonts w:ascii="Consolas" w:eastAsia="Times New Roman" w:hAnsi="Consolas" w:cs="Times New Roman"/>
                <w:color w:val="0000FF"/>
                <w:sz w:val="21"/>
                <w:szCs w:val="21"/>
                <w:lang w:val="en-GB" w:eastAsia="de-CH"/>
              </w:rPr>
              <w:t xml:space="preserve"> </w:t>
            </w:r>
            <w:r w:rsidRPr="009917A5">
              <w:rPr>
                <w:rFonts w:ascii="Consolas" w:eastAsia="Times New Roman" w:hAnsi="Consolas" w:cs="Times New Roman"/>
                <w:color w:val="A31515"/>
                <w:sz w:val="21"/>
                <w:szCs w:val="21"/>
                <w:lang w:val="en-GB" w:eastAsia="de-CH"/>
              </w:rPr>
              <w:t>&lt;time.h&gt;</w:t>
            </w:r>
          </w:p>
          <w:p w14:paraId="044DA9A0"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AF00DB"/>
                <w:sz w:val="21"/>
                <w:szCs w:val="21"/>
                <w:lang w:val="en-GB" w:eastAsia="de-CH"/>
              </w:rPr>
              <w:t>#include</w:t>
            </w:r>
            <w:r w:rsidRPr="009917A5">
              <w:rPr>
                <w:rFonts w:ascii="Consolas" w:eastAsia="Times New Roman" w:hAnsi="Consolas" w:cs="Times New Roman"/>
                <w:color w:val="0000FF"/>
                <w:sz w:val="21"/>
                <w:szCs w:val="21"/>
                <w:lang w:val="en-GB" w:eastAsia="de-CH"/>
              </w:rPr>
              <w:t xml:space="preserve"> </w:t>
            </w:r>
            <w:r w:rsidRPr="009917A5">
              <w:rPr>
                <w:rFonts w:ascii="Consolas" w:eastAsia="Times New Roman" w:hAnsi="Consolas" w:cs="Times New Roman"/>
                <w:color w:val="A31515"/>
                <w:sz w:val="21"/>
                <w:szCs w:val="21"/>
                <w:lang w:val="en-GB" w:eastAsia="de-CH"/>
              </w:rPr>
              <w:t>&lt;Arduino.h&gt;</w:t>
            </w:r>
          </w:p>
          <w:p w14:paraId="327123C3"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AF00DB"/>
                <w:sz w:val="21"/>
                <w:szCs w:val="21"/>
                <w:lang w:val="en-GB" w:eastAsia="de-CH"/>
              </w:rPr>
              <w:t>#include</w:t>
            </w:r>
            <w:r w:rsidRPr="009917A5">
              <w:rPr>
                <w:rFonts w:ascii="Consolas" w:eastAsia="Times New Roman" w:hAnsi="Consolas" w:cs="Times New Roman"/>
                <w:color w:val="0000FF"/>
                <w:sz w:val="21"/>
                <w:szCs w:val="21"/>
                <w:lang w:val="en-GB" w:eastAsia="de-CH"/>
              </w:rPr>
              <w:t xml:space="preserve"> </w:t>
            </w:r>
            <w:r w:rsidRPr="009917A5">
              <w:rPr>
                <w:rFonts w:ascii="Consolas" w:eastAsia="Times New Roman" w:hAnsi="Consolas" w:cs="Times New Roman"/>
                <w:color w:val="A31515"/>
                <w:sz w:val="21"/>
                <w:szCs w:val="21"/>
                <w:lang w:val="en-GB" w:eastAsia="de-CH"/>
              </w:rPr>
              <w:t>&lt;SimpleDebug.h&gt;</w:t>
            </w:r>
          </w:p>
          <w:p w14:paraId="3975B201"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733A92BF"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00FF"/>
                <w:sz w:val="21"/>
                <w:szCs w:val="21"/>
                <w:lang w:val="en-GB" w:eastAsia="de-CH"/>
              </w:rPr>
              <w:t>void</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sleepUntil</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0000FF"/>
                <w:sz w:val="21"/>
                <w:szCs w:val="21"/>
                <w:lang w:val="en-GB" w:eastAsia="de-CH"/>
              </w:rPr>
              <w:t>const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267F99"/>
                <w:sz w:val="21"/>
                <w:szCs w:val="21"/>
                <w:lang w:val="en-GB" w:eastAsia="de-CH"/>
              </w:rPr>
              <w:t>String</w:t>
            </w:r>
            <w:r w:rsidRPr="009917A5">
              <w:rPr>
                <w:rFonts w:ascii="Consolas" w:eastAsia="Times New Roman" w:hAnsi="Consolas" w:cs="Times New Roman"/>
                <w:color w:val="0000FF"/>
                <w:sz w:val="21"/>
                <w:szCs w:val="21"/>
                <w:lang w:val="en-GB" w:eastAsia="de-CH"/>
              </w:rPr>
              <w:t>&amp;</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1080"/>
                <w:sz w:val="21"/>
                <w:szCs w:val="21"/>
                <w:lang w:val="en-GB" w:eastAsia="de-CH"/>
              </w:rPr>
              <w:t>check_time</w:t>
            </w:r>
            <w:r w:rsidRPr="009917A5">
              <w:rPr>
                <w:rFonts w:ascii="Consolas" w:eastAsia="Times New Roman" w:hAnsi="Consolas" w:cs="Times New Roman"/>
                <w:color w:val="3B3B3B"/>
                <w:sz w:val="21"/>
                <w:szCs w:val="21"/>
                <w:lang w:val="en-GB" w:eastAsia="de-CH"/>
              </w:rPr>
              <w:t>);</w:t>
            </w:r>
          </w:p>
          <w:p w14:paraId="291CA70B"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4C6D5E22" w14:textId="561FABD6"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de-CH" w:eastAsia="de-CH"/>
              </w:rPr>
            </w:pPr>
            <w:r w:rsidRPr="009917A5">
              <w:rPr>
                <w:rFonts w:ascii="Consolas" w:eastAsia="Times New Roman" w:hAnsi="Consolas" w:cs="Times New Roman"/>
                <w:color w:val="AF00DB"/>
                <w:sz w:val="21"/>
                <w:szCs w:val="21"/>
                <w:lang w:val="de-CH" w:eastAsia="de-CH"/>
              </w:rPr>
              <w:t>#endif</w:t>
            </w:r>
            <w:r w:rsidRPr="009917A5">
              <w:rPr>
                <w:rFonts w:ascii="Consolas" w:eastAsia="Times New Roman" w:hAnsi="Consolas" w:cs="Times New Roman"/>
                <w:color w:val="008000"/>
                <w:sz w:val="21"/>
                <w:szCs w:val="21"/>
                <w:lang w:val="de-CH" w:eastAsia="de-CH"/>
              </w:rPr>
              <w:t xml:space="preserve"> // SIMPLE_SLEEP_H</w:t>
            </w:r>
          </w:p>
        </w:tc>
      </w:tr>
    </w:tbl>
    <w:p w14:paraId="0EC31E29" w14:textId="77777777" w:rsidR="009917A5" w:rsidRPr="009917A5" w:rsidRDefault="009917A5" w:rsidP="009917A5"/>
    <w:p w14:paraId="3FA8A769" w14:textId="77777777" w:rsidR="00153784" w:rsidRDefault="00153784" w:rsidP="00153784">
      <w:pPr>
        <w:rPr>
          <w:lang w:val="de-CH"/>
        </w:rPr>
      </w:pPr>
      <w:r w:rsidRPr="00153784">
        <w:rPr>
          <w:lang w:val="de-CH"/>
        </w:rPr>
        <w:t>Die Datei SimpleSleep.h ist die Header-Datei für SimpleSleep.cpp und definiert die Schnittstelle für die in SimpleSleep.cpp implementierte Funktion. Sie enthält die notwendige Bibliothek und die Vorwärtsdeklaration der Funktion sleepUntil().</w:t>
      </w:r>
    </w:p>
    <w:p w14:paraId="767C9AF7" w14:textId="22C701B6" w:rsidR="009917A5" w:rsidRDefault="009917A5" w:rsidP="00153784">
      <w:pPr>
        <w:rPr>
          <w:lang w:val="de-CH"/>
        </w:rPr>
      </w:pPr>
      <w:r>
        <w:rPr>
          <w:lang w:val="de-CH"/>
        </w:rPr>
        <w:br w:type="page"/>
      </w:r>
    </w:p>
    <w:p w14:paraId="76944D25" w14:textId="47426A1B" w:rsidR="00F260B7" w:rsidRDefault="00F260B7" w:rsidP="00153784">
      <w:pPr>
        <w:pStyle w:val="berschrift2"/>
      </w:pPr>
      <w:bookmarkStart w:id="93" w:name="_Toc169228369"/>
      <w:r>
        <w:lastRenderedPageBreak/>
        <w:t>Sensor</w:t>
      </w:r>
      <w:bookmarkEnd w:id="93"/>
    </w:p>
    <w:p w14:paraId="4A7198BA" w14:textId="56036BB2" w:rsidR="009917A5" w:rsidRDefault="009917A5" w:rsidP="009917A5">
      <w:pPr>
        <w:pStyle w:val="berschrift3"/>
      </w:pPr>
      <w:bookmarkStart w:id="94" w:name="_Toc169228370"/>
      <w:r>
        <w:t>clients/sensor/sensor.ino</w:t>
      </w:r>
      <w:bookmarkEnd w:id="94"/>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9917A5" w14:paraId="2B934F77" w14:textId="77777777" w:rsidTr="009917A5">
        <w:tc>
          <w:tcPr>
            <w:tcW w:w="9628" w:type="dxa"/>
          </w:tcPr>
          <w:p w14:paraId="11F4A220"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AF00DB"/>
                <w:sz w:val="21"/>
                <w:szCs w:val="21"/>
                <w:lang w:val="en-GB" w:eastAsia="de-CH"/>
              </w:rPr>
              <w:t>#include</w:t>
            </w:r>
            <w:r w:rsidRPr="009917A5">
              <w:rPr>
                <w:rFonts w:ascii="Consolas" w:eastAsia="Times New Roman" w:hAnsi="Consolas" w:cs="Times New Roman"/>
                <w:color w:val="0000FF"/>
                <w:sz w:val="21"/>
                <w:szCs w:val="21"/>
                <w:lang w:val="en-GB" w:eastAsia="de-CH"/>
              </w:rPr>
              <w:t xml:space="preserve"> </w:t>
            </w:r>
            <w:r w:rsidRPr="009917A5">
              <w:rPr>
                <w:rFonts w:ascii="Consolas" w:eastAsia="Times New Roman" w:hAnsi="Consolas" w:cs="Times New Roman"/>
                <w:color w:val="A31515"/>
                <w:sz w:val="21"/>
                <w:szCs w:val="21"/>
                <w:lang w:val="en-GB" w:eastAsia="de-CH"/>
              </w:rPr>
              <w:t>&lt;PubSubClient.h&gt;</w:t>
            </w:r>
          </w:p>
          <w:p w14:paraId="70FC6157"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AF00DB"/>
                <w:sz w:val="21"/>
                <w:szCs w:val="21"/>
                <w:lang w:val="en-GB" w:eastAsia="de-CH"/>
              </w:rPr>
              <w:t>#include</w:t>
            </w:r>
            <w:r w:rsidRPr="009917A5">
              <w:rPr>
                <w:rFonts w:ascii="Consolas" w:eastAsia="Times New Roman" w:hAnsi="Consolas" w:cs="Times New Roman"/>
                <w:color w:val="0000FF"/>
                <w:sz w:val="21"/>
                <w:szCs w:val="21"/>
                <w:lang w:val="en-GB" w:eastAsia="de-CH"/>
              </w:rPr>
              <w:t xml:space="preserve"> </w:t>
            </w:r>
            <w:r w:rsidRPr="009917A5">
              <w:rPr>
                <w:rFonts w:ascii="Consolas" w:eastAsia="Times New Roman" w:hAnsi="Consolas" w:cs="Times New Roman"/>
                <w:color w:val="A31515"/>
                <w:sz w:val="21"/>
                <w:szCs w:val="21"/>
                <w:lang w:val="en-GB" w:eastAsia="de-CH"/>
              </w:rPr>
              <w:t>&lt;SimpleConnect.h&gt;</w:t>
            </w:r>
          </w:p>
          <w:p w14:paraId="1D2F3DE5"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AF00DB"/>
                <w:sz w:val="21"/>
                <w:szCs w:val="21"/>
                <w:lang w:val="en-GB" w:eastAsia="de-CH"/>
              </w:rPr>
              <w:t>#include</w:t>
            </w:r>
            <w:r w:rsidRPr="009917A5">
              <w:rPr>
                <w:rFonts w:ascii="Consolas" w:eastAsia="Times New Roman" w:hAnsi="Consolas" w:cs="Times New Roman"/>
                <w:color w:val="0000FF"/>
                <w:sz w:val="21"/>
                <w:szCs w:val="21"/>
                <w:lang w:val="en-GB" w:eastAsia="de-CH"/>
              </w:rPr>
              <w:t xml:space="preserve"> </w:t>
            </w:r>
            <w:r w:rsidRPr="009917A5">
              <w:rPr>
                <w:rFonts w:ascii="Consolas" w:eastAsia="Times New Roman" w:hAnsi="Consolas" w:cs="Times New Roman"/>
                <w:color w:val="A31515"/>
                <w:sz w:val="21"/>
                <w:szCs w:val="21"/>
                <w:lang w:val="en-GB" w:eastAsia="de-CH"/>
              </w:rPr>
              <w:t>&lt;SimpleSleep.h&gt;</w:t>
            </w:r>
          </w:p>
          <w:p w14:paraId="38663443"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AF00DB"/>
                <w:sz w:val="21"/>
                <w:szCs w:val="21"/>
                <w:lang w:val="en-GB" w:eastAsia="de-CH"/>
              </w:rPr>
              <w:t>#include</w:t>
            </w:r>
            <w:r w:rsidRPr="009917A5">
              <w:rPr>
                <w:rFonts w:ascii="Consolas" w:eastAsia="Times New Roman" w:hAnsi="Consolas" w:cs="Times New Roman"/>
                <w:color w:val="0000FF"/>
                <w:sz w:val="21"/>
                <w:szCs w:val="21"/>
                <w:lang w:val="en-GB" w:eastAsia="de-CH"/>
              </w:rPr>
              <w:t xml:space="preserve"> </w:t>
            </w:r>
            <w:r w:rsidRPr="009917A5">
              <w:rPr>
                <w:rFonts w:ascii="Consolas" w:eastAsia="Times New Roman" w:hAnsi="Consolas" w:cs="Times New Roman"/>
                <w:color w:val="A31515"/>
                <w:sz w:val="21"/>
                <w:szCs w:val="21"/>
                <w:lang w:val="en-GB" w:eastAsia="de-CH"/>
              </w:rPr>
              <w:t>&lt;SimpleDebug.h&gt;</w:t>
            </w:r>
          </w:p>
          <w:p w14:paraId="43EFBF6A"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5F8F0D83"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w:t>
            </w:r>
          </w:p>
          <w:p w14:paraId="0E0649C9"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 Global declarations</w:t>
            </w:r>
          </w:p>
          <w:p w14:paraId="22496CC7"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75DED014"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00FF"/>
                <w:sz w:val="21"/>
                <w:szCs w:val="21"/>
                <w:lang w:val="en-GB" w:eastAsia="de-CH"/>
              </w:rPr>
              <w:t>bool</w:t>
            </w:r>
            <w:r w:rsidRPr="009917A5">
              <w:rPr>
                <w:rFonts w:ascii="Consolas" w:eastAsia="Times New Roman" w:hAnsi="Consolas" w:cs="Times New Roman"/>
                <w:color w:val="3B3B3B"/>
                <w:sz w:val="21"/>
                <w:szCs w:val="21"/>
                <w:lang w:val="en-GB" w:eastAsia="de-CH"/>
              </w:rPr>
              <w:t xml:space="preserve"> DEBUG_ENABLED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FF"/>
                <w:sz w:val="21"/>
                <w:szCs w:val="21"/>
                <w:lang w:val="en-GB" w:eastAsia="de-CH"/>
              </w:rPr>
              <w:t>true</w:t>
            </w:r>
            <w:r w:rsidRPr="009917A5">
              <w:rPr>
                <w:rFonts w:ascii="Consolas" w:eastAsia="Times New Roman" w:hAnsi="Consolas" w:cs="Times New Roman"/>
                <w:color w:val="3B3B3B"/>
                <w:sz w:val="21"/>
                <w:szCs w:val="21"/>
                <w:lang w:val="en-GB" w:eastAsia="de-CH"/>
              </w:rPr>
              <w:t>;</w:t>
            </w:r>
          </w:p>
          <w:p w14:paraId="7FE17B89"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00FF"/>
                <w:sz w:val="21"/>
                <w:szCs w:val="21"/>
                <w:lang w:val="en-GB" w:eastAsia="de-CH"/>
              </w:rPr>
              <w:t>const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FF"/>
                <w:sz w:val="21"/>
                <w:szCs w:val="21"/>
                <w:lang w:val="en-GB" w:eastAsia="de-CH"/>
              </w:rPr>
              <w:t>int</w:t>
            </w:r>
            <w:r w:rsidRPr="009917A5">
              <w:rPr>
                <w:rFonts w:ascii="Consolas" w:eastAsia="Times New Roman" w:hAnsi="Consolas" w:cs="Times New Roman"/>
                <w:color w:val="3B3B3B"/>
                <w:sz w:val="21"/>
                <w:szCs w:val="21"/>
                <w:lang w:val="en-GB" w:eastAsia="de-CH"/>
              </w:rPr>
              <w:t xml:space="preserve"> threshold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98658"/>
                <w:sz w:val="21"/>
                <w:szCs w:val="21"/>
                <w:lang w:val="en-GB" w:eastAsia="de-CH"/>
              </w:rPr>
              <w:t>700</w:t>
            </w:r>
            <w:r w:rsidRPr="009917A5">
              <w:rPr>
                <w:rFonts w:ascii="Consolas" w:eastAsia="Times New Roman" w:hAnsi="Consolas" w:cs="Times New Roman"/>
                <w:color w:val="3B3B3B"/>
                <w:sz w:val="21"/>
                <w:szCs w:val="21"/>
                <w:lang w:val="en-GB" w:eastAsia="de-CH"/>
              </w:rPr>
              <w:t>;</w:t>
            </w:r>
          </w:p>
          <w:p w14:paraId="084D22BF"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00FF"/>
                <w:sz w:val="21"/>
                <w:szCs w:val="21"/>
                <w:lang w:val="en-GB" w:eastAsia="de-CH"/>
              </w:rPr>
              <w:t>const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FF"/>
                <w:sz w:val="21"/>
                <w:szCs w:val="21"/>
                <w:lang w:val="en-GB" w:eastAsia="de-CH"/>
              </w:rPr>
              <w:t>char</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ssid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31515"/>
                <w:sz w:val="21"/>
                <w:szCs w:val="21"/>
                <w:lang w:val="en-GB" w:eastAsia="de-CH"/>
              </w:rPr>
              <w:t>"Apple Network 785"</w:t>
            </w:r>
            <w:r w:rsidRPr="009917A5">
              <w:rPr>
                <w:rFonts w:ascii="Consolas" w:eastAsia="Times New Roman" w:hAnsi="Consolas" w:cs="Times New Roman"/>
                <w:color w:val="3B3B3B"/>
                <w:sz w:val="21"/>
                <w:szCs w:val="21"/>
                <w:lang w:val="en-GB" w:eastAsia="de-CH"/>
              </w:rPr>
              <w:t>;</w:t>
            </w:r>
          </w:p>
          <w:p w14:paraId="123AA320"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00FF"/>
                <w:sz w:val="21"/>
                <w:szCs w:val="21"/>
                <w:lang w:val="en-GB" w:eastAsia="de-CH"/>
              </w:rPr>
              <w:t>const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FF"/>
                <w:sz w:val="21"/>
                <w:szCs w:val="21"/>
                <w:lang w:val="en-GB" w:eastAsia="de-CH"/>
              </w:rPr>
              <w:t>char</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password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31515"/>
                <w:sz w:val="21"/>
                <w:szCs w:val="21"/>
                <w:lang w:val="en-GB" w:eastAsia="de-CH"/>
              </w:rPr>
              <w:t>""</w:t>
            </w:r>
            <w:r w:rsidRPr="009917A5">
              <w:rPr>
                <w:rFonts w:ascii="Consolas" w:eastAsia="Times New Roman" w:hAnsi="Consolas" w:cs="Times New Roman"/>
                <w:color w:val="3B3B3B"/>
                <w:sz w:val="21"/>
                <w:szCs w:val="21"/>
                <w:lang w:val="en-GB" w:eastAsia="de-CH"/>
              </w:rPr>
              <w:t>;</w:t>
            </w:r>
          </w:p>
          <w:p w14:paraId="6E90BCC4"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00FF"/>
                <w:sz w:val="21"/>
                <w:szCs w:val="21"/>
                <w:lang w:val="en-GB" w:eastAsia="de-CH"/>
              </w:rPr>
              <w:t>const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FF"/>
                <w:sz w:val="21"/>
                <w:szCs w:val="21"/>
                <w:lang w:val="en-GB" w:eastAsia="de-CH"/>
              </w:rPr>
              <w:t>char</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mqtt_server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31515"/>
                <w:sz w:val="21"/>
                <w:szCs w:val="21"/>
                <w:lang w:val="en-GB" w:eastAsia="de-CH"/>
              </w:rPr>
              <w:t>"192.168.1.80"</w:t>
            </w:r>
            <w:r w:rsidRPr="009917A5">
              <w:rPr>
                <w:rFonts w:ascii="Consolas" w:eastAsia="Times New Roman" w:hAnsi="Consolas" w:cs="Times New Roman"/>
                <w:color w:val="3B3B3B"/>
                <w:sz w:val="21"/>
                <w:szCs w:val="21"/>
                <w:lang w:val="en-GB" w:eastAsia="de-CH"/>
              </w:rPr>
              <w:t>;</w:t>
            </w:r>
          </w:p>
          <w:p w14:paraId="41A6A99B"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00FF"/>
                <w:sz w:val="21"/>
                <w:szCs w:val="21"/>
                <w:lang w:val="en-GB" w:eastAsia="de-CH"/>
              </w:rPr>
              <w:t>const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FF"/>
                <w:sz w:val="21"/>
                <w:szCs w:val="21"/>
                <w:lang w:val="en-GB" w:eastAsia="de-CH"/>
              </w:rPr>
              <w:t>char</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prefix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31515"/>
                <w:sz w:val="21"/>
                <w:szCs w:val="21"/>
                <w:lang w:val="en-GB" w:eastAsia="de-CH"/>
              </w:rPr>
              <w:t>"ttap_sensor_"</w:t>
            </w:r>
            <w:r w:rsidRPr="009917A5">
              <w:rPr>
                <w:rFonts w:ascii="Consolas" w:eastAsia="Times New Roman" w:hAnsi="Consolas" w:cs="Times New Roman"/>
                <w:color w:val="3B3B3B"/>
                <w:sz w:val="21"/>
                <w:szCs w:val="21"/>
                <w:lang w:val="en-GB" w:eastAsia="de-CH"/>
              </w:rPr>
              <w:t>;</w:t>
            </w:r>
          </w:p>
          <w:p w14:paraId="31C589A2"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00FF"/>
                <w:sz w:val="21"/>
                <w:szCs w:val="21"/>
                <w:lang w:val="en-GB" w:eastAsia="de-CH"/>
              </w:rPr>
              <w:t>const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FF"/>
                <w:sz w:val="21"/>
                <w:szCs w:val="21"/>
                <w:lang w:val="en-GB" w:eastAsia="de-CH"/>
              </w:rPr>
              <w:t>int</w:t>
            </w:r>
            <w:r w:rsidRPr="009917A5">
              <w:rPr>
                <w:rFonts w:ascii="Consolas" w:eastAsia="Times New Roman" w:hAnsi="Consolas" w:cs="Times New Roman"/>
                <w:color w:val="3B3B3B"/>
                <w:sz w:val="21"/>
                <w:szCs w:val="21"/>
                <w:lang w:val="en-GB" w:eastAsia="de-CH"/>
              </w:rPr>
              <w:t xml:space="preserve"> settings_count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98658"/>
                <w:sz w:val="21"/>
                <w:szCs w:val="21"/>
                <w:lang w:val="en-GB" w:eastAsia="de-CH"/>
              </w:rPr>
              <w:t>2</w:t>
            </w:r>
            <w:r w:rsidRPr="009917A5">
              <w:rPr>
                <w:rFonts w:ascii="Consolas" w:eastAsia="Times New Roman" w:hAnsi="Consolas" w:cs="Times New Roman"/>
                <w:color w:val="3B3B3B"/>
                <w:sz w:val="21"/>
                <w:szCs w:val="21"/>
                <w:lang w:val="en-GB" w:eastAsia="de-CH"/>
              </w:rPr>
              <w:t>;</w:t>
            </w:r>
          </w:p>
          <w:p w14:paraId="023DDC07"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00FF"/>
                <w:sz w:val="21"/>
                <w:szCs w:val="21"/>
                <w:lang w:val="en-GB" w:eastAsia="de-CH"/>
              </w:rPr>
              <w:t>int</w:t>
            </w:r>
            <w:r w:rsidRPr="009917A5">
              <w:rPr>
                <w:rFonts w:ascii="Consolas" w:eastAsia="Times New Roman" w:hAnsi="Consolas" w:cs="Times New Roman"/>
                <w:color w:val="3B3B3B"/>
                <w:sz w:val="21"/>
                <w:szCs w:val="21"/>
                <w:lang w:val="en-GB" w:eastAsia="de-CH"/>
              </w:rPr>
              <w:t xml:space="preserve"> settings_set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98658"/>
                <w:sz w:val="21"/>
                <w:szCs w:val="21"/>
                <w:lang w:val="en-GB" w:eastAsia="de-CH"/>
              </w:rPr>
              <w:t>0</w:t>
            </w:r>
            <w:r w:rsidRPr="009917A5">
              <w:rPr>
                <w:rFonts w:ascii="Consolas" w:eastAsia="Times New Roman" w:hAnsi="Consolas" w:cs="Times New Roman"/>
                <w:color w:val="3B3B3B"/>
                <w:sz w:val="21"/>
                <w:szCs w:val="21"/>
                <w:lang w:val="en-GB" w:eastAsia="de-CH"/>
              </w:rPr>
              <w:t>;</w:t>
            </w:r>
          </w:p>
          <w:p w14:paraId="1A2EB9A9"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0D9535F5"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TRACKING</w:t>
            </w:r>
          </w:p>
          <w:p w14:paraId="3043ACE8"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String client_name;</w:t>
            </w:r>
          </w:p>
          <w:p w14:paraId="2F4CFCE6"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00FF"/>
                <w:sz w:val="21"/>
                <w:szCs w:val="21"/>
                <w:lang w:val="en-GB" w:eastAsia="de-CH"/>
              </w:rPr>
              <w:t>unsigned</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FF"/>
                <w:sz w:val="21"/>
                <w:szCs w:val="21"/>
                <w:lang w:val="en-GB" w:eastAsia="de-CH"/>
              </w:rPr>
              <w:t>long</w:t>
            </w:r>
            <w:r w:rsidRPr="009917A5">
              <w:rPr>
                <w:rFonts w:ascii="Consolas" w:eastAsia="Times New Roman" w:hAnsi="Consolas" w:cs="Times New Roman"/>
                <w:color w:val="3B3B3B"/>
                <w:sz w:val="21"/>
                <w:szCs w:val="21"/>
                <w:lang w:val="en-GB" w:eastAsia="de-CH"/>
              </w:rPr>
              <w:t xml:space="preserve"> startTime;</w:t>
            </w:r>
          </w:p>
          <w:p w14:paraId="378EDB5F"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00FF"/>
                <w:sz w:val="21"/>
                <w:szCs w:val="21"/>
                <w:lang w:val="en-GB" w:eastAsia="de-CH"/>
              </w:rPr>
              <w:t>unsigned</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FF"/>
                <w:sz w:val="21"/>
                <w:szCs w:val="21"/>
                <w:lang w:val="en-GB" w:eastAsia="de-CH"/>
              </w:rPr>
              <w:t>long</w:t>
            </w:r>
            <w:r w:rsidRPr="009917A5">
              <w:rPr>
                <w:rFonts w:ascii="Consolas" w:eastAsia="Times New Roman" w:hAnsi="Consolas" w:cs="Times New Roman"/>
                <w:color w:val="3B3B3B"/>
                <w:sz w:val="21"/>
                <w:szCs w:val="21"/>
                <w:lang w:val="en-GB" w:eastAsia="de-CH"/>
              </w:rPr>
              <w:t xml:space="preserve"> gracePeriodStart;</w:t>
            </w:r>
          </w:p>
          <w:p w14:paraId="7E82A0DA"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00FF"/>
                <w:sz w:val="21"/>
                <w:szCs w:val="21"/>
                <w:lang w:val="en-GB" w:eastAsia="de-CH"/>
              </w:rPr>
              <w:t>bool</w:t>
            </w:r>
            <w:r w:rsidRPr="009917A5">
              <w:rPr>
                <w:rFonts w:ascii="Consolas" w:eastAsia="Times New Roman" w:hAnsi="Consolas" w:cs="Times New Roman"/>
                <w:color w:val="3B3B3B"/>
                <w:sz w:val="21"/>
                <w:szCs w:val="21"/>
                <w:lang w:val="en-GB" w:eastAsia="de-CH"/>
              </w:rPr>
              <w:t xml:space="preserve"> checking;</w:t>
            </w:r>
          </w:p>
          <w:p w14:paraId="7461C720"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00FF"/>
                <w:sz w:val="21"/>
                <w:szCs w:val="21"/>
                <w:lang w:val="en-GB" w:eastAsia="de-CH"/>
              </w:rPr>
              <w:t>bool</w:t>
            </w:r>
            <w:r w:rsidRPr="009917A5">
              <w:rPr>
                <w:rFonts w:ascii="Consolas" w:eastAsia="Times New Roman" w:hAnsi="Consolas" w:cs="Times New Roman"/>
                <w:color w:val="3B3B3B"/>
                <w:sz w:val="21"/>
                <w:szCs w:val="21"/>
                <w:lang w:val="en-GB" w:eastAsia="de-CH"/>
              </w:rPr>
              <w:t xml:space="preserve"> publishNow;</w:t>
            </w:r>
          </w:p>
          <w:p w14:paraId="6621013F"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00FF"/>
                <w:sz w:val="21"/>
                <w:szCs w:val="21"/>
                <w:lang w:val="en-GB" w:eastAsia="de-CH"/>
              </w:rPr>
              <w:t>bool</w:t>
            </w:r>
            <w:r w:rsidRPr="009917A5">
              <w:rPr>
                <w:rFonts w:ascii="Consolas" w:eastAsia="Times New Roman" w:hAnsi="Consolas" w:cs="Times New Roman"/>
                <w:color w:val="3B3B3B"/>
                <w:sz w:val="21"/>
                <w:szCs w:val="21"/>
                <w:lang w:val="en-GB" w:eastAsia="de-CH"/>
              </w:rPr>
              <w:t xml:space="preserve"> needs_water;</w:t>
            </w:r>
          </w:p>
          <w:p w14:paraId="1B39BA03"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10A1BCB1"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SETTINGS</w:t>
            </w:r>
          </w:p>
          <w:p w14:paraId="27D07D3D"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00FF"/>
                <w:sz w:val="21"/>
                <w:szCs w:val="21"/>
                <w:lang w:val="en-GB" w:eastAsia="de-CH"/>
              </w:rPr>
              <w:t>int</w:t>
            </w:r>
            <w:r w:rsidRPr="009917A5">
              <w:rPr>
                <w:rFonts w:ascii="Consolas" w:eastAsia="Times New Roman" w:hAnsi="Consolas" w:cs="Times New Roman"/>
                <w:color w:val="3B3B3B"/>
                <w:sz w:val="21"/>
                <w:szCs w:val="21"/>
                <w:lang w:val="en-GB" w:eastAsia="de-CH"/>
              </w:rPr>
              <w:t xml:space="preserve"> check_duration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98658"/>
                <w:sz w:val="21"/>
                <w:szCs w:val="21"/>
                <w:lang w:val="en-GB" w:eastAsia="de-CH"/>
              </w:rPr>
              <w:t>30</w:t>
            </w:r>
            <w:r w:rsidRPr="009917A5">
              <w:rPr>
                <w:rFonts w:ascii="Consolas" w:eastAsia="Times New Roman" w:hAnsi="Consolas" w:cs="Times New Roman"/>
                <w:color w:val="3B3B3B"/>
                <w:sz w:val="21"/>
                <w:szCs w:val="21"/>
                <w:lang w:val="en-GB" w:eastAsia="de-CH"/>
              </w:rPr>
              <w:t>;</w:t>
            </w:r>
          </w:p>
          <w:p w14:paraId="046143B6"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String check_time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31515"/>
                <w:sz w:val="21"/>
                <w:szCs w:val="21"/>
                <w:lang w:val="en-GB" w:eastAsia="de-CH"/>
              </w:rPr>
              <w:t>"03:00"</w:t>
            </w:r>
            <w:r w:rsidRPr="009917A5">
              <w:rPr>
                <w:rFonts w:ascii="Consolas" w:eastAsia="Times New Roman" w:hAnsi="Consolas" w:cs="Times New Roman"/>
                <w:color w:val="3B3B3B"/>
                <w:sz w:val="21"/>
                <w:szCs w:val="21"/>
                <w:lang w:val="en-GB" w:eastAsia="de-CH"/>
              </w:rPr>
              <w:t>;</w:t>
            </w:r>
          </w:p>
          <w:p w14:paraId="226F5996" w14:textId="77777777" w:rsidR="009917A5" w:rsidRPr="009917A5" w:rsidRDefault="009917A5" w:rsidP="009917A5">
            <w:pPr>
              <w:shd w:val="clear" w:color="auto" w:fill="FFFFFF"/>
              <w:spacing w:after="240" w:line="285" w:lineRule="atLeast"/>
              <w:rPr>
                <w:rFonts w:ascii="Consolas" w:eastAsia="Times New Roman" w:hAnsi="Consolas" w:cs="Times New Roman"/>
                <w:color w:val="3B3B3B"/>
                <w:sz w:val="21"/>
                <w:szCs w:val="21"/>
                <w:lang w:val="en-GB" w:eastAsia="de-CH"/>
              </w:rPr>
            </w:pPr>
          </w:p>
          <w:p w14:paraId="24CC9960"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267F99"/>
                <w:sz w:val="21"/>
                <w:szCs w:val="21"/>
                <w:lang w:val="en-GB" w:eastAsia="de-CH"/>
              </w:rPr>
              <w:t>PubSubClient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client</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267F99"/>
                <w:sz w:val="21"/>
                <w:szCs w:val="21"/>
                <w:lang w:val="en-GB" w:eastAsia="de-CH"/>
              </w:rPr>
              <w:t>espClient</w:t>
            </w:r>
            <w:r w:rsidRPr="009917A5">
              <w:rPr>
                <w:rFonts w:ascii="Consolas" w:eastAsia="Times New Roman" w:hAnsi="Consolas" w:cs="Times New Roman"/>
                <w:color w:val="3B3B3B"/>
                <w:sz w:val="21"/>
                <w:szCs w:val="21"/>
                <w:lang w:val="en-GB" w:eastAsia="de-CH"/>
              </w:rPr>
              <w:t>);</w:t>
            </w:r>
          </w:p>
          <w:p w14:paraId="5824AF19"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125E26E7"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w:t>
            </w:r>
          </w:p>
          <w:p w14:paraId="41073712"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 Functions</w:t>
            </w:r>
          </w:p>
          <w:p w14:paraId="4CD88E7F"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2ADF79A0"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Reset the state of the Application</w:t>
            </w:r>
          </w:p>
          <w:p w14:paraId="5A49C0A5"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(should also be run at the start to normalize behavior)</w:t>
            </w:r>
          </w:p>
          <w:p w14:paraId="5A706BC2"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00FF"/>
                <w:sz w:val="21"/>
                <w:szCs w:val="21"/>
                <w:lang w:val="en-GB" w:eastAsia="de-CH"/>
              </w:rPr>
              <w:t>void</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reset</w:t>
            </w:r>
            <w:r w:rsidRPr="009917A5">
              <w:rPr>
                <w:rFonts w:ascii="Consolas" w:eastAsia="Times New Roman" w:hAnsi="Consolas" w:cs="Times New Roman"/>
                <w:color w:val="3B3B3B"/>
                <w:sz w:val="21"/>
                <w:szCs w:val="21"/>
                <w:lang w:val="en-GB" w:eastAsia="de-CH"/>
              </w:rPr>
              <w:t>(){</w:t>
            </w:r>
          </w:p>
          <w:p w14:paraId="25E2C7F2"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debug</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A31515"/>
                <w:sz w:val="21"/>
                <w:szCs w:val="21"/>
                <w:lang w:val="en-GB" w:eastAsia="de-CH"/>
              </w:rPr>
              <w:t>"State reseting"</w:t>
            </w:r>
            <w:r w:rsidRPr="009917A5">
              <w:rPr>
                <w:rFonts w:ascii="Consolas" w:eastAsia="Times New Roman" w:hAnsi="Consolas" w:cs="Times New Roman"/>
                <w:color w:val="3B3B3B"/>
                <w:sz w:val="21"/>
                <w:szCs w:val="21"/>
                <w:lang w:val="en-GB" w:eastAsia="de-CH"/>
              </w:rPr>
              <w:t>);</w:t>
            </w:r>
          </w:p>
          <w:p w14:paraId="081D59EC"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client_name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prefix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generateRandomID</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098658"/>
                <w:sz w:val="21"/>
                <w:szCs w:val="21"/>
                <w:lang w:val="en-GB" w:eastAsia="de-CH"/>
              </w:rPr>
              <w:t>6</w:t>
            </w:r>
            <w:r w:rsidRPr="009917A5">
              <w:rPr>
                <w:rFonts w:ascii="Consolas" w:eastAsia="Times New Roman" w:hAnsi="Consolas" w:cs="Times New Roman"/>
                <w:color w:val="3B3B3B"/>
                <w:sz w:val="21"/>
                <w:szCs w:val="21"/>
                <w:lang w:val="en-GB" w:eastAsia="de-CH"/>
              </w:rPr>
              <w:t>);</w:t>
            </w:r>
          </w:p>
          <w:p w14:paraId="690F5F64"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info</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A31515"/>
                <w:sz w:val="21"/>
                <w:szCs w:val="21"/>
                <w:lang w:val="en-GB" w:eastAsia="de-CH"/>
              </w:rPr>
              <w:t>"Client name:"</w:t>
            </w:r>
            <w:r w:rsidRPr="009917A5">
              <w:rPr>
                <w:rFonts w:ascii="Consolas" w:eastAsia="Times New Roman" w:hAnsi="Consolas" w:cs="Times New Roman"/>
                <w:color w:val="3B3B3B"/>
                <w:sz w:val="21"/>
                <w:szCs w:val="21"/>
                <w:lang w:val="en-GB" w:eastAsia="de-CH"/>
              </w:rPr>
              <w:t>, client_name);</w:t>
            </w:r>
          </w:p>
          <w:p w14:paraId="0DCB6310"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4EA40739"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 normalize state</w:t>
            </w:r>
          </w:p>
          <w:p w14:paraId="05B5E835"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startTime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98658"/>
                <w:sz w:val="21"/>
                <w:szCs w:val="21"/>
                <w:lang w:val="en-GB" w:eastAsia="de-CH"/>
              </w:rPr>
              <w:t>0</w:t>
            </w:r>
            <w:r w:rsidRPr="009917A5">
              <w:rPr>
                <w:rFonts w:ascii="Consolas" w:eastAsia="Times New Roman" w:hAnsi="Consolas" w:cs="Times New Roman"/>
                <w:color w:val="3B3B3B"/>
                <w:sz w:val="21"/>
                <w:szCs w:val="21"/>
                <w:lang w:val="en-GB" w:eastAsia="de-CH"/>
              </w:rPr>
              <w:t>;</w:t>
            </w:r>
          </w:p>
          <w:p w14:paraId="2E99EC35"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gracePeriodStart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98658"/>
                <w:sz w:val="21"/>
                <w:szCs w:val="21"/>
                <w:lang w:val="en-GB" w:eastAsia="de-CH"/>
              </w:rPr>
              <w:t>0</w:t>
            </w:r>
            <w:r w:rsidRPr="009917A5">
              <w:rPr>
                <w:rFonts w:ascii="Consolas" w:eastAsia="Times New Roman" w:hAnsi="Consolas" w:cs="Times New Roman"/>
                <w:color w:val="3B3B3B"/>
                <w:sz w:val="21"/>
                <w:szCs w:val="21"/>
                <w:lang w:val="en-GB" w:eastAsia="de-CH"/>
              </w:rPr>
              <w:t>;</w:t>
            </w:r>
          </w:p>
          <w:p w14:paraId="62077482"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lastRenderedPageBreak/>
              <w:t xml:space="preserve">  checking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FF"/>
                <w:sz w:val="21"/>
                <w:szCs w:val="21"/>
                <w:lang w:val="en-GB" w:eastAsia="de-CH"/>
              </w:rPr>
              <w:t>false</w:t>
            </w:r>
            <w:r w:rsidRPr="009917A5">
              <w:rPr>
                <w:rFonts w:ascii="Consolas" w:eastAsia="Times New Roman" w:hAnsi="Consolas" w:cs="Times New Roman"/>
                <w:color w:val="3B3B3B"/>
                <w:sz w:val="21"/>
                <w:szCs w:val="21"/>
                <w:lang w:val="en-GB" w:eastAsia="de-CH"/>
              </w:rPr>
              <w:t>;</w:t>
            </w:r>
          </w:p>
          <w:p w14:paraId="530D9576"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publishNow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FF"/>
                <w:sz w:val="21"/>
                <w:szCs w:val="21"/>
                <w:lang w:val="en-GB" w:eastAsia="de-CH"/>
              </w:rPr>
              <w:t>false</w:t>
            </w:r>
            <w:r w:rsidRPr="009917A5">
              <w:rPr>
                <w:rFonts w:ascii="Consolas" w:eastAsia="Times New Roman" w:hAnsi="Consolas" w:cs="Times New Roman"/>
                <w:color w:val="3B3B3B"/>
                <w:sz w:val="21"/>
                <w:szCs w:val="21"/>
                <w:lang w:val="en-GB" w:eastAsia="de-CH"/>
              </w:rPr>
              <w:t>;</w:t>
            </w:r>
          </w:p>
          <w:p w14:paraId="4B2BC1D5"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needs_water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FF"/>
                <w:sz w:val="21"/>
                <w:szCs w:val="21"/>
                <w:lang w:val="en-GB" w:eastAsia="de-CH"/>
              </w:rPr>
              <w:t>false</w:t>
            </w:r>
            <w:r w:rsidRPr="009917A5">
              <w:rPr>
                <w:rFonts w:ascii="Consolas" w:eastAsia="Times New Roman" w:hAnsi="Consolas" w:cs="Times New Roman"/>
                <w:color w:val="3B3B3B"/>
                <w:sz w:val="21"/>
                <w:szCs w:val="21"/>
                <w:lang w:val="en-GB" w:eastAsia="de-CH"/>
              </w:rPr>
              <w:t>;</w:t>
            </w:r>
          </w:p>
          <w:p w14:paraId="68B7ECC8"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settings_set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98658"/>
                <w:sz w:val="21"/>
                <w:szCs w:val="21"/>
                <w:lang w:val="en-GB" w:eastAsia="de-CH"/>
              </w:rPr>
              <w:t>0</w:t>
            </w:r>
            <w:r w:rsidRPr="009917A5">
              <w:rPr>
                <w:rFonts w:ascii="Consolas" w:eastAsia="Times New Roman" w:hAnsi="Consolas" w:cs="Times New Roman"/>
                <w:color w:val="3B3B3B"/>
                <w:sz w:val="21"/>
                <w:szCs w:val="21"/>
                <w:lang w:val="en-GB" w:eastAsia="de-CH"/>
              </w:rPr>
              <w:t>;</w:t>
            </w:r>
          </w:p>
          <w:p w14:paraId="73039DC7"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w:t>
            </w:r>
          </w:p>
          <w:p w14:paraId="6CC8D56C"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6FB0936E"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Callback function to handle incoming messages</w:t>
            </w:r>
          </w:p>
          <w:p w14:paraId="6414E542"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00FF"/>
                <w:sz w:val="21"/>
                <w:szCs w:val="21"/>
                <w:lang w:val="en-GB" w:eastAsia="de-CH"/>
              </w:rPr>
              <w:t>void</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callback</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0000FF"/>
                <w:sz w:val="21"/>
                <w:szCs w:val="21"/>
                <w:lang w:val="en-GB" w:eastAsia="de-CH"/>
              </w:rPr>
              <w:t>char*</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1080"/>
                <w:sz w:val="21"/>
                <w:szCs w:val="21"/>
                <w:lang w:val="en-GB" w:eastAsia="de-CH"/>
              </w:rPr>
              <w:t>topic</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267F99"/>
                <w:sz w:val="21"/>
                <w:szCs w:val="21"/>
                <w:lang w:val="en-GB" w:eastAsia="de-CH"/>
              </w:rPr>
              <w:t>byte</w:t>
            </w:r>
            <w:r w:rsidRPr="009917A5">
              <w:rPr>
                <w:rFonts w:ascii="Consolas" w:eastAsia="Times New Roman" w:hAnsi="Consolas" w:cs="Times New Roman"/>
                <w:color w:val="0000FF"/>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1080"/>
                <w:sz w:val="21"/>
                <w:szCs w:val="21"/>
                <w:lang w:val="en-GB" w:eastAsia="de-CH"/>
              </w:rPr>
              <w:t>payload</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FF"/>
                <w:sz w:val="21"/>
                <w:szCs w:val="21"/>
                <w:lang w:val="en-GB" w:eastAsia="de-CH"/>
              </w:rPr>
              <w:t>unsigned</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FF"/>
                <w:sz w:val="21"/>
                <w:szCs w:val="21"/>
                <w:lang w:val="en-GB" w:eastAsia="de-CH"/>
              </w:rPr>
              <w:t>int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1080"/>
                <w:sz w:val="21"/>
                <w:szCs w:val="21"/>
                <w:lang w:val="en-GB" w:eastAsia="de-CH"/>
              </w:rPr>
              <w:t>length</w:t>
            </w:r>
            <w:r w:rsidRPr="009917A5">
              <w:rPr>
                <w:rFonts w:ascii="Consolas" w:eastAsia="Times New Roman" w:hAnsi="Consolas" w:cs="Times New Roman"/>
                <w:color w:val="3B3B3B"/>
                <w:sz w:val="21"/>
                <w:szCs w:val="21"/>
                <w:lang w:val="en-GB" w:eastAsia="de-CH"/>
              </w:rPr>
              <w:t>) {</w:t>
            </w:r>
          </w:p>
          <w:p w14:paraId="10AC1063"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String message;</w:t>
            </w:r>
          </w:p>
          <w:p w14:paraId="33FD5FA9"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F00DB"/>
                <w:sz w:val="21"/>
                <w:szCs w:val="21"/>
                <w:lang w:val="en-GB" w:eastAsia="de-CH"/>
              </w:rPr>
              <w:t>for</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FF"/>
                <w:sz w:val="21"/>
                <w:szCs w:val="21"/>
                <w:lang w:val="en-GB" w:eastAsia="de-CH"/>
              </w:rPr>
              <w:t>unsigned</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FF"/>
                <w:sz w:val="21"/>
                <w:szCs w:val="21"/>
                <w:lang w:val="en-GB" w:eastAsia="de-CH"/>
              </w:rPr>
              <w:t>int</w:t>
            </w:r>
            <w:r w:rsidRPr="009917A5">
              <w:rPr>
                <w:rFonts w:ascii="Consolas" w:eastAsia="Times New Roman" w:hAnsi="Consolas" w:cs="Times New Roman"/>
                <w:color w:val="3B3B3B"/>
                <w:sz w:val="21"/>
                <w:szCs w:val="21"/>
                <w:lang w:val="en-GB" w:eastAsia="de-CH"/>
              </w:rPr>
              <w:t xml:space="preserve"> i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98658"/>
                <w:sz w:val="21"/>
                <w:szCs w:val="21"/>
                <w:lang w:val="en-GB" w:eastAsia="de-CH"/>
              </w:rPr>
              <w:t>0</w:t>
            </w:r>
            <w:r w:rsidRPr="009917A5">
              <w:rPr>
                <w:rFonts w:ascii="Consolas" w:eastAsia="Times New Roman" w:hAnsi="Consolas" w:cs="Times New Roman"/>
                <w:color w:val="3B3B3B"/>
                <w:sz w:val="21"/>
                <w:szCs w:val="21"/>
                <w:lang w:val="en-GB" w:eastAsia="de-CH"/>
              </w:rPr>
              <w:t xml:space="preserve">; i </w:t>
            </w:r>
            <w:r w:rsidRPr="009917A5">
              <w:rPr>
                <w:rFonts w:ascii="Consolas" w:eastAsia="Times New Roman" w:hAnsi="Consolas" w:cs="Times New Roman"/>
                <w:color w:val="000000"/>
                <w:sz w:val="21"/>
                <w:szCs w:val="21"/>
                <w:lang w:val="en-GB" w:eastAsia="de-CH"/>
              </w:rPr>
              <w:t>&lt;</w:t>
            </w:r>
            <w:r w:rsidRPr="009917A5">
              <w:rPr>
                <w:rFonts w:ascii="Consolas" w:eastAsia="Times New Roman" w:hAnsi="Consolas" w:cs="Times New Roman"/>
                <w:color w:val="3B3B3B"/>
                <w:sz w:val="21"/>
                <w:szCs w:val="21"/>
                <w:lang w:val="en-GB" w:eastAsia="de-CH"/>
              </w:rPr>
              <w:t xml:space="preserve"> length; i</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w:t>
            </w:r>
          </w:p>
          <w:p w14:paraId="1A4BAAFE"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message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FF"/>
                <w:sz w:val="21"/>
                <w:szCs w:val="21"/>
                <w:lang w:val="en-GB" w:eastAsia="de-CH"/>
              </w:rPr>
              <w:t>char</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001080"/>
                <w:sz w:val="21"/>
                <w:szCs w:val="21"/>
                <w:lang w:val="en-GB" w:eastAsia="de-CH"/>
              </w:rPr>
              <w:t>payload</w:t>
            </w:r>
            <w:r w:rsidRPr="009917A5">
              <w:rPr>
                <w:rFonts w:ascii="Consolas" w:eastAsia="Times New Roman" w:hAnsi="Consolas" w:cs="Times New Roman"/>
                <w:color w:val="3B3B3B"/>
                <w:sz w:val="21"/>
                <w:szCs w:val="21"/>
                <w:lang w:val="en-GB" w:eastAsia="de-CH"/>
              </w:rPr>
              <w:t>[i];</w:t>
            </w:r>
          </w:p>
          <w:p w14:paraId="63EB8885"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w:t>
            </w:r>
          </w:p>
          <w:p w14:paraId="5DE143A3"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String topicStr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String</w:t>
            </w:r>
            <w:r w:rsidRPr="009917A5">
              <w:rPr>
                <w:rFonts w:ascii="Consolas" w:eastAsia="Times New Roman" w:hAnsi="Consolas" w:cs="Times New Roman"/>
                <w:color w:val="3B3B3B"/>
                <w:sz w:val="21"/>
                <w:szCs w:val="21"/>
                <w:lang w:val="en-GB" w:eastAsia="de-CH"/>
              </w:rPr>
              <w:t>(topic);</w:t>
            </w:r>
          </w:p>
          <w:p w14:paraId="25EC9E95"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018C6FDB"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debug</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A31515"/>
                <w:sz w:val="21"/>
                <w:szCs w:val="21"/>
                <w:lang w:val="en-GB" w:eastAsia="de-CH"/>
              </w:rPr>
              <w:t>"Message arrived ["</w:t>
            </w:r>
            <w:r w:rsidRPr="009917A5">
              <w:rPr>
                <w:rFonts w:ascii="Consolas" w:eastAsia="Times New Roman" w:hAnsi="Consolas" w:cs="Times New Roman"/>
                <w:color w:val="3B3B3B"/>
                <w:sz w:val="21"/>
                <w:szCs w:val="21"/>
                <w:lang w:val="en-GB" w:eastAsia="de-CH"/>
              </w:rPr>
              <w:t xml:space="preserve">, topicStr, </w:t>
            </w:r>
            <w:r w:rsidRPr="009917A5">
              <w:rPr>
                <w:rFonts w:ascii="Consolas" w:eastAsia="Times New Roman" w:hAnsi="Consolas" w:cs="Times New Roman"/>
                <w:color w:val="A31515"/>
                <w:sz w:val="21"/>
                <w:szCs w:val="21"/>
                <w:lang w:val="en-GB" w:eastAsia="de-CH"/>
              </w:rPr>
              <w:t>"]: "</w:t>
            </w:r>
            <w:r w:rsidRPr="009917A5">
              <w:rPr>
                <w:rFonts w:ascii="Consolas" w:eastAsia="Times New Roman" w:hAnsi="Consolas" w:cs="Times New Roman"/>
                <w:color w:val="3B3B3B"/>
                <w:sz w:val="21"/>
                <w:szCs w:val="21"/>
                <w:lang w:val="en-GB" w:eastAsia="de-CH"/>
              </w:rPr>
              <w:t>, message);</w:t>
            </w:r>
          </w:p>
          <w:p w14:paraId="03ABE11B"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73E7734B"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 Update settings from MQTT</w:t>
            </w:r>
          </w:p>
          <w:p w14:paraId="113EE936"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F00DB"/>
                <w:sz w:val="21"/>
                <w:szCs w:val="21"/>
                <w:lang w:val="en-GB" w:eastAsia="de-CH"/>
              </w:rPr>
              <w:t>if</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1080"/>
                <w:sz w:val="21"/>
                <w:szCs w:val="21"/>
                <w:lang w:val="en-GB" w:eastAsia="de-CH"/>
              </w:rPr>
              <w:t>topicStr</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795E26"/>
                <w:sz w:val="21"/>
                <w:szCs w:val="21"/>
                <w:lang w:val="en-GB" w:eastAsia="de-CH"/>
              </w:rPr>
              <w:t>startsWith</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A31515"/>
                <w:sz w:val="21"/>
                <w:szCs w:val="21"/>
                <w:lang w:val="en-GB" w:eastAsia="de-CH"/>
              </w:rPr>
              <w:t>"settings/home/sensor"</w:t>
            </w:r>
            <w:r w:rsidRPr="009917A5">
              <w:rPr>
                <w:rFonts w:ascii="Consolas" w:eastAsia="Times New Roman" w:hAnsi="Consolas" w:cs="Times New Roman"/>
                <w:color w:val="3B3B3B"/>
                <w:sz w:val="21"/>
                <w:szCs w:val="21"/>
                <w:lang w:val="en-GB" w:eastAsia="de-CH"/>
              </w:rPr>
              <w:t>)) {</w:t>
            </w:r>
          </w:p>
          <w:p w14:paraId="3585727E"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F00DB"/>
                <w:sz w:val="21"/>
                <w:szCs w:val="21"/>
                <w:lang w:val="en-GB" w:eastAsia="de-CH"/>
              </w:rPr>
              <w:t>if</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1080"/>
                <w:sz w:val="21"/>
                <w:szCs w:val="21"/>
                <w:lang w:val="en-GB" w:eastAsia="de-CH"/>
              </w:rPr>
              <w:t>topicStr</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795E26"/>
                <w:sz w:val="21"/>
                <w:szCs w:val="21"/>
                <w:lang w:val="en-GB" w:eastAsia="de-CH"/>
              </w:rPr>
              <w:t>endsWith</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A31515"/>
                <w:sz w:val="21"/>
                <w:szCs w:val="21"/>
                <w:lang w:val="en-GB" w:eastAsia="de-CH"/>
              </w:rPr>
              <w:t>"/check_time"</w:t>
            </w:r>
            <w:r w:rsidRPr="009917A5">
              <w:rPr>
                <w:rFonts w:ascii="Consolas" w:eastAsia="Times New Roman" w:hAnsi="Consolas" w:cs="Times New Roman"/>
                <w:color w:val="3B3B3B"/>
                <w:sz w:val="21"/>
                <w:szCs w:val="21"/>
                <w:lang w:val="en-GB" w:eastAsia="de-CH"/>
              </w:rPr>
              <w:t>)) {</w:t>
            </w:r>
          </w:p>
          <w:p w14:paraId="5B861640"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check_time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message;</w:t>
            </w:r>
          </w:p>
          <w:p w14:paraId="42108438"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debug</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A31515"/>
                <w:sz w:val="21"/>
                <w:szCs w:val="21"/>
                <w:lang w:val="en-GB" w:eastAsia="de-CH"/>
              </w:rPr>
              <w:t>"Updated check time:"</w:t>
            </w:r>
            <w:r w:rsidRPr="009917A5">
              <w:rPr>
                <w:rFonts w:ascii="Consolas" w:eastAsia="Times New Roman" w:hAnsi="Consolas" w:cs="Times New Roman"/>
                <w:color w:val="3B3B3B"/>
                <w:sz w:val="21"/>
                <w:szCs w:val="21"/>
                <w:lang w:val="en-GB" w:eastAsia="de-CH"/>
              </w:rPr>
              <w:t>, check_time);</w:t>
            </w:r>
          </w:p>
          <w:p w14:paraId="0EAD3290"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settings_set</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w:t>
            </w:r>
          </w:p>
          <w:p w14:paraId="2579661A"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w:t>
            </w:r>
          </w:p>
          <w:p w14:paraId="3D4EB83B"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F00DB"/>
                <w:sz w:val="21"/>
                <w:szCs w:val="21"/>
                <w:lang w:val="en-GB" w:eastAsia="de-CH"/>
              </w:rPr>
              <w:t>if</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1080"/>
                <w:sz w:val="21"/>
                <w:szCs w:val="21"/>
                <w:lang w:val="en-GB" w:eastAsia="de-CH"/>
              </w:rPr>
              <w:t>topicStr</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795E26"/>
                <w:sz w:val="21"/>
                <w:szCs w:val="21"/>
                <w:lang w:val="en-GB" w:eastAsia="de-CH"/>
              </w:rPr>
              <w:t>endsWith</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A31515"/>
                <w:sz w:val="21"/>
                <w:szCs w:val="21"/>
                <w:lang w:val="en-GB" w:eastAsia="de-CH"/>
              </w:rPr>
              <w:t>"/check_duration"</w:t>
            </w:r>
            <w:r w:rsidRPr="009917A5">
              <w:rPr>
                <w:rFonts w:ascii="Consolas" w:eastAsia="Times New Roman" w:hAnsi="Consolas" w:cs="Times New Roman"/>
                <w:color w:val="3B3B3B"/>
                <w:sz w:val="21"/>
                <w:szCs w:val="21"/>
                <w:lang w:val="en-GB" w:eastAsia="de-CH"/>
              </w:rPr>
              <w:t>)) {</w:t>
            </w:r>
          </w:p>
          <w:p w14:paraId="0FFE7F89"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check_duration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1080"/>
                <w:sz w:val="21"/>
                <w:szCs w:val="21"/>
                <w:lang w:val="en-GB" w:eastAsia="de-CH"/>
              </w:rPr>
              <w:t>message</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795E26"/>
                <w:sz w:val="21"/>
                <w:szCs w:val="21"/>
                <w:lang w:val="en-GB" w:eastAsia="de-CH"/>
              </w:rPr>
              <w:t>toInt</w:t>
            </w:r>
            <w:r w:rsidRPr="009917A5">
              <w:rPr>
                <w:rFonts w:ascii="Consolas" w:eastAsia="Times New Roman" w:hAnsi="Consolas" w:cs="Times New Roman"/>
                <w:color w:val="3B3B3B"/>
                <w:sz w:val="21"/>
                <w:szCs w:val="21"/>
                <w:lang w:val="en-GB" w:eastAsia="de-CH"/>
              </w:rPr>
              <w:t>();</w:t>
            </w:r>
          </w:p>
          <w:p w14:paraId="316F64EA"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debug</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A31515"/>
                <w:sz w:val="21"/>
                <w:szCs w:val="21"/>
                <w:lang w:val="en-GB" w:eastAsia="de-CH"/>
              </w:rPr>
              <w:t>"Updated check duration:"</w:t>
            </w:r>
            <w:r w:rsidRPr="009917A5">
              <w:rPr>
                <w:rFonts w:ascii="Consolas" w:eastAsia="Times New Roman" w:hAnsi="Consolas" w:cs="Times New Roman"/>
                <w:color w:val="3B3B3B"/>
                <w:sz w:val="21"/>
                <w:szCs w:val="21"/>
                <w:lang w:val="en-GB" w:eastAsia="de-CH"/>
              </w:rPr>
              <w:t>, check_duration);</w:t>
            </w:r>
          </w:p>
          <w:p w14:paraId="197F3D0D"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settings_set</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w:t>
            </w:r>
          </w:p>
          <w:p w14:paraId="4155DF9C"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  </w:t>
            </w:r>
          </w:p>
          <w:p w14:paraId="16702CE1"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w:t>
            </w:r>
          </w:p>
          <w:p w14:paraId="687678F8"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w:t>
            </w:r>
          </w:p>
          <w:p w14:paraId="240BBC01"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71383A24"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Function to reconnect to the MQTT broker</w:t>
            </w:r>
          </w:p>
          <w:p w14:paraId="151B77BC"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00FF"/>
                <w:sz w:val="21"/>
                <w:szCs w:val="21"/>
                <w:lang w:val="en-GB" w:eastAsia="de-CH"/>
              </w:rPr>
              <w:t>void</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reconnect</w:t>
            </w:r>
            <w:r w:rsidRPr="009917A5">
              <w:rPr>
                <w:rFonts w:ascii="Consolas" w:eastAsia="Times New Roman" w:hAnsi="Consolas" w:cs="Times New Roman"/>
                <w:color w:val="3B3B3B"/>
                <w:sz w:val="21"/>
                <w:szCs w:val="21"/>
                <w:lang w:val="en-GB" w:eastAsia="de-CH"/>
              </w:rPr>
              <w:t>() {</w:t>
            </w:r>
          </w:p>
          <w:p w14:paraId="59CD1620"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F00DB"/>
                <w:sz w:val="21"/>
                <w:szCs w:val="21"/>
                <w:lang w:val="en-GB" w:eastAsia="de-CH"/>
              </w:rPr>
              <w:t>while</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001080"/>
                <w:sz w:val="21"/>
                <w:szCs w:val="21"/>
                <w:lang w:val="en-GB" w:eastAsia="de-CH"/>
              </w:rPr>
              <w:t>client</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795E26"/>
                <w:sz w:val="21"/>
                <w:szCs w:val="21"/>
                <w:lang w:val="en-GB" w:eastAsia="de-CH"/>
              </w:rPr>
              <w:t>connected</w:t>
            </w:r>
            <w:r w:rsidRPr="009917A5">
              <w:rPr>
                <w:rFonts w:ascii="Consolas" w:eastAsia="Times New Roman" w:hAnsi="Consolas" w:cs="Times New Roman"/>
                <w:color w:val="3B3B3B"/>
                <w:sz w:val="21"/>
                <w:szCs w:val="21"/>
                <w:lang w:val="en-GB" w:eastAsia="de-CH"/>
              </w:rPr>
              <w:t>()) {</w:t>
            </w:r>
          </w:p>
          <w:p w14:paraId="2BD6B79F"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debug</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A31515"/>
                <w:sz w:val="21"/>
                <w:szCs w:val="21"/>
                <w:lang w:val="en-GB" w:eastAsia="de-CH"/>
              </w:rPr>
              <w:t>"Attempting MQTT connection..."</w:t>
            </w:r>
            <w:r w:rsidRPr="009917A5">
              <w:rPr>
                <w:rFonts w:ascii="Consolas" w:eastAsia="Times New Roman" w:hAnsi="Consolas" w:cs="Times New Roman"/>
                <w:color w:val="3B3B3B"/>
                <w:sz w:val="21"/>
                <w:szCs w:val="21"/>
                <w:lang w:val="en-GB" w:eastAsia="de-CH"/>
              </w:rPr>
              <w:t>);</w:t>
            </w:r>
          </w:p>
          <w:p w14:paraId="674F1B1D"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F00DB"/>
                <w:sz w:val="21"/>
                <w:szCs w:val="21"/>
                <w:lang w:val="en-GB" w:eastAsia="de-CH"/>
              </w:rPr>
              <w:t>if</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1080"/>
                <w:sz w:val="21"/>
                <w:szCs w:val="21"/>
                <w:lang w:val="en-GB" w:eastAsia="de-CH"/>
              </w:rPr>
              <w:t>client</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795E26"/>
                <w:sz w:val="21"/>
                <w:szCs w:val="21"/>
                <w:lang w:val="en-GB" w:eastAsia="de-CH"/>
              </w:rPr>
              <w:t>connect</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001080"/>
                <w:sz w:val="21"/>
                <w:szCs w:val="21"/>
                <w:lang w:val="en-GB" w:eastAsia="de-CH"/>
              </w:rPr>
              <w:t>client_name</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795E26"/>
                <w:sz w:val="21"/>
                <w:szCs w:val="21"/>
                <w:lang w:val="en-GB" w:eastAsia="de-CH"/>
              </w:rPr>
              <w:t>c_str</w:t>
            </w:r>
            <w:r w:rsidRPr="009917A5">
              <w:rPr>
                <w:rFonts w:ascii="Consolas" w:eastAsia="Times New Roman" w:hAnsi="Consolas" w:cs="Times New Roman"/>
                <w:color w:val="3B3B3B"/>
                <w:sz w:val="21"/>
                <w:szCs w:val="21"/>
                <w:lang w:val="en-GB" w:eastAsia="de-CH"/>
              </w:rPr>
              <w:t>())) {</w:t>
            </w:r>
          </w:p>
          <w:p w14:paraId="60D004E5"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debug</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A31515"/>
                <w:sz w:val="21"/>
                <w:szCs w:val="21"/>
                <w:lang w:val="en-GB" w:eastAsia="de-CH"/>
              </w:rPr>
              <w:t>"MQTT connected"</w:t>
            </w:r>
            <w:r w:rsidRPr="009917A5">
              <w:rPr>
                <w:rFonts w:ascii="Consolas" w:eastAsia="Times New Roman" w:hAnsi="Consolas" w:cs="Times New Roman"/>
                <w:color w:val="3B3B3B"/>
                <w:sz w:val="21"/>
                <w:szCs w:val="21"/>
                <w:lang w:val="en-GB" w:eastAsia="de-CH"/>
              </w:rPr>
              <w:t>);</w:t>
            </w:r>
          </w:p>
          <w:p w14:paraId="2758AB78"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1080"/>
                <w:sz w:val="21"/>
                <w:szCs w:val="21"/>
                <w:lang w:val="en-GB" w:eastAsia="de-CH"/>
              </w:rPr>
              <w:t>client</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795E26"/>
                <w:sz w:val="21"/>
                <w:szCs w:val="21"/>
                <w:lang w:val="en-GB" w:eastAsia="de-CH"/>
              </w:rPr>
              <w:t>subscribe</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A31515"/>
                <w:sz w:val="21"/>
                <w:szCs w:val="21"/>
                <w:lang w:val="en-GB" w:eastAsia="de-CH"/>
              </w:rPr>
              <w:t>"settings/home/sensor/#"</w:t>
            </w:r>
            <w:r w:rsidRPr="009917A5">
              <w:rPr>
                <w:rFonts w:ascii="Consolas" w:eastAsia="Times New Roman" w:hAnsi="Consolas" w:cs="Times New Roman"/>
                <w:color w:val="3B3B3B"/>
                <w:sz w:val="21"/>
                <w:szCs w:val="21"/>
                <w:lang w:val="en-GB" w:eastAsia="de-CH"/>
              </w:rPr>
              <w:t>);</w:t>
            </w:r>
          </w:p>
          <w:p w14:paraId="0FB6F21D"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 </w:t>
            </w:r>
            <w:r w:rsidRPr="009917A5">
              <w:rPr>
                <w:rFonts w:ascii="Consolas" w:eastAsia="Times New Roman" w:hAnsi="Consolas" w:cs="Times New Roman"/>
                <w:color w:val="AF00DB"/>
                <w:sz w:val="21"/>
                <w:szCs w:val="21"/>
                <w:lang w:val="en-GB" w:eastAsia="de-CH"/>
              </w:rPr>
              <w:t>else</w:t>
            </w:r>
            <w:r w:rsidRPr="009917A5">
              <w:rPr>
                <w:rFonts w:ascii="Consolas" w:eastAsia="Times New Roman" w:hAnsi="Consolas" w:cs="Times New Roman"/>
                <w:color w:val="3B3B3B"/>
                <w:sz w:val="21"/>
                <w:szCs w:val="21"/>
                <w:lang w:val="en-GB" w:eastAsia="de-CH"/>
              </w:rPr>
              <w:t xml:space="preserve"> {</w:t>
            </w:r>
          </w:p>
          <w:p w14:paraId="7872FC01"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debug</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A31515"/>
                <w:sz w:val="21"/>
                <w:szCs w:val="21"/>
                <w:lang w:val="en-GB" w:eastAsia="de-CH"/>
              </w:rPr>
              <w:t>"Failed to connect to MQTT rc="</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1080"/>
                <w:sz w:val="21"/>
                <w:szCs w:val="21"/>
                <w:lang w:val="en-GB" w:eastAsia="de-CH"/>
              </w:rPr>
              <w:t>client</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795E26"/>
                <w:sz w:val="21"/>
                <w:szCs w:val="21"/>
                <w:lang w:val="en-GB" w:eastAsia="de-CH"/>
              </w:rPr>
              <w:t>state</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31515"/>
                <w:sz w:val="21"/>
                <w:szCs w:val="21"/>
                <w:lang w:val="en-GB" w:eastAsia="de-CH"/>
              </w:rPr>
              <w:t>"try again in 1 second"</w:t>
            </w:r>
            <w:r w:rsidRPr="009917A5">
              <w:rPr>
                <w:rFonts w:ascii="Consolas" w:eastAsia="Times New Roman" w:hAnsi="Consolas" w:cs="Times New Roman"/>
                <w:color w:val="3B3B3B"/>
                <w:sz w:val="21"/>
                <w:szCs w:val="21"/>
                <w:lang w:val="en-GB" w:eastAsia="de-CH"/>
              </w:rPr>
              <w:t>);</w:t>
            </w:r>
          </w:p>
          <w:p w14:paraId="6E3A986A"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delay</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098658"/>
                <w:sz w:val="21"/>
                <w:szCs w:val="21"/>
                <w:lang w:val="en-GB" w:eastAsia="de-CH"/>
              </w:rPr>
              <w:t>1000</w:t>
            </w:r>
            <w:r w:rsidRPr="009917A5">
              <w:rPr>
                <w:rFonts w:ascii="Consolas" w:eastAsia="Times New Roman" w:hAnsi="Consolas" w:cs="Times New Roman"/>
                <w:color w:val="3B3B3B"/>
                <w:sz w:val="21"/>
                <w:szCs w:val="21"/>
                <w:lang w:val="en-GB" w:eastAsia="de-CH"/>
              </w:rPr>
              <w:t>);</w:t>
            </w:r>
          </w:p>
          <w:p w14:paraId="58F603A2"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w:t>
            </w:r>
          </w:p>
          <w:p w14:paraId="70F631B2"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w:t>
            </w:r>
          </w:p>
          <w:p w14:paraId="2FDD5D52"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w:t>
            </w:r>
          </w:p>
          <w:p w14:paraId="5A51DCBE"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118E4995"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w:t>
            </w:r>
          </w:p>
          <w:p w14:paraId="1AA98377"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 Main</w:t>
            </w:r>
          </w:p>
          <w:p w14:paraId="742537C1"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52D8EAE9"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00FF"/>
                <w:sz w:val="21"/>
                <w:szCs w:val="21"/>
                <w:lang w:val="en-GB" w:eastAsia="de-CH"/>
              </w:rPr>
              <w:lastRenderedPageBreak/>
              <w:t>void</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setup</w:t>
            </w:r>
            <w:r w:rsidRPr="009917A5">
              <w:rPr>
                <w:rFonts w:ascii="Consolas" w:eastAsia="Times New Roman" w:hAnsi="Consolas" w:cs="Times New Roman"/>
                <w:color w:val="3B3B3B"/>
                <w:sz w:val="21"/>
                <w:szCs w:val="21"/>
                <w:lang w:val="en-GB" w:eastAsia="de-CH"/>
              </w:rPr>
              <w:t>() {</w:t>
            </w:r>
          </w:p>
          <w:p w14:paraId="66B8D9F6"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1080"/>
                <w:sz w:val="21"/>
                <w:szCs w:val="21"/>
                <w:lang w:val="en-GB" w:eastAsia="de-CH"/>
              </w:rPr>
              <w:t>Serial</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795E26"/>
                <w:sz w:val="21"/>
                <w:szCs w:val="21"/>
                <w:lang w:val="en-GB" w:eastAsia="de-CH"/>
              </w:rPr>
              <w:t>begin</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098658"/>
                <w:sz w:val="21"/>
                <w:szCs w:val="21"/>
                <w:lang w:val="en-GB" w:eastAsia="de-CH"/>
              </w:rPr>
              <w:t>9600</w:t>
            </w:r>
            <w:r w:rsidRPr="009917A5">
              <w:rPr>
                <w:rFonts w:ascii="Consolas" w:eastAsia="Times New Roman" w:hAnsi="Consolas" w:cs="Times New Roman"/>
                <w:color w:val="3B3B3B"/>
                <w:sz w:val="21"/>
                <w:szCs w:val="21"/>
                <w:lang w:val="en-GB" w:eastAsia="de-CH"/>
              </w:rPr>
              <w:t>);</w:t>
            </w:r>
          </w:p>
          <w:p w14:paraId="5C8EB318"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 Give time to boot</w:t>
            </w:r>
          </w:p>
          <w:p w14:paraId="69797BCE"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F00DB"/>
                <w:sz w:val="21"/>
                <w:szCs w:val="21"/>
                <w:lang w:val="en-GB" w:eastAsia="de-CH"/>
              </w:rPr>
              <w:t>while</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Serial) { }</w:t>
            </w:r>
          </w:p>
          <w:p w14:paraId="748F70BD"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3DE4F9DF"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setup_wifi</w:t>
            </w:r>
            <w:r w:rsidRPr="009917A5">
              <w:rPr>
                <w:rFonts w:ascii="Consolas" w:eastAsia="Times New Roman" w:hAnsi="Consolas" w:cs="Times New Roman"/>
                <w:color w:val="3B3B3B"/>
                <w:sz w:val="21"/>
                <w:szCs w:val="21"/>
                <w:lang w:val="en-GB" w:eastAsia="de-CH"/>
              </w:rPr>
              <w:t>(ssid, password);</w:t>
            </w:r>
          </w:p>
          <w:p w14:paraId="1452B98E"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setupTime</w:t>
            </w:r>
            <w:r w:rsidRPr="009917A5">
              <w:rPr>
                <w:rFonts w:ascii="Consolas" w:eastAsia="Times New Roman" w:hAnsi="Consolas" w:cs="Times New Roman"/>
                <w:color w:val="3B3B3B"/>
                <w:sz w:val="21"/>
                <w:szCs w:val="21"/>
                <w:lang w:val="en-GB" w:eastAsia="de-CH"/>
              </w:rPr>
              <w:t>();</w:t>
            </w:r>
          </w:p>
          <w:p w14:paraId="44A53262"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108AC37A"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 Initialize LED as Output</w:t>
            </w:r>
          </w:p>
          <w:p w14:paraId="3679EC0C"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pinMode</w:t>
            </w:r>
            <w:r w:rsidRPr="009917A5">
              <w:rPr>
                <w:rFonts w:ascii="Consolas" w:eastAsia="Times New Roman" w:hAnsi="Consolas" w:cs="Times New Roman"/>
                <w:color w:val="3B3B3B"/>
                <w:sz w:val="21"/>
                <w:szCs w:val="21"/>
                <w:lang w:val="en-GB" w:eastAsia="de-CH"/>
              </w:rPr>
              <w:t>(LED_BUILTIN, OUTPUT);</w:t>
            </w:r>
          </w:p>
          <w:p w14:paraId="7E616232"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79011032"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 Initialize MQTT</w:t>
            </w:r>
          </w:p>
          <w:p w14:paraId="38D74E11"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1080"/>
                <w:sz w:val="21"/>
                <w:szCs w:val="21"/>
                <w:lang w:val="en-GB" w:eastAsia="de-CH"/>
              </w:rPr>
              <w:t>client</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795E26"/>
                <w:sz w:val="21"/>
                <w:szCs w:val="21"/>
                <w:lang w:val="en-GB" w:eastAsia="de-CH"/>
              </w:rPr>
              <w:t>setServer</w:t>
            </w:r>
            <w:r w:rsidRPr="009917A5">
              <w:rPr>
                <w:rFonts w:ascii="Consolas" w:eastAsia="Times New Roman" w:hAnsi="Consolas" w:cs="Times New Roman"/>
                <w:color w:val="3B3B3B"/>
                <w:sz w:val="21"/>
                <w:szCs w:val="21"/>
                <w:lang w:val="en-GB" w:eastAsia="de-CH"/>
              </w:rPr>
              <w:t xml:space="preserve">(mqtt_server, </w:t>
            </w:r>
            <w:r w:rsidRPr="009917A5">
              <w:rPr>
                <w:rFonts w:ascii="Consolas" w:eastAsia="Times New Roman" w:hAnsi="Consolas" w:cs="Times New Roman"/>
                <w:color w:val="098658"/>
                <w:sz w:val="21"/>
                <w:szCs w:val="21"/>
                <w:lang w:val="en-GB" w:eastAsia="de-CH"/>
              </w:rPr>
              <w:t>1883</w:t>
            </w:r>
            <w:r w:rsidRPr="009917A5">
              <w:rPr>
                <w:rFonts w:ascii="Consolas" w:eastAsia="Times New Roman" w:hAnsi="Consolas" w:cs="Times New Roman"/>
                <w:color w:val="3B3B3B"/>
                <w:sz w:val="21"/>
                <w:szCs w:val="21"/>
                <w:lang w:val="en-GB" w:eastAsia="de-CH"/>
              </w:rPr>
              <w:t>);</w:t>
            </w:r>
          </w:p>
          <w:p w14:paraId="36DABE6A"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1080"/>
                <w:sz w:val="21"/>
                <w:szCs w:val="21"/>
                <w:lang w:val="en-GB" w:eastAsia="de-CH"/>
              </w:rPr>
              <w:t>client</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795E26"/>
                <w:sz w:val="21"/>
                <w:szCs w:val="21"/>
                <w:lang w:val="en-GB" w:eastAsia="de-CH"/>
              </w:rPr>
              <w:t>setCallback</w:t>
            </w:r>
            <w:r w:rsidRPr="009917A5">
              <w:rPr>
                <w:rFonts w:ascii="Consolas" w:eastAsia="Times New Roman" w:hAnsi="Consolas" w:cs="Times New Roman"/>
                <w:color w:val="3B3B3B"/>
                <w:sz w:val="21"/>
                <w:szCs w:val="21"/>
                <w:lang w:val="en-GB" w:eastAsia="de-CH"/>
              </w:rPr>
              <w:t>(callback);</w:t>
            </w:r>
          </w:p>
          <w:p w14:paraId="00C7B2FE"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082A5C85"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reset</w:t>
            </w:r>
            <w:r w:rsidRPr="009917A5">
              <w:rPr>
                <w:rFonts w:ascii="Consolas" w:eastAsia="Times New Roman" w:hAnsi="Consolas" w:cs="Times New Roman"/>
                <w:color w:val="3B3B3B"/>
                <w:sz w:val="21"/>
                <w:szCs w:val="21"/>
                <w:lang w:val="en-GB" w:eastAsia="de-CH"/>
              </w:rPr>
              <w:t>();</w:t>
            </w:r>
          </w:p>
          <w:p w14:paraId="5C2C0E2B"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w:t>
            </w:r>
          </w:p>
          <w:p w14:paraId="21286146"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25288DE7"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00FF"/>
                <w:sz w:val="21"/>
                <w:szCs w:val="21"/>
                <w:lang w:val="en-GB" w:eastAsia="de-CH"/>
              </w:rPr>
              <w:t>void</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loop</w:t>
            </w:r>
            <w:r w:rsidRPr="009917A5">
              <w:rPr>
                <w:rFonts w:ascii="Consolas" w:eastAsia="Times New Roman" w:hAnsi="Consolas" w:cs="Times New Roman"/>
                <w:color w:val="3B3B3B"/>
                <w:sz w:val="21"/>
                <w:szCs w:val="21"/>
                <w:lang w:val="en-GB" w:eastAsia="de-CH"/>
              </w:rPr>
              <w:t>() {</w:t>
            </w:r>
          </w:p>
          <w:p w14:paraId="1FD897BC"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FF"/>
                <w:sz w:val="21"/>
                <w:szCs w:val="21"/>
                <w:lang w:val="en-GB" w:eastAsia="de-CH"/>
              </w:rPr>
              <w:t>long</w:t>
            </w:r>
            <w:r w:rsidRPr="009917A5">
              <w:rPr>
                <w:rFonts w:ascii="Consolas" w:eastAsia="Times New Roman" w:hAnsi="Consolas" w:cs="Times New Roman"/>
                <w:color w:val="3B3B3B"/>
                <w:sz w:val="21"/>
                <w:szCs w:val="21"/>
                <w:lang w:val="en-GB" w:eastAsia="de-CH"/>
              </w:rPr>
              <w:t xml:space="preserve"> now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millis</w:t>
            </w:r>
            <w:r w:rsidRPr="009917A5">
              <w:rPr>
                <w:rFonts w:ascii="Consolas" w:eastAsia="Times New Roman" w:hAnsi="Consolas" w:cs="Times New Roman"/>
                <w:color w:val="3B3B3B"/>
                <w:sz w:val="21"/>
                <w:szCs w:val="21"/>
                <w:lang w:val="en-GB" w:eastAsia="de-CH"/>
              </w:rPr>
              <w:t>();</w:t>
            </w:r>
          </w:p>
          <w:p w14:paraId="5341BF58"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p>
          <w:p w14:paraId="1C5667B7"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F00DB"/>
                <w:sz w:val="21"/>
                <w:szCs w:val="21"/>
                <w:lang w:val="en-GB" w:eastAsia="de-CH"/>
              </w:rPr>
              <w:t>if</w:t>
            </w:r>
            <w:r w:rsidRPr="009917A5">
              <w:rPr>
                <w:rFonts w:ascii="Consolas" w:eastAsia="Times New Roman" w:hAnsi="Consolas" w:cs="Times New Roman"/>
                <w:color w:val="3B3B3B"/>
                <w:sz w:val="21"/>
                <w:szCs w:val="21"/>
                <w:lang w:val="en-GB" w:eastAsia="de-CH"/>
              </w:rPr>
              <w:t xml:space="preserve"> (checking) {</w:t>
            </w:r>
          </w:p>
          <w:p w14:paraId="39D59BAA"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 turn on the LED while we operate</w:t>
            </w:r>
          </w:p>
          <w:p w14:paraId="52C1ADD6"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digitalWrite</w:t>
            </w:r>
            <w:r w:rsidRPr="009917A5">
              <w:rPr>
                <w:rFonts w:ascii="Consolas" w:eastAsia="Times New Roman" w:hAnsi="Consolas" w:cs="Times New Roman"/>
                <w:color w:val="3B3B3B"/>
                <w:sz w:val="21"/>
                <w:szCs w:val="21"/>
                <w:lang w:val="en-GB" w:eastAsia="de-CH"/>
              </w:rPr>
              <w:t>(LED_BUILTIN, LOW);</w:t>
            </w:r>
          </w:p>
          <w:p w14:paraId="6B36C5DA"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 extract the sensor value from the A0 Channel</w:t>
            </w:r>
          </w:p>
          <w:p w14:paraId="2F51379B"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 the value will normaly be between 300 and 700</w:t>
            </w:r>
          </w:p>
          <w:p w14:paraId="59CEEF14"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 while 700 is close to dry</w:t>
            </w:r>
          </w:p>
          <w:p w14:paraId="72B6ADD3"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FF"/>
                <w:sz w:val="21"/>
                <w:szCs w:val="21"/>
                <w:lang w:val="en-GB" w:eastAsia="de-CH"/>
              </w:rPr>
              <w:t>int</w:t>
            </w:r>
            <w:r w:rsidRPr="009917A5">
              <w:rPr>
                <w:rFonts w:ascii="Consolas" w:eastAsia="Times New Roman" w:hAnsi="Consolas" w:cs="Times New Roman"/>
                <w:color w:val="3B3B3B"/>
                <w:sz w:val="21"/>
                <w:szCs w:val="21"/>
                <w:lang w:val="en-GB" w:eastAsia="de-CH"/>
              </w:rPr>
              <w:t xml:space="preserve"> sensorValue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analogRead</w:t>
            </w:r>
            <w:r w:rsidRPr="009917A5">
              <w:rPr>
                <w:rFonts w:ascii="Consolas" w:eastAsia="Times New Roman" w:hAnsi="Consolas" w:cs="Times New Roman"/>
                <w:color w:val="3B3B3B"/>
                <w:sz w:val="21"/>
                <w:szCs w:val="21"/>
                <w:lang w:val="en-GB" w:eastAsia="de-CH"/>
              </w:rPr>
              <w:t>(A0);</w:t>
            </w:r>
          </w:p>
          <w:p w14:paraId="65377681"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 compare to threshold</w:t>
            </w:r>
          </w:p>
          <w:p w14:paraId="1BCA20A3"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needs_water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(sensorValue </w:t>
            </w:r>
            <w:r w:rsidRPr="009917A5">
              <w:rPr>
                <w:rFonts w:ascii="Consolas" w:eastAsia="Times New Roman" w:hAnsi="Consolas" w:cs="Times New Roman"/>
                <w:color w:val="000000"/>
                <w:sz w:val="21"/>
                <w:szCs w:val="21"/>
                <w:lang w:val="en-GB" w:eastAsia="de-CH"/>
              </w:rPr>
              <w:t>&gt;</w:t>
            </w:r>
            <w:r w:rsidRPr="009917A5">
              <w:rPr>
                <w:rFonts w:ascii="Consolas" w:eastAsia="Times New Roman" w:hAnsi="Consolas" w:cs="Times New Roman"/>
                <w:color w:val="3B3B3B"/>
                <w:sz w:val="21"/>
                <w:szCs w:val="21"/>
                <w:lang w:val="en-GB" w:eastAsia="de-CH"/>
              </w:rPr>
              <w:t xml:space="preserve"> threshold);</w:t>
            </w:r>
          </w:p>
          <w:p w14:paraId="3452C4AA"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p>
          <w:p w14:paraId="664F711E"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 Check for 0.5 minutes (30000 millisecounds)</w:t>
            </w:r>
          </w:p>
          <w:p w14:paraId="10B3710E"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F00DB"/>
                <w:sz w:val="21"/>
                <w:szCs w:val="21"/>
                <w:lang w:val="en-GB" w:eastAsia="de-CH"/>
              </w:rPr>
              <w:t>if</w:t>
            </w:r>
            <w:r w:rsidRPr="009917A5">
              <w:rPr>
                <w:rFonts w:ascii="Consolas" w:eastAsia="Times New Roman" w:hAnsi="Consolas" w:cs="Times New Roman"/>
                <w:color w:val="3B3B3B"/>
                <w:sz w:val="21"/>
                <w:szCs w:val="21"/>
                <w:lang w:val="en-GB" w:eastAsia="de-CH"/>
              </w:rPr>
              <w:t xml:space="preserve"> (now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startTime </w:t>
            </w:r>
            <w:r w:rsidRPr="009917A5">
              <w:rPr>
                <w:rFonts w:ascii="Consolas" w:eastAsia="Times New Roman" w:hAnsi="Consolas" w:cs="Times New Roman"/>
                <w:color w:val="000000"/>
                <w:sz w:val="21"/>
                <w:szCs w:val="21"/>
                <w:lang w:val="en-GB" w:eastAsia="de-CH"/>
              </w:rPr>
              <w:t>&gt;=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98658"/>
                <w:sz w:val="21"/>
                <w:szCs w:val="21"/>
                <w:lang w:val="en-GB" w:eastAsia="de-CH"/>
              </w:rPr>
              <w:t>30000</w:t>
            </w:r>
            <w:r w:rsidRPr="009917A5">
              <w:rPr>
                <w:rFonts w:ascii="Consolas" w:eastAsia="Times New Roman" w:hAnsi="Consolas" w:cs="Times New Roman"/>
                <w:color w:val="3B3B3B"/>
                <w:sz w:val="21"/>
                <w:szCs w:val="21"/>
                <w:lang w:val="en-GB" w:eastAsia="de-CH"/>
              </w:rPr>
              <w:t>) {</w:t>
            </w:r>
          </w:p>
          <w:p w14:paraId="4F04E1CE"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checking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FF"/>
                <w:sz w:val="21"/>
                <w:szCs w:val="21"/>
                <w:lang w:val="en-GB" w:eastAsia="de-CH"/>
              </w:rPr>
              <w:t>false</w:t>
            </w:r>
            <w:r w:rsidRPr="009917A5">
              <w:rPr>
                <w:rFonts w:ascii="Consolas" w:eastAsia="Times New Roman" w:hAnsi="Consolas" w:cs="Times New Roman"/>
                <w:color w:val="3B3B3B"/>
                <w:sz w:val="21"/>
                <w:szCs w:val="21"/>
                <w:lang w:val="en-GB" w:eastAsia="de-CH"/>
              </w:rPr>
              <w:t>;</w:t>
            </w:r>
          </w:p>
          <w:p w14:paraId="09576CC3"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publishNow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FF"/>
                <w:sz w:val="21"/>
                <w:szCs w:val="21"/>
                <w:lang w:val="en-GB" w:eastAsia="de-CH"/>
              </w:rPr>
              <w:t>true</w:t>
            </w:r>
            <w:r w:rsidRPr="009917A5">
              <w:rPr>
                <w:rFonts w:ascii="Consolas" w:eastAsia="Times New Roman" w:hAnsi="Consolas" w:cs="Times New Roman"/>
                <w:color w:val="3B3B3B"/>
                <w:sz w:val="21"/>
                <w:szCs w:val="21"/>
                <w:lang w:val="en-GB" w:eastAsia="de-CH"/>
              </w:rPr>
              <w:t>;</w:t>
            </w:r>
          </w:p>
          <w:p w14:paraId="79F42EE8"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debug</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A31515"/>
                <w:sz w:val="21"/>
                <w:szCs w:val="21"/>
                <w:lang w:val="en-GB" w:eastAsia="de-CH"/>
              </w:rPr>
              <w:t>"Check completed, needs water:"</w:t>
            </w:r>
            <w:r w:rsidRPr="009917A5">
              <w:rPr>
                <w:rFonts w:ascii="Consolas" w:eastAsia="Times New Roman" w:hAnsi="Consolas" w:cs="Times New Roman"/>
                <w:color w:val="3B3B3B"/>
                <w:sz w:val="21"/>
                <w:szCs w:val="21"/>
                <w:lang w:val="en-GB" w:eastAsia="de-CH"/>
              </w:rPr>
              <w:t>, needs_water);</w:t>
            </w:r>
          </w:p>
          <w:p w14:paraId="27B871B8"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w:t>
            </w:r>
          </w:p>
          <w:p w14:paraId="69EF67FF"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F00DB"/>
                <w:sz w:val="21"/>
                <w:szCs w:val="21"/>
                <w:lang w:val="en-GB" w:eastAsia="de-CH"/>
              </w:rPr>
              <w:t>return</w:t>
            </w:r>
            <w:r w:rsidRPr="009917A5">
              <w:rPr>
                <w:rFonts w:ascii="Consolas" w:eastAsia="Times New Roman" w:hAnsi="Consolas" w:cs="Times New Roman"/>
                <w:color w:val="3B3B3B"/>
                <w:sz w:val="21"/>
                <w:szCs w:val="21"/>
                <w:lang w:val="en-GB" w:eastAsia="de-CH"/>
              </w:rPr>
              <w:t>;</w:t>
            </w:r>
          </w:p>
          <w:p w14:paraId="20759EC5"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w:t>
            </w:r>
          </w:p>
          <w:p w14:paraId="5B58AC14"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p>
          <w:p w14:paraId="73CE642A"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 ensure MQTT is always connected</w:t>
            </w:r>
          </w:p>
          <w:p w14:paraId="4FE5847C"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F00DB"/>
                <w:sz w:val="21"/>
                <w:szCs w:val="21"/>
                <w:lang w:val="en-GB" w:eastAsia="de-CH"/>
              </w:rPr>
              <w:t>if</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001080"/>
                <w:sz w:val="21"/>
                <w:szCs w:val="21"/>
                <w:lang w:val="en-GB" w:eastAsia="de-CH"/>
              </w:rPr>
              <w:t>client</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795E26"/>
                <w:sz w:val="21"/>
                <w:szCs w:val="21"/>
                <w:lang w:val="en-GB" w:eastAsia="de-CH"/>
              </w:rPr>
              <w:t>connected</w:t>
            </w:r>
            <w:r w:rsidRPr="009917A5">
              <w:rPr>
                <w:rFonts w:ascii="Consolas" w:eastAsia="Times New Roman" w:hAnsi="Consolas" w:cs="Times New Roman"/>
                <w:color w:val="3B3B3B"/>
                <w:sz w:val="21"/>
                <w:szCs w:val="21"/>
                <w:lang w:val="en-GB" w:eastAsia="de-CH"/>
              </w:rPr>
              <w:t>()) {</w:t>
            </w:r>
          </w:p>
          <w:p w14:paraId="3318722C"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reconnect</w:t>
            </w:r>
            <w:r w:rsidRPr="009917A5">
              <w:rPr>
                <w:rFonts w:ascii="Consolas" w:eastAsia="Times New Roman" w:hAnsi="Consolas" w:cs="Times New Roman"/>
                <w:color w:val="3B3B3B"/>
                <w:sz w:val="21"/>
                <w:szCs w:val="21"/>
                <w:lang w:val="en-GB" w:eastAsia="de-CH"/>
              </w:rPr>
              <w:t>();</w:t>
            </w:r>
          </w:p>
          <w:p w14:paraId="4BE0D5C1"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w:t>
            </w:r>
          </w:p>
          <w:p w14:paraId="0B7529CE"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1080"/>
                <w:sz w:val="21"/>
                <w:szCs w:val="21"/>
                <w:lang w:val="en-GB" w:eastAsia="de-CH"/>
              </w:rPr>
              <w:t>client</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795E26"/>
                <w:sz w:val="21"/>
                <w:szCs w:val="21"/>
                <w:lang w:val="en-GB" w:eastAsia="de-CH"/>
              </w:rPr>
              <w:t>loop</w:t>
            </w:r>
            <w:r w:rsidRPr="009917A5">
              <w:rPr>
                <w:rFonts w:ascii="Consolas" w:eastAsia="Times New Roman" w:hAnsi="Consolas" w:cs="Times New Roman"/>
                <w:color w:val="3B3B3B"/>
                <w:sz w:val="21"/>
                <w:szCs w:val="21"/>
                <w:lang w:val="en-GB" w:eastAsia="de-CH"/>
              </w:rPr>
              <w:t>();</w:t>
            </w:r>
          </w:p>
          <w:p w14:paraId="28D16B66"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0511FE4D"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 do not continue if settings are not set (updated)</w:t>
            </w:r>
          </w:p>
          <w:p w14:paraId="1E558613"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F00DB"/>
                <w:sz w:val="21"/>
                <w:szCs w:val="21"/>
                <w:lang w:val="en-GB" w:eastAsia="de-CH"/>
              </w:rPr>
              <w:t>if</w:t>
            </w:r>
            <w:r w:rsidRPr="009917A5">
              <w:rPr>
                <w:rFonts w:ascii="Consolas" w:eastAsia="Times New Roman" w:hAnsi="Consolas" w:cs="Times New Roman"/>
                <w:color w:val="3B3B3B"/>
                <w:sz w:val="21"/>
                <w:szCs w:val="21"/>
                <w:lang w:val="en-GB" w:eastAsia="de-CH"/>
              </w:rPr>
              <w:t xml:space="preserve"> (settings_set </w:t>
            </w:r>
            <w:r w:rsidRPr="009917A5">
              <w:rPr>
                <w:rFonts w:ascii="Consolas" w:eastAsia="Times New Roman" w:hAnsi="Consolas" w:cs="Times New Roman"/>
                <w:color w:val="000000"/>
                <w:sz w:val="21"/>
                <w:szCs w:val="21"/>
                <w:lang w:val="en-GB" w:eastAsia="de-CH"/>
              </w:rPr>
              <w:t>&lt;</w:t>
            </w:r>
            <w:r w:rsidRPr="009917A5">
              <w:rPr>
                <w:rFonts w:ascii="Consolas" w:eastAsia="Times New Roman" w:hAnsi="Consolas" w:cs="Times New Roman"/>
                <w:color w:val="3B3B3B"/>
                <w:sz w:val="21"/>
                <w:szCs w:val="21"/>
                <w:lang w:val="en-GB" w:eastAsia="de-CH"/>
              </w:rPr>
              <w:t xml:space="preserve"> settings_count) {</w:t>
            </w:r>
          </w:p>
          <w:p w14:paraId="52053FEC"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F00DB"/>
                <w:sz w:val="21"/>
                <w:szCs w:val="21"/>
                <w:lang w:val="en-GB" w:eastAsia="de-CH"/>
              </w:rPr>
              <w:t>return</w:t>
            </w:r>
            <w:r w:rsidRPr="009917A5">
              <w:rPr>
                <w:rFonts w:ascii="Consolas" w:eastAsia="Times New Roman" w:hAnsi="Consolas" w:cs="Times New Roman"/>
                <w:color w:val="3B3B3B"/>
                <w:sz w:val="21"/>
                <w:szCs w:val="21"/>
                <w:lang w:val="en-GB" w:eastAsia="de-CH"/>
              </w:rPr>
              <w:t>;</w:t>
            </w:r>
          </w:p>
          <w:p w14:paraId="2E722357"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lastRenderedPageBreak/>
              <w:t>  }</w:t>
            </w:r>
          </w:p>
          <w:p w14:paraId="6BC29BF1"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23E55680"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F00DB"/>
                <w:sz w:val="21"/>
                <w:szCs w:val="21"/>
                <w:lang w:val="en-GB" w:eastAsia="de-CH"/>
              </w:rPr>
              <w:t>if</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publishNow </w:t>
            </w:r>
            <w:r w:rsidRPr="009917A5">
              <w:rPr>
                <w:rFonts w:ascii="Consolas" w:eastAsia="Times New Roman" w:hAnsi="Consolas" w:cs="Times New Roman"/>
                <w:color w:val="000000"/>
                <w:sz w:val="21"/>
                <w:szCs w:val="21"/>
                <w:lang w:val="en-GB" w:eastAsia="de-CH"/>
              </w:rPr>
              <w:t>&amp;&amp;</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checking){</w:t>
            </w:r>
          </w:p>
          <w:p w14:paraId="30344059"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 update starttime to ensure the system can check for mositure over time</w:t>
            </w:r>
          </w:p>
          <w:p w14:paraId="5F95539F"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xml:space="preserve">    // start when the settings have been recived </w:t>
            </w:r>
          </w:p>
          <w:p w14:paraId="7EB5EAED"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startTime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millis</w:t>
            </w:r>
            <w:r w:rsidRPr="009917A5">
              <w:rPr>
                <w:rFonts w:ascii="Consolas" w:eastAsia="Times New Roman" w:hAnsi="Consolas" w:cs="Times New Roman"/>
                <w:color w:val="3B3B3B"/>
                <w:sz w:val="21"/>
                <w:szCs w:val="21"/>
                <w:lang w:val="en-GB" w:eastAsia="de-CH"/>
              </w:rPr>
              <w:t>();</w:t>
            </w:r>
          </w:p>
          <w:p w14:paraId="24028314"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checking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FF"/>
                <w:sz w:val="21"/>
                <w:szCs w:val="21"/>
                <w:lang w:val="en-GB" w:eastAsia="de-CH"/>
              </w:rPr>
              <w:t>true</w:t>
            </w:r>
            <w:r w:rsidRPr="009917A5">
              <w:rPr>
                <w:rFonts w:ascii="Consolas" w:eastAsia="Times New Roman" w:hAnsi="Consolas" w:cs="Times New Roman"/>
                <w:color w:val="3B3B3B"/>
                <w:sz w:val="21"/>
                <w:szCs w:val="21"/>
                <w:lang w:val="en-GB" w:eastAsia="de-CH"/>
              </w:rPr>
              <w:t>;</w:t>
            </w:r>
          </w:p>
          <w:p w14:paraId="0F6B6F35"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info</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A31515"/>
                <w:sz w:val="21"/>
                <w:szCs w:val="21"/>
                <w:lang w:val="en-GB" w:eastAsia="de-CH"/>
              </w:rPr>
              <w:t>"Starting check for moisture (30 seconds)"</w:t>
            </w:r>
            <w:r w:rsidRPr="009917A5">
              <w:rPr>
                <w:rFonts w:ascii="Consolas" w:eastAsia="Times New Roman" w:hAnsi="Consolas" w:cs="Times New Roman"/>
                <w:color w:val="3B3B3B"/>
                <w:sz w:val="21"/>
                <w:szCs w:val="21"/>
                <w:lang w:val="en-GB" w:eastAsia="de-CH"/>
              </w:rPr>
              <w:t>);</w:t>
            </w:r>
          </w:p>
          <w:p w14:paraId="27960F09"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debug</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A31515"/>
                <w:sz w:val="21"/>
                <w:szCs w:val="21"/>
                <w:lang w:val="en-GB" w:eastAsia="de-CH"/>
              </w:rPr>
              <w:t>"Check duration: 30s, Started at:"</w:t>
            </w:r>
            <w:r w:rsidRPr="009917A5">
              <w:rPr>
                <w:rFonts w:ascii="Consolas" w:eastAsia="Times New Roman" w:hAnsi="Consolas" w:cs="Times New Roman"/>
                <w:color w:val="3B3B3B"/>
                <w:sz w:val="21"/>
                <w:szCs w:val="21"/>
                <w:lang w:val="en-GB" w:eastAsia="de-CH"/>
              </w:rPr>
              <w:t>, startTime);</w:t>
            </w:r>
          </w:p>
          <w:p w14:paraId="42CB8A63"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w:t>
            </w:r>
          </w:p>
          <w:p w14:paraId="1588C1B2"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3A7B9950"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F00DB"/>
                <w:sz w:val="21"/>
                <w:szCs w:val="21"/>
                <w:lang w:val="en-GB" w:eastAsia="de-CH"/>
              </w:rPr>
              <w:t>if</w:t>
            </w:r>
            <w:r w:rsidRPr="009917A5">
              <w:rPr>
                <w:rFonts w:ascii="Consolas" w:eastAsia="Times New Roman" w:hAnsi="Consolas" w:cs="Times New Roman"/>
                <w:color w:val="3B3B3B"/>
                <w:sz w:val="21"/>
                <w:szCs w:val="21"/>
                <w:lang w:val="en-GB" w:eastAsia="de-CH"/>
              </w:rPr>
              <w:t xml:space="preserve"> (publishNow){</w:t>
            </w:r>
          </w:p>
          <w:p w14:paraId="32B56F20"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F00DB"/>
                <w:sz w:val="21"/>
                <w:szCs w:val="21"/>
                <w:lang w:val="en-GB" w:eastAsia="de-CH"/>
              </w:rPr>
              <w:t>if</w:t>
            </w:r>
            <w:r w:rsidRPr="009917A5">
              <w:rPr>
                <w:rFonts w:ascii="Consolas" w:eastAsia="Times New Roman" w:hAnsi="Consolas" w:cs="Times New Roman"/>
                <w:color w:val="3B3B3B"/>
                <w:sz w:val="21"/>
                <w:szCs w:val="21"/>
                <w:lang w:val="en-GB" w:eastAsia="de-CH"/>
              </w:rPr>
              <w:t xml:space="preserve"> (gracePeriodStart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98658"/>
                <w:sz w:val="21"/>
                <w:szCs w:val="21"/>
                <w:lang w:val="en-GB" w:eastAsia="de-CH"/>
              </w:rPr>
              <w:t>0</w:t>
            </w:r>
            <w:r w:rsidRPr="009917A5">
              <w:rPr>
                <w:rFonts w:ascii="Consolas" w:eastAsia="Times New Roman" w:hAnsi="Consolas" w:cs="Times New Roman"/>
                <w:color w:val="3B3B3B"/>
                <w:sz w:val="21"/>
                <w:szCs w:val="21"/>
                <w:lang w:val="en-GB" w:eastAsia="de-CH"/>
              </w:rPr>
              <w:t>){</w:t>
            </w:r>
          </w:p>
          <w:p w14:paraId="7574E907"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 Publish the watering state</w:t>
            </w:r>
          </w:p>
          <w:p w14:paraId="211C998C"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String payload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needs_water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31515"/>
                <w:sz w:val="21"/>
                <w:szCs w:val="21"/>
                <w:lang w:val="en-GB" w:eastAsia="de-CH"/>
              </w:rPr>
              <w:t>"true"</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31515"/>
                <w:sz w:val="21"/>
                <w:szCs w:val="21"/>
                <w:lang w:val="en-GB" w:eastAsia="de-CH"/>
              </w:rPr>
              <w:t>"false"</w:t>
            </w:r>
            <w:r w:rsidRPr="009917A5">
              <w:rPr>
                <w:rFonts w:ascii="Consolas" w:eastAsia="Times New Roman" w:hAnsi="Consolas" w:cs="Times New Roman"/>
                <w:color w:val="3B3B3B"/>
                <w:sz w:val="21"/>
                <w:szCs w:val="21"/>
                <w:lang w:val="en-GB" w:eastAsia="de-CH"/>
              </w:rPr>
              <w:t>;</w:t>
            </w:r>
          </w:p>
          <w:p w14:paraId="613B47D4"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1080"/>
                <w:sz w:val="21"/>
                <w:szCs w:val="21"/>
                <w:lang w:val="en-GB" w:eastAsia="de-CH"/>
              </w:rPr>
              <w:t>client</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795E26"/>
                <w:sz w:val="21"/>
                <w:szCs w:val="21"/>
                <w:lang w:val="en-GB" w:eastAsia="de-CH"/>
              </w:rPr>
              <w:t>publish</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A31515"/>
                <w:sz w:val="21"/>
                <w:szCs w:val="21"/>
                <w:lang w:val="en-GB" w:eastAsia="de-CH"/>
              </w:rPr>
              <w:t>"home/sensor/watering_needed"</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1080"/>
                <w:sz w:val="21"/>
                <w:szCs w:val="21"/>
                <w:lang w:val="en-GB" w:eastAsia="de-CH"/>
              </w:rPr>
              <w:t>payload</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795E26"/>
                <w:sz w:val="21"/>
                <w:szCs w:val="21"/>
                <w:lang w:val="en-GB" w:eastAsia="de-CH"/>
              </w:rPr>
              <w:t>c_str</w:t>
            </w:r>
            <w:r w:rsidRPr="009917A5">
              <w:rPr>
                <w:rFonts w:ascii="Consolas" w:eastAsia="Times New Roman" w:hAnsi="Consolas" w:cs="Times New Roman"/>
                <w:color w:val="3B3B3B"/>
                <w:sz w:val="21"/>
                <w:szCs w:val="21"/>
                <w:lang w:val="en-GB" w:eastAsia="de-CH"/>
              </w:rPr>
              <w:t>());</w:t>
            </w:r>
          </w:p>
          <w:p w14:paraId="3A3F8428"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info</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A31515"/>
                <w:sz w:val="21"/>
                <w:szCs w:val="21"/>
                <w:lang w:val="en-GB" w:eastAsia="de-CH"/>
              </w:rPr>
              <w:t>"Published watering state:"</w:t>
            </w:r>
            <w:r w:rsidRPr="009917A5">
              <w:rPr>
                <w:rFonts w:ascii="Consolas" w:eastAsia="Times New Roman" w:hAnsi="Consolas" w:cs="Times New Roman"/>
                <w:color w:val="3B3B3B"/>
                <w:sz w:val="21"/>
                <w:szCs w:val="21"/>
                <w:lang w:val="en-GB" w:eastAsia="de-CH"/>
              </w:rPr>
              <w:t>, payload);</w:t>
            </w:r>
          </w:p>
          <w:p w14:paraId="31BDBAD7"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56B58872"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digitalWrite</w:t>
            </w:r>
            <w:r w:rsidRPr="009917A5">
              <w:rPr>
                <w:rFonts w:ascii="Consolas" w:eastAsia="Times New Roman" w:hAnsi="Consolas" w:cs="Times New Roman"/>
                <w:color w:val="3B3B3B"/>
                <w:sz w:val="21"/>
                <w:szCs w:val="21"/>
                <w:lang w:val="en-GB" w:eastAsia="de-CH"/>
              </w:rPr>
              <w:t>(LED_BUILTIN, HIGH);</w:t>
            </w:r>
          </w:p>
          <w:p w14:paraId="0D405C0D"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gracePeriodStart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now;</w:t>
            </w:r>
          </w:p>
          <w:p w14:paraId="79182201"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w:t>
            </w:r>
            <w:r w:rsidRPr="009917A5">
              <w:rPr>
                <w:rFonts w:ascii="Consolas" w:eastAsia="Times New Roman" w:hAnsi="Consolas" w:cs="Times New Roman"/>
                <w:color w:val="AF00DB"/>
                <w:sz w:val="21"/>
                <w:szCs w:val="21"/>
                <w:lang w:val="en-GB" w:eastAsia="de-CH"/>
              </w:rPr>
              <w:t>else</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F00DB"/>
                <w:sz w:val="21"/>
                <w:szCs w:val="21"/>
                <w:lang w:val="en-GB" w:eastAsia="de-CH"/>
              </w:rPr>
              <w:t>if</w:t>
            </w:r>
            <w:r w:rsidRPr="009917A5">
              <w:rPr>
                <w:rFonts w:ascii="Consolas" w:eastAsia="Times New Roman" w:hAnsi="Consolas" w:cs="Times New Roman"/>
                <w:color w:val="3B3B3B"/>
                <w:sz w:val="21"/>
                <w:szCs w:val="21"/>
                <w:lang w:val="en-GB" w:eastAsia="de-CH"/>
              </w:rPr>
              <w:t xml:space="preserve"> (now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gracePeriodStart </w:t>
            </w:r>
            <w:r w:rsidRPr="009917A5">
              <w:rPr>
                <w:rFonts w:ascii="Consolas" w:eastAsia="Times New Roman" w:hAnsi="Consolas" w:cs="Times New Roman"/>
                <w:color w:val="000000"/>
                <w:sz w:val="21"/>
                <w:szCs w:val="21"/>
                <w:lang w:val="en-GB" w:eastAsia="de-CH"/>
              </w:rPr>
              <w:t>&gt;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98658"/>
                <w:sz w:val="21"/>
                <w:szCs w:val="21"/>
                <w:lang w:val="en-GB" w:eastAsia="de-CH"/>
              </w:rPr>
              <w:t>1000</w:t>
            </w:r>
            <w:r w:rsidRPr="009917A5">
              <w:rPr>
                <w:rFonts w:ascii="Consolas" w:eastAsia="Times New Roman" w:hAnsi="Consolas" w:cs="Times New Roman"/>
                <w:color w:val="3B3B3B"/>
                <w:sz w:val="21"/>
                <w:szCs w:val="21"/>
                <w:lang w:val="en-GB" w:eastAsia="de-CH"/>
              </w:rPr>
              <w:t>){</w:t>
            </w:r>
          </w:p>
          <w:p w14:paraId="2DDD84EA"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gracePeriodStart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98658"/>
                <w:sz w:val="21"/>
                <w:szCs w:val="21"/>
                <w:lang w:val="en-GB" w:eastAsia="de-CH"/>
              </w:rPr>
              <w:t>0</w:t>
            </w:r>
            <w:r w:rsidRPr="009917A5">
              <w:rPr>
                <w:rFonts w:ascii="Consolas" w:eastAsia="Times New Roman" w:hAnsi="Consolas" w:cs="Times New Roman"/>
                <w:color w:val="3B3B3B"/>
                <w:sz w:val="21"/>
                <w:szCs w:val="21"/>
                <w:lang w:val="en-GB" w:eastAsia="de-CH"/>
              </w:rPr>
              <w:t>;</w:t>
            </w:r>
          </w:p>
          <w:p w14:paraId="2640C4EC"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publishNow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FF"/>
                <w:sz w:val="21"/>
                <w:szCs w:val="21"/>
                <w:lang w:val="en-GB" w:eastAsia="de-CH"/>
              </w:rPr>
              <w:t>false</w:t>
            </w:r>
            <w:r w:rsidRPr="009917A5">
              <w:rPr>
                <w:rFonts w:ascii="Consolas" w:eastAsia="Times New Roman" w:hAnsi="Consolas" w:cs="Times New Roman"/>
                <w:color w:val="3B3B3B"/>
                <w:sz w:val="21"/>
                <w:szCs w:val="21"/>
                <w:lang w:val="en-GB" w:eastAsia="de-CH"/>
              </w:rPr>
              <w:t>;</w:t>
            </w:r>
          </w:p>
          <w:p w14:paraId="1DCF6941"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p>
          <w:p w14:paraId="39059C16"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 Sleep until next check time</w:t>
            </w:r>
          </w:p>
          <w:p w14:paraId="2741B7AF"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de-CH"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de-CH" w:eastAsia="de-CH"/>
              </w:rPr>
              <w:t>sleepUntil</w:t>
            </w:r>
            <w:r w:rsidRPr="009917A5">
              <w:rPr>
                <w:rFonts w:ascii="Consolas" w:eastAsia="Times New Roman" w:hAnsi="Consolas" w:cs="Times New Roman"/>
                <w:color w:val="3B3B3B"/>
                <w:sz w:val="21"/>
                <w:szCs w:val="21"/>
                <w:lang w:val="de-CH" w:eastAsia="de-CH"/>
              </w:rPr>
              <w:t>(check_time);</w:t>
            </w:r>
          </w:p>
          <w:p w14:paraId="1F307730"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de-CH" w:eastAsia="de-CH"/>
              </w:rPr>
            </w:pPr>
            <w:r w:rsidRPr="009917A5">
              <w:rPr>
                <w:rFonts w:ascii="Consolas" w:eastAsia="Times New Roman" w:hAnsi="Consolas" w:cs="Times New Roman"/>
                <w:color w:val="3B3B3B"/>
                <w:sz w:val="21"/>
                <w:szCs w:val="21"/>
                <w:lang w:val="de-CH" w:eastAsia="de-CH"/>
              </w:rPr>
              <w:t>    }</w:t>
            </w:r>
          </w:p>
          <w:p w14:paraId="21593246"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de-CH" w:eastAsia="de-CH"/>
              </w:rPr>
            </w:pPr>
            <w:r w:rsidRPr="009917A5">
              <w:rPr>
                <w:rFonts w:ascii="Consolas" w:eastAsia="Times New Roman" w:hAnsi="Consolas" w:cs="Times New Roman"/>
                <w:color w:val="3B3B3B"/>
                <w:sz w:val="21"/>
                <w:szCs w:val="21"/>
                <w:lang w:val="de-CH" w:eastAsia="de-CH"/>
              </w:rPr>
              <w:t>  }</w:t>
            </w:r>
          </w:p>
          <w:p w14:paraId="17BF93BC" w14:textId="5D3C28F1"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de-CH" w:eastAsia="de-CH"/>
              </w:rPr>
            </w:pPr>
            <w:r w:rsidRPr="009917A5">
              <w:rPr>
                <w:rFonts w:ascii="Consolas" w:eastAsia="Times New Roman" w:hAnsi="Consolas" w:cs="Times New Roman"/>
                <w:color w:val="3B3B3B"/>
                <w:sz w:val="21"/>
                <w:szCs w:val="21"/>
                <w:lang w:val="de-CH" w:eastAsia="de-CH"/>
              </w:rPr>
              <w:t>}</w:t>
            </w:r>
          </w:p>
        </w:tc>
      </w:tr>
    </w:tbl>
    <w:p w14:paraId="63537798" w14:textId="77777777" w:rsidR="009917A5" w:rsidRPr="009917A5" w:rsidRDefault="009917A5" w:rsidP="009917A5"/>
    <w:p w14:paraId="69C984E7" w14:textId="71ADFAE5" w:rsidR="009917A5" w:rsidRDefault="009917A5" w:rsidP="009917A5">
      <w:r w:rsidRPr="009917A5">
        <w:t xml:space="preserve">Die Datei sensor.ino ist das Hauptprogramm für einen Feuchtigkeitssensor, der mit MQTT kommuniziert. Es initialisiert eine WiFi- und MQTT-Verbindung, liest den Feuchtigkeitssensor und veröffentlicht den Bewässerungsbedarf an einen MQTT-Broker. Die setup() Funktion initialisiert die Verbindungen und setzt die Systemzeit. Die loop() Funktion überwacht den Feuchtigkeitssensor und steuert die Veröffentlichung der Daten. Zusätzlich gibt es Funktionen wie reset(), callback() und reconnect(), die zum Zurücksetzen des Systemzustands, zum Verarbeiten eingehender MQTT-Nachrichten und zum Wiederverbinden mit dem MQTT-Broker verwendet werden. Die globalen Variablen speichern die Systemeinstellungen und den aktuellen Zustand. </w:t>
      </w:r>
    </w:p>
    <w:p w14:paraId="19F8A5F0" w14:textId="79BD7AB0" w:rsidR="009917A5" w:rsidRPr="009917A5" w:rsidRDefault="009917A5" w:rsidP="009917A5">
      <w:r>
        <w:br w:type="page"/>
      </w:r>
    </w:p>
    <w:p w14:paraId="51089BA6" w14:textId="77777777" w:rsidR="009917A5" w:rsidRDefault="00F260B7" w:rsidP="009917A5">
      <w:pPr>
        <w:pStyle w:val="berschrift2"/>
      </w:pPr>
      <w:bookmarkStart w:id="95" w:name="_Toc169228371"/>
      <w:r>
        <w:lastRenderedPageBreak/>
        <w:t>Watering</w:t>
      </w:r>
      <w:bookmarkEnd w:id="95"/>
    </w:p>
    <w:p w14:paraId="5DF833B8" w14:textId="33BAB1D8" w:rsidR="00F260B7" w:rsidRDefault="009917A5" w:rsidP="009917A5">
      <w:pPr>
        <w:pStyle w:val="berschrift3"/>
      </w:pPr>
      <w:bookmarkStart w:id="96" w:name="_Toc169228372"/>
      <w:r>
        <w:t>clients/watering/watering.ino</w:t>
      </w:r>
      <w:bookmarkEnd w:id="96"/>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9917A5" w14:paraId="1CD15516" w14:textId="77777777" w:rsidTr="009917A5">
        <w:tc>
          <w:tcPr>
            <w:tcW w:w="9628" w:type="dxa"/>
          </w:tcPr>
          <w:p w14:paraId="39A4FD52"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AF00DB"/>
                <w:sz w:val="21"/>
                <w:szCs w:val="21"/>
                <w:lang w:val="en-GB" w:eastAsia="de-CH"/>
              </w:rPr>
              <w:t>#include</w:t>
            </w:r>
            <w:r w:rsidRPr="009917A5">
              <w:rPr>
                <w:rFonts w:ascii="Consolas" w:eastAsia="Times New Roman" w:hAnsi="Consolas" w:cs="Times New Roman"/>
                <w:color w:val="0000FF"/>
                <w:sz w:val="21"/>
                <w:szCs w:val="21"/>
                <w:lang w:val="en-GB" w:eastAsia="de-CH"/>
              </w:rPr>
              <w:t xml:space="preserve"> </w:t>
            </w:r>
            <w:r w:rsidRPr="009917A5">
              <w:rPr>
                <w:rFonts w:ascii="Consolas" w:eastAsia="Times New Roman" w:hAnsi="Consolas" w:cs="Times New Roman"/>
                <w:color w:val="A31515"/>
                <w:sz w:val="21"/>
                <w:szCs w:val="21"/>
                <w:lang w:val="en-GB" w:eastAsia="de-CH"/>
              </w:rPr>
              <w:t>&lt;PubSubClient.h&gt;</w:t>
            </w:r>
          </w:p>
          <w:p w14:paraId="0996FF38"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AF00DB"/>
                <w:sz w:val="21"/>
                <w:szCs w:val="21"/>
                <w:lang w:val="en-GB" w:eastAsia="de-CH"/>
              </w:rPr>
              <w:t>#include</w:t>
            </w:r>
            <w:r w:rsidRPr="009917A5">
              <w:rPr>
                <w:rFonts w:ascii="Consolas" w:eastAsia="Times New Roman" w:hAnsi="Consolas" w:cs="Times New Roman"/>
                <w:color w:val="0000FF"/>
                <w:sz w:val="21"/>
                <w:szCs w:val="21"/>
                <w:lang w:val="en-GB" w:eastAsia="de-CH"/>
              </w:rPr>
              <w:t xml:space="preserve"> </w:t>
            </w:r>
            <w:r w:rsidRPr="009917A5">
              <w:rPr>
                <w:rFonts w:ascii="Consolas" w:eastAsia="Times New Roman" w:hAnsi="Consolas" w:cs="Times New Roman"/>
                <w:color w:val="A31515"/>
                <w:sz w:val="21"/>
                <w:szCs w:val="21"/>
                <w:lang w:val="en-GB" w:eastAsia="de-CH"/>
              </w:rPr>
              <w:t>&lt;SimpleConnect.h&gt;</w:t>
            </w:r>
          </w:p>
          <w:p w14:paraId="00C9C550"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AF00DB"/>
                <w:sz w:val="21"/>
                <w:szCs w:val="21"/>
                <w:lang w:val="en-GB" w:eastAsia="de-CH"/>
              </w:rPr>
              <w:t>#include</w:t>
            </w:r>
            <w:r w:rsidRPr="009917A5">
              <w:rPr>
                <w:rFonts w:ascii="Consolas" w:eastAsia="Times New Roman" w:hAnsi="Consolas" w:cs="Times New Roman"/>
                <w:color w:val="0000FF"/>
                <w:sz w:val="21"/>
                <w:szCs w:val="21"/>
                <w:lang w:val="en-GB" w:eastAsia="de-CH"/>
              </w:rPr>
              <w:t xml:space="preserve"> </w:t>
            </w:r>
            <w:r w:rsidRPr="009917A5">
              <w:rPr>
                <w:rFonts w:ascii="Consolas" w:eastAsia="Times New Roman" w:hAnsi="Consolas" w:cs="Times New Roman"/>
                <w:color w:val="A31515"/>
                <w:sz w:val="21"/>
                <w:szCs w:val="21"/>
                <w:lang w:val="en-GB" w:eastAsia="de-CH"/>
              </w:rPr>
              <w:t>&lt;SimpleSleep.h&gt;</w:t>
            </w:r>
          </w:p>
          <w:p w14:paraId="57A349DB"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AF00DB"/>
                <w:sz w:val="21"/>
                <w:szCs w:val="21"/>
                <w:lang w:val="en-GB" w:eastAsia="de-CH"/>
              </w:rPr>
              <w:t>#include</w:t>
            </w:r>
            <w:r w:rsidRPr="009917A5">
              <w:rPr>
                <w:rFonts w:ascii="Consolas" w:eastAsia="Times New Roman" w:hAnsi="Consolas" w:cs="Times New Roman"/>
                <w:color w:val="0000FF"/>
                <w:sz w:val="21"/>
                <w:szCs w:val="21"/>
                <w:lang w:val="en-GB" w:eastAsia="de-CH"/>
              </w:rPr>
              <w:t xml:space="preserve"> </w:t>
            </w:r>
            <w:r w:rsidRPr="009917A5">
              <w:rPr>
                <w:rFonts w:ascii="Consolas" w:eastAsia="Times New Roman" w:hAnsi="Consolas" w:cs="Times New Roman"/>
                <w:color w:val="A31515"/>
                <w:sz w:val="21"/>
                <w:szCs w:val="21"/>
                <w:lang w:val="en-GB" w:eastAsia="de-CH"/>
              </w:rPr>
              <w:t>&lt;SimpleDebug.h&gt;</w:t>
            </w:r>
          </w:p>
          <w:p w14:paraId="2E552E74"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14E3D98E"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w:t>
            </w:r>
          </w:p>
          <w:p w14:paraId="041DE605"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 Global declarations</w:t>
            </w:r>
          </w:p>
          <w:p w14:paraId="0A0E0198"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565FEB66"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00FF"/>
                <w:sz w:val="21"/>
                <w:szCs w:val="21"/>
                <w:lang w:val="en-GB" w:eastAsia="de-CH"/>
              </w:rPr>
              <w:t>bool</w:t>
            </w:r>
            <w:r w:rsidRPr="009917A5">
              <w:rPr>
                <w:rFonts w:ascii="Consolas" w:eastAsia="Times New Roman" w:hAnsi="Consolas" w:cs="Times New Roman"/>
                <w:color w:val="3B3B3B"/>
                <w:sz w:val="21"/>
                <w:szCs w:val="21"/>
                <w:lang w:val="en-GB" w:eastAsia="de-CH"/>
              </w:rPr>
              <w:t xml:space="preserve"> DEBUG_ENABLED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FF"/>
                <w:sz w:val="21"/>
                <w:szCs w:val="21"/>
                <w:lang w:val="en-GB" w:eastAsia="de-CH"/>
              </w:rPr>
              <w:t>true</w:t>
            </w:r>
            <w:r w:rsidRPr="009917A5">
              <w:rPr>
                <w:rFonts w:ascii="Consolas" w:eastAsia="Times New Roman" w:hAnsi="Consolas" w:cs="Times New Roman"/>
                <w:color w:val="3B3B3B"/>
                <w:sz w:val="21"/>
                <w:szCs w:val="21"/>
                <w:lang w:val="en-GB" w:eastAsia="de-CH"/>
              </w:rPr>
              <w:t>;</w:t>
            </w:r>
          </w:p>
          <w:p w14:paraId="38D69753"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00FF"/>
                <w:sz w:val="21"/>
                <w:szCs w:val="21"/>
                <w:lang w:val="en-GB" w:eastAsia="de-CH"/>
              </w:rPr>
              <w:t>const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FF"/>
                <w:sz w:val="21"/>
                <w:szCs w:val="21"/>
                <w:lang w:val="en-GB" w:eastAsia="de-CH"/>
              </w:rPr>
              <w:t>int</w:t>
            </w:r>
            <w:r w:rsidRPr="009917A5">
              <w:rPr>
                <w:rFonts w:ascii="Consolas" w:eastAsia="Times New Roman" w:hAnsi="Consolas" w:cs="Times New Roman"/>
                <w:color w:val="3B3B3B"/>
                <w:sz w:val="21"/>
                <w:szCs w:val="21"/>
                <w:lang w:val="en-GB" w:eastAsia="de-CH"/>
              </w:rPr>
              <w:t xml:space="preserve"> threshold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98658"/>
                <w:sz w:val="21"/>
                <w:szCs w:val="21"/>
                <w:lang w:val="en-GB" w:eastAsia="de-CH"/>
              </w:rPr>
              <w:t>700</w:t>
            </w:r>
            <w:r w:rsidRPr="009917A5">
              <w:rPr>
                <w:rFonts w:ascii="Consolas" w:eastAsia="Times New Roman" w:hAnsi="Consolas" w:cs="Times New Roman"/>
                <w:color w:val="3B3B3B"/>
                <w:sz w:val="21"/>
                <w:szCs w:val="21"/>
                <w:lang w:val="en-GB" w:eastAsia="de-CH"/>
              </w:rPr>
              <w:t>;</w:t>
            </w:r>
          </w:p>
          <w:p w14:paraId="1B781AE1"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00FF"/>
                <w:sz w:val="21"/>
                <w:szCs w:val="21"/>
                <w:lang w:val="en-GB" w:eastAsia="de-CH"/>
              </w:rPr>
              <w:t>const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FF"/>
                <w:sz w:val="21"/>
                <w:szCs w:val="21"/>
                <w:lang w:val="en-GB" w:eastAsia="de-CH"/>
              </w:rPr>
              <w:t>char</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ssid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31515"/>
                <w:sz w:val="21"/>
                <w:szCs w:val="21"/>
                <w:lang w:val="en-GB" w:eastAsia="de-CH"/>
              </w:rPr>
              <w:t>"Apple Network 785"</w:t>
            </w:r>
            <w:r w:rsidRPr="009917A5">
              <w:rPr>
                <w:rFonts w:ascii="Consolas" w:eastAsia="Times New Roman" w:hAnsi="Consolas" w:cs="Times New Roman"/>
                <w:color w:val="3B3B3B"/>
                <w:sz w:val="21"/>
                <w:szCs w:val="21"/>
                <w:lang w:val="en-GB" w:eastAsia="de-CH"/>
              </w:rPr>
              <w:t>;</w:t>
            </w:r>
          </w:p>
          <w:p w14:paraId="69ABE767"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00FF"/>
                <w:sz w:val="21"/>
                <w:szCs w:val="21"/>
                <w:lang w:val="en-GB" w:eastAsia="de-CH"/>
              </w:rPr>
              <w:t>const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FF"/>
                <w:sz w:val="21"/>
                <w:szCs w:val="21"/>
                <w:lang w:val="en-GB" w:eastAsia="de-CH"/>
              </w:rPr>
              <w:t>char</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password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31515"/>
                <w:sz w:val="21"/>
                <w:szCs w:val="21"/>
                <w:lang w:val="en-GB" w:eastAsia="de-CH"/>
              </w:rPr>
              <w:t>""</w:t>
            </w:r>
            <w:r w:rsidRPr="009917A5">
              <w:rPr>
                <w:rFonts w:ascii="Consolas" w:eastAsia="Times New Roman" w:hAnsi="Consolas" w:cs="Times New Roman"/>
                <w:color w:val="3B3B3B"/>
                <w:sz w:val="21"/>
                <w:szCs w:val="21"/>
                <w:lang w:val="en-GB" w:eastAsia="de-CH"/>
              </w:rPr>
              <w:t>;</w:t>
            </w:r>
          </w:p>
          <w:p w14:paraId="02D94711"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00FF"/>
                <w:sz w:val="21"/>
                <w:szCs w:val="21"/>
                <w:lang w:val="en-GB" w:eastAsia="de-CH"/>
              </w:rPr>
              <w:t>const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FF"/>
                <w:sz w:val="21"/>
                <w:szCs w:val="21"/>
                <w:lang w:val="en-GB" w:eastAsia="de-CH"/>
              </w:rPr>
              <w:t>char</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mqtt_server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31515"/>
                <w:sz w:val="21"/>
                <w:szCs w:val="21"/>
                <w:lang w:val="en-GB" w:eastAsia="de-CH"/>
              </w:rPr>
              <w:t>"192.168.1.80"</w:t>
            </w:r>
            <w:r w:rsidRPr="009917A5">
              <w:rPr>
                <w:rFonts w:ascii="Consolas" w:eastAsia="Times New Roman" w:hAnsi="Consolas" w:cs="Times New Roman"/>
                <w:color w:val="3B3B3B"/>
                <w:sz w:val="21"/>
                <w:szCs w:val="21"/>
                <w:lang w:val="en-GB" w:eastAsia="de-CH"/>
              </w:rPr>
              <w:t>;</w:t>
            </w:r>
          </w:p>
          <w:p w14:paraId="64881930"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00FF"/>
                <w:sz w:val="21"/>
                <w:szCs w:val="21"/>
                <w:lang w:val="en-GB" w:eastAsia="de-CH"/>
              </w:rPr>
              <w:t>const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FF"/>
                <w:sz w:val="21"/>
                <w:szCs w:val="21"/>
                <w:lang w:val="en-GB" w:eastAsia="de-CH"/>
              </w:rPr>
              <w:t>char</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prefix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31515"/>
                <w:sz w:val="21"/>
                <w:szCs w:val="21"/>
                <w:lang w:val="en-GB" w:eastAsia="de-CH"/>
              </w:rPr>
              <w:t>"ttap_watering_"</w:t>
            </w:r>
            <w:r w:rsidRPr="009917A5">
              <w:rPr>
                <w:rFonts w:ascii="Consolas" w:eastAsia="Times New Roman" w:hAnsi="Consolas" w:cs="Times New Roman"/>
                <w:color w:val="3B3B3B"/>
                <w:sz w:val="21"/>
                <w:szCs w:val="21"/>
                <w:lang w:val="en-GB" w:eastAsia="de-CH"/>
              </w:rPr>
              <w:t>;</w:t>
            </w:r>
          </w:p>
          <w:p w14:paraId="543B2141"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00FF"/>
                <w:sz w:val="21"/>
                <w:szCs w:val="21"/>
                <w:lang w:val="en-GB" w:eastAsia="de-CH"/>
              </w:rPr>
              <w:t>const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FF"/>
                <w:sz w:val="21"/>
                <w:szCs w:val="21"/>
                <w:lang w:val="en-GB" w:eastAsia="de-CH"/>
              </w:rPr>
              <w:t>int</w:t>
            </w:r>
            <w:r w:rsidRPr="009917A5">
              <w:rPr>
                <w:rFonts w:ascii="Consolas" w:eastAsia="Times New Roman" w:hAnsi="Consolas" w:cs="Times New Roman"/>
                <w:color w:val="3B3B3B"/>
                <w:sz w:val="21"/>
                <w:szCs w:val="21"/>
                <w:lang w:val="en-GB" w:eastAsia="de-CH"/>
              </w:rPr>
              <w:t xml:space="preserve"> settings_count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98658"/>
                <w:sz w:val="21"/>
                <w:szCs w:val="21"/>
                <w:lang w:val="en-GB" w:eastAsia="de-CH"/>
              </w:rPr>
              <w:t>2</w:t>
            </w:r>
            <w:r w:rsidRPr="009917A5">
              <w:rPr>
                <w:rFonts w:ascii="Consolas" w:eastAsia="Times New Roman" w:hAnsi="Consolas" w:cs="Times New Roman"/>
                <w:color w:val="3B3B3B"/>
                <w:sz w:val="21"/>
                <w:szCs w:val="21"/>
                <w:lang w:val="en-GB" w:eastAsia="de-CH"/>
              </w:rPr>
              <w:t>;</w:t>
            </w:r>
          </w:p>
          <w:p w14:paraId="7B778AC9"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00FF"/>
                <w:sz w:val="21"/>
                <w:szCs w:val="21"/>
                <w:lang w:val="en-GB" w:eastAsia="de-CH"/>
              </w:rPr>
              <w:t>int</w:t>
            </w:r>
            <w:r w:rsidRPr="009917A5">
              <w:rPr>
                <w:rFonts w:ascii="Consolas" w:eastAsia="Times New Roman" w:hAnsi="Consolas" w:cs="Times New Roman"/>
                <w:color w:val="3B3B3B"/>
                <w:sz w:val="21"/>
                <w:szCs w:val="21"/>
                <w:lang w:val="en-GB" w:eastAsia="de-CH"/>
              </w:rPr>
              <w:t xml:space="preserve"> settings_set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98658"/>
                <w:sz w:val="21"/>
                <w:szCs w:val="21"/>
                <w:lang w:val="en-GB" w:eastAsia="de-CH"/>
              </w:rPr>
              <w:t>0</w:t>
            </w:r>
            <w:r w:rsidRPr="009917A5">
              <w:rPr>
                <w:rFonts w:ascii="Consolas" w:eastAsia="Times New Roman" w:hAnsi="Consolas" w:cs="Times New Roman"/>
                <w:color w:val="3B3B3B"/>
                <w:sz w:val="21"/>
                <w:szCs w:val="21"/>
                <w:lang w:val="en-GB" w:eastAsia="de-CH"/>
              </w:rPr>
              <w:t>;</w:t>
            </w:r>
          </w:p>
          <w:p w14:paraId="3414287F"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04626423"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TRACKING</w:t>
            </w:r>
          </w:p>
          <w:p w14:paraId="4DA83794"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String client_name;</w:t>
            </w:r>
          </w:p>
          <w:p w14:paraId="496910B1"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00FF"/>
                <w:sz w:val="21"/>
                <w:szCs w:val="21"/>
                <w:lang w:val="en-GB" w:eastAsia="de-CH"/>
              </w:rPr>
              <w:t>unsigned</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FF"/>
                <w:sz w:val="21"/>
                <w:szCs w:val="21"/>
                <w:lang w:val="en-GB" w:eastAsia="de-CH"/>
              </w:rPr>
              <w:t>long</w:t>
            </w:r>
            <w:r w:rsidRPr="009917A5">
              <w:rPr>
                <w:rFonts w:ascii="Consolas" w:eastAsia="Times New Roman" w:hAnsi="Consolas" w:cs="Times New Roman"/>
                <w:color w:val="3B3B3B"/>
                <w:sz w:val="21"/>
                <w:szCs w:val="21"/>
                <w:lang w:val="en-GB" w:eastAsia="de-CH"/>
              </w:rPr>
              <w:t xml:space="preserve"> startTime;</w:t>
            </w:r>
          </w:p>
          <w:p w14:paraId="5EB22DAA"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00FF"/>
                <w:sz w:val="21"/>
                <w:szCs w:val="21"/>
                <w:lang w:val="en-GB" w:eastAsia="de-CH"/>
              </w:rPr>
              <w:t>bool</w:t>
            </w:r>
            <w:r w:rsidRPr="009917A5">
              <w:rPr>
                <w:rFonts w:ascii="Consolas" w:eastAsia="Times New Roman" w:hAnsi="Consolas" w:cs="Times New Roman"/>
                <w:color w:val="3B3B3B"/>
                <w:sz w:val="21"/>
                <w:szCs w:val="21"/>
                <w:lang w:val="en-GB" w:eastAsia="de-CH"/>
              </w:rPr>
              <w:t xml:space="preserve"> needs_water;</w:t>
            </w:r>
          </w:p>
          <w:p w14:paraId="748ECB04"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00FF"/>
                <w:sz w:val="21"/>
                <w:szCs w:val="21"/>
                <w:lang w:val="en-GB" w:eastAsia="de-CH"/>
              </w:rPr>
              <w:t>bool</w:t>
            </w:r>
            <w:r w:rsidRPr="009917A5">
              <w:rPr>
                <w:rFonts w:ascii="Consolas" w:eastAsia="Times New Roman" w:hAnsi="Consolas" w:cs="Times New Roman"/>
                <w:color w:val="3B3B3B"/>
                <w:sz w:val="21"/>
                <w:szCs w:val="21"/>
                <w:lang w:val="en-GB" w:eastAsia="de-CH"/>
              </w:rPr>
              <w:t xml:space="preserve"> requested;</w:t>
            </w:r>
          </w:p>
          <w:p w14:paraId="250F46C0"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5619F59C"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SETTINGS</w:t>
            </w:r>
          </w:p>
          <w:p w14:paraId="3CF054E9"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00FF"/>
                <w:sz w:val="21"/>
                <w:szCs w:val="21"/>
                <w:lang w:val="en-GB" w:eastAsia="de-CH"/>
              </w:rPr>
              <w:t>int</w:t>
            </w:r>
            <w:r w:rsidRPr="009917A5">
              <w:rPr>
                <w:rFonts w:ascii="Consolas" w:eastAsia="Times New Roman" w:hAnsi="Consolas" w:cs="Times New Roman"/>
                <w:color w:val="3B3B3B"/>
                <w:sz w:val="21"/>
                <w:szCs w:val="21"/>
                <w:lang w:val="en-GB" w:eastAsia="de-CH"/>
              </w:rPr>
              <w:t xml:space="preserve"> open_duration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98658"/>
                <w:sz w:val="21"/>
                <w:szCs w:val="21"/>
                <w:lang w:val="en-GB" w:eastAsia="de-CH"/>
              </w:rPr>
              <w:t>5</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98658"/>
                <w:sz w:val="21"/>
                <w:szCs w:val="21"/>
                <w:lang w:val="en-GB" w:eastAsia="de-CH"/>
              </w:rPr>
              <w:t>60</w:t>
            </w:r>
            <w:r w:rsidRPr="009917A5">
              <w:rPr>
                <w:rFonts w:ascii="Consolas" w:eastAsia="Times New Roman" w:hAnsi="Consolas" w:cs="Times New Roman"/>
                <w:color w:val="3B3B3B"/>
                <w:sz w:val="21"/>
                <w:szCs w:val="21"/>
                <w:lang w:val="en-GB" w:eastAsia="de-CH"/>
              </w:rPr>
              <w:t>;</w:t>
            </w:r>
          </w:p>
          <w:p w14:paraId="6AF6566B"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String check_time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31515"/>
                <w:sz w:val="21"/>
                <w:szCs w:val="21"/>
                <w:lang w:val="en-GB" w:eastAsia="de-CH"/>
              </w:rPr>
              <w:t>"03:00"</w:t>
            </w:r>
            <w:r w:rsidRPr="009917A5">
              <w:rPr>
                <w:rFonts w:ascii="Consolas" w:eastAsia="Times New Roman" w:hAnsi="Consolas" w:cs="Times New Roman"/>
                <w:color w:val="3B3B3B"/>
                <w:sz w:val="21"/>
                <w:szCs w:val="21"/>
                <w:lang w:val="en-GB" w:eastAsia="de-CH"/>
              </w:rPr>
              <w:t>;</w:t>
            </w:r>
          </w:p>
          <w:p w14:paraId="075E36AB" w14:textId="77777777" w:rsidR="009917A5" w:rsidRPr="009917A5" w:rsidRDefault="009917A5" w:rsidP="009917A5">
            <w:pPr>
              <w:shd w:val="clear" w:color="auto" w:fill="FFFFFF"/>
              <w:spacing w:after="240" w:line="285" w:lineRule="atLeast"/>
              <w:rPr>
                <w:rFonts w:ascii="Consolas" w:eastAsia="Times New Roman" w:hAnsi="Consolas" w:cs="Times New Roman"/>
                <w:color w:val="3B3B3B"/>
                <w:sz w:val="21"/>
                <w:szCs w:val="21"/>
                <w:lang w:val="en-GB" w:eastAsia="de-CH"/>
              </w:rPr>
            </w:pPr>
          </w:p>
          <w:p w14:paraId="4463F1E6"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267F99"/>
                <w:sz w:val="21"/>
                <w:szCs w:val="21"/>
                <w:lang w:val="en-GB" w:eastAsia="de-CH"/>
              </w:rPr>
              <w:t>PubSubClient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client</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267F99"/>
                <w:sz w:val="21"/>
                <w:szCs w:val="21"/>
                <w:lang w:val="en-GB" w:eastAsia="de-CH"/>
              </w:rPr>
              <w:t>espClient</w:t>
            </w:r>
            <w:r w:rsidRPr="009917A5">
              <w:rPr>
                <w:rFonts w:ascii="Consolas" w:eastAsia="Times New Roman" w:hAnsi="Consolas" w:cs="Times New Roman"/>
                <w:color w:val="3B3B3B"/>
                <w:sz w:val="21"/>
                <w:szCs w:val="21"/>
                <w:lang w:val="en-GB" w:eastAsia="de-CH"/>
              </w:rPr>
              <w:t>);</w:t>
            </w:r>
          </w:p>
          <w:p w14:paraId="4943CBBC"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48EBDA91"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w:t>
            </w:r>
          </w:p>
          <w:p w14:paraId="1B2CBC67"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 Functions</w:t>
            </w:r>
          </w:p>
          <w:p w14:paraId="1E447916"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43E60746"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Reset the state of the Application</w:t>
            </w:r>
          </w:p>
          <w:p w14:paraId="6AB1F0CD"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(should also be run at the start to normalize behavior)</w:t>
            </w:r>
          </w:p>
          <w:p w14:paraId="476FE9A6"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00FF"/>
                <w:sz w:val="21"/>
                <w:szCs w:val="21"/>
                <w:lang w:val="en-GB" w:eastAsia="de-CH"/>
              </w:rPr>
              <w:t>void</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reset</w:t>
            </w:r>
            <w:r w:rsidRPr="009917A5">
              <w:rPr>
                <w:rFonts w:ascii="Consolas" w:eastAsia="Times New Roman" w:hAnsi="Consolas" w:cs="Times New Roman"/>
                <w:color w:val="3B3B3B"/>
                <w:sz w:val="21"/>
                <w:szCs w:val="21"/>
                <w:lang w:val="en-GB" w:eastAsia="de-CH"/>
              </w:rPr>
              <w:t>(){</w:t>
            </w:r>
          </w:p>
          <w:p w14:paraId="2B6364D7"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debug</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A31515"/>
                <w:sz w:val="21"/>
                <w:szCs w:val="21"/>
                <w:lang w:val="en-GB" w:eastAsia="de-CH"/>
              </w:rPr>
              <w:t>"State reseting"</w:t>
            </w:r>
            <w:r w:rsidRPr="009917A5">
              <w:rPr>
                <w:rFonts w:ascii="Consolas" w:eastAsia="Times New Roman" w:hAnsi="Consolas" w:cs="Times New Roman"/>
                <w:color w:val="3B3B3B"/>
                <w:sz w:val="21"/>
                <w:szCs w:val="21"/>
                <w:lang w:val="en-GB" w:eastAsia="de-CH"/>
              </w:rPr>
              <w:t>);</w:t>
            </w:r>
          </w:p>
          <w:p w14:paraId="1F205649"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client_name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prefix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generateRandomID</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098658"/>
                <w:sz w:val="21"/>
                <w:szCs w:val="21"/>
                <w:lang w:val="en-GB" w:eastAsia="de-CH"/>
              </w:rPr>
              <w:t>6</w:t>
            </w:r>
            <w:r w:rsidRPr="009917A5">
              <w:rPr>
                <w:rFonts w:ascii="Consolas" w:eastAsia="Times New Roman" w:hAnsi="Consolas" w:cs="Times New Roman"/>
                <w:color w:val="3B3B3B"/>
                <w:sz w:val="21"/>
                <w:szCs w:val="21"/>
                <w:lang w:val="en-GB" w:eastAsia="de-CH"/>
              </w:rPr>
              <w:t>);</w:t>
            </w:r>
          </w:p>
          <w:p w14:paraId="369B019E"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info</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A31515"/>
                <w:sz w:val="21"/>
                <w:szCs w:val="21"/>
                <w:lang w:val="en-GB" w:eastAsia="de-CH"/>
              </w:rPr>
              <w:t>"Client name:"</w:t>
            </w:r>
            <w:r w:rsidRPr="009917A5">
              <w:rPr>
                <w:rFonts w:ascii="Consolas" w:eastAsia="Times New Roman" w:hAnsi="Consolas" w:cs="Times New Roman"/>
                <w:color w:val="3B3B3B"/>
                <w:sz w:val="21"/>
                <w:szCs w:val="21"/>
                <w:lang w:val="en-GB" w:eastAsia="de-CH"/>
              </w:rPr>
              <w:t>, client_name);</w:t>
            </w:r>
          </w:p>
          <w:p w14:paraId="7399CEBB"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6E9CCEF2"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 normalize state</w:t>
            </w:r>
          </w:p>
          <w:p w14:paraId="10BC133A"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startTime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98658"/>
                <w:sz w:val="21"/>
                <w:szCs w:val="21"/>
                <w:lang w:val="en-GB" w:eastAsia="de-CH"/>
              </w:rPr>
              <w:t>0</w:t>
            </w:r>
            <w:r w:rsidRPr="009917A5">
              <w:rPr>
                <w:rFonts w:ascii="Consolas" w:eastAsia="Times New Roman" w:hAnsi="Consolas" w:cs="Times New Roman"/>
                <w:color w:val="3B3B3B"/>
                <w:sz w:val="21"/>
                <w:szCs w:val="21"/>
                <w:lang w:val="en-GB" w:eastAsia="de-CH"/>
              </w:rPr>
              <w:t>;</w:t>
            </w:r>
          </w:p>
          <w:p w14:paraId="1A3A4E8C"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needs_water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FF"/>
                <w:sz w:val="21"/>
                <w:szCs w:val="21"/>
                <w:lang w:val="en-GB" w:eastAsia="de-CH"/>
              </w:rPr>
              <w:t>false</w:t>
            </w:r>
            <w:r w:rsidRPr="009917A5">
              <w:rPr>
                <w:rFonts w:ascii="Consolas" w:eastAsia="Times New Roman" w:hAnsi="Consolas" w:cs="Times New Roman"/>
                <w:color w:val="3B3B3B"/>
                <w:sz w:val="21"/>
                <w:szCs w:val="21"/>
                <w:lang w:val="en-GB" w:eastAsia="de-CH"/>
              </w:rPr>
              <w:t>;</w:t>
            </w:r>
          </w:p>
          <w:p w14:paraId="49E4065C"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requested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FF"/>
                <w:sz w:val="21"/>
                <w:szCs w:val="21"/>
                <w:lang w:val="en-GB" w:eastAsia="de-CH"/>
              </w:rPr>
              <w:t>false</w:t>
            </w:r>
            <w:r w:rsidRPr="009917A5">
              <w:rPr>
                <w:rFonts w:ascii="Consolas" w:eastAsia="Times New Roman" w:hAnsi="Consolas" w:cs="Times New Roman"/>
                <w:color w:val="3B3B3B"/>
                <w:sz w:val="21"/>
                <w:szCs w:val="21"/>
                <w:lang w:val="en-GB" w:eastAsia="de-CH"/>
              </w:rPr>
              <w:t>;</w:t>
            </w:r>
          </w:p>
          <w:p w14:paraId="4BD4C56C"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settings_set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98658"/>
                <w:sz w:val="21"/>
                <w:szCs w:val="21"/>
                <w:lang w:val="en-GB" w:eastAsia="de-CH"/>
              </w:rPr>
              <w:t>0</w:t>
            </w:r>
            <w:r w:rsidRPr="009917A5">
              <w:rPr>
                <w:rFonts w:ascii="Consolas" w:eastAsia="Times New Roman" w:hAnsi="Consolas" w:cs="Times New Roman"/>
                <w:color w:val="3B3B3B"/>
                <w:sz w:val="21"/>
                <w:szCs w:val="21"/>
                <w:lang w:val="en-GB" w:eastAsia="de-CH"/>
              </w:rPr>
              <w:t>;</w:t>
            </w:r>
          </w:p>
          <w:p w14:paraId="3CA69D72"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lastRenderedPageBreak/>
              <w:t xml:space="preserve">  </w:t>
            </w:r>
            <w:r w:rsidRPr="009917A5">
              <w:rPr>
                <w:rFonts w:ascii="Consolas" w:eastAsia="Times New Roman" w:hAnsi="Consolas" w:cs="Times New Roman"/>
                <w:color w:val="795E26"/>
                <w:sz w:val="21"/>
                <w:szCs w:val="21"/>
                <w:lang w:val="en-GB" w:eastAsia="de-CH"/>
              </w:rPr>
              <w:t>digitalWrite</w:t>
            </w:r>
            <w:r w:rsidRPr="009917A5">
              <w:rPr>
                <w:rFonts w:ascii="Consolas" w:eastAsia="Times New Roman" w:hAnsi="Consolas" w:cs="Times New Roman"/>
                <w:color w:val="3B3B3B"/>
                <w:sz w:val="21"/>
                <w:szCs w:val="21"/>
                <w:lang w:val="en-GB" w:eastAsia="de-CH"/>
              </w:rPr>
              <w:t>(LED_BUILTIN, HIGH);</w:t>
            </w:r>
          </w:p>
          <w:p w14:paraId="5EF2F6C1"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digitalWrite</w:t>
            </w:r>
            <w:r w:rsidRPr="009917A5">
              <w:rPr>
                <w:rFonts w:ascii="Consolas" w:eastAsia="Times New Roman" w:hAnsi="Consolas" w:cs="Times New Roman"/>
                <w:color w:val="3B3B3B"/>
                <w:sz w:val="21"/>
                <w:szCs w:val="21"/>
                <w:lang w:val="en-GB" w:eastAsia="de-CH"/>
              </w:rPr>
              <w:t>(D1, LOW);</w:t>
            </w:r>
          </w:p>
          <w:p w14:paraId="29F129E0"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w:t>
            </w:r>
          </w:p>
          <w:p w14:paraId="23E02F19"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6A7B98D0"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Callback function to handle incoming messages</w:t>
            </w:r>
          </w:p>
          <w:p w14:paraId="22A24F63"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00FF"/>
                <w:sz w:val="21"/>
                <w:szCs w:val="21"/>
                <w:lang w:val="en-GB" w:eastAsia="de-CH"/>
              </w:rPr>
              <w:t>void</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callback</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0000FF"/>
                <w:sz w:val="21"/>
                <w:szCs w:val="21"/>
                <w:lang w:val="en-GB" w:eastAsia="de-CH"/>
              </w:rPr>
              <w:t>char*</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1080"/>
                <w:sz w:val="21"/>
                <w:szCs w:val="21"/>
                <w:lang w:val="en-GB" w:eastAsia="de-CH"/>
              </w:rPr>
              <w:t>topic</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267F99"/>
                <w:sz w:val="21"/>
                <w:szCs w:val="21"/>
                <w:lang w:val="en-GB" w:eastAsia="de-CH"/>
              </w:rPr>
              <w:t>byte</w:t>
            </w:r>
            <w:r w:rsidRPr="009917A5">
              <w:rPr>
                <w:rFonts w:ascii="Consolas" w:eastAsia="Times New Roman" w:hAnsi="Consolas" w:cs="Times New Roman"/>
                <w:color w:val="0000FF"/>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1080"/>
                <w:sz w:val="21"/>
                <w:szCs w:val="21"/>
                <w:lang w:val="en-GB" w:eastAsia="de-CH"/>
              </w:rPr>
              <w:t>payload</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FF"/>
                <w:sz w:val="21"/>
                <w:szCs w:val="21"/>
                <w:lang w:val="en-GB" w:eastAsia="de-CH"/>
              </w:rPr>
              <w:t>unsigned</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FF"/>
                <w:sz w:val="21"/>
                <w:szCs w:val="21"/>
                <w:lang w:val="en-GB" w:eastAsia="de-CH"/>
              </w:rPr>
              <w:t>int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1080"/>
                <w:sz w:val="21"/>
                <w:szCs w:val="21"/>
                <w:lang w:val="en-GB" w:eastAsia="de-CH"/>
              </w:rPr>
              <w:t>length</w:t>
            </w:r>
            <w:r w:rsidRPr="009917A5">
              <w:rPr>
                <w:rFonts w:ascii="Consolas" w:eastAsia="Times New Roman" w:hAnsi="Consolas" w:cs="Times New Roman"/>
                <w:color w:val="3B3B3B"/>
                <w:sz w:val="21"/>
                <w:szCs w:val="21"/>
                <w:lang w:val="en-GB" w:eastAsia="de-CH"/>
              </w:rPr>
              <w:t>) {</w:t>
            </w:r>
          </w:p>
          <w:p w14:paraId="47CC4B0D"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String message;</w:t>
            </w:r>
          </w:p>
          <w:p w14:paraId="03681382"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F00DB"/>
                <w:sz w:val="21"/>
                <w:szCs w:val="21"/>
                <w:lang w:val="en-GB" w:eastAsia="de-CH"/>
              </w:rPr>
              <w:t>for</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FF"/>
                <w:sz w:val="21"/>
                <w:szCs w:val="21"/>
                <w:lang w:val="en-GB" w:eastAsia="de-CH"/>
              </w:rPr>
              <w:t>unsigned</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FF"/>
                <w:sz w:val="21"/>
                <w:szCs w:val="21"/>
                <w:lang w:val="en-GB" w:eastAsia="de-CH"/>
              </w:rPr>
              <w:t>int</w:t>
            </w:r>
            <w:r w:rsidRPr="009917A5">
              <w:rPr>
                <w:rFonts w:ascii="Consolas" w:eastAsia="Times New Roman" w:hAnsi="Consolas" w:cs="Times New Roman"/>
                <w:color w:val="3B3B3B"/>
                <w:sz w:val="21"/>
                <w:szCs w:val="21"/>
                <w:lang w:val="en-GB" w:eastAsia="de-CH"/>
              </w:rPr>
              <w:t xml:space="preserve"> i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98658"/>
                <w:sz w:val="21"/>
                <w:szCs w:val="21"/>
                <w:lang w:val="en-GB" w:eastAsia="de-CH"/>
              </w:rPr>
              <w:t>0</w:t>
            </w:r>
            <w:r w:rsidRPr="009917A5">
              <w:rPr>
                <w:rFonts w:ascii="Consolas" w:eastAsia="Times New Roman" w:hAnsi="Consolas" w:cs="Times New Roman"/>
                <w:color w:val="3B3B3B"/>
                <w:sz w:val="21"/>
                <w:szCs w:val="21"/>
                <w:lang w:val="en-GB" w:eastAsia="de-CH"/>
              </w:rPr>
              <w:t xml:space="preserve">; i </w:t>
            </w:r>
            <w:r w:rsidRPr="009917A5">
              <w:rPr>
                <w:rFonts w:ascii="Consolas" w:eastAsia="Times New Roman" w:hAnsi="Consolas" w:cs="Times New Roman"/>
                <w:color w:val="000000"/>
                <w:sz w:val="21"/>
                <w:szCs w:val="21"/>
                <w:lang w:val="en-GB" w:eastAsia="de-CH"/>
              </w:rPr>
              <w:t>&lt;</w:t>
            </w:r>
            <w:r w:rsidRPr="009917A5">
              <w:rPr>
                <w:rFonts w:ascii="Consolas" w:eastAsia="Times New Roman" w:hAnsi="Consolas" w:cs="Times New Roman"/>
                <w:color w:val="3B3B3B"/>
                <w:sz w:val="21"/>
                <w:szCs w:val="21"/>
                <w:lang w:val="en-GB" w:eastAsia="de-CH"/>
              </w:rPr>
              <w:t xml:space="preserve"> length; i</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w:t>
            </w:r>
          </w:p>
          <w:p w14:paraId="4AC11747"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message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FF"/>
                <w:sz w:val="21"/>
                <w:szCs w:val="21"/>
                <w:lang w:val="en-GB" w:eastAsia="de-CH"/>
              </w:rPr>
              <w:t>char</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001080"/>
                <w:sz w:val="21"/>
                <w:szCs w:val="21"/>
                <w:lang w:val="en-GB" w:eastAsia="de-CH"/>
              </w:rPr>
              <w:t>payload</w:t>
            </w:r>
            <w:r w:rsidRPr="009917A5">
              <w:rPr>
                <w:rFonts w:ascii="Consolas" w:eastAsia="Times New Roman" w:hAnsi="Consolas" w:cs="Times New Roman"/>
                <w:color w:val="3B3B3B"/>
                <w:sz w:val="21"/>
                <w:szCs w:val="21"/>
                <w:lang w:val="en-GB" w:eastAsia="de-CH"/>
              </w:rPr>
              <w:t>[i];</w:t>
            </w:r>
          </w:p>
          <w:p w14:paraId="6CA6C958"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w:t>
            </w:r>
          </w:p>
          <w:p w14:paraId="55872AE8"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String topicStr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String</w:t>
            </w:r>
            <w:r w:rsidRPr="009917A5">
              <w:rPr>
                <w:rFonts w:ascii="Consolas" w:eastAsia="Times New Roman" w:hAnsi="Consolas" w:cs="Times New Roman"/>
                <w:color w:val="3B3B3B"/>
                <w:sz w:val="21"/>
                <w:szCs w:val="21"/>
                <w:lang w:val="en-GB" w:eastAsia="de-CH"/>
              </w:rPr>
              <w:t>(topic);</w:t>
            </w:r>
          </w:p>
          <w:p w14:paraId="3D85DC86"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5369DD24"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debug</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A31515"/>
                <w:sz w:val="21"/>
                <w:szCs w:val="21"/>
                <w:lang w:val="en-GB" w:eastAsia="de-CH"/>
              </w:rPr>
              <w:t>"Message arrived ["</w:t>
            </w:r>
            <w:r w:rsidRPr="009917A5">
              <w:rPr>
                <w:rFonts w:ascii="Consolas" w:eastAsia="Times New Roman" w:hAnsi="Consolas" w:cs="Times New Roman"/>
                <w:color w:val="3B3B3B"/>
                <w:sz w:val="21"/>
                <w:szCs w:val="21"/>
                <w:lang w:val="en-GB" w:eastAsia="de-CH"/>
              </w:rPr>
              <w:t xml:space="preserve">, topicStr, </w:t>
            </w:r>
            <w:r w:rsidRPr="009917A5">
              <w:rPr>
                <w:rFonts w:ascii="Consolas" w:eastAsia="Times New Roman" w:hAnsi="Consolas" w:cs="Times New Roman"/>
                <w:color w:val="A31515"/>
                <w:sz w:val="21"/>
                <w:szCs w:val="21"/>
                <w:lang w:val="en-GB" w:eastAsia="de-CH"/>
              </w:rPr>
              <w:t>"]: "</w:t>
            </w:r>
            <w:r w:rsidRPr="009917A5">
              <w:rPr>
                <w:rFonts w:ascii="Consolas" w:eastAsia="Times New Roman" w:hAnsi="Consolas" w:cs="Times New Roman"/>
                <w:color w:val="3B3B3B"/>
                <w:sz w:val="21"/>
                <w:szCs w:val="21"/>
                <w:lang w:val="en-GB" w:eastAsia="de-CH"/>
              </w:rPr>
              <w:t>, message);</w:t>
            </w:r>
          </w:p>
          <w:p w14:paraId="1F558D77"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3020CA79"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 Update settings from MQTT</w:t>
            </w:r>
          </w:p>
          <w:p w14:paraId="75045F4B"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F00DB"/>
                <w:sz w:val="21"/>
                <w:szCs w:val="21"/>
                <w:lang w:val="en-GB" w:eastAsia="de-CH"/>
              </w:rPr>
              <w:t>if</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1080"/>
                <w:sz w:val="21"/>
                <w:szCs w:val="21"/>
                <w:lang w:val="en-GB" w:eastAsia="de-CH"/>
              </w:rPr>
              <w:t>topicStr</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795E26"/>
                <w:sz w:val="21"/>
                <w:szCs w:val="21"/>
                <w:lang w:val="en-GB" w:eastAsia="de-CH"/>
              </w:rPr>
              <w:t>startsWith</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A31515"/>
                <w:sz w:val="21"/>
                <w:szCs w:val="21"/>
                <w:lang w:val="en-GB" w:eastAsia="de-CH"/>
              </w:rPr>
              <w:t>"settings/home/watering"</w:t>
            </w:r>
            <w:r w:rsidRPr="009917A5">
              <w:rPr>
                <w:rFonts w:ascii="Consolas" w:eastAsia="Times New Roman" w:hAnsi="Consolas" w:cs="Times New Roman"/>
                <w:color w:val="3B3B3B"/>
                <w:sz w:val="21"/>
                <w:szCs w:val="21"/>
                <w:lang w:val="en-GB" w:eastAsia="de-CH"/>
              </w:rPr>
              <w:t>)) {</w:t>
            </w:r>
          </w:p>
          <w:p w14:paraId="43C8AA32"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F00DB"/>
                <w:sz w:val="21"/>
                <w:szCs w:val="21"/>
                <w:lang w:val="en-GB" w:eastAsia="de-CH"/>
              </w:rPr>
              <w:t>if</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1080"/>
                <w:sz w:val="21"/>
                <w:szCs w:val="21"/>
                <w:lang w:val="en-GB" w:eastAsia="de-CH"/>
              </w:rPr>
              <w:t>topicStr</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795E26"/>
                <w:sz w:val="21"/>
                <w:szCs w:val="21"/>
                <w:lang w:val="en-GB" w:eastAsia="de-CH"/>
              </w:rPr>
              <w:t>endsWith</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A31515"/>
                <w:sz w:val="21"/>
                <w:szCs w:val="21"/>
                <w:lang w:val="en-GB" w:eastAsia="de-CH"/>
              </w:rPr>
              <w:t>"/check_time"</w:t>
            </w:r>
            <w:r w:rsidRPr="009917A5">
              <w:rPr>
                <w:rFonts w:ascii="Consolas" w:eastAsia="Times New Roman" w:hAnsi="Consolas" w:cs="Times New Roman"/>
                <w:color w:val="3B3B3B"/>
                <w:sz w:val="21"/>
                <w:szCs w:val="21"/>
                <w:lang w:val="en-GB" w:eastAsia="de-CH"/>
              </w:rPr>
              <w:t>)) {</w:t>
            </w:r>
          </w:p>
          <w:p w14:paraId="04361403"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check_time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message;</w:t>
            </w:r>
          </w:p>
          <w:p w14:paraId="29AA7462"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debug</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A31515"/>
                <w:sz w:val="21"/>
                <w:szCs w:val="21"/>
                <w:lang w:val="en-GB" w:eastAsia="de-CH"/>
              </w:rPr>
              <w:t>"Updated check time:"</w:t>
            </w:r>
            <w:r w:rsidRPr="009917A5">
              <w:rPr>
                <w:rFonts w:ascii="Consolas" w:eastAsia="Times New Roman" w:hAnsi="Consolas" w:cs="Times New Roman"/>
                <w:color w:val="3B3B3B"/>
                <w:sz w:val="21"/>
                <w:szCs w:val="21"/>
                <w:lang w:val="en-GB" w:eastAsia="de-CH"/>
              </w:rPr>
              <w:t>, check_time);</w:t>
            </w:r>
          </w:p>
          <w:p w14:paraId="0B3F9D69"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settings_set</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w:t>
            </w:r>
          </w:p>
          <w:p w14:paraId="22867567"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w:t>
            </w:r>
          </w:p>
          <w:p w14:paraId="1B52A2FF"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F00DB"/>
                <w:sz w:val="21"/>
                <w:szCs w:val="21"/>
                <w:lang w:val="en-GB" w:eastAsia="de-CH"/>
              </w:rPr>
              <w:t>if</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1080"/>
                <w:sz w:val="21"/>
                <w:szCs w:val="21"/>
                <w:lang w:val="en-GB" w:eastAsia="de-CH"/>
              </w:rPr>
              <w:t>topicStr</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795E26"/>
                <w:sz w:val="21"/>
                <w:szCs w:val="21"/>
                <w:lang w:val="en-GB" w:eastAsia="de-CH"/>
              </w:rPr>
              <w:t>endsWith</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A31515"/>
                <w:sz w:val="21"/>
                <w:szCs w:val="21"/>
                <w:lang w:val="en-GB" w:eastAsia="de-CH"/>
              </w:rPr>
              <w:t>"/open_duration"</w:t>
            </w:r>
            <w:r w:rsidRPr="009917A5">
              <w:rPr>
                <w:rFonts w:ascii="Consolas" w:eastAsia="Times New Roman" w:hAnsi="Consolas" w:cs="Times New Roman"/>
                <w:color w:val="3B3B3B"/>
                <w:sz w:val="21"/>
                <w:szCs w:val="21"/>
                <w:lang w:val="en-GB" w:eastAsia="de-CH"/>
              </w:rPr>
              <w:t>)) {</w:t>
            </w:r>
          </w:p>
          <w:p w14:paraId="4C43DB6A"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open_duration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1080"/>
                <w:sz w:val="21"/>
                <w:szCs w:val="21"/>
                <w:lang w:val="en-GB" w:eastAsia="de-CH"/>
              </w:rPr>
              <w:t>message</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795E26"/>
                <w:sz w:val="21"/>
                <w:szCs w:val="21"/>
                <w:lang w:val="en-GB" w:eastAsia="de-CH"/>
              </w:rPr>
              <w:t>toInt</w:t>
            </w:r>
            <w:r w:rsidRPr="009917A5">
              <w:rPr>
                <w:rFonts w:ascii="Consolas" w:eastAsia="Times New Roman" w:hAnsi="Consolas" w:cs="Times New Roman"/>
                <w:color w:val="3B3B3B"/>
                <w:sz w:val="21"/>
                <w:szCs w:val="21"/>
                <w:lang w:val="en-GB" w:eastAsia="de-CH"/>
              </w:rPr>
              <w:t>();</w:t>
            </w:r>
          </w:p>
          <w:p w14:paraId="624555FC"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debug</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A31515"/>
                <w:sz w:val="21"/>
                <w:szCs w:val="21"/>
                <w:lang w:val="en-GB" w:eastAsia="de-CH"/>
              </w:rPr>
              <w:t>"Updated open duration:"</w:t>
            </w:r>
            <w:r w:rsidRPr="009917A5">
              <w:rPr>
                <w:rFonts w:ascii="Consolas" w:eastAsia="Times New Roman" w:hAnsi="Consolas" w:cs="Times New Roman"/>
                <w:color w:val="3B3B3B"/>
                <w:sz w:val="21"/>
                <w:szCs w:val="21"/>
                <w:lang w:val="en-GB" w:eastAsia="de-CH"/>
              </w:rPr>
              <w:t>, open_duration);</w:t>
            </w:r>
          </w:p>
          <w:p w14:paraId="190094A4"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settings_set</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w:t>
            </w:r>
          </w:p>
          <w:p w14:paraId="4653273A"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  </w:t>
            </w:r>
          </w:p>
          <w:p w14:paraId="7F14B921"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w:t>
            </w:r>
            <w:r w:rsidRPr="009917A5">
              <w:rPr>
                <w:rFonts w:ascii="Consolas" w:eastAsia="Times New Roman" w:hAnsi="Consolas" w:cs="Times New Roman"/>
                <w:color w:val="AF00DB"/>
                <w:sz w:val="21"/>
                <w:szCs w:val="21"/>
                <w:lang w:val="en-GB" w:eastAsia="de-CH"/>
              </w:rPr>
              <w:t>else</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F00DB"/>
                <w:sz w:val="21"/>
                <w:szCs w:val="21"/>
                <w:lang w:val="en-GB" w:eastAsia="de-CH"/>
              </w:rPr>
              <w:t>if</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1080"/>
                <w:sz w:val="21"/>
                <w:szCs w:val="21"/>
                <w:lang w:val="en-GB" w:eastAsia="de-CH"/>
              </w:rPr>
              <w:t>topicStr</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795E26"/>
                <w:sz w:val="21"/>
                <w:szCs w:val="21"/>
                <w:lang w:val="en-GB" w:eastAsia="de-CH"/>
              </w:rPr>
              <w:t>startsWith</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A31515"/>
                <w:sz w:val="21"/>
                <w:szCs w:val="21"/>
                <w:lang w:val="en-GB" w:eastAsia="de-CH"/>
              </w:rPr>
              <w:t>"home/watering"</w:t>
            </w:r>
            <w:r w:rsidRPr="009917A5">
              <w:rPr>
                <w:rFonts w:ascii="Consolas" w:eastAsia="Times New Roman" w:hAnsi="Consolas" w:cs="Times New Roman"/>
                <w:color w:val="3B3B3B"/>
                <w:sz w:val="21"/>
                <w:szCs w:val="21"/>
                <w:lang w:val="en-GB" w:eastAsia="de-CH"/>
              </w:rPr>
              <w:t>)){</w:t>
            </w:r>
          </w:p>
          <w:p w14:paraId="590F17C1"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F00DB"/>
                <w:sz w:val="21"/>
                <w:szCs w:val="21"/>
                <w:lang w:val="en-GB" w:eastAsia="de-CH"/>
              </w:rPr>
              <w:t>if</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1080"/>
                <w:sz w:val="21"/>
                <w:szCs w:val="21"/>
                <w:lang w:val="en-GB" w:eastAsia="de-CH"/>
              </w:rPr>
              <w:t>topicStr</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795E26"/>
                <w:sz w:val="21"/>
                <w:szCs w:val="21"/>
                <w:lang w:val="en-GB" w:eastAsia="de-CH"/>
              </w:rPr>
              <w:t>endsWith</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A31515"/>
                <w:sz w:val="21"/>
                <w:szCs w:val="21"/>
                <w:lang w:val="en-GB" w:eastAsia="de-CH"/>
              </w:rPr>
              <w:t>"/response"</w:t>
            </w:r>
            <w:r w:rsidRPr="009917A5">
              <w:rPr>
                <w:rFonts w:ascii="Consolas" w:eastAsia="Times New Roman" w:hAnsi="Consolas" w:cs="Times New Roman"/>
                <w:color w:val="3B3B3B"/>
                <w:sz w:val="21"/>
                <w:szCs w:val="21"/>
                <w:lang w:val="en-GB" w:eastAsia="de-CH"/>
              </w:rPr>
              <w:t>)){</w:t>
            </w:r>
          </w:p>
          <w:p w14:paraId="330F2F31"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1080"/>
                <w:sz w:val="21"/>
                <w:szCs w:val="21"/>
                <w:lang w:val="en-GB" w:eastAsia="de-CH"/>
              </w:rPr>
              <w:t>message</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795E26"/>
                <w:sz w:val="21"/>
                <w:szCs w:val="21"/>
                <w:lang w:val="en-GB" w:eastAsia="de-CH"/>
              </w:rPr>
              <w:t>toLowerCase</w:t>
            </w:r>
            <w:r w:rsidRPr="009917A5">
              <w:rPr>
                <w:rFonts w:ascii="Consolas" w:eastAsia="Times New Roman" w:hAnsi="Consolas" w:cs="Times New Roman"/>
                <w:color w:val="3B3B3B"/>
                <w:sz w:val="21"/>
                <w:szCs w:val="21"/>
                <w:lang w:val="en-GB" w:eastAsia="de-CH"/>
              </w:rPr>
              <w:t>();</w:t>
            </w:r>
          </w:p>
          <w:p w14:paraId="689229BD"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F00DB"/>
                <w:sz w:val="21"/>
                <w:szCs w:val="21"/>
                <w:lang w:val="en-GB" w:eastAsia="de-CH"/>
              </w:rPr>
              <w:t>if</w:t>
            </w:r>
            <w:r w:rsidRPr="009917A5">
              <w:rPr>
                <w:rFonts w:ascii="Consolas" w:eastAsia="Times New Roman" w:hAnsi="Consolas" w:cs="Times New Roman"/>
                <w:color w:val="3B3B3B"/>
                <w:sz w:val="21"/>
                <w:szCs w:val="21"/>
                <w:lang w:val="en-GB" w:eastAsia="de-CH"/>
              </w:rPr>
              <w:t xml:space="preserve"> (message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31515"/>
                <w:sz w:val="21"/>
                <w:szCs w:val="21"/>
                <w:lang w:val="en-GB" w:eastAsia="de-CH"/>
              </w:rPr>
              <w:t>"true"</w:t>
            </w:r>
            <w:r w:rsidRPr="009917A5">
              <w:rPr>
                <w:rFonts w:ascii="Consolas" w:eastAsia="Times New Roman" w:hAnsi="Consolas" w:cs="Times New Roman"/>
                <w:color w:val="3B3B3B"/>
                <w:sz w:val="21"/>
                <w:szCs w:val="21"/>
                <w:lang w:val="en-GB" w:eastAsia="de-CH"/>
              </w:rPr>
              <w:t>){</w:t>
            </w:r>
          </w:p>
          <w:p w14:paraId="4A5827AD"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needs_water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FF"/>
                <w:sz w:val="21"/>
                <w:szCs w:val="21"/>
                <w:lang w:val="en-GB" w:eastAsia="de-CH"/>
              </w:rPr>
              <w:t>true</w:t>
            </w:r>
            <w:r w:rsidRPr="009917A5">
              <w:rPr>
                <w:rFonts w:ascii="Consolas" w:eastAsia="Times New Roman" w:hAnsi="Consolas" w:cs="Times New Roman"/>
                <w:color w:val="3B3B3B"/>
                <w:sz w:val="21"/>
                <w:szCs w:val="21"/>
                <w:lang w:val="en-GB" w:eastAsia="de-CH"/>
              </w:rPr>
              <w:t>;</w:t>
            </w:r>
          </w:p>
          <w:p w14:paraId="32F706E4"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w:t>
            </w:r>
            <w:r w:rsidRPr="009917A5">
              <w:rPr>
                <w:rFonts w:ascii="Consolas" w:eastAsia="Times New Roman" w:hAnsi="Consolas" w:cs="Times New Roman"/>
                <w:color w:val="AF00DB"/>
                <w:sz w:val="21"/>
                <w:szCs w:val="21"/>
                <w:lang w:val="en-GB" w:eastAsia="de-CH"/>
              </w:rPr>
              <w:t>else</w:t>
            </w:r>
            <w:r w:rsidRPr="009917A5">
              <w:rPr>
                <w:rFonts w:ascii="Consolas" w:eastAsia="Times New Roman" w:hAnsi="Consolas" w:cs="Times New Roman"/>
                <w:color w:val="3B3B3B"/>
                <w:sz w:val="21"/>
                <w:szCs w:val="21"/>
                <w:lang w:val="en-GB" w:eastAsia="de-CH"/>
              </w:rPr>
              <w:t>{</w:t>
            </w:r>
          </w:p>
          <w:p w14:paraId="49D03A03"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needs_water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FF"/>
                <w:sz w:val="21"/>
                <w:szCs w:val="21"/>
                <w:lang w:val="en-GB" w:eastAsia="de-CH"/>
              </w:rPr>
              <w:t>false</w:t>
            </w:r>
            <w:r w:rsidRPr="009917A5">
              <w:rPr>
                <w:rFonts w:ascii="Consolas" w:eastAsia="Times New Roman" w:hAnsi="Consolas" w:cs="Times New Roman"/>
                <w:color w:val="3B3B3B"/>
                <w:sz w:val="21"/>
                <w:szCs w:val="21"/>
                <w:lang w:val="en-GB" w:eastAsia="de-CH"/>
              </w:rPr>
              <w:t>;</w:t>
            </w:r>
          </w:p>
          <w:p w14:paraId="544E4F1E"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w:t>
            </w:r>
          </w:p>
          <w:p w14:paraId="5B3E1D6B"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p>
          <w:p w14:paraId="78FB84CF"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startTime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millis</w:t>
            </w:r>
            <w:r w:rsidRPr="009917A5">
              <w:rPr>
                <w:rFonts w:ascii="Consolas" w:eastAsia="Times New Roman" w:hAnsi="Consolas" w:cs="Times New Roman"/>
                <w:color w:val="3B3B3B"/>
                <w:sz w:val="21"/>
                <w:szCs w:val="21"/>
                <w:lang w:val="en-GB" w:eastAsia="de-CH"/>
              </w:rPr>
              <w:t>();</w:t>
            </w:r>
          </w:p>
          <w:p w14:paraId="6422EB77"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w:t>
            </w:r>
          </w:p>
          <w:p w14:paraId="2AB00E39"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w:t>
            </w:r>
          </w:p>
          <w:p w14:paraId="3F1E59F4"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w:t>
            </w:r>
          </w:p>
          <w:p w14:paraId="0A6DB6CB"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2E0A325C"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Function to reconnect to the MQTT broker</w:t>
            </w:r>
          </w:p>
          <w:p w14:paraId="583AB821"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00FF"/>
                <w:sz w:val="21"/>
                <w:szCs w:val="21"/>
                <w:lang w:val="en-GB" w:eastAsia="de-CH"/>
              </w:rPr>
              <w:t>void</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reconnect</w:t>
            </w:r>
            <w:r w:rsidRPr="009917A5">
              <w:rPr>
                <w:rFonts w:ascii="Consolas" w:eastAsia="Times New Roman" w:hAnsi="Consolas" w:cs="Times New Roman"/>
                <w:color w:val="3B3B3B"/>
                <w:sz w:val="21"/>
                <w:szCs w:val="21"/>
                <w:lang w:val="en-GB" w:eastAsia="de-CH"/>
              </w:rPr>
              <w:t>() {</w:t>
            </w:r>
          </w:p>
          <w:p w14:paraId="5FB6B97B"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F00DB"/>
                <w:sz w:val="21"/>
                <w:szCs w:val="21"/>
                <w:lang w:val="en-GB" w:eastAsia="de-CH"/>
              </w:rPr>
              <w:t>while</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001080"/>
                <w:sz w:val="21"/>
                <w:szCs w:val="21"/>
                <w:lang w:val="en-GB" w:eastAsia="de-CH"/>
              </w:rPr>
              <w:t>client</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795E26"/>
                <w:sz w:val="21"/>
                <w:szCs w:val="21"/>
                <w:lang w:val="en-GB" w:eastAsia="de-CH"/>
              </w:rPr>
              <w:t>connected</w:t>
            </w:r>
            <w:r w:rsidRPr="009917A5">
              <w:rPr>
                <w:rFonts w:ascii="Consolas" w:eastAsia="Times New Roman" w:hAnsi="Consolas" w:cs="Times New Roman"/>
                <w:color w:val="3B3B3B"/>
                <w:sz w:val="21"/>
                <w:szCs w:val="21"/>
                <w:lang w:val="en-GB" w:eastAsia="de-CH"/>
              </w:rPr>
              <w:t>()) {</w:t>
            </w:r>
          </w:p>
          <w:p w14:paraId="7FF6884F"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debug</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A31515"/>
                <w:sz w:val="21"/>
                <w:szCs w:val="21"/>
                <w:lang w:val="en-GB" w:eastAsia="de-CH"/>
              </w:rPr>
              <w:t>"Attempting MQTT connection..."</w:t>
            </w:r>
            <w:r w:rsidRPr="009917A5">
              <w:rPr>
                <w:rFonts w:ascii="Consolas" w:eastAsia="Times New Roman" w:hAnsi="Consolas" w:cs="Times New Roman"/>
                <w:color w:val="3B3B3B"/>
                <w:sz w:val="21"/>
                <w:szCs w:val="21"/>
                <w:lang w:val="en-GB" w:eastAsia="de-CH"/>
              </w:rPr>
              <w:t>);</w:t>
            </w:r>
          </w:p>
          <w:p w14:paraId="2FD83CBB"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F00DB"/>
                <w:sz w:val="21"/>
                <w:szCs w:val="21"/>
                <w:lang w:val="en-GB" w:eastAsia="de-CH"/>
              </w:rPr>
              <w:t>if</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1080"/>
                <w:sz w:val="21"/>
                <w:szCs w:val="21"/>
                <w:lang w:val="en-GB" w:eastAsia="de-CH"/>
              </w:rPr>
              <w:t>client</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795E26"/>
                <w:sz w:val="21"/>
                <w:szCs w:val="21"/>
                <w:lang w:val="en-GB" w:eastAsia="de-CH"/>
              </w:rPr>
              <w:t>connect</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001080"/>
                <w:sz w:val="21"/>
                <w:szCs w:val="21"/>
                <w:lang w:val="en-GB" w:eastAsia="de-CH"/>
              </w:rPr>
              <w:t>client_name</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795E26"/>
                <w:sz w:val="21"/>
                <w:szCs w:val="21"/>
                <w:lang w:val="en-GB" w:eastAsia="de-CH"/>
              </w:rPr>
              <w:t>c_str</w:t>
            </w:r>
            <w:r w:rsidRPr="009917A5">
              <w:rPr>
                <w:rFonts w:ascii="Consolas" w:eastAsia="Times New Roman" w:hAnsi="Consolas" w:cs="Times New Roman"/>
                <w:color w:val="3B3B3B"/>
                <w:sz w:val="21"/>
                <w:szCs w:val="21"/>
                <w:lang w:val="en-GB" w:eastAsia="de-CH"/>
              </w:rPr>
              <w:t>())) {</w:t>
            </w:r>
          </w:p>
          <w:p w14:paraId="159E997E"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debug</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A31515"/>
                <w:sz w:val="21"/>
                <w:szCs w:val="21"/>
                <w:lang w:val="en-GB" w:eastAsia="de-CH"/>
              </w:rPr>
              <w:t>"MQTT connected"</w:t>
            </w:r>
            <w:r w:rsidRPr="009917A5">
              <w:rPr>
                <w:rFonts w:ascii="Consolas" w:eastAsia="Times New Roman" w:hAnsi="Consolas" w:cs="Times New Roman"/>
                <w:color w:val="3B3B3B"/>
                <w:sz w:val="21"/>
                <w:szCs w:val="21"/>
                <w:lang w:val="en-GB" w:eastAsia="de-CH"/>
              </w:rPr>
              <w:t>);</w:t>
            </w:r>
          </w:p>
          <w:p w14:paraId="00733C29"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1080"/>
                <w:sz w:val="21"/>
                <w:szCs w:val="21"/>
                <w:lang w:val="en-GB" w:eastAsia="de-CH"/>
              </w:rPr>
              <w:t>client</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795E26"/>
                <w:sz w:val="21"/>
                <w:szCs w:val="21"/>
                <w:lang w:val="en-GB" w:eastAsia="de-CH"/>
              </w:rPr>
              <w:t>subscribe</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A31515"/>
                <w:sz w:val="21"/>
                <w:szCs w:val="21"/>
                <w:lang w:val="en-GB" w:eastAsia="de-CH"/>
              </w:rPr>
              <w:t>"settings/home/watering/#"</w:t>
            </w:r>
            <w:r w:rsidRPr="009917A5">
              <w:rPr>
                <w:rFonts w:ascii="Consolas" w:eastAsia="Times New Roman" w:hAnsi="Consolas" w:cs="Times New Roman"/>
                <w:color w:val="3B3B3B"/>
                <w:sz w:val="21"/>
                <w:szCs w:val="21"/>
                <w:lang w:val="en-GB" w:eastAsia="de-CH"/>
              </w:rPr>
              <w:t>);</w:t>
            </w:r>
          </w:p>
          <w:p w14:paraId="5FD7AC03"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1080"/>
                <w:sz w:val="21"/>
                <w:szCs w:val="21"/>
                <w:lang w:val="en-GB" w:eastAsia="de-CH"/>
              </w:rPr>
              <w:t>client</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795E26"/>
                <w:sz w:val="21"/>
                <w:szCs w:val="21"/>
                <w:lang w:val="en-GB" w:eastAsia="de-CH"/>
              </w:rPr>
              <w:t>subscribe</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A31515"/>
                <w:sz w:val="21"/>
                <w:szCs w:val="21"/>
                <w:lang w:val="en-GB" w:eastAsia="de-CH"/>
              </w:rPr>
              <w:t>"home/watering/#/response"</w:t>
            </w:r>
            <w:r w:rsidRPr="009917A5">
              <w:rPr>
                <w:rFonts w:ascii="Consolas" w:eastAsia="Times New Roman" w:hAnsi="Consolas" w:cs="Times New Roman"/>
                <w:color w:val="3B3B3B"/>
                <w:sz w:val="21"/>
                <w:szCs w:val="21"/>
                <w:lang w:val="en-GB" w:eastAsia="de-CH"/>
              </w:rPr>
              <w:t>);</w:t>
            </w:r>
          </w:p>
          <w:p w14:paraId="6FEED4FE"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 </w:t>
            </w:r>
            <w:r w:rsidRPr="009917A5">
              <w:rPr>
                <w:rFonts w:ascii="Consolas" w:eastAsia="Times New Roman" w:hAnsi="Consolas" w:cs="Times New Roman"/>
                <w:color w:val="AF00DB"/>
                <w:sz w:val="21"/>
                <w:szCs w:val="21"/>
                <w:lang w:val="en-GB" w:eastAsia="de-CH"/>
              </w:rPr>
              <w:t>else</w:t>
            </w:r>
            <w:r w:rsidRPr="009917A5">
              <w:rPr>
                <w:rFonts w:ascii="Consolas" w:eastAsia="Times New Roman" w:hAnsi="Consolas" w:cs="Times New Roman"/>
                <w:color w:val="3B3B3B"/>
                <w:sz w:val="21"/>
                <w:szCs w:val="21"/>
                <w:lang w:val="en-GB" w:eastAsia="de-CH"/>
              </w:rPr>
              <w:t xml:space="preserve"> {</w:t>
            </w:r>
          </w:p>
          <w:p w14:paraId="386DFAC7"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lastRenderedPageBreak/>
              <w:t xml:space="preserve">      </w:t>
            </w:r>
            <w:r w:rsidRPr="009917A5">
              <w:rPr>
                <w:rFonts w:ascii="Consolas" w:eastAsia="Times New Roman" w:hAnsi="Consolas" w:cs="Times New Roman"/>
                <w:color w:val="795E26"/>
                <w:sz w:val="21"/>
                <w:szCs w:val="21"/>
                <w:lang w:val="en-GB" w:eastAsia="de-CH"/>
              </w:rPr>
              <w:t>debug</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A31515"/>
                <w:sz w:val="21"/>
                <w:szCs w:val="21"/>
                <w:lang w:val="en-GB" w:eastAsia="de-CH"/>
              </w:rPr>
              <w:t>"Failed to connect to MQTT rc="</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1080"/>
                <w:sz w:val="21"/>
                <w:szCs w:val="21"/>
                <w:lang w:val="en-GB" w:eastAsia="de-CH"/>
              </w:rPr>
              <w:t>client</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795E26"/>
                <w:sz w:val="21"/>
                <w:szCs w:val="21"/>
                <w:lang w:val="en-GB" w:eastAsia="de-CH"/>
              </w:rPr>
              <w:t>state</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31515"/>
                <w:sz w:val="21"/>
                <w:szCs w:val="21"/>
                <w:lang w:val="en-GB" w:eastAsia="de-CH"/>
              </w:rPr>
              <w:t>"try again in 1 second"</w:t>
            </w:r>
            <w:r w:rsidRPr="009917A5">
              <w:rPr>
                <w:rFonts w:ascii="Consolas" w:eastAsia="Times New Roman" w:hAnsi="Consolas" w:cs="Times New Roman"/>
                <w:color w:val="3B3B3B"/>
                <w:sz w:val="21"/>
                <w:szCs w:val="21"/>
                <w:lang w:val="en-GB" w:eastAsia="de-CH"/>
              </w:rPr>
              <w:t>);</w:t>
            </w:r>
          </w:p>
          <w:p w14:paraId="6E3A6A59"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delay</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098658"/>
                <w:sz w:val="21"/>
                <w:szCs w:val="21"/>
                <w:lang w:val="en-GB" w:eastAsia="de-CH"/>
              </w:rPr>
              <w:t>1000</w:t>
            </w:r>
            <w:r w:rsidRPr="009917A5">
              <w:rPr>
                <w:rFonts w:ascii="Consolas" w:eastAsia="Times New Roman" w:hAnsi="Consolas" w:cs="Times New Roman"/>
                <w:color w:val="3B3B3B"/>
                <w:sz w:val="21"/>
                <w:szCs w:val="21"/>
                <w:lang w:val="en-GB" w:eastAsia="de-CH"/>
              </w:rPr>
              <w:t>);</w:t>
            </w:r>
          </w:p>
          <w:p w14:paraId="520ED22A"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w:t>
            </w:r>
          </w:p>
          <w:p w14:paraId="1DA17C96"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w:t>
            </w:r>
          </w:p>
          <w:p w14:paraId="57354C79"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w:t>
            </w:r>
          </w:p>
          <w:p w14:paraId="32C3B0D3"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18635397"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w:t>
            </w:r>
          </w:p>
          <w:p w14:paraId="358A7F87"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 Main</w:t>
            </w:r>
          </w:p>
          <w:p w14:paraId="1D4B3650"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696F4D7D"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00FF"/>
                <w:sz w:val="21"/>
                <w:szCs w:val="21"/>
                <w:lang w:val="en-GB" w:eastAsia="de-CH"/>
              </w:rPr>
              <w:t>void</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setup</w:t>
            </w:r>
            <w:r w:rsidRPr="009917A5">
              <w:rPr>
                <w:rFonts w:ascii="Consolas" w:eastAsia="Times New Roman" w:hAnsi="Consolas" w:cs="Times New Roman"/>
                <w:color w:val="3B3B3B"/>
                <w:sz w:val="21"/>
                <w:szCs w:val="21"/>
                <w:lang w:val="en-GB" w:eastAsia="de-CH"/>
              </w:rPr>
              <w:t>() {</w:t>
            </w:r>
          </w:p>
          <w:p w14:paraId="6DFC979D"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1080"/>
                <w:sz w:val="21"/>
                <w:szCs w:val="21"/>
                <w:lang w:val="en-GB" w:eastAsia="de-CH"/>
              </w:rPr>
              <w:t>Serial</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795E26"/>
                <w:sz w:val="21"/>
                <w:szCs w:val="21"/>
                <w:lang w:val="en-GB" w:eastAsia="de-CH"/>
              </w:rPr>
              <w:t>begin</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098658"/>
                <w:sz w:val="21"/>
                <w:szCs w:val="21"/>
                <w:lang w:val="en-GB" w:eastAsia="de-CH"/>
              </w:rPr>
              <w:t>9600</w:t>
            </w:r>
            <w:r w:rsidRPr="009917A5">
              <w:rPr>
                <w:rFonts w:ascii="Consolas" w:eastAsia="Times New Roman" w:hAnsi="Consolas" w:cs="Times New Roman"/>
                <w:color w:val="3B3B3B"/>
                <w:sz w:val="21"/>
                <w:szCs w:val="21"/>
                <w:lang w:val="en-GB" w:eastAsia="de-CH"/>
              </w:rPr>
              <w:t>);</w:t>
            </w:r>
          </w:p>
          <w:p w14:paraId="0E514EC2"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 Give time to boot</w:t>
            </w:r>
          </w:p>
          <w:p w14:paraId="60473188"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F00DB"/>
                <w:sz w:val="21"/>
                <w:szCs w:val="21"/>
                <w:lang w:val="en-GB" w:eastAsia="de-CH"/>
              </w:rPr>
              <w:t>while</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Serial) { }</w:t>
            </w:r>
          </w:p>
          <w:p w14:paraId="26440C12"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1B8FC3F7"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setup_wifi</w:t>
            </w:r>
            <w:r w:rsidRPr="009917A5">
              <w:rPr>
                <w:rFonts w:ascii="Consolas" w:eastAsia="Times New Roman" w:hAnsi="Consolas" w:cs="Times New Roman"/>
                <w:color w:val="3B3B3B"/>
                <w:sz w:val="21"/>
                <w:szCs w:val="21"/>
                <w:lang w:val="en-GB" w:eastAsia="de-CH"/>
              </w:rPr>
              <w:t>(ssid, password);</w:t>
            </w:r>
          </w:p>
          <w:p w14:paraId="755DA1C2"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setupTime</w:t>
            </w:r>
            <w:r w:rsidRPr="009917A5">
              <w:rPr>
                <w:rFonts w:ascii="Consolas" w:eastAsia="Times New Roman" w:hAnsi="Consolas" w:cs="Times New Roman"/>
                <w:color w:val="3B3B3B"/>
                <w:sz w:val="21"/>
                <w:szCs w:val="21"/>
                <w:lang w:val="en-GB" w:eastAsia="de-CH"/>
              </w:rPr>
              <w:t>();</w:t>
            </w:r>
          </w:p>
          <w:p w14:paraId="2413972C"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1E9B4B07"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 Initialize LED as Output</w:t>
            </w:r>
          </w:p>
          <w:p w14:paraId="469A0F6E"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pinMode</w:t>
            </w:r>
            <w:r w:rsidRPr="009917A5">
              <w:rPr>
                <w:rFonts w:ascii="Consolas" w:eastAsia="Times New Roman" w:hAnsi="Consolas" w:cs="Times New Roman"/>
                <w:color w:val="3B3B3B"/>
                <w:sz w:val="21"/>
                <w:szCs w:val="21"/>
                <w:lang w:val="en-GB" w:eastAsia="de-CH"/>
              </w:rPr>
              <w:t>(LED_BUILTIN, OUTPUT);</w:t>
            </w:r>
          </w:p>
          <w:p w14:paraId="1F4EB82B"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 Pin connected to relais</w:t>
            </w:r>
          </w:p>
          <w:p w14:paraId="29FC0EDB"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pinMode</w:t>
            </w:r>
            <w:r w:rsidRPr="009917A5">
              <w:rPr>
                <w:rFonts w:ascii="Consolas" w:eastAsia="Times New Roman" w:hAnsi="Consolas" w:cs="Times New Roman"/>
                <w:color w:val="3B3B3B"/>
                <w:sz w:val="21"/>
                <w:szCs w:val="21"/>
                <w:lang w:val="en-GB" w:eastAsia="de-CH"/>
              </w:rPr>
              <w:t>(D1, OUTPUT);</w:t>
            </w:r>
          </w:p>
          <w:p w14:paraId="45D2BB1B"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4060C297"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 Initialize MQTT</w:t>
            </w:r>
          </w:p>
          <w:p w14:paraId="5B15F525"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1080"/>
                <w:sz w:val="21"/>
                <w:szCs w:val="21"/>
                <w:lang w:val="en-GB" w:eastAsia="de-CH"/>
              </w:rPr>
              <w:t>client</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795E26"/>
                <w:sz w:val="21"/>
                <w:szCs w:val="21"/>
                <w:lang w:val="en-GB" w:eastAsia="de-CH"/>
              </w:rPr>
              <w:t>setServer</w:t>
            </w:r>
            <w:r w:rsidRPr="009917A5">
              <w:rPr>
                <w:rFonts w:ascii="Consolas" w:eastAsia="Times New Roman" w:hAnsi="Consolas" w:cs="Times New Roman"/>
                <w:color w:val="3B3B3B"/>
                <w:sz w:val="21"/>
                <w:szCs w:val="21"/>
                <w:lang w:val="en-GB" w:eastAsia="de-CH"/>
              </w:rPr>
              <w:t xml:space="preserve">(mqtt_server, </w:t>
            </w:r>
            <w:r w:rsidRPr="009917A5">
              <w:rPr>
                <w:rFonts w:ascii="Consolas" w:eastAsia="Times New Roman" w:hAnsi="Consolas" w:cs="Times New Roman"/>
                <w:color w:val="098658"/>
                <w:sz w:val="21"/>
                <w:szCs w:val="21"/>
                <w:lang w:val="en-GB" w:eastAsia="de-CH"/>
              </w:rPr>
              <w:t>1883</w:t>
            </w:r>
            <w:r w:rsidRPr="009917A5">
              <w:rPr>
                <w:rFonts w:ascii="Consolas" w:eastAsia="Times New Roman" w:hAnsi="Consolas" w:cs="Times New Roman"/>
                <w:color w:val="3B3B3B"/>
                <w:sz w:val="21"/>
                <w:szCs w:val="21"/>
                <w:lang w:val="en-GB" w:eastAsia="de-CH"/>
              </w:rPr>
              <w:t>);</w:t>
            </w:r>
          </w:p>
          <w:p w14:paraId="746A618F"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1080"/>
                <w:sz w:val="21"/>
                <w:szCs w:val="21"/>
                <w:lang w:val="en-GB" w:eastAsia="de-CH"/>
              </w:rPr>
              <w:t>client</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795E26"/>
                <w:sz w:val="21"/>
                <w:szCs w:val="21"/>
                <w:lang w:val="en-GB" w:eastAsia="de-CH"/>
              </w:rPr>
              <w:t>setCallback</w:t>
            </w:r>
            <w:r w:rsidRPr="009917A5">
              <w:rPr>
                <w:rFonts w:ascii="Consolas" w:eastAsia="Times New Roman" w:hAnsi="Consolas" w:cs="Times New Roman"/>
                <w:color w:val="3B3B3B"/>
                <w:sz w:val="21"/>
                <w:szCs w:val="21"/>
                <w:lang w:val="en-GB" w:eastAsia="de-CH"/>
              </w:rPr>
              <w:t>(callback);</w:t>
            </w:r>
          </w:p>
          <w:p w14:paraId="302D91FA"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5F45F45E"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reset</w:t>
            </w:r>
            <w:r w:rsidRPr="009917A5">
              <w:rPr>
                <w:rFonts w:ascii="Consolas" w:eastAsia="Times New Roman" w:hAnsi="Consolas" w:cs="Times New Roman"/>
                <w:color w:val="3B3B3B"/>
                <w:sz w:val="21"/>
                <w:szCs w:val="21"/>
                <w:lang w:val="en-GB" w:eastAsia="de-CH"/>
              </w:rPr>
              <w:t>();</w:t>
            </w:r>
          </w:p>
          <w:p w14:paraId="19BC9E1B"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w:t>
            </w:r>
          </w:p>
          <w:p w14:paraId="740A311F"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460B5EC2"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00FF"/>
                <w:sz w:val="21"/>
                <w:szCs w:val="21"/>
                <w:lang w:val="en-GB" w:eastAsia="de-CH"/>
              </w:rPr>
              <w:t>void</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loop</w:t>
            </w:r>
            <w:r w:rsidRPr="009917A5">
              <w:rPr>
                <w:rFonts w:ascii="Consolas" w:eastAsia="Times New Roman" w:hAnsi="Consolas" w:cs="Times New Roman"/>
                <w:color w:val="3B3B3B"/>
                <w:sz w:val="21"/>
                <w:szCs w:val="21"/>
                <w:lang w:val="en-GB" w:eastAsia="de-CH"/>
              </w:rPr>
              <w:t>() {</w:t>
            </w:r>
          </w:p>
          <w:p w14:paraId="3D3F12EA"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FF"/>
                <w:sz w:val="21"/>
                <w:szCs w:val="21"/>
                <w:lang w:val="en-GB" w:eastAsia="de-CH"/>
              </w:rPr>
              <w:t>long</w:t>
            </w:r>
            <w:r w:rsidRPr="009917A5">
              <w:rPr>
                <w:rFonts w:ascii="Consolas" w:eastAsia="Times New Roman" w:hAnsi="Consolas" w:cs="Times New Roman"/>
                <w:color w:val="3B3B3B"/>
                <w:sz w:val="21"/>
                <w:szCs w:val="21"/>
                <w:lang w:val="en-GB" w:eastAsia="de-CH"/>
              </w:rPr>
              <w:t xml:space="preserve"> now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millis</w:t>
            </w:r>
            <w:r w:rsidRPr="009917A5">
              <w:rPr>
                <w:rFonts w:ascii="Consolas" w:eastAsia="Times New Roman" w:hAnsi="Consolas" w:cs="Times New Roman"/>
                <w:color w:val="3B3B3B"/>
                <w:sz w:val="21"/>
                <w:szCs w:val="21"/>
                <w:lang w:val="en-GB" w:eastAsia="de-CH"/>
              </w:rPr>
              <w:t>();</w:t>
            </w:r>
          </w:p>
          <w:p w14:paraId="37C57E10"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F00DB"/>
                <w:sz w:val="21"/>
                <w:szCs w:val="21"/>
                <w:lang w:val="en-GB" w:eastAsia="de-CH"/>
              </w:rPr>
              <w:t>if</w:t>
            </w:r>
            <w:r w:rsidRPr="009917A5">
              <w:rPr>
                <w:rFonts w:ascii="Consolas" w:eastAsia="Times New Roman" w:hAnsi="Consolas" w:cs="Times New Roman"/>
                <w:color w:val="3B3B3B"/>
                <w:sz w:val="21"/>
                <w:szCs w:val="21"/>
                <w:lang w:val="en-GB" w:eastAsia="de-CH"/>
              </w:rPr>
              <w:t xml:space="preserve"> (startTime </w:t>
            </w:r>
            <w:r w:rsidRPr="009917A5">
              <w:rPr>
                <w:rFonts w:ascii="Consolas" w:eastAsia="Times New Roman" w:hAnsi="Consolas" w:cs="Times New Roman"/>
                <w:color w:val="000000"/>
                <w:sz w:val="21"/>
                <w:szCs w:val="21"/>
                <w:lang w:val="en-GB" w:eastAsia="de-CH"/>
              </w:rPr>
              <w:t>&gt;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98658"/>
                <w:sz w:val="21"/>
                <w:szCs w:val="21"/>
                <w:lang w:val="en-GB" w:eastAsia="de-CH"/>
              </w:rPr>
              <w:t>0</w:t>
            </w:r>
            <w:r w:rsidRPr="009917A5">
              <w:rPr>
                <w:rFonts w:ascii="Consolas" w:eastAsia="Times New Roman" w:hAnsi="Consolas" w:cs="Times New Roman"/>
                <w:color w:val="3B3B3B"/>
                <w:sz w:val="21"/>
                <w:szCs w:val="21"/>
                <w:lang w:val="en-GB" w:eastAsia="de-CH"/>
              </w:rPr>
              <w:t>) {</w:t>
            </w:r>
          </w:p>
          <w:p w14:paraId="2E820A99"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F00DB"/>
                <w:sz w:val="21"/>
                <w:szCs w:val="21"/>
                <w:lang w:val="en-GB" w:eastAsia="de-CH"/>
              </w:rPr>
              <w:t>if</w:t>
            </w:r>
            <w:r w:rsidRPr="009917A5">
              <w:rPr>
                <w:rFonts w:ascii="Consolas" w:eastAsia="Times New Roman" w:hAnsi="Consolas" w:cs="Times New Roman"/>
                <w:color w:val="3B3B3B"/>
                <w:sz w:val="21"/>
                <w:szCs w:val="21"/>
                <w:lang w:val="en-GB" w:eastAsia="de-CH"/>
              </w:rPr>
              <w:t xml:space="preserve"> (needs_water){</w:t>
            </w:r>
          </w:p>
          <w:p w14:paraId="4DDD60CE"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digitalWrite</w:t>
            </w:r>
            <w:r w:rsidRPr="009917A5">
              <w:rPr>
                <w:rFonts w:ascii="Consolas" w:eastAsia="Times New Roman" w:hAnsi="Consolas" w:cs="Times New Roman"/>
                <w:color w:val="3B3B3B"/>
                <w:sz w:val="21"/>
                <w:szCs w:val="21"/>
                <w:lang w:val="en-GB" w:eastAsia="de-CH"/>
              </w:rPr>
              <w:t>(LED_BUILTIN, LOW);</w:t>
            </w:r>
          </w:p>
          <w:p w14:paraId="40D794C7"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digitalWrite</w:t>
            </w:r>
            <w:r w:rsidRPr="009917A5">
              <w:rPr>
                <w:rFonts w:ascii="Consolas" w:eastAsia="Times New Roman" w:hAnsi="Consolas" w:cs="Times New Roman"/>
                <w:color w:val="3B3B3B"/>
                <w:sz w:val="21"/>
                <w:szCs w:val="21"/>
                <w:lang w:val="en-GB" w:eastAsia="de-CH"/>
              </w:rPr>
              <w:t>(D1, HIGH);</w:t>
            </w:r>
          </w:p>
          <w:p w14:paraId="29737D3F"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4E98A364"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F00DB"/>
                <w:sz w:val="21"/>
                <w:szCs w:val="21"/>
                <w:lang w:val="en-GB" w:eastAsia="de-CH"/>
              </w:rPr>
              <w:t>if</w:t>
            </w:r>
            <w:r w:rsidRPr="009917A5">
              <w:rPr>
                <w:rFonts w:ascii="Consolas" w:eastAsia="Times New Roman" w:hAnsi="Consolas" w:cs="Times New Roman"/>
                <w:color w:val="3B3B3B"/>
                <w:sz w:val="21"/>
                <w:szCs w:val="21"/>
                <w:lang w:val="en-GB" w:eastAsia="de-CH"/>
              </w:rPr>
              <w:t xml:space="preserve"> (now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startTime </w:t>
            </w:r>
            <w:r w:rsidRPr="009917A5">
              <w:rPr>
                <w:rFonts w:ascii="Consolas" w:eastAsia="Times New Roman" w:hAnsi="Consolas" w:cs="Times New Roman"/>
                <w:color w:val="000000"/>
                <w:sz w:val="21"/>
                <w:szCs w:val="21"/>
                <w:lang w:val="en-GB" w:eastAsia="de-CH"/>
              </w:rPr>
              <w:t>&gt;</w:t>
            </w:r>
            <w:r w:rsidRPr="009917A5">
              <w:rPr>
                <w:rFonts w:ascii="Consolas" w:eastAsia="Times New Roman" w:hAnsi="Consolas" w:cs="Times New Roman"/>
                <w:color w:val="3B3B3B"/>
                <w:sz w:val="21"/>
                <w:szCs w:val="21"/>
                <w:lang w:val="en-GB" w:eastAsia="de-CH"/>
              </w:rPr>
              <w:t xml:space="preserve"> open_duration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98658"/>
                <w:sz w:val="21"/>
                <w:szCs w:val="21"/>
                <w:lang w:val="en-GB" w:eastAsia="de-CH"/>
              </w:rPr>
              <w:t>1000</w:t>
            </w:r>
            <w:r w:rsidRPr="009917A5">
              <w:rPr>
                <w:rFonts w:ascii="Consolas" w:eastAsia="Times New Roman" w:hAnsi="Consolas" w:cs="Times New Roman"/>
                <w:color w:val="3B3B3B"/>
                <w:sz w:val="21"/>
                <w:szCs w:val="21"/>
                <w:lang w:val="en-GB" w:eastAsia="de-CH"/>
              </w:rPr>
              <w:t>){</w:t>
            </w:r>
          </w:p>
          <w:p w14:paraId="50C1146F"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reset</w:t>
            </w:r>
            <w:r w:rsidRPr="009917A5">
              <w:rPr>
                <w:rFonts w:ascii="Consolas" w:eastAsia="Times New Roman" w:hAnsi="Consolas" w:cs="Times New Roman"/>
                <w:color w:val="3B3B3B"/>
                <w:sz w:val="21"/>
                <w:szCs w:val="21"/>
                <w:lang w:val="en-GB" w:eastAsia="de-CH"/>
              </w:rPr>
              <w:t>();</w:t>
            </w:r>
          </w:p>
          <w:p w14:paraId="1A39CFC0"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sleepUntil</w:t>
            </w:r>
            <w:r w:rsidRPr="009917A5">
              <w:rPr>
                <w:rFonts w:ascii="Consolas" w:eastAsia="Times New Roman" w:hAnsi="Consolas" w:cs="Times New Roman"/>
                <w:color w:val="3B3B3B"/>
                <w:sz w:val="21"/>
                <w:szCs w:val="21"/>
                <w:lang w:val="en-GB" w:eastAsia="de-CH"/>
              </w:rPr>
              <w:t>(check_time);</w:t>
            </w:r>
          </w:p>
          <w:p w14:paraId="36E3C208"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w:t>
            </w:r>
          </w:p>
          <w:p w14:paraId="5A97791B"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w:t>
            </w:r>
            <w:r w:rsidRPr="009917A5">
              <w:rPr>
                <w:rFonts w:ascii="Consolas" w:eastAsia="Times New Roman" w:hAnsi="Consolas" w:cs="Times New Roman"/>
                <w:color w:val="AF00DB"/>
                <w:sz w:val="21"/>
                <w:szCs w:val="21"/>
                <w:lang w:val="en-GB" w:eastAsia="de-CH"/>
              </w:rPr>
              <w:t>else</w:t>
            </w:r>
            <w:r w:rsidRPr="009917A5">
              <w:rPr>
                <w:rFonts w:ascii="Consolas" w:eastAsia="Times New Roman" w:hAnsi="Consolas" w:cs="Times New Roman"/>
                <w:color w:val="3B3B3B"/>
                <w:sz w:val="21"/>
                <w:szCs w:val="21"/>
                <w:lang w:val="en-GB" w:eastAsia="de-CH"/>
              </w:rPr>
              <w:t>{</w:t>
            </w:r>
          </w:p>
          <w:p w14:paraId="000DF69A"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reset</w:t>
            </w:r>
            <w:r w:rsidRPr="009917A5">
              <w:rPr>
                <w:rFonts w:ascii="Consolas" w:eastAsia="Times New Roman" w:hAnsi="Consolas" w:cs="Times New Roman"/>
                <w:color w:val="3B3B3B"/>
                <w:sz w:val="21"/>
                <w:szCs w:val="21"/>
                <w:lang w:val="en-GB" w:eastAsia="de-CH"/>
              </w:rPr>
              <w:t>();</w:t>
            </w:r>
          </w:p>
          <w:p w14:paraId="32BA13BD"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sleepUntil</w:t>
            </w:r>
            <w:r w:rsidRPr="009917A5">
              <w:rPr>
                <w:rFonts w:ascii="Consolas" w:eastAsia="Times New Roman" w:hAnsi="Consolas" w:cs="Times New Roman"/>
                <w:color w:val="3B3B3B"/>
                <w:sz w:val="21"/>
                <w:szCs w:val="21"/>
                <w:lang w:val="en-GB" w:eastAsia="de-CH"/>
              </w:rPr>
              <w:t>(check_time);</w:t>
            </w:r>
          </w:p>
          <w:p w14:paraId="2794106E"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w:t>
            </w:r>
          </w:p>
          <w:p w14:paraId="76471A1C"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F00DB"/>
                <w:sz w:val="21"/>
                <w:szCs w:val="21"/>
                <w:lang w:val="en-GB" w:eastAsia="de-CH"/>
              </w:rPr>
              <w:t>return</w:t>
            </w:r>
            <w:r w:rsidRPr="009917A5">
              <w:rPr>
                <w:rFonts w:ascii="Consolas" w:eastAsia="Times New Roman" w:hAnsi="Consolas" w:cs="Times New Roman"/>
                <w:color w:val="3B3B3B"/>
                <w:sz w:val="21"/>
                <w:szCs w:val="21"/>
                <w:lang w:val="en-GB" w:eastAsia="de-CH"/>
              </w:rPr>
              <w:t>;</w:t>
            </w:r>
          </w:p>
          <w:p w14:paraId="20C18F52"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w:t>
            </w:r>
          </w:p>
          <w:p w14:paraId="3CA40D0A"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7C9500B6"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 ensure MQTT is always connected</w:t>
            </w:r>
          </w:p>
          <w:p w14:paraId="7B493C47"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lastRenderedPageBreak/>
              <w:t xml:space="preserve">  </w:t>
            </w:r>
            <w:r w:rsidRPr="009917A5">
              <w:rPr>
                <w:rFonts w:ascii="Consolas" w:eastAsia="Times New Roman" w:hAnsi="Consolas" w:cs="Times New Roman"/>
                <w:color w:val="AF00DB"/>
                <w:sz w:val="21"/>
                <w:szCs w:val="21"/>
                <w:lang w:val="en-GB" w:eastAsia="de-CH"/>
              </w:rPr>
              <w:t>if</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001080"/>
                <w:sz w:val="21"/>
                <w:szCs w:val="21"/>
                <w:lang w:val="en-GB" w:eastAsia="de-CH"/>
              </w:rPr>
              <w:t>client</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795E26"/>
                <w:sz w:val="21"/>
                <w:szCs w:val="21"/>
                <w:lang w:val="en-GB" w:eastAsia="de-CH"/>
              </w:rPr>
              <w:t>connected</w:t>
            </w:r>
            <w:r w:rsidRPr="009917A5">
              <w:rPr>
                <w:rFonts w:ascii="Consolas" w:eastAsia="Times New Roman" w:hAnsi="Consolas" w:cs="Times New Roman"/>
                <w:color w:val="3B3B3B"/>
                <w:sz w:val="21"/>
                <w:szCs w:val="21"/>
                <w:lang w:val="en-GB" w:eastAsia="de-CH"/>
              </w:rPr>
              <w:t>()) {</w:t>
            </w:r>
          </w:p>
          <w:p w14:paraId="439A5ADE"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reconnect</w:t>
            </w:r>
            <w:r w:rsidRPr="009917A5">
              <w:rPr>
                <w:rFonts w:ascii="Consolas" w:eastAsia="Times New Roman" w:hAnsi="Consolas" w:cs="Times New Roman"/>
                <w:color w:val="3B3B3B"/>
                <w:sz w:val="21"/>
                <w:szCs w:val="21"/>
                <w:lang w:val="en-GB" w:eastAsia="de-CH"/>
              </w:rPr>
              <w:t>();</w:t>
            </w:r>
          </w:p>
          <w:p w14:paraId="139CBFDB"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w:t>
            </w:r>
          </w:p>
          <w:p w14:paraId="7F78F9CA"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1080"/>
                <w:sz w:val="21"/>
                <w:szCs w:val="21"/>
                <w:lang w:val="en-GB" w:eastAsia="de-CH"/>
              </w:rPr>
              <w:t>client</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795E26"/>
                <w:sz w:val="21"/>
                <w:szCs w:val="21"/>
                <w:lang w:val="en-GB" w:eastAsia="de-CH"/>
              </w:rPr>
              <w:t>loop</w:t>
            </w:r>
            <w:r w:rsidRPr="009917A5">
              <w:rPr>
                <w:rFonts w:ascii="Consolas" w:eastAsia="Times New Roman" w:hAnsi="Consolas" w:cs="Times New Roman"/>
                <w:color w:val="3B3B3B"/>
                <w:sz w:val="21"/>
                <w:szCs w:val="21"/>
                <w:lang w:val="en-GB" w:eastAsia="de-CH"/>
              </w:rPr>
              <w:t>();</w:t>
            </w:r>
          </w:p>
          <w:p w14:paraId="5F13B44A"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11F8691B"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F00DB"/>
                <w:sz w:val="21"/>
                <w:szCs w:val="21"/>
                <w:lang w:val="en-GB" w:eastAsia="de-CH"/>
              </w:rPr>
              <w:t>if</w:t>
            </w:r>
            <w:r w:rsidRPr="009917A5">
              <w:rPr>
                <w:rFonts w:ascii="Consolas" w:eastAsia="Times New Roman" w:hAnsi="Consolas" w:cs="Times New Roman"/>
                <w:color w:val="3B3B3B"/>
                <w:sz w:val="21"/>
                <w:szCs w:val="21"/>
                <w:lang w:val="en-GB" w:eastAsia="de-CH"/>
              </w:rPr>
              <w:t xml:space="preserve"> (settings_set </w:t>
            </w:r>
            <w:r w:rsidRPr="009917A5">
              <w:rPr>
                <w:rFonts w:ascii="Consolas" w:eastAsia="Times New Roman" w:hAnsi="Consolas" w:cs="Times New Roman"/>
                <w:color w:val="000000"/>
                <w:sz w:val="21"/>
                <w:szCs w:val="21"/>
                <w:lang w:val="en-GB" w:eastAsia="de-CH"/>
              </w:rPr>
              <w:t>&lt;</w:t>
            </w:r>
            <w:r w:rsidRPr="009917A5">
              <w:rPr>
                <w:rFonts w:ascii="Consolas" w:eastAsia="Times New Roman" w:hAnsi="Consolas" w:cs="Times New Roman"/>
                <w:color w:val="3B3B3B"/>
                <w:sz w:val="21"/>
                <w:szCs w:val="21"/>
                <w:lang w:val="en-GB" w:eastAsia="de-CH"/>
              </w:rPr>
              <w:t xml:space="preserve"> settings_count){</w:t>
            </w:r>
          </w:p>
          <w:p w14:paraId="01E4EBB5"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 wait for settings to be set</w:t>
            </w:r>
          </w:p>
          <w:p w14:paraId="46332963"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F00DB"/>
                <w:sz w:val="21"/>
                <w:szCs w:val="21"/>
                <w:lang w:val="en-GB" w:eastAsia="de-CH"/>
              </w:rPr>
              <w:t>return</w:t>
            </w:r>
            <w:r w:rsidRPr="009917A5">
              <w:rPr>
                <w:rFonts w:ascii="Consolas" w:eastAsia="Times New Roman" w:hAnsi="Consolas" w:cs="Times New Roman"/>
                <w:color w:val="3B3B3B"/>
                <w:sz w:val="21"/>
                <w:szCs w:val="21"/>
                <w:lang w:val="en-GB" w:eastAsia="de-CH"/>
              </w:rPr>
              <w:t>;</w:t>
            </w:r>
          </w:p>
          <w:p w14:paraId="33C7A25F"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w:t>
            </w:r>
          </w:p>
          <w:p w14:paraId="0CACD41B"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p>
          <w:p w14:paraId="5D51CF1F"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F00DB"/>
                <w:sz w:val="21"/>
                <w:szCs w:val="21"/>
                <w:lang w:val="en-GB" w:eastAsia="de-CH"/>
              </w:rPr>
              <w:t>if</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0000"/>
                <w:sz w:val="21"/>
                <w:szCs w:val="21"/>
                <w:lang w:val="en-GB" w:eastAsia="de-CH"/>
              </w:rPr>
              <w:t>!</w:t>
            </w:r>
            <w:r w:rsidRPr="009917A5">
              <w:rPr>
                <w:rFonts w:ascii="Consolas" w:eastAsia="Times New Roman" w:hAnsi="Consolas" w:cs="Times New Roman"/>
                <w:color w:val="3B3B3B"/>
                <w:sz w:val="21"/>
                <w:szCs w:val="21"/>
                <w:lang w:val="en-GB" w:eastAsia="de-CH"/>
              </w:rPr>
              <w:t>requested){</w:t>
            </w:r>
          </w:p>
          <w:p w14:paraId="2683C4C2"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795E26"/>
                <w:sz w:val="21"/>
                <w:szCs w:val="21"/>
                <w:lang w:val="en-GB" w:eastAsia="de-CH"/>
              </w:rPr>
              <w:t>debug</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A31515"/>
                <w:sz w:val="21"/>
                <w:szCs w:val="21"/>
                <w:lang w:val="en-GB" w:eastAsia="de-CH"/>
              </w:rPr>
              <w:t>"Checking for water needs..."</w:t>
            </w:r>
            <w:r w:rsidRPr="009917A5">
              <w:rPr>
                <w:rFonts w:ascii="Consolas" w:eastAsia="Times New Roman" w:hAnsi="Consolas" w:cs="Times New Roman"/>
                <w:color w:val="3B3B3B"/>
                <w:sz w:val="21"/>
                <w:szCs w:val="21"/>
                <w:lang w:val="en-GB" w:eastAsia="de-CH"/>
              </w:rPr>
              <w:t>);</w:t>
            </w:r>
          </w:p>
          <w:p w14:paraId="282020EB"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008000"/>
                <w:sz w:val="21"/>
                <w:szCs w:val="21"/>
                <w:lang w:val="en-GB" w:eastAsia="de-CH"/>
              </w:rPr>
              <w:t>    // request watering state</w:t>
            </w:r>
          </w:p>
          <w:p w14:paraId="739B940F"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en-GB"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001080"/>
                <w:sz w:val="21"/>
                <w:szCs w:val="21"/>
                <w:lang w:val="en-GB" w:eastAsia="de-CH"/>
              </w:rPr>
              <w:t>client</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795E26"/>
                <w:sz w:val="21"/>
                <w:szCs w:val="21"/>
                <w:lang w:val="en-GB" w:eastAsia="de-CH"/>
              </w:rPr>
              <w:t>publish</w:t>
            </w:r>
            <w:r w:rsidRPr="009917A5">
              <w:rPr>
                <w:rFonts w:ascii="Consolas" w:eastAsia="Times New Roman" w:hAnsi="Consolas" w:cs="Times New Roman"/>
                <w:color w:val="3B3B3B"/>
                <w:sz w:val="21"/>
                <w:szCs w:val="21"/>
                <w:lang w:val="en-GB" w:eastAsia="de-CH"/>
              </w:rPr>
              <w:t>(</w:t>
            </w:r>
            <w:r w:rsidRPr="009917A5">
              <w:rPr>
                <w:rFonts w:ascii="Consolas" w:eastAsia="Times New Roman" w:hAnsi="Consolas" w:cs="Times New Roman"/>
                <w:color w:val="A31515"/>
                <w:sz w:val="21"/>
                <w:szCs w:val="21"/>
                <w:lang w:val="en-GB" w:eastAsia="de-CH"/>
              </w:rPr>
              <w:t>"home/watering/watering_needed"</w:t>
            </w: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A31515"/>
                <w:sz w:val="21"/>
                <w:szCs w:val="21"/>
                <w:lang w:val="en-GB" w:eastAsia="de-CH"/>
              </w:rPr>
              <w:t>""</w:t>
            </w:r>
            <w:r w:rsidRPr="009917A5">
              <w:rPr>
                <w:rFonts w:ascii="Consolas" w:eastAsia="Times New Roman" w:hAnsi="Consolas" w:cs="Times New Roman"/>
                <w:color w:val="3B3B3B"/>
                <w:sz w:val="21"/>
                <w:szCs w:val="21"/>
                <w:lang w:val="en-GB" w:eastAsia="de-CH"/>
              </w:rPr>
              <w:t>);</w:t>
            </w:r>
          </w:p>
          <w:p w14:paraId="328C0899"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de-CH" w:eastAsia="de-CH"/>
              </w:rPr>
            </w:pPr>
            <w:r w:rsidRPr="009917A5">
              <w:rPr>
                <w:rFonts w:ascii="Consolas" w:eastAsia="Times New Roman" w:hAnsi="Consolas" w:cs="Times New Roman"/>
                <w:color w:val="3B3B3B"/>
                <w:sz w:val="21"/>
                <w:szCs w:val="21"/>
                <w:lang w:val="en-GB" w:eastAsia="de-CH"/>
              </w:rPr>
              <w:t xml:space="preserve">    </w:t>
            </w:r>
            <w:r w:rsidRPr="009917A5">
              <w:rPr>
                <w:rFonts w:ascii="Consolas" w:eastAsia="Times New Roman" w:hAnsi="Consolas" w:cs="Times New Roman"/>
                <w:color w:val="3B3B3B"/>
                <w:sz w:val="21"/>
                <w:szCs w:val="21"/>
                <w:lang w:val="de-CH" w:eastAsia="de-CH"/>
              </w:rPr>
              <w:t xml:space="preserve">requested </w:t>
            </w:r>
            <w:r w:rsidRPr="009917A5">
              <w:rPr>
                <w:rFonts w:ascii="Consolas" w:eastAsia="Times New Roman" w:hAnsi="Consolas" w:cs="Times New Roman"/>
                <w:color w:val="000000"/>
                <w:sz w:val="21"/>
                <w:szCs w:val="21"/>
                <w:lang w:val="de-CH" w:eastAsia="de-CH"/>
              </w:rPr>
              <w:t>=</w:t>
            </w:r>
            <w:r w:rsidRPr="009917A5">
              <w:rPr>
                <w:rFonts w:ascii="Consolas" w:eastAsia="Times New Roman" w:hAnsi="Consolas" w:cs="Times New Roman"/>
                <w:color w:val="3B3B3B"/>
                <w:sz w:val="21"/>
                <w:szCs w:val="21"/>
                <w:lang w:val="de-CH" w:eastAsia="de-CH"/>
              </w:rPr>
              <w:t xml:space="preserve"> </w:t>
            </w:r>
            <w:r w:rsidRPr="009917A5">
              <w:rPr>
                <w:rFonts w:ascii="Consolas" w:eastAsia="Times New Roman" w:hAnsi="Consolas" w:cs="Times New Roman"/>
                <w:color w:val="0000FF"/>
                <w:sz w:val="21"/>
                <w:szCs w:val="21"/>
                <w:lang w:val="de-CH" w:eastAsia="de-CH"/>
              </w:rPr>
              <w:t>true</w:t>
            </w:r>
            <w:r w:rsidRPr="009917A5">
              <w:rPr>
                <w:rFonts w:ascii="Consolas" w:eastAsia="Times New Roman" w:hAnsi="Consolas" w:cs="Times New Roman"/>
                <w:color w:val="3B3B3B"/>
                <w:sz w:val="21"/>
                <w:szCs w:val="21"/>
                <w:lang w:val="de-CH" w:eastAsia="de-CH"/>
              </w:rPr>
              <w:t>;</w:t>
            </w:r>
          </w:p>
          <w:p w14:paraId="4132A6E1" w14:textId="77777777"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de-CH" w:eastAsia="de-CH"/>
              </w:rPr>
            </w:pPr>
            <w:r w:rsidRPr="009917A5">
              <w:rPr>
                <w:rFonts w:ascii="Consolas" w:eastAsia="Times New Roman" w:hAnsi="Consolas" w:cs="Times New Roman"/>
                <w:color w:val="3B3B3B"/>
                <w:sz w:val="21"/>
                <w:szCs w:val="21"/>
                <w:lang w:val="de-CH" w:eastAsia="de-CH"/>
              </w:rPr>
              <w:t>  }</w:t>
            </w:r>
          </w:p>
          <w:p w14:paraId="740C742A" w14:textId="3019DEB1" w:rsidR="009917A5" w:rsidRPr="009917A5" w:rsidRDefault="009917A5" w:rsidP="009917A5">
            <w:pPr>
              <w:shd w:val="clear" w:color="auto" w:fill="FFFFFF"/>
              <w:spacing w:line="285" w:lineRule="atLeast"/>
              <w:rPr>
                <w:rFonts w:ascii="Consolas" w:eastAsia="Times New Roman" w:hAnsi="Consolas" w:cs="Times New Roman"/>
                <w:color w:val="3B3B3B"/>
                <w:sz w:val="21"/>
                <w:szCs w:val="21"/>
                <w:lang w:val="de-CH" w:eastAsia="de-CH"/>
              </w:rPr>
            </w:pPr>
            <w:r w:rsidRPr="009917A5">
              <w:rPr>
                <w:rFonts w:ascii="Consolas" w:eastAsia="Times New Roman" w:hAnsi="Consolas" w:cs="Times New Roman"/>
                <w:color w:val="3B3B3B"/>
                <w:sz w:val="21"/>
                <w:szCs w:val="21"/>
                <w:lang w:val="de-CH" w:eastAsia="de-CH"/>
              </w:rPr>
              <w:t>}</w:t>
            </w:r>
          </w:p>
        </w:tc>
      </w:tr>
    </w:tbl>
    <w:p w14:paraId="4C88A2A7" w14:textId="77777777" w:rsidR="009917A5" w:rsidRPr="009917A5" w:rsidRDefault="009917A5" w:rsidP="009917A5"/>
    <w:p w14:paraId="35C3D0C5" w14:textId="3A7F0D24" w:rsidR="009917A5" w:rsidRPr="009917A5" w:rsidRDefault="009917A5" w:rsidP="009917A5">
      <w:r w:rsidRPr="009917A5">
        <w:t xml:space="preserve">Die Datei watering.ino ist das Hauptprogramm für ein automatisches Bewässerungssystem. Es verwendet MQTT, um Einstellungen zu empfangen und den Bewässerungsstatus zu senden. Die setup() Funktion initialisiert die WiFi- und MQTT-Verbindungen, setzt die Systemzeit und konfiguriert die benötigten Pins. Die loop() Funktion überwacht den Bewässerungsstatus und steuert die Bewässerung entsprechend. Zusätzlich gibt es Funktionen wie reset(), callback() und reconnect(), die zum Zurücksetzen des Systemzustands, zum Verarbeiten eingehender MQTT-Nachrichten und zum Wiederverbinden mit dem MQTT-Broker verwendet werden. Die globalen Variablen speichern die Systemeinstellungen und den aktuellen Zustand. </w:t>
      </w:r>
    </w:p>
    <w:p w14:paraId="316ABB67" w14:textId="77777777" w:rsidR="00F423DB" w:rsidRDefault="00F423DB" w:rsidP="00F423DB"/>
    <w:p w14:paraId="12C217E4" w14:textId="6705E930" w:rsidR="00F423DB" w:rsidRDefault="00F423DB" w:rsidP="00F423DB">
      <w:r>
        <w:br w:type="page"/>
      </w:r>
    </w:p>
    <w:p w14:paraId="2B8D0FB1" w14:textId="3C842411" w:rsidR="007A62FD" w:rsidRDefault="00F423DB" w:rsidP="00F423DB">
      <w:pPr>
        <w:pStyle w:val="berschrift1"/>
      </w:pPr>
      <w:bookmarkStart w:id="97" w:name="_Toc169228373"/>
      <w:r>
        <w:lastRenderedPageBreak/>
        <w:t>Programmcode:</w:t>
      </w:r>
      <w:r w:rsidR="00CE25F2">
        <w:t xml:space="preserve"> </w:t>
      </w:r>
      <w:r w:rsidR="00B92C0E">
        <w:t>Hub</w:t>
      </w:r>
      <w:bookmarkEnd w:id="97"/>
    </w:p>
    <w:p w14:paraId="37D74E84" w14:textId="37923155" w:rsidR="007A62FD" w:rsidRDefault="007A62FD" w:rsidP="007A62FD">
      <w:r>
        <w:t>Jeder Ordner enthält eine mod.rs Datei. Diese Datei verwaltet Importe und Module auf Ordner Level. Diese Dateien wurden nicht mit in diese Dokumentation aufgenommen da sie keine tatsächliche Logik enthalten.</w:t>
      </w:r>
    </w:p>
    <w:p w14:paraId="2B5D5A08" w14:textId="24B698CD" w:rsidR="007A62FD" w:rsidRDefault="007A62FD" w:rsidP="007A62FD">
      <w:r>
        <w:t>Der vollständige Programmcode kann im Git</w:t>
      </w:r>
      <w:r w:rsidR="00B92C0E">
        <w:t>Hub</w:t>
      </w:r>
      <w:r>
        <w:t xml:space="preserve"> Repository gefunden werden.</w:t>
      </w:r>
    </w:p>
    <w:p w14:paraId="56383E8B" w14:textId="77777777" w:rsidR="001C2370" w:rsidRDefault="001C2370" w:rsidP="007A62FD"/>
    <w:p w14:paraId="71044E4E" w14:textId="40266E5F" w:rsidR="001C2370" w:rsidRDefault="00923ED8" w:rsidP="007A62FD">
      <w:hyperlink r:id="rId29" w:history="1">
        <w:r w:rsidR="001C2370" w:rsidRPr="00373DBC">
          <w:rPr>
            <w:rStyle w:val="Hyperlink"/>
          </w:rPr>
          <w:t>https://github.com/fokklz/sol-2-terra-tap</w:t>
        </w:r>
      </w:hyperlink>
    </w:p>
    <w:p w14:paraId="2DA61CD7" w14:textId="77777777" w:rsidR="001C2370" w:rsidRPr="007A62FD" w:rsidRDefault="001C2370" w:rsidP="007A62FD"/>
    <w:p w14:paraId="40FE7C77" w14:textId="7B0BB248" w:rsidR="00F423DB" w:rsidRDefault="00B92C0E" w:rsidP="007A62FD">
      <w:pPr>
        <w:pStyle w:val="berschrift2"/>
      </w:pPr>
      <w:bookmarkStart w:id="98" w:name="_Toc169228374"/>
      <w:r>
        <w:t>Hub</w:t>
      </w:r>
      <w:bookmarkEnd w:id="98"/>
    </w:p>
    <w:p w14:paraId="7E10B515" w14:textId="08EBECCF" w:rsidR="00CE25F2" w:rsidRDefault="00CE25F2" w:rsidP="00CE25F2">
      <w:r w:rsidRPr="00AF6F42">
        <w:rPr>
          <w:noProof/>
        </w:rPr>
        <w:drawing>
          <wp:anchor distT="0" distB="0" distL="114300" distR="114300" simplePos="0" relativeHeight="251705346" behindDoc="1" locked="0" layoutInCell="1" allowOverlap="1" wp14:anchorId="4C17A692" wp14:editId="7EF95418">
            <wp:simplePos x="0" y="0"/>
            <wp:positionH relativeFrom="column">
              <wp:posOffset>3842385</wp:posOffset>
            </wp:positionH>
            <wp:positionV relativeFrom="paragraph">
              <wp:posOffset>109855</wp:posOffset>
            </wp:positionV>
            <wp:extent cx="2047875" cy="4639310"/>
            <wp:effectExtent l="0" t="0" r="9525" b="8890"/>
            <wp:wrapTight wrapText="bothSides">
              <wp:wrapPolygon edited="0">
                <wp:start x="0" y="0"/>
                <wp:lineTo x="0" y="21553"/>
                <wp:lineTo x="21500" y="21553"/>
                <wp:lineTo x="21500" y="0"/>
                <wp:lineTo x="0" y="0"/>
              </wp:wrapPolygon>
            </wp:wrapTight>
            <wp:docPr id="5776737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73766" name=""/>
                    <pic:cNvPicPr/>
                  </pic:nvPicPr>
                  <pic:blipFill>
                    <a:blip r:embed="rId30">
                      <a:extLst>
                        <a:ext uri="{28A0092B-C50C-407E-A947-70E740481C1C}">
                          <a14:useLocalDpi xmlns:a14="http://schemas.microsoft.com/office/drawing/2010/main" val="0"/>
                        </a:ext>
                      </a:extLst>
                    </a:blip>
                    <a:stretch>
                      <a:fillRect/>
                    </a:stretch>
                  </pic:blipFill>
                  <pic:spPr>
                    <a:xfrm>
                      <a:off x="0" y="0"/>
                      <a:ext cx="2047875" cy="4639310"/>
                    </a:xfrm>
                    <a:prstGeom prst="rect">
                      <a:avLst/>
                    </a:prstGeom>
                  </pic:spPr>
                </pic:pic>
              </a:graphicData>
            </a:graphic>
          </wp:anchor>
        </w:drawing>
      </w:r>
      <w:r>
        <w:t xml:space="preserve">Programmcode des </w:t>
      </w:r>
      <w:r w:rsidR="00B92C0E">
        <w:t>Hub</w:t>
      </w:r>
      <w:r>
        <w:t>s.</w:t>
      </w:r>
    </w:p>
    <w:p w14:paraId="61FFD17A" w14:textId="77777777" w:rsidR="00CE25F2" w:rsidRDefault="00CE25F2" w:rsidP="00CE25F2"/>
    <w:p w14:paraId="2E14100F" w14:textId="39554815" w:rsidR="00CE25F2" w:rsidRDefault="00CE25F2" w:rsidP="00CE25F2">
      <w:r>
        <w:t xml:space="preserve">Der </w:t>
      </w:r>
      <w:r w:rsidR="00B92C0E">
        <w:t>Hub</w:t>
      </w:r>
      <w:r>
        <w:t>-Ordner ist das Herzstück des Projekts und enthält den Code für die zentrale Kommunikationsstelle zwischen den Clients. Er ist verantwortlich für die Verwaltung der Verbindungen und der Nachrichten, die zwischen ihnen gesendet werden. Er behält den Zustand der Clients im Auge und ermöglicht das Anfordern von Zuständen.</w:t>
      </w:r>
    </w:p>
    <w:p w14:paraId="52B8E803" w14:textId="77777777" w:rsidR="00CE25F2" w:rsidRDefault="00CE25F2" w:rsidP="00CE25F2"/>
    <w:p w14:paraId="1AA9AFC1" w14:textId="14A7C831" w:rsidR="00CE25F2" w:rsidRDefault="00CE25F2" w:rsidP="00CE25F2">
      <w:r>
        <w:t xml:space="preserve">Die Hauptdatei in diesem Ordner ist main.rs, die den </w:t>
      </w:r>
      <w:r w:rsidR="00B92C0E">
        <w:t>Hub</w:t>
      </w:r>
      <w:r>
        <w:t xml:space="preserve"> startet und konfiguriert. Darüber hinaus gibt es eine Reihe von Unterordnern und Dateien, die spezifische Aspekte des </w:t>
      </w:r>
      <w:r w:rsidR="00B92C0E">
        <w:t>Hub</w:t>
      </w:r>
      <w:r>
        <w:t>s behandeln:</w:t>
      </w:r>
    </w:p>
    <w:p w14:paraId="7AC851D5" w14:textId="77777777" w:rsidR="00CE25F2" w:rsidRDefault="00CE25F2" w:rsidP="00CE25F2"/>
    <w:p w14:paraId="71F84699" w14:textId="27ABC959" w:rsidR="00CE25F2" w:rsidRDefault="00CE25F2" w:rsidP="00CE25F2">
      <w:pPr>
        <w:pStyle w:val="Listenabsatz"/>
        <w:numPr>
          <w:ilvl w:val="0"/>
          <w:numId w:val="42"/>
        </w:numPr>
      </w:pPr>
      <w:r>
        <w:t xml:space="preserve">Der core Ordner enthält den Code für die grundlegende Funktionalität des </w:t>
      </w:r>
      <w:r w:rsidR="00B92C0E">
        <w:t>Hub</w:t>
      </w:r>
      <w:r>
        <w:t>s, einschlie</w:t>
      </w:r>
      <w:r w:rsidR="00014198">
        <w:t>ss</w:t>
      </w:r>
      <w:r>
        <w:t>lich des Modulmanagers und der Serde-Funktionen für die Serialisierung und Deserialisierung von Daten.</w:t>
      </w:r>
    </w:p>
    <w:p w14:paraId="5CB93CEA" w14:textId="1229ACB5" w:rsidR="00CE25F2" w:rsidRDefault="00CE25F2" w:rsidP="00CE25F2">
      <w:pPr>
        <w:pStyle w:val="Listenabsatz"/>
        <w:numPr>
          <w:ilvl w:val="0"/>
          <w:numId w:val="42"/>
        </w:numPr>
      </w:pPr>
      <w:r>
        <w:t xml:space="preserve">Der modules Ordner enthält die Endpunktdefinitionen für die Module, die mit dem </w:t>
      </w:r>
      <w:r w:rsidR="00B92C0E">
        <w:t>Hub</w:t>
      </w:r>
      <w:r>
        <w:t xml:space="preserve"> kommunizieren sollen. Jedes Modul hat seine eigene Datei, z.B. watering.rs für das Bewässerungsmodul und sensor.rs für das Sensormodul.</w:t>
      </w:r>
    </w:p>
    <w:p w14:paraId="4962B50C" w14:textId="77777777" w:rsidR="00CE25F2" w:rsidRDefault="00CE25F2" w:rsidP="00CE25F2">
      <w:pPr>
        <w:pStyle w:val="Listenabsatz"/>
        <w:numPr>
          <w:ilvl w:val="0"/>
          <w:numId w:val="42"/>
        </w:numPr>
      </w:pPr>
      <w:r>
        <w:t>Die mqttc.rs Datei enthält den Code für den MQTT-Client, der für die Kommunikation mit dem MQTT-Broker verwendet wird.</w:t>
      </w:r>
    </w:p>
    <w:p w14:paraId="6AC8779B" w14:textId="40844EB6" w:rsidR="00CE25F2" w:rsidRDefault="00CE25F2" w:rsidP="00CE25F2">
      <w:pPr>
        <w:pStyle w:val="Listenabsatz"/>
        <w:numPr>
          <w:ilvl w:val="0"/>
          <w:numId w:val="42"/>
        </w:numPr>
      </w:pPr>
      <w:r>
        <w:t xml:space="preserve">Die settings.rs und state.rs Dateien enthalten den Code für die Verwaltung der Einstellungen und des Zustands des </w:t>
      </w:r>
      <w:r w:rsidR="00B92C0E">
        <w:t>Hub</w:t>
      </w:r>
      <w:r>
        <w:t>s.</w:t>
      </w:r>
    </w:p>
    <w:p w14:paraId="26337733" w14:textId="77777777" w:rsidR="00CE25F2" w:rsidRDefault="00CE25F2" w:rsidP="00CE25F2"/>
    <w:p w14:paraId="7433942F" w14:textId="77777777" w:rsidR="00CE25F2" w:rsidRDefault="00CE25F2" w:rsidP="00CE25F2">
      <w:r>
        <w:t>Die Beschreibungen für die Dateien wurden mithilfe von GPT grundlegend entworfen, von Fokko Vos kontrolliert und überarbeitet.</w:t>
      </w:r>
    </w:p>
    <w:p w14:paraId="24944D45" w14:textId="77777777" w:rsidR="00CE25F2" w:rsidRDefault="00CE25F2" w:rsidP="00CE25F2"/>
    <w:p w14:paraId="3E2DBFA9" w14:textId="79C8B9FE" w:rsidR="00AF6F42" w:rsidRPr="00024ED3" w:rsidRDefault="00AF6F42" w:rsidP="00CE25F2">
      <w:pPr>
        <w:rPr>
          <w:noProof/>
        </w:rPr>
      </w:pPr>
      <w:r>
        <w:rPr>
          <w:noProof/>
        </w:rPr>
        <w:br w:type="page"/>
      </w:r>
    </w:p>
    <w:p w14:paraId="47C20300" w14:textId="1BBB1961" w:rsidR="00F423DB" w:rsidRDefault="00F423DB" w:rsidP="007A62FD">
      <w:pPr>
        <w:pStyle w:val="berschrift3"/>
      </w:pPr>
      <w:bookmarkStart w:id="99" w:name="_Toc169228375"/>
      <w:r>
        <w:lastRenderedPageBreak/>
        <w:t>src/main.rs</w:t>
      </w:r>
      <w:bookmarkEnd w:id="99"/>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EA4813" w14:paraId="43A231EC" w14:textId="77777777" w:rsidTr="00EA4813">
        <w:tc>
          <w:tcPr>
            <w:tcW w:w="9628" w:type="dxa"/>
          </w:tcPr>
          <w:p w14:paraId="0CDE468E" w14:textId="77777777" w:rsidR="00EA4813" w:rsidRPr="00F0207F"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F0207F">
              <w:rPr>
                <w:rFonts w:ascii="Consolas" w:eastAsia="Times New Roman" w:hAnsi="Consolas" w:cs="Times New Roman"/>
                <w:color w:val="0000FF"/>
                <w:sz w:val="21"/>
                <w:szCs w:val="21"/>
                <w:lang w:val="en-GB" w:eastAsia="de-CH"/>
              </w:rPr>
              <w:t>use</w:t>
            </w:r>
            <w:r w:rsidRPr="00F0207F">
              <w:rPr>
                <w:rFonts w:ascii="Consolas" w:eastAsia="Times New Roman" w:hAnsi="Consolas" w:cs="Times New Roman"/>
                <w:color w:val="3B3B3B"/>
                <w:sz w:val="21"/>
                <w:szCs w:val="21"/>
                <w:lang w:val="en-GB" w:eastAsia="de-CH"/>
              </w:rPr>
              <w:t xml:space="preserve"> </w:t>
            </w:r>
            <w:r w:rsidRPr="00F0207F">
              <w:rPr>
                <w:rFonts w:ascii="Consolas" w:eastAsia="Times New Roman" w:hAnsi="Consolas" w:cs="Times New Roman"/>
                <w:color w:val="267F99"/>
                <w:sz w:val="21"/>
                <w:szCs w:val="21"/>
                <w:lang w:val="en-GB" w:eastAsia="de-CH"/>
              </w:rPr>
              <w:t>modules</w:t>
            </w:r>
            <w:r w:rsidRPr="00F0207F">
              <w:rPr>
                <w:rFonts w:ascii="Consolas" w:eastAsia="Times New Roman" w:hAnsi="Consolas" w:cs="Times New Roman"/>
                <w:color w:val="000000"/>
                <w:sz w:val="21"/>
                <w:szCs w:val="21"/>
                <w:lang w:val="en-GB" w:eastAsia="de-CH"/>
              </w:rPr>
              <w:t>::</w:t>
            </w:r>
            <w:r w:rsidRPr="00F0207F">
              <w:rPr>
                <w:rFonts w:ascii="Consolas" w:eastAsia="Times New Roman" w:hAnsi="Consolas" w:cs="Times New Roman"/>
                <w:color w:val="3B3B3B"/>
                <w:sz w:val="21"/>
                <w:szCs w:val="21"/>
                <w:lang w:val="en-GB" w:eastAsia="de-CH"/>
              </w:rPr>
              <w:t>{</w:t>
            </w:r>
            <w:r w:rsidRPr="00F0207F">
              <w:rPr>
                <w:rFonts w:ascii="Consolas" w:eastAsia="Times New Roman" w:hAnsi="Consolas" w:cs="Times New Roman"/>
                <w:color w:val="267F99"/>
                <w:sz w:val="21"/>
                <w:szCs w:val="21"/>
                <w:lang w:val="en-GB" w:eastAsia="de-CH"/>
              </w:rPr>
              <w:t>SensorModule</w:t>
            </w:r>
            <w:r w:rsidRPr="00F0207F">
              <w:rPr>
                <w:rFonts w:ascii="Consolas" w:eastAsia="Times New Roman" w:hAnsi="Consolas" w:cs="Times New Roman"/>
                <w:color w:val="3B3B3B"/>
                <w:sz w:val="21"/>
                <w:szCs w:val="21"/>
                <w:lang w:val="en-GB" w:eastAsia="de-CH"/>
              </w:rPr>
              <w:t xml:space="preserve">, </w:t>
            </w:r>
            <w:r w:rsidRPr="00F0207F">
              <w:rPr>
                <w:rFonts w:ascii="Consolas" w:eastAsia="Times New Roman" w:hAnsi="Consolas" w:cs="Times New Roman"/>
                <w:color w:val="267F99"/>
                <w:sz w:val="21"/>
                <w:szCs w:val="21"/>
                <w:lang w:val="en-GB" w:eastAsia="de-CH"/>
              </w:rPr>
              <w:t>WateringModule</w:t>
            </w:r>
            <w:r w:rsidRPr="00F0207F">
              <w:rPr>
                <w:rFonts w:ascii="Consolas" w:eastAsia="Times New Roman" w:hAnsi="Consolas" w:cs="Times New Roman"/>
                <w:color w:val="3B3B3B"/>
                <w:sz w:val="21"/>
                <w:szCs w:val="21"/>
                <w:lang w:val="en-GB" w:eastAsia="de-CH"/>
              </w:rPr>
              <w:t>};</w:t>
            </w:r>
          </w:p>
          <w:p w14:paraId="46456611"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0000FF"/>
                <w:sz w:val="21"/>
                <w:szCs w:val="21"/>
                <w:lang w:val="en-GB" w:eastAsia="de-CH"/>
              </w:rPr>
              <w:t>use</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267F99"/>
                <w:sz w:val="21"/>
                <w:szCs w:val="21"/>
                <w:lang w:val="en-GB" w:eastAsia="de-CH"/>
              </w:rPr>
              <w:t>once_cell</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267F99"/>
                <w:sz w:val="21"/>
                <w:szCs w:val="21"/>
                <w:lang w:val="en-GB" w:eastAsia="de-CH"/>
              </w:rPr>
              <w:t>sync</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3B3B3B"/>
                <w:sz w:val="21"/>
                <w:szCs w:val="21"/>
                <w:lang w:val="en-GB" w:eastAsia="de-CH"/>
              </w:rPr>
              <w:t>{</w:t>
            </w:r>
            <w:r w:rsidRPr="00EA4813">
              <w:rPr>
                <w:rFonts w:ascii="Consolas" w:eastAsia="Times New Roman" w:hAnsi="Consolas" w:cs="Times New Roman"/>
                <w:color w:val="267F99"/>
                <w:sz w:val="21"/>
                <w:szCs w:val="21"/>
                <w:lang w:val="en-GB" w:eastAsia="de-CH"/>
              </w:rPr>
              <w:t>Lazy</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267F99"/>
                <w:sz w:val="21"/>
                <w:szCs w:val="21"/>
                <w:lang w:val="en-GB" w:eastAsia="de-CH"/>
              </w:rPr>
              <w:t>OnceCell</w:t>
            </w:r>
            <w:r w:rsidRPr="00EA4813">
              <w:rPr>
                <w:rFonts w:ascii="Consolas" w:eastAsia="Times New Roman" w:hAnsi="Consolas" w:cs="Times New Roman"/>
                <w:color w:val="3B3B3B"/>
                <w:sz w:val="21"/>
                <w:szCs w:val="21"/>
                <w:lang w:val="en-GB" w:eastAsia="de-CH"/>
              </w:rPr>
              <w:t>};</w:t>
            </w:r>
          </w:p>
          <w:p w14:paraId="6F6961A8"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0000FF"/>
                <w:sz w:val="21"/>
                <w:szCs w:val="21"/>
                <w:lang w:val="en-GB" w:eastAsia="de-CH"/>
              </w:rPr>
              <w:t>use</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267F99"/>
                <w:sz w:val="21"/>
                <w:szCs w:val="21"/>
                <w:lang w:val="en-GB" w:eastAsia="de-CH"/>
              </w:rPr>
              <w:t>std</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3B3B3B"/>
                <w:sz w:val="21"/>
                <w:szCs w:val="21"/>
                <w:lang w:val="en-GB" w:eastAsia="de-CH"/>
              </w:rPr>
              <w:t>{</w:t>
            </w:r>
          </w:p>
          <w:p w14:paraId="38D44ED0"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267F99"/>
                <w:sz w:val="21"/>
                <w:szCs w:val="21"/>
                <w:lang w:val="en-GB" w:eastAsia="de-CH"/>
              </w:rPr>
              <w:t>io</w:t>
            </w:r>
            <w:r w:rsidRPr="00EA4813">
              <w:rPr>
                <w:rFonts w:ascii="Consolas" w:eastAsia="Times New Roman" w:hAnsi="Consolas" w:cs="Times New Roman"/>
                <w:color w:val="3B3B3B"/>
                <w:sz w:val="21"/>
                <w:szCs w:val="21"/>
                <w:lang w:val="en-GB" w:eastAsia="de-CH"/>
              </w:rPr>
              <w:t>,</w:t>
            </w:r>
          </w:p>
          <w:p w14:paraId="43E040E1"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267F99"/>
                <w:sz w:val="21"/>
                <w:szCs w:val="21"/>
                <w:lang w:val="en-GB" w:eastAsia="de-CH"/>
              </w:rPr>
              <w:t>process</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3B3B3B"/>
                <w:sz w:val="21"/>
                <w:szCs w:val="21"/>
                <w:lang w:val="en-GB" w:eastAsia="de-CH"/>
              </w:rPr>
              <w:t>{</w:t>
            </w:r>
            <w:r w:rsidRPr="00EA4813">
              <w:rPr>
                <w:rFonts w:ascii="Consolas" w:eastAsia="Times New Roman" w:hAnsi="Consolas" w:cs="Times New Roman"/>
                <w:color w:val="267F99"/>
                <w:sz w:val="21"/>
                <w:szCs w:val="21"/>
                <w:lang w:val="en-GB" w:eastAsia="de-CH"/>
              </w:rPr>
              <w:t>Child</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267F99"/>
                <w:sz w:val="21"/>
                <w:szCs w:val="21"/>
                <w:lang w:val="en-GB" w:eastAsia="de-CH"/>
              </w:rPr>
              <w:t>Command</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267F99"/>
                <w:sz w:val="21"/>
                <w:szCs w:val="21"/>
                <w:lang w:val="en-GB" w:eastAsia="de-CH"/>
              </w:rPr>
              <w:t>Stdio</w:t>
            </w:r>
            <w:r w:rsidRPr="00EA4813">
              <w:rPr>
                <w:rFonts w:ascii="Consolas" w:eastAsia="Times New Roman" w:hAnsi="Consolas" w:cs="Times New Roman"/>
                <w:color w:val="3B3B3B"/>
                <w:sz w:val="21"/>
                <w:szCs w:val="21"/>
                <w:lang w:val="en-GB" w:eastAsia="de-CH"/>
              </w:rPr>
              <w:t>},</w:t>
            </w:r>
          </w:p>
          <w:p w14:paraId="0D25BDE0"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w:t>
            </w:r>
          </w:p>
          <w:p w14:paraId="7BF1EE72"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0000FF"/>
                <w:sz w:val="21"/>
                <w:szCs w:val="21"/>
                <w:lang w:val="en-GB" w:eastAsia="de-CH"/>
              </w:rPr>
              <w:t>use</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267F99"/>
                <w:sz w:val="21"/>
                <w:szCs w:val="21"/>
                <w:lang w:val="en-GB" w:eastAsia="de-CH"/>
              </w:rPr>
              <w:t>tokio</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3B3B3B"/>
                <w:sz w:val="21"/>
                <w:szCs w:val="21"/>
                <w:lang w:val="en-GB" w:eastAsia="de-CH"/>
              </w:rPr>
              <w:t>{</w:t>
            </w:r>
          </w:p>
          <w:p w14:paraId="0B5594D6"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267F99"/>
                <w:sz w:val="21"/>
                <w:szCs w:val="21"/>
                <w:lang w:val="en-GB" w:eastAsia="de-CH"/>
              </w:rPr>
              <w:t>signal</w:t>
            </w:r>
            <w:r w:rsidRPr="00EA4813">
              <w:rPr>
                <w:rFonts w:ascii="Consolas" w:eastAsia="Times New Roman" w:hAnsi="Consolas" w:cs="Times New Roman"/>
                <w:color w:val="3B3B3B"/>
                <w:sz w:val="21"/>
                <w:szCs w:val="21"/>
                <w:lang w:val="en-GB" w:eastAsia="de-CH"/>
              </w:rPr>
              <w:t>,</w:t>
            </w:r>
          </w:p>
          <w:p w14:paraId="6D3B8E50"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267F99"/>
                <w:sz w:val="21"/>
                <w:szCs w:val="21"/>
                <w:lang w:val="en-GB" w:eastAsia="de-CH"/>
              </w:rPr>
              <w:t>sync</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3B3B3B"/>
                <w:sz w:val="21"/>
                <w:szCs w:val="21"/>
                <w:lang w:val="en-GB" w:eastAsia="de-CH"/>
              </w:rPr>
              <w:t>{</w:t>
            </w:r>
            <w:r w:rsidRPr="00EA4813">
              <w:rPr>
                <w:rFonts w:ascii="Consolas" w:eastAsia="Times New Roman" w:hAnsi="Consolas" w:cs="Times New Roman"/>
                <w:color w:val="267F99"/>
                <w:sz w:val="21"/>
                <w:szCs w:val="21"/>
                <w:lang w:val="en-GB" w:eastAsia="de-CH"/>
              </w:rPr>
              <w:t>broadcast</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267F99"/>
                <w:sz w:val="21"/>
                <w:szCs w:val="21"/>
                <w:lang w:val="en-GB" w:eastAsia="de-CH"/>
              </w:rPr>
              <w:t>Mutex</w:t>
            </w:r>
            <w:r w:rsidRPr="00EA4813">
              <w:rPr>
                <w:rFonts w:ascii="Consolas" w:eastAsia="Times New Roman" w:hAnsi="Consolas" w:cs="Times New Roman"/>
                <w:color w:val="3B3B3B"/>
                <w:sz w:val="21"/>
                <w:szCs w:val="21"/>
                <w:lang w:val="en-GB" w:eastAsia="de-CH"/>
              </w:rPr>
              <w:t>},</w:t>
            </w:r>
          </w:p>
          <w:p w14:paraId="20CF7239"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w:t>
            </w:r>
          </w:p>
          <w:p w14:paraId="515DC28F"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0000FF"/>
                <w:sz w:val="21"/>
                <w:szCs w:val="21"/>
                <w:lang w:val="en-GB" w:eastAsia="de-CH"/>
              </w:rPr>
              <w:t>use</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267F99"/>
                <w:sz w:val="21"/>
                <w:szCs w:val="21"/>
                <w:lang w:val="en-GB" w:eastAsia="de-CH"/>
              </w:rPr>
              <w:t>traits</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267F99"/>
                <w:sz w:val="21"/>
                <w:szCs w:val="21"/>
                <w:lang w:val="en-GB" w:eastAsia="de-CH"/>
              </w:rPr>
              <w:t>ConfigFile</w:t>
            </w:r>
            <w:r w:rsidRPr="00EA4813">
              <w:rPr>
                <w:rFonts w:ascii="Consolas" w:eastAsia="Times New Roman" w:hAnsi="Consolas" w:cs="Times New Roman"/>
                <w:color w:val="3B3B3B"/>
                <w:sz w:val="21"/>
                <w:szCs w:val="21"/>
                <w:lang w:val="en-GB" w:eastAsia="de-CH"/>
              </w:rPr>
              <w:t>;</w:t>
            </w:r>
          </w:p>
          <w:p w14:paraId="14FDB73A"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p>
          <w:p w14:paraId="646AE64A"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0000FF"/>
                <w:sz w:val="21"/>
                <w:szCs w:val="21"/>
                <w:lang w:val="en-GB" w:eastAsia="de-CH"/>
              </w:rPr>
              <w:t>mod</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267F99"/>
                <w:sz w:val="21"/>
                <w:szCs w:val="21"/>
                <w:lang w:val="en-GB" w:eastAsia="de-CH"/>
              </w:rPr>
              <w:t>core</w:t>
            </w:r>
            <w:r w:rsidRPr="00EA4813">
              <w:rPr>
                <w:rFonts w:ascii="Consolas" w:eastAsia="Times New Roman" w:hAnsi="Consolas" w:cs="Times New Roman"/>
                <w:color w:val="3B3B3B"/>
                <w:sz w:val="21"/>
                <w:szCs w:val="21"/>
                <w:lang w:val="en-GB" w:eastAsia="de-CH"/>
              </w:rPr>
              <w:t>;</w:t>
            </w:r>
          </w:p>
          <w:p w14:paraId="741183E4"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0000FF"/>
                <w:sz w:val="21"/>
                <w:szCs w:val="21"/>
                <w:lang w:val="en-GB" w:eastAsia="de-CH"/>
              </w:rPr>
              <w:t>pub</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00FF"/>
                <w:sz w:val="21"/>
                <w:szCs w:val="21"/>
                <w:lang w:val="en-GB" w:eastAsia="de-CH"/>
              </w:rPr>
              <w:t>use</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267F99"/>
                <w:sz w:val="21"/>
                <w:szCs w:val="21"/>
                <w:lang w:val="en-GB" w:eastAsia="de-CH"/>
              </w:rPr>
              <w:t>core</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3B3B3B"/>
                <w:sz w:val="21"/>
                <w:szCs w:val="21"/>
                <w:lang w:val="en-GB" w:eastAsia="de-CH"/>
              </w:rPr>
              <w:t>;</w:t>
            </w:r>
          </w:p>
          <w:p w14:paraId="5EFDA7F4"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p>
          <w:p w14:paraId="44212BA9"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0000FF"/>
                <w:sz w:val="21"/>
                <w:szCs w:val="21"/>
                <w:lang w:val="en-GB" w:eastAsia="de-CH"/>
              </w:rPr>
              <w:t>mod</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267F99"/>
                <w:sz w:val="21"/>
                <w:szCs w:val="21"/>
                <w:lang w:val="en-GB" w:eastAsia="de-CH"/>
              </w:rPr>
              <w:t>modules</w:t>
            </w:r>
            <w:r w:rsidRPr="00EA4813">
              <w:rPr>
                <w:rFonts w:ascii="Consolas" w:eastAsia="Times New Roman" w:hAnsi="Consolas" w:cs="Times New Roman"/>
                <w:color w:val="3B3B3B"/>
                <w:sz w:val="21"/>
                <w:szCs w:val="21"/>
                <w:lang w:val="en-GB" w:eastAsia="de-CH"/>
              </w:rPr>
              <w:t>;</w:t>
            </w:r>
          </w:p>
          <w:p w14:paraId="4794BB13"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0000FF"/>
                <w:sz w:val="21"/>
                <w:szCs w:val="21"/>
                <w:lang w:val="en-GB" w:eastAsia="de-CH"/>
              </w:rPr>
              <w:t>mod</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267F99"/>
                <w:sz w:val="21"/>
                <w:szCs w:val="21"/>
                <w:lang w:val="en-GB" w:eastAsia="de-CH"/>
              </w:rPr>
              <w:t>mqttc</w:t>
            </w:r>
            <w:r w:rsidRPr="00EA4813">
              <w:rPr>
                <w:rFonts w:ascii="Consolas" w:eastAsia="Times New Roman" w:hAnsi="Consolas" w:cs="Times New Roman"/>
                <w:color w:val="3B3B3B"/>
                <w:sz w:val="21"/>
                <w:szCs w:val="21"/>
                <w:lang w:val="en-GB" w:eastAsia="de-CH"/>
              </w:rPr>
              <w:t>;</w:t>
            </w:r>
          </w:p>
          <w:p w14:paraId="2FD9A916"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0000FF"/>
                <w:sz w:val="21"/>
                <w:szCs w:val="21"/>
                <w:lang w:val="en-GB" w:eastAsia="de-CH"/>
              </w:rPr>
              <w:t>mod</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267F99"/>
                <w:sz w:val="21"/>
                <w:szCs w:val="21"/>
                <w:lang w:val="en-GB" w:eastAsia="de-CH"/>
              </w:rPr>
              <w:t>settings</w:t>
            </w:r>
            <w:r w:rsidRPr="00EA4813">
              <w:rPr>
                <w:rFonts w:ascii="Consolas" w:eastAsia="Times New Roman" w:hAnsi="Consolas" w:cs="Times New Roman"/>
                <w:color w:val="3B3B3B"/>
                <w:sz w:val="21"/>
                <w:szCs w:val="21"/>
                <w:lang w:val="en-GB" w:eastAsia="de-CH"/>
              </w:rPr>
              <w:t>;</w:t>
            </w:r>
          </w:p>
          <w:p w14:paraId="4C387B05"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0000FF"/>
                <w:sz w:val="21"/>
                <w:szCs w:val="21"/>
                <w:lang w:val="en-GB" w:eastAsia="de-CH"/>
              </w:rPr>
              <w:t>mod</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267F99"/>
                <w:sz w:val="21"/>
                <w:szCs w:val="21"/>
                <w:lang w:val="en-GB" w:eastAsia="de-CH"/>
              </w:rPr>
              <w:t>state</w:t>
            </w:r>
            <w:r w:rsidRPr="00EA4813">
              <w:rPr>
                <w:rFonts w:ascii="Consolas" w:eastAsia="Times New Roman" w:hAnsi="Consolas" w:cs="Times New Roman"/>
                <w:color w:val="3B3B3B"/>
                <w:sz w:val="21"/>
                <w:szCs w:val="21"/>
                <w:lang w:val="en-GB" w:eastAsia="de-CH"/>
              </w:rPr>
              <w:t>;</w:t>
            </w:r>
          </w:p>
          <w:p w14:paraId="2DD45A57"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p>
          <w:p w14:paraId="469A882F"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0000FF"/>
                <w:sz w:val="21"/>
                <w:szCs w:val="21"/>
                <w:lang w:val="en-GB" w:eastAsia="de-CH"/>
              </w:rPr>
              <w:t>pub</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00FF"/>
                <w:sz w:val="21"/>
                <w:szCs w:val="21"/>
                <w:lang w:val="en-GB" w:eastAsia="de-CH"/>
              </w:rPr>
              <w:t>use</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267F99"/>
                <w:sz w:val="21"/>
                <w:szCs w:val="21"/>
                <w:lang w:val="en-GB" w:eastAsia="de-CH"/>
              </w:rPr>
              <w:t>settings</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267F99"/>
                <w:sz w:val="21"/>
                <w:szCs w:val="21"/>
                <w:lang w:val="en-GB" w:eastAsia="de-CH"/>
              </w:rPr>
              <w:t>Settings</w:t>
            </w:r>
            <w:r w:rsidRPr="00EA4813">
              <w:rPr>
                <w:rFonts w:ascii="Consolas" w:eastAsia="Times New Roman" w:hAnsi="Consolas" w:cs="Times New Roman"/>
                <w:color w:val="3B3B3B"/>
                <w:sz w:val="21"/>
                <w:szCs w:val="21"/>
                <w:lang w:val="en-GB" w:eastAsia="de-CH"/>
              </w:rPr>
              <w:t>;</w:t>
            </w:r>
          </w:p>
          <w:p w14:paraId="31673EFA"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0000FF"/>
                <w:sz w:val="21"/>
                <w:szCs w:val="21"/>
                <w:lang w:val="en-GB" w:eastAsia="de-CH"/>
              </w:rPr>
              <w:t>pub</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00FF"/>
                <w:sz w:val="21"/>
                <w:szCs w:val="21"/>
                <w:lang w:val="en-GB" w:eastAsia="de-CH"/>
              </w:rPr>
              <w:t>use</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267F99"/>
                <w:sz w:val="21"/>
                <w:szCs w:val="21"/>
                <w:lang w:val="en-GB" w:eastAsia="de-CH"/>
              </w:rPr>
              <w:t>state</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267F99"/>
                <w:sz w:val="21"/>
                <w:szCs w:val="21"/>
                <w:lang w:val="en-GB" w:eastAsia="de-CH"/>
              </w:rPr>
              <w:t>State</w:t>
            </w:r>
            <w:r w:rsidRPr="00EA4813">
              <w:rPr>
                <w:rFonts w:ascii="Consolas" w:eastAsia="Times New Roman" w:hAnsi="Consolas" w:cs="Times New Roman"/>
                <w:color w:val="3B3B3B"/>
                <w:sz w:val="21"/>
                <w:szCs w:val="21"/>
                <w:lang w:val="en-GB" w:eastAsia="de-CH"/>
              </w:rPr>
              <w:t>;</w:t>
            </w:r>
          </w:p>
          <w:p w14:paraId="60E7D6BC"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p>
          <w:p w14:paraId="3925C2F0"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008000"/>
                <w:sz w:val="21"/>
                <w:szCs w:val="21"/>
                <w:lang w:val="en-GB" w:eastAsia="de-CH"/>
              </w:rPr>
              <w:t>// Re-export the client for easy access</w:t>
            </w:r>
          </w:p>
          <w:p w14:paraId="78B44674"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0000FF"/>
                <w:sz w:val="21"/>
                <w:szCs w:val="21"/>
                <w:lang w:val="en-GB" w:eastAsia="de-CH"/>
              </w:rPr>
              <w:t>pub</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00FF"/>
                <w:sz w:val="21"/>
                <w:szCs w:val="21"/>
                <w:lang w:val="en-GB" w:eastAsia="de-CH"/>
              </w:rPr>
              <w:t>use</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267F99"/>
                <w:sz w:val="21"/>
                <w:szCs w:val="21"/>
                <w:lang w:val="en-GB" w:eastAsia="de-CH"/>
              </w:rPr>
              <w:t>mqttc</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001080"/>
                <w:sz w:val="21"/>
                <w:szCs w:val="21"/>
                <w:lang w:val="en-GB" w:eastAsia="de-CH"/>
              </w:rPr>
              <w:t>CLIENT</w:t>
            </w:r>
            <w:r w:rsidRPr="00EA4813">
              <w:rPr>
                <w:rFonts w:ascii="Consolas" w:eastAsia="Times New Roman" w:hAnsi="Consolas" w:cs="Times New Roman"/>
                <w:color w:val="3B3B3B"/>
                <w:sz w:val="21"/>
                <w:szCs w:val="21"/>
                <w:lang w:val="en-GB" w:eastAsia="de-CH"/>
              </w:rPr>
              <w:t>;</w:t>
            </w:r>
          </w:p>
          <w:p w14:paraId="36FFC51B"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p>
          <w:p w14:paraId="0D39651E"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008000"/>
                <w:sz w:val="21"/>
                <w:szCs w:val="21"/>
                <w:lang w:val="en-GB" w:eastAsia="de-CH"/>
              </w:rPr>
              <w:t>/// Check if the program is running in release mode and dissallow it.</w:t>
            </w:r>
          </w:p>
          <w:p w14:paraId="6DE8EE3C"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008000"/>
                <w:sz w:val="21"/>
                <w:szCs w:val="21"/>
                <w:lang w:val="en-GB" w:eastAsia="de-CH"/>
              </w:rPr>
              <w:t>/// Currently only running from source is intended.</w:t>
            </w:r>
          </w:p>
          <w:p w14:paraId="1C0878CC"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0000FF"/>
                <w:sz w:val="21"/>
                <w:szCs w:val="21"/>
                <w:lang w:val="en-GB" w:eastAsia="de-CH"/>
              </w:rPr>
              <w:t>fn</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795E26"/>
                <w:sz w:val="21"/>
                <w:szCs w:val="21"/>
                <w:lang w:val="en-GB" w:eastAsia="de-CH"/>
              </w:rPr>
              <w:t>check_release_mode</w:t>
            </w:r>
            <w:r w:rsidRPr="00EA4813">
              <w:rPr>
                <w:rFonts w:ascii="Consolas" w:eastAsia="Times New Roman" w:hAnsi="Consolas" w:cs="Times New Roman"/>
                <w:color w:val="3B3B3B"/>
                <w:sz w:val="21"/>
                <w:szCs w:val="21"/>
                <w:lang w:val="en-GB" w:eastAsia="de-CH"/>
              </w:rPr>
              <w:t>() {</w:t>
            </w:r>
          </w:p>
          <w:p w14:paraId="0C0EED79"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AF00DB"/>
                <w:sz w:val="21"/>
                <w:szCs w:val="21"/>
                <w:lang w:val="en-GB" w:eastAsia="de-CH"/>
              </w:rPr>
              <w:t>if</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00FF"/>
                <w:sz w:val="21"/>
                <w:szCs w:val="21"/>
                <w:lang w:val="en-GB" w:eastAsia="de-CH"/>
              </w:rPr>
              <w:t>cfg!</w:t>
            </w:r>
            <w:r w:rsidRPr="00EA4813">
              <w:rPr>
                <w:rFonts w:ascii="Consolas" w:eastAsia="Times New Roman" w:hAnsi="Consolas" w:cs="Times New Roman"/>
                <w:color w:val="3B3B3B"/>
                <w:sz w:val="21"/>
                <w:szCs w:val="21"/>
                <w:lang w:val="en-GB" w:eastAsia="de-CH"/>
              </w:rPr>
              <w:t>(</w:t>
            </w:r>
            <w:r w:rsidRPr="00EA4813">
              <w:rPr>
                <w:rFonts w:ascii="Consolas" w:eastAsia="Times New Roman" w:hAnsi="Consolas" w:cs="Times New Roman"/>
                <w:color w:val="001080"/>
                <w:sz w:val="21"/>
                <w:szCs w:val="21"/>
                <w:lang w:val="en-GB" w:eastAsia="de-CH"/>
              </w:rPr>
              <w:t>debug_assertions</w:t>
            </w:r>
            <w:r w:rsidRPr="00EA4813">
              <w:rPr>
                <w:rFonts w:ascii="Consolas" w:eastAsia="Times New Roman" w:hAnsi="Consolas" w:cs="Times New Roman"/>
                <w:color w:val="3B3B3B"/>
                <w:sz w:val="21"/>
                <w:szCs w:val="21"/>
                <w:lang w:val="en-GB" w:eastAsia="de-CH"/>
              </w:rPr>
              <w:t>) {</w:t>
            </w:r>
          </w:p>
          <w:p w14:paraId="33B8F9BF"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AF00DB"/>
                <w:sz w:val="21"/>
                <w:szCs w:val="21"/>
                <w:lang w:val="en-GB" w:eastAsia="de-CH"/>
              </w:rPr>
              <w:t>return</w:t>
            </w:r>
            <w:r w:rsidRPr="00EA4813">
              <w:rPr>
                <w:rFonts w:ascii="Consolas" w:eastAsia="Times New Roman" w:hAnsi="Consolas" w:cs="Times New Roman"/>
                <w:color w:val="3B3B3B"/>
                <w:sz w:val="21"/>
                <w:szCs w:val="21"/>
                <w:lang w:val="en-GB" w:eastAsia="de-CH"/>
              </w:rPr>
              <w:t>;</w:t>
            </w:r>
          </w:p>
          <w:p w14:paraId="5A51F677"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w:t>
            </w:r>
          </w:p>
          <w:p w14:paraId="15692A85"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00FF"/>
                <w:sz w:val="21"/>
                <w:szCs w:val="21"/>
                <w:lang w:val="en-GB" w:eastAsia="de-CH"/>
              </w:rPr>
              <w:t>eprintln!</w:t>
            </w:r>
            <w:r w:rsidRPr="00EA4813">
              <w:rPr>
                <w:rFonts w:ascii="Consolas" w:eastAsia="Times New Roman" w:hAnsi="Consolas" w:cs="Times New Roman"/>
                <w:color w:val="3B3B3B"/>
                <w:sz w:val="21"/>
                <w:szCs w:val="21"/>
                <w:lang w:val="en-GB" w:eastAsia="de-CH"/>
              </w:rPr>
              <w:t>(</w:t>
            </w:r>
            <w:r w:rsidRPr="00EA4813">
              <w:rPr>
                <w:rFonts w:ascii="Consolas" w:eastAsia="Times New Roman" w:hAnsi="Consolas" w:cs="Times New Roman"/>
                <w:color w:val="A31515"/>
                <w:sz w:val="21"/>
                <w:szCs w:val="21"/>
                <w:lang w:val="en-GB" w:eastAsia="de-CH"/>
              </w:rPr>
              <w:t>"Error: Running in release mode is not supported."</w:t>
            </w:r>
            <w:r w:rsidRPr="00EA4813">
              <w:rPr>
                <w:rFonts w:ascii="Consolas" w:eastAsia="Times New Roman" w:hAnsi="Consolas" w:cs="Times New Roman"/>
                <w:color w:val="3B3B3B"/>
                <w:sz w:val="21"/>
                <w:szCs w:val="21"/>
                <w:lang w:val="en-GB" w:eastAsia="de-CH"/>
              </w:rPr>
              <w:t>);</w:t>
            </w:r>
          </w:p>
          <w:p w14:paraId="7E90EA62"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267F99"/>
                <w:sz w:val="21"/>
                <w:szCs w:val="21"/>
                <w:lang w:val="en-GB" w:eastAsia="de-CH"/>
              </w:rPr>
              <w:t>std</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267F99"/>
                <w:sz w:val="21"/>
                <w:szCs w:val="21"/>
                <w:lang w:val="en-GB" w:eastAsia="de-CH"/>
              </w:rPr>
              <w:t>process</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lang w:val="en-GB" w:eastAsia="de-CH"/>
              </w:rPr>
              <w:t>exit</w:t>
            </w:r>
            <w:r w:rsidRPr="00EA4813">
              <w:rPr>
                <w:rFonts w:ascii="Consolas" w:eastAsia="Times New Roman" w:hAnsi="Consolas" w:cs="Times New Roman"/>
                <w:color w:val="3B3B3B"/>
                <w:sz w:val="21"/>
                <w:szCs w:val="21"/>
                <w:lang w:val="en-GB" w:eastAsia="de-CH"/>
              </w:rPr>
              <w:t>(</w:t>
            </w:r>
            <w:r w:rsidRPr="00EA4813">
              <w:rPr>
                <w:rFonts w:ascii="Consolas" w:eastAsia="Times New Roman" w:hAnsi="Consolas" w:cs="Times New Roman"/>
                <w:color w:val="098658"/>
                <w:sz w:val="21"/>
                <w:szCs w:val="21"/>
                <w:lang w:val="en-GB" w:eastAsia="de-CH"/>
              </w:rPr>
              <w:t>1</w:t>
            </w:r>
            <w:r w:rsidRPr="00EA4813">
              <w:rPr>
                <w:rFonts w:ascii="Consolas" w:eastAsia="Times New Roman" w:hAnsi="Consolas" w:cs="Times New Roman"/>
                <w:color w:val="3B3B3B"/>
                <w:sz w:val="21"/>
                <w:szCs w:val="21"/>
                <w:lang w:val="en-GB" w:eastAsia="de-CH"/>
              </w:rPr>
              <w:t>);</w:t>
            </w:r>
          </w:p>
          <w:p w14:paraId="187CA90A"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w:t>
            </w:r>
          </w:p>
          <w:p w14:paraId="016DACCB"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p>
          <w:p w14:paraId="678A9826"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008000"/>
                <w:sz w:val="21"/>
                <w:szCs w:val="21"/>
                <w:lang w:val="en-GB" w:eastAsia="de-CH"/>
              </w:rPr>
              <w:t>/// Spawn the MQTT broker as a child process</w:t>
            </w:r>
          </w:p>
          <w:p w14:paraId="4AFBD0AF"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0000FF"/>
                <w:sz w:val="21"/>
                <w:szCs w:val="21"/>
                <w:lang w:val="en-GB" w:eastAsia="de-CH"/>
              </w:rPr>
              <w:t>fn</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795E26"/>
                <w:sz w:val="21"/>
                <w:szCs w:val="21"/>
                <w:lang w:val="en-GB" w:eastAsia="de-CH"/>
              </w:rPr>
              <w:t>spawn_broker</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0000"/>
                <w:sz w:val="21"/>
                <w:szCs w:val="21"/>
                <w:lang w:val="en-GB" w:eastAsia="de-CH"/>
              </w:rPr>
              <w:t>-&gt;</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267F99"/>
                <w:sz w:val="21"/>
                <w:szCs w:val="21"/>
                <w:lang w:val="en-GB" w:eastAsia="de-CH"/>
              </w:rPr>
              <w:t>io</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267F99"/>
                <w:sz w:val="21"/>
                <w:szCs w:val="21"/>
                <w:lang w:val="en-GB" w:eastAsia="de-CH"/>
              </w:rPr>
              <w:t>Result</w:t>
            </w:r>
            <w:r w:rsidRPr="00EA4813">
              <w:rPr>
                <w:rFonts w:ascii="Consolas" w:eastAsia="Times New Roman" w:hAnsi="Consolas" w:cs="Times New Roman"/>
                <w:color w:val="3B3B3B"/>
                <w:sz w:val="21"/>
                <w:szCs w:val="21"/>
                <w:lang w:val="en-GB" w:eastAsia="de-CH"/>
              </w:rPr>
              <w:t>&lt;</w:t>
            </w:r>
            <w:r w:rsidRPr="00EA4813">
              <w:rPr>
                <w:rFonts w:ascii="Consolas" w:eastAsia="Times New Roman" w:hAnsi="Consolas" w:cs="Times New Roman"/>
                <w:color w:val="267F99"/>
                <w:sz w:val="21"/>
                <w:szCs w:val="21"/>
                <w:lang w:val="en-GB" w:eastAsia="de-CH"/>
              </w:rPr>
              <w:t>Child</w:t>
            </w:r>
            <w:r w:rsidRPr="00EA4813">
              <w:rPr>
                <w:rFonts w:ascii="Consolas" w:eastAsia="Times New Roman" w:hAnsi="Consolas" w:cs="Times New Roman"/>
                <w:color w:val="3B3B3B"/>
                <w:sz w:val="21"/>
                <w:szCs w:val="21"/>
                <w:lang w:val="en-GB" w:eastAsia="de-CH"/>
              </w:rPr>
              <w:t>&gt; {</w:t>
            </w:r>
          </w:p>
          <w:p w14:paraId="39819793"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267F99"/>
                <w:sz w:val="21"/>
                <w:szCs w:val="21"/>
                <w:lang w:val="en-GB" w:eastAsia="de-CH"/>
              </w:rPr>
              <w:t>Command</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lang w:val="en-GB" w:eastAsia="de-CH"/>
              </w:rPr>
              <w:t>new</w:t>
            </w:r>
            <w:r w:rsidRPr="00EA4813">
              <w:rPr>
                <w:rFonts w:ascii="Consolas" w:eastAsia="Times New Roman" w:hAnsi="Consolas" w:cs="Times New Roman"/>
                <w:color w:val="3B3B3B"/>
                <w:sz w:val="21"/>
                <w:szCs w:val="21"/>
                <w:lang w:val="en-GB" w:eastAsia="de-CH"/>
              </w:rPr>
              <w:t>(</w:t>
            </w:r>
            <w:r w:rsidRPr="00EA4813">
              <w:rPr>
                <w:rFonts w:ascii="Consolas" w:eastAsia="Times New Roman" w:hAnsi="Consolas" w:cs="Times New Roman"/>
                <w:color w:val="A31515"/>
                <w:sz w:val="21"/>
                <w:szCs w:val="21"/>
                <w:lang w:val="en-GB" w:eastAsia="de-CH"/>
              </w:rPr>
              <w:t>"cargo"</w:t>
            </w:r>
            <w:r w:rsidRPr="00EA4813">
              <w:rPr>
                <w:rFonts w:ascii="Consolas" w:eastAsia="Times New Roman" w:hAnsi="Consolas" w:cs="Times New Roman"/>
                <w:color w:val="3B3B3B"/>
                <w:sz w:val="21"/>
                <w:szCs w:val="21"/>
                <w:lang w:val="en-GB" w:eastAsia="de-CH"/>
              </w:rPr>
              <w:t>)</w:t>
            </w:r>
          </w:p>
          <w:p w14:paraId="3BA0BF9D"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u w:val="single"/>
                <w:lang w:val="en-GB" w:eastAsia="de-CH"/>
              </w:rPr>
              <w:t>arg</w:t>
            </w:r>
            <w:r w:rsidRPr="00EA4813">
              <w:rPr>
                <w:rFonts w:ascii="Consolas" w:eastAsia="Times New Roman" w:hAnsi="Consolas" w:cs="Times New Roman"/>
                <w:color w:val="3B3B3B"/>
                <w:sz w:val="21"/>
                <w:szCs w:val="21"/>
                <w:lang w:val="en-GB" w:eastAsia="de-CH"/>
              </w:rPr>
              <w:t>(</w:t>
            </w:r>
            <w:r w:rsidRPr="00EA4813">
              <w:rPr>
                <w:rFonts w:ascii="Consolas" w:eastAsia="Times New Roman" w:hAnsi="Consolas" w:cs="Times New Roman"/>
                <w:color w:val="A31515"/>
                <w:sz w:val="21"/>
                <w:szCs w:val="21"/>
                <w:lang w:val="en-GB" w:eastAsia="de-CH"/>
              </w:rPr>
              <w:t>"run"</w:t>
            </w:r>
            <w:r w:rsidRPr="00EA4813">
              <w:rPr>
                <w:rFonts w:ascii="Consolas" w:eastAsia="Times New Roman" w:hAnsi="Consolas" w:cs="Times New Roman"/>
                <w:color w:val="3B3B3B"/>
                <w:sz w:val="21"/>
                <w:szCs w:val="21"/>
                <w:lang w:val="en-GB" w:eastAsia="de-CH"/>
              </w:rPr>
              <w:t>)</w:t>
            </w:r>
          </w:p>
          <w:p w14:paraId="20E3C261"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de-CH"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0000"/>
                <w:sz w:val="21"/>
                <w:szCs w:val="21"/>
                <w:lang w:val="de-CH" w:eastAsia="de-CH"/>
              </w:rPr>
              <w:t>.</w:t>
            </w:r>
            <w:r w:rsidRPr="00EA4813">
              <w:rPr>
                <w:rFonts w:ascii="Consolas" w:eastAsia="Times New Roman" w:hAnsi="Consolas" w:cs="Times New Roman"/>
                <w:color w:val="795E26"/>
                <w:sz w:val="21"/>
                <w:szCs w:val="21"/>
                <w:u w:val="single"/>
                <w:lang w:val="de-CH" w:eastAsia="de-CH"/>
              </w:rPr>
              <w:t>arg</w:t>
            </w:r>
            <w:r w:rsidRPr="00EA4813">
              <w:rPr>
                <w:rFonts w:ascii="Consolas" w:eastAsia="Times New Roman" w:hAnsi="Consolas" w:cs="Times New Roman"/>
                <w:color w:val="3B3B3B"/>
                <w:sz w:val="21"/>
                <w:szCs w:val="21"/>
                <w:lang w:val="de-CH" w:eastAsia="de-CH"/>
              </w:rPr>
              <w:t>(</w:t>
            </w:r>
            <w:r w:rsidRPr="00EA4813">
              <w:rPr>
                <w:rFonts w:ascii="Consolas" w:eastAsia="Times New Roman" w:hAnsi="Consolas" w:cs="Times New Roman"/>
                <w:color w:val="A31515"/>
                <w:sz w:val="21"/>
                <w:szCs w:val="21"/>
                <w:lang w:val="de-CH" w:eastAsia="de-CH"/>
              </w:rPr>
              <w:t>"--bin"</w:t>
            </w:r>
            <w:r w:rsidRPr="00EA4813">
              <w:rPr>
                <w:rFonts w:ascii="Consolas" w:eastAsia="Times New Roman" w:hAnsi="Consolas" w:cs="Times New Roman"/>
                <w:color w:val="3B3B3B"/>
                <w:sz w:val="21"/>
                <w:szCs w:val="21"/>
                <w:lang w:val="de-CH" w:eastAsia="de-CH"/>
              </w:rPr>
              <w:t>)</w:t>
            </w:r>
          </w:p>
          <w:p w14:paraId="5CA4BCA2"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de-CH" w:eastAsia="de-CH"/>
              </w:rPr>
            </w:pPr>
            <w:r w:rsidRPr="00EA4813">
              <w:rPr>
                <w:rFonts w:ascii="Consolas" w:eastAsia="Times New Roman" w:hAnsi="Consolas" w:cs="Times New Roman"/>
                <w:color w:val="3B3B3B"/>
                <w:sz w:val="21"/>
                <w:szCs w:val="21"/>
                <w:lang w:val="de-CH" w:eastAsia="de-CH"/>
              </w:rPr>
              <w:t xml:space="preserve">        </w:t>
            </w:r>
            <w:r w:rsidRPr="00EA4813">
              <w:rPr>
                <w:rFonts w:ascii="Consolas" w:eastAsia="Times New Roman" w:hAnsi="Consolas" w:cs="Times New Roman"/>
                <w:color w:val="000000"/>
                <w:sz w:val="21"/>
                <w:szCs w:val="21"/>
                <w:lang w:val="de-CH" w:eastAsia="de-CH"/>
              </w:rPr>
              <w:t>.</w:t>
            </w:r>
            <w:r w:rsidRPr="00EA4813">
              <w:rPr>
                <w:rFonts w:ascii="Consolas" w:eastAsia="Times New Roman" w:hAnsi="Consolas" w:cs="Times New Roman"/>
                <w:color w:val="795E26"/>
                <w:sz w:val="21"/>
                <w:szCs w:val="21"/>
                <w:u w:val="single"/>
                <w:lang w:val="de-CH" w:eastAsia="de-CH"/>
              </w:rPr>
              <w:t>arg</w:t>
            </w:r>
            <w:r w:rsidRPr="00EA4813">
              <w:rPr>
                <w:rFonts w:ascii="Consolas" w:eastAsia="Times New Roman" w:hAnsi="Consolas" w:cs="Times New Roman"/>
                <w:color w:val="3B3B3B"/>
                <w:sz w:val="21"/>
                <w:szCs w:val="21"/>
                <w:lang w:val="de-CH" w:eastAsia="de-CH"/>
              </w:rPr>
              <w:t>(</w:t>
            </w:r>
            <w:r w:rsidRPr="00EA4813">
              <w:rPr>
                <w:rFonts w:ascii="Consolas" w:eastAsia="Times New Roman" w:hAnsi="Consolas" w:cs="Times New Roman"/>
                <w:color w:val="A31515"/>
                <w:sz w:val="21"/>
                <w:szCs w:val="21"/>
                <w:lang w:val="de-CH" w:eastAsia="de-CH"/>
              </w:rPr>
              <w:t>"mqttd"</w:t>
            </w:r>
            <w:r w:rsidRPr="00EA4813">
              <w:rPr>
                <w:rFonts w:ascii="Consolas" w:eastAsia="Times New Roman" w:hAnsi="Consolas" w:cs="Times New Roman"/>
                <w:color w:val="3B3B3B"/>
                <w:sz w:val="21"/>
                <w:szCs w:val="21"/>
                <w:lang w:val="de-CH" w:eastAsia="de-CH"/>
              </w:rPr>
              <w:t>)</w:t>
            </w:r>
          </w:p>
          <w:p w14:paraId="36E571F0"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de-CH" w:eastAsia="de-CH"/>
              </w:rPr>
            </w:pPr>
            <w:r w:rsidRPr="00EA4813">
              <w:rPr>
                <w:rFonts w:ascii="Consolas" w:eastAsia="Times New Roman" w:hAnsi="Consolas" w:cs="Times New Roman"/>
                <w:color w:val="3B3B3B"/>
                <w:sz w:val="21"/>
                <w:szCs w:val="21"/>
                <w:lang w:val="de-CH" w:eastAsia="de-CH"/>
              </w:rPr>
              <w:t xml:space="preserve">        </w:t>
            </w:r>
            <w:r w:rsidRPr="00EA4813">
              <w:rPr>
                <w:rFonts w:ascii="Consolas" w:eastAsia="Times New Roman" w:hAnsi="Consolas" w:cs="Times New Roman"/>
                <w:color w:val="000000"/>
                <w:sz w:val="21"/>
                <w:szCs w:val="21"/>
                <w:lang w:val="de-CH" w:eastAsia="de-CH"/>
              </w:rPr>
              <w:t>.</w:t>
            </w:r>
            <w:r w:rsidRPr="00EA4813">
              <w:rPr>
                <w:rFonts w:ascii="Consolas" w:eastAsia="Times New Roman" w:hAnsi="Consolas" w:cs="Times New Roman"/>
                <w:color w:val="795E26"/>
                <w:sz w:val="21"/>
                <w:szCs w:val="21"/>
                <w:u w:val="single"/>
                <w:lang w:val="de-CH" w:eastAsia="de-CH"/>
              </w:rPr>
              <w:t>stdout</w:t>
            </w:r>
            <w:r w:rsidRPr="00EA4813">
              <w:rPr>
                <w:rFonts w:ascii="Consolas" w:eastAsia="Times New Roman" w:hAnsi="Consolas" w:cs="Times New Roman"/>
                <w:color w:val="3B3B3B"/>
                <w:sz w:val="21"/>
                <w:szCs w:val="21"/>
                <w:lang w:val="de-CH" w:eastAsia="de-CH"/>
              </w:rPr>
              <w:t>(</w:t>
            </w:r>
            <w:r w:rsidRPr="00EA4813">
              <w:rPr>
                <w:rFonts w:ascii="Consolas" w:eastAsia="Times New Roman" w:hAnsi="Consolas" w:cs="Times New Roman"/>
                <w:color w:val="267F99"/>
                <w:sz w:val="21"/>
                <w:szCs w:val="21"/>
                <w:lang w:val="de-CH" w:eastAsia="de-CH"/>
              </w:rPr>
              <w:t>Stdio</w:t>
            </w:r>
            <w:r w:rsidRPr="00EA4813">
              <w:rPr>
                <w:rFonts w:ascii="Consolas" w:eastAsia="Times New Roman" w:hAnsi="Consolas" w:cs="Times New Roman"/>
                <w:color w:val="000000"/>
                <w:sz w:val="21"/>
                <w:szCs w:val="21"/>
                <w:lang w:val="de-CH" w:eastAsia="de-CH"/>
              </w:rPr>
              <w:t>::</w:t>
            </w:r>
            <w:r w:rsidRPr="00EA4813">
              <w:rPr>
                <w:rFonts w:ascii="Consolas" w:eastAsia="Times New Roman" w:hAnsi="Consolas" w:cs="Times New Roman"/>
                <w:color w:val="795E26"/>
                <w:sz w:val="21"/>
                <w:szCs w:val="21"/>
                <w:lang w:val="de-CH" w:eastAsia="de-CH"/>
              </w:rPr>
              <w:t>inherit</w:t>
            </w:r>
            <w:r w:rsidRPr="00EA4813">
              <w:rPr>
                <w:rFonts w:ascii="Consolas" w:eastAsia="Times New Roman" w:hAnsi="Consolas" w:cs="Times New Roman"/>
                <w:color w:val="3B3B3B"/>
                <w:sz w:val="21"/>
                <w:szCs w:val="21"/>
                <w:lang w:val="de-CH" w:eastAsia="de-CH"/>
              </w:rPr>
              <w:t>())</w:t>
            </w:r>
          </w:p>
          <w:p w14:paraId="1B50CAEC"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de-CH" w:eastAsia="de-CH"/>
              </w:rPr>
              <w:t xml:space="preserve">        </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u w:val="single"/>
                <w:lang w:val="en-GB" w:eastAsia="de-CH"/>
              </w:rPr>
              <w:t>stderr</w:t>
            </w:r>
            <w:r w:rsidRPr="00EA4813">
              <w:rPr>
                <w:rFonts w:ascii="Consolas" w:eastAsia="Times New Roman" w:hAnsi="Consolas" w:cs="Times New Roman"/>
                <w:color w:val="3B3B3B"/>
                <w:sz w:val="21"/>
                <w:szCs w:val="21"/>
                <w:lang w:val="en-GB" w:eastAsia="de-CH"/>
              </w:rPr>
              <w:t>(</w:t>
            </w:r>
            <w:r w:rsidRPr="00EA4813">
              <w:rPr>
                <w:rFonts w:ascii="Consolas" w:eastAsia="Times New Roman" w:hAnsi="Consolas" w:cs="Times New Roman"/>
                <w:color w:val="267F99"/>
                <w:sz w:val="21"/>
                <w:szCs w:val="21"/>
                <w:lang w:val="en-GB" w:eastAsia="de-CH"/>
              </w:rPr>
              <w:t>Stdio</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lang w:val="en-GB" w:eastAsia="de-CH"/>
              </w:rPr>
              <w:t>inherit</w:t>
            </w:r>
            <w:r w:rsidRPr="00EA4813">
              <w:rPr>
                <w:rFonts w:ascii="Consolas" w:eastAsia="Times New Roman" w:hAnsi="Consolas" w:cs="Times New Roman"/>
                <w:color w:val="3B3B3B"/>
                <w:sz w:val="21"/>
                <w:szCs w:val="21"/>
                <w:lang w:val="en-GB" w:eastAsia="de-CH"/>
              </w:rPr>
              <w:t>())</w:t>
            </w:r>
          </w:p>
          <w:p w14:paraId="05858532"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u w:val="single"/>
                <w:lang w:val="en-GB" w:eastAsia="de-CH"/>
              </w:rPr>
              <w:t>spawn</w:t>
            </w:r>
            <w:r w:rsidRPr="00EA4813">
              <w:rPr>
                <w:rFonts w:ascii="Consolas" w:eastAsia="Times New Roman" w:hAnsi="Consolas" w:cs="Times New Roman"/>
                <w:color w:val="3B3B3B"/>
                <w:sz w:val="21"/>
                <w:szCs w:val="21"/>
                <w:lang w:val="en-GB" w:eastAsia="de-CH"/>
              </w:rPr>
              <w:t>()</w:t>
            </w:r>
          </w:p>
          <w:p w14:paraId="6E539140"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w:t>
            </w:r>
          </w:p>
          <w:p w14:paraId="16F82609"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p>
          <w:p w14:paraId="48D7DC65"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008000"/>
                <w:sz w:val="21"/>
                <w:szCs w:val="21"/>
                <w:lang w:val="en-GB" w:eastAsia="de-CH"/>
              </w:rPr>
              <w:lastRenderedPageBreak/>
              <w:t>// Global handle to the MQTT broker</w:t>
            </w:r>
          </w:p>
          <w:p w14:paraId="1C2EE037"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0000FF"/>
                <w:sz w:val="21"/>
                <w:szCs w:val="21"/>
                <w:lang w:val="en-GB" w:eastAsia="de-CH"/>
              </w:rPr>
              <w:t>static</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1080"/>
                <w:sz w:val="21"/>
                <w:szCs w:val="21"/>
                <w:lang w:val="en-GB" w:eastAsia="de-CH"/>
              </w:rPr>
              <w:t>BROKER</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267F99"/>
                <w:sz w:val="21"/>
                <w:szCs w:val="21"/>
                <w:lang w:val="en-GB" w:eastAsia="de-CH"/>
              </w:rPr>
              <w:t>OnceCell</w:t>
            </w:r>
            <w:r w:rsidRPr="00EA4813">
              <w:rPr>
                <w:rFonts w:ascii="Consolas" w:eastAsia="Times New Roman" w:hAnsi="Consolas" w:cs="Times New Roman"/>
                <w:color w:val="3B3B3B"/>
                <w:sz w:val="21"/>
                <w:szCs w:val="21"/>
                <w:lang w:val="en-GB" w:eastAsia="de-CH"/>
              </w:rPr>
              <w:t>&lt;</w:t>
            </w:r>
            <w:r w:rsidRPr="00EA4813">
              <w:rPr>
                <w:rFonts w:ascii="Consolas" w:eastAsia="Times New Roman" w:hAnsi="Consolas" w:cs="Times New Roman"/>
                <w:color w:val="267F99"/>
                <w:sz w:val="21"/>
                <w:szCs w:val="21"/>
                <w:lang w:val="en-GB" w:eastAsia="de-CH"/>
              </w:rPr>
              <w:t>Mutex</w:t>
            </w:r>
            <w:r w:rsidRPr="00EA4813">
              <w:rPr>
                <w:rFonts w:ascii="Consolas" w:eastAsia="Times New Roman" w:hAnsi="Consolas" w:cs="Times New Roman"/>
                <w:color w:val="3B3B3B"/>
                <w:sz w:val="21"/>
                <w:szCs w:val="21"/>
                <w:lang w:val="en-GB" w:eastAsia="de-CH"/>
              </w:rPr>
              <w:t>&lt;</w:t>
            </w:r>
            <w:r w:rsidRPr="00EA4813">
              <w:rPr>
                <w:rFonts w:ascii="Consolas" w:eastAsia="Times New Roman" w:hAnsi="Consolas" w:cs="Times New Roman"/>
                <w:color w:val="267F99"/>
                <w:sz w:val="21"/>
                <w:szCs w:val="21"/>
                <w:lang w:val="en-GB" w:eastAsia="de-CH"/>
              </w:rPr>
              <w:t>Child</w:t>
            </w:r>
            <w:r w:rsidRPr="00EA4813">
              <w:rPr>
                <w:rFonts w:ascii="Consolas" w:eastAsia="Times New Roman" w:hAnsi="Consolas" w:cs="Times New Roman"/>
                <w:color w:val="3B3B3B"/>
                <w:sz w:val="21"/>
                <w:szCs w:val="21"/>
                <w:lang w:val="en-GB" w:eastAsia="de-CH"/>
              </w:rPr>
              <w:t xml:space="preserve">&gt;&gt; </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267F99"/>
                <w:sz w:val="21"/>
                <w:szCs w:val="21"/>
                <w:lang w:val="en-GB" w:eastAsia="de-CH"/>
              </w:rPr>
              <w:t>OnceCell</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lang w:val="en-GB" w:eastAsia="de-CH"/>
              </w:rPr>
              <w:t>new</w:t>
            </w:r>
            <w:r w:rsidRPr="00EA4813">
              <w:rPr>
                <w:rFonts w:ascii="Consolas" w:eastAsia="Times New Roman" w:hAnsi="Consolas" w:cs="Times New Roman"/>
                <w:color w:val="3B3B3B"/>
                <w:sz w:val="21"/>
                <w:szCs w:val="21"/>
                <w:lang w:val="en-GB" w:eastAsia="de-CH"/>
              </w:rPr>
              <w:t>();</w:t>
            </w:r>
          </w:p>
          <w:p w14:paraId="4D5C696F"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008000"/>
                <w:sz w:val="21"/>
                <w:szCs w:val="21"/>
                <w:lang w:val="en-GB" w:eastAsia="de-CH"/>
              </w:rPr>
              <w:t>// Global handle to the settings</w:t>
            </w:r>
          </w:p>
          <w:p w14:paraId="6D459DCA"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0000FF"/>
                <w:sz w:val="21"/>
                <w:szCs w:val="21"/>
                <w:lang w:val="en-GB" w:eastAsia="de-CH"/>
              </w:rPr>
              <w:t>static</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1080"/>
                <w:sz w:val="21"/>
                <w:szCs w:val="21"/>
                <w:lang w:val="en-GB" w:eastAsia="de-CH"/>
              </w:rPr>
              <w:t>SETTINGS</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267F99"/>
                <w:sz w:val="21"/>
                <w:szCs w:val="21"/>
                <w:lang w:val="en-GB" w:eastAsia="de-CH"/>
              </w:rPr>
              <w:t>OnceCell</w:t>
            </w:r>
            <w:r w:rsidRPr="00EA4813">
              <w:rPr>
                <w:rFonts w:ascii="Consolas" w:eastAsia="Times New Roman" w:hAnsi="Consolas" w:cs="Times New Roman"/>
                <w:color w:val="3B3B3B"/>
                <w:sz w:val="21"/>
                <w:szCs w:val="21"/>
                <w:lang w:val="en-GB" w:eastAsia="de-CH"/>
              </w:rPr>
              <w:t>&lt;</w:t>
            </w:r>
            <w:r w:rsidRPr="00EA4813">
              <w:rPr>
                <w:rFonts w:ascii="Consolas" w:eastAsia="Times New Roman" w:hAnsi="Consolas" w:cs="Times New Roman"/>
                <w:color w:val="267F99"/>
                <w:sz w:val="21"/>
                <w:szCs w:val="21"/>
                <w:lang w:val="en-GB" w:eastAsia="de-CH"/>
              </w:rPr>
              <w:t>Mutex</w:t>
            </w:r>
            <w:r w:rsidRPr="00EA4813">
              <w:rPr>
                <w:rFonts w:ascii="Consolas" w:eastAsia="Times New Roman" w:hAnsi="Consolas" w:cs="Times New Roman"/>
                <w:color w:val="3B3B3B"/>
                <w:sz w:val="21"/>
                <w:szCs w:val="21"/>
                <w:lang w:val="en-GB" w:eastAsia="de-CH"/>
              </w:rPr>
              <w:t>&lt;</w:t>
            </w:r>
            <w:r w:rsidRPr="00EA4813">
              <w:rPr>
                <w:rFonts w:ascii="Consolas" w:eastAsia="Times New Roman" w:hAnsi="Consolas" w:cs="Times New Roman"/>
                <w:color w:val="267F99"/>
                <w:sz w:val="21"/>
                <w:szCs w:val="21"/>
                <w:lang w:val="en-GB" w:eastAsia="de-CH"/>
              </w:rPr>
              <w:t>Settings</w:t>
            </w:r>
            <w:r w:rsidRPr="00EA4813">
              <w:rPr>
                <w:rFonts w:ascii="Consolas" w:eastAsia="Times New Roman" w:hAnsi="Consolas" w:cs="Times New Roman"/>
                <w:color w:val="3B3B3B"/>
                <w:sz w:val="21"/>
                <w:szCs w:val="21"/>
                <w:lang w:val="en-GB" w:eastAsia="de-CH"/>
              </w:rPr>
              <w:t xml:space="preserve">&gt;&gt; </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267F99"/>
                <w:sz w:val="21"/>
                <w:szCs w:val="21"/>
                <w:lang w:val="en-GB" w:eastAsia="de-CH"/>
              </w:rPr>
              <w:t>OnceCell</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lang w:val="en-GB" w:eastAsia="de-CH"/>
              </w:rPr>
              <w:t>new</w:t>
            </w:r>
            <w:r w:rsidRPr="00EA4813">
              <w:rPr>
                <w:rFonts w:ascii="Consolas" w:eastAsia="Times New Roman" w:hAnsi="Consolas" w:cs="Times New Roman"/>
                <w:color w:val="3B3B3B"/>
                <w:sz w:val="21"/>
                <w:szCs w:val="21"/>
                <w:lang w:val="en-GB" w:eastAsia="de-CH"/>
              </w:rPr>
              <w:t>();</w:t>
            </w:r>
          </w:p>
          <w:p w14:paraId="22C33FC0"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008000"/>
                <w:sz w:val="21"/>
                <w:szCs w:val="21"/>
                <w:lang w:val="en-GB" w:eastAsia="de-CH"/>
              </w:rPr>
              <w:t>// Global handle to the state</w:t>
            </w:r>
          </w:p>
          <w:p w14:paraId="37717BD9"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0000FF"/>
                <w:sz w:val="21"/>
                <w:szCs w:val="21"/>
                <w:lang w:val="en-GB" w:eastAsia="de-CH"/>
              </w:rPr>
              <w:t>static</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1080"/>
                <w:sz w:val="21"/>
                <w:szCs w:val="21"/>
                <w:lang w:val="en-GB" w:eastAsia="de-CH"/>
              </w:rPr>
              <w:t>STATE</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267F99"/>
                <w:sz w:val="21"/>
                <w:szCs w:val="21"/>
                <w:lang w:val="en-GB" w:eastAsia="de-CH"/>
              </w:rPr>
              <w:t>OnceCell</w:t>
            </w:r>
            <w:r w:rsidRPr="00EA4813">
              <w:rPr>
                <w:rFonts w:ascii="Consolas" w:eastAsia="Times New Roman" w:hAnsi="Consolas" w:cs="Times New Roman"/>
                <w:color w:val="3B3B3B"/>
                <w:sz w:val="21"/>
                <w:szCs w:val="21"/>
                <w:lang w:val="en-GB" w:eastAsia="de-CH"/>
              </w:rPr>
              <w:t>&lt;</w:t>
            </w:r>
            <w:r w:rsidRPr="00EA4813">
              <w:rPr>
                <w:rFonts w:ascii="Consolas" w:eastAsia="Times New Roman" w:hAnsi="Consolas" w:cs="Times New Roman"/>
                <w:color w:val="267F99"/>
                <w:sz w:val="21"/>
                <w:szCs w:val="21"/>
                <w:lang w:val="en-GB" w:eastAsia="de-CH"/>
              </w:rPr>
              <w:t>Mutex</w:t>
            </w:r>
            <w:r w:rsidRPr="00EA4813">
              <w:rPr>
                <w:rFonts w:ascii="Consolas" w:eastAsia="Times New Roman" w:hAnsi="Consolas" w:cs="Times New Roman"/>
                <w:color w:val="3B3B3B"/>
                <w:sz w:val="21"/>
                <w:szCs w:val="21"/>
                <w:lang w:val="en-GB" w:eastAsia="de-CH"/>
              </w:rPr>
              <w:t>&lt;</w:t>
            </w:r>
            <w:r w:rsidRPr="00EA4813">
              <w:rPr>
                <w:rFonts w:ascii="Consolas" w:eastAsia="Times New Roman" w:hAnsi="Consolas" w:cs="Times New Roman"/>
                <w:color w:val="267F99"/>
                <w:sz w:val="21"/>
                <w:szCs w:val="21"/>
                <w:lang w:val="en-GB" w:eastAsia="de-CH"/>
              </w:rPr>
              <w:t>State</w:t>
            </w:r>
            <w:r w:rsidRPr="00EA4813">
              <w:rPr>
                <w:rFonts w:ascii="Consolas" w:eastAsia="Times New Roman" w:hAnsi="Consolas" w:cs="Times New Roman"/>
                <w:color w:val="3B3B3B"/>
                <w:sz w:val="21"/>
                <w:szCs w:val="21"/>
                <w:lang w:val="en-GB" w:eastAsia="de-CH"/>
              </w:rPr>
              <w:t xml:space="preserve">&gt;&gt; </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267F99"/>
                <w:sz w:val="21"/>
                <w:szCs w:val="21"/>
                <w:lang w:val="en-GB" w:eastAsia="de-CH"/>
              </w:rPr>
              <w:t>OnceCell</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lang w:val="en-GB" w:eastAsia="de-CH"/>
              </w:rPr>
              <w:t>new</w:t>
            </w:r>
            <w:r w:rsidRPr="00EA4813">
              <w:rPr>
                <w:rFonts w:ascii="Consolas" w:eastAsia="Times New Roman" w:hAnsi="Consolas" w:cs="Times New Roman"/>
                <w:color w:val="3B3B3B"/>
                <w:sz w:val="21"/>
                <w:szCs w:val="21"/>
                <w:lang w:val="en-GB" w:eastAsia="de-CH"/>
              </w:rPr>
              <w:t>();</w:t>
            </w:r>
          </w:p>
          <w:p w14:paraId="17A8F82B"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008000"/>
                <w:sz w:val="21"/>
                <w:szCs w:val="21"/>
                <w:lang w:val="en-GB" w:eastAsia="de-CH"/>
              </w:rPr>
              <w:t>// Global handle to the module manager</w:t>
            </w:r>
          </w:p>
          <w:p w14:paraId="48455646"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0000FF"/>
                <w:sz w:val="21"/>
                <w:szCs w:val="21"/>
                <w:lang w:val="en-GB" w:eastAsia="de-CH"/>
              </w:rPr>
              <w:t>static</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1080"/>
                <w:sz w:val="21"/>
                <w:szCs w:val="21"/>
                <w:lang w:val="en-GB" w:eastAsia="de-CH"/>
              </w:rPr>
              <w:t>MODULE_MANAGER</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267F99"/>
                <w:sz w:val="21"/>
                <w:szCs w:val="21"/>
                <w:lang w:val="en-GB" w:eastAsia="de-CH"/>
              </w:rPr>
              <w:t>Lazy</w:t>
            </w:r>
            <w:r w:rsidRPr="00EA4813">
              <w:rPr>
                <w:rFonts w:ascii="Consolas" w:eastAsia="Times New Roman" w:hAnsi="Consolas" w:cs="Times New Roman"/>
                <w:color w:val="3B3B3B"/>
                <w:sz w:val="21"/>
                <w:szCs w:val="21"/>
                <w:lang w:val="en-GB" w:eastAsia="de-CH"/>
              </w:rPr>
              <w:t>&lt;</w:t>
            </w:r>
            <w:r w:rsidRPr="00EA4813">
              <w:rPr>
                <w:rFonts w:ascii="Consolas" w:eastAsia="Times New Roman" w:hAnsi="Consolas" w:cs="Times New Roman"/>
                <w:color w:val="267F99"/>
                <w:sz w:val="21"/>
                <w:szCs w:val="21"/>
                <w:lang w:val="en-GB" w:eastAsia="de-CH"/>
              </w:rPr>
              <w:t>Mutex</w:t>
            </w:r>
            <w:r w:rsidRPr="00EA4813">
              <w:rPr>
                <w:rFonts w:ascii="Consolas" w:eastAsia="Times New Roman" w:hAnsi="Consolas" w:cs="Times New Roman"/>
                <w:color w:val="3B3B3B"/>
                <w:sz w:val="21"/>
                <w:szCs w:val="21"/>
                <w:lang w:val="en-GB" w:eastAsia="de-CH"/>
              </w:rPr>
              <w:t>&lt;</w:t>
            </w:r>
            <w:r w:rsidRPr="00EA4813">
              <w:rPr>
                <w:rFonts w:ascii="Consolas" w:eastAsia="Times New Roman" w:hAnsi="Consolas" w:cs="Times New Roman"/>
                <w:color w:val="267F99"/>
                <w:sz w:val="21"/>
                <w:szCs w:val="21"/>
                <w:lang w:val="en-GB" w:eastAsia="de-CH"/>
              </w:rPr>
              <w:t>ModuleManager</w:t>
            </w:r>
            <w:r w:rsidRPr="00EA4813">
              <w:rPr>
                <w:rFonts w:ascii="Consolas" w:eastAsia="Times New Roman" w:hAnsi="Consolas" w:cs="Times New Roman"/>
                <w:color w:val="3B3B3B"/>
                <w:sz w:val="21"/>
                <w:szCs w:val="21"/>
                <w:lang w:val="en-GB" w:eastAsia="de-CH"/>
              </w:rPr>
              <w:t xml:space="preserve">&gt;&gt; </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267F99"/>
                <w:sz w:val="21"/>
                <w:szCs w:val="21"/>
                <w:lang w:val="en-GB" w:eastAsia="de-CH"/>
              </w:rPr>
              <w:t>Lazy</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lang w:val="en-GB" w:eastAsia="de-CH"/>
              </w:rPr>
              <w:t>new</w:t>
            </w:r>
            <w:r w:rsidRPr="00EA4813">
              <w:rPr>
                <w:rFonts w:ascii="Consolas" w:eastAsia="Times New Roman" w:hAnsi="Consolas" w:cs="Times New Roman"/>
                <w:color w:val="3B3B3B"/>
                <w:sz w:val="21"/>
                <w:szCs w:val="21"/>
                <w:lang w:val="en-GB" w:eastAsia="de-CH"/>
              </w:rPr>
              <w:t>(</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267F99"/>
                <w:sz w:val="21"/>
                <w:szCs w:val="21"/>
                <w:lang w:val="en-GB" w:eastAsia="de-CH"/>
              </w:rPr>
              <w:t>Mutex</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lang w:val="en-GB" w:eastAsia="de-CH"/>
              </w:rPr>
              <w:t>new</w:t>
            </w:r>
            <w:r w:rsidRPr="00EA4813">
              <w:rPr>
                <w:rFonts w:ascii="Consolas" w:eastAsia="Times New Roman" w:hAnsi="Consolas" w:cs="Times New Roman"/>
                <w:color w:val="3B3B3B"/>
                <w:sz w:val="21"/>
                <w:szCs w:val="21"/>
                <w:lang w:val="en-GB" w:eastAsia="de-CH"/>
              </w:rPr>
              <w:t>(</w:t>
            </w:r>
            <w:r w:rsidRPr="00EA4813">
              <w:rPr>
                <w:rFonts w:ascii="Consolas" w:eastAsia="Times New Roman" w:hAnsi="Consolas" w:cs="Times New Roman"/>
                <w:color w:val="267F99"/>
                <w:sz w:val="21"/>
                <w:szCs w:val="21"/>
                <w:lang w:val="en-GB" w:eastAsia="de-CH"/>
              </w:rPr>
              <w:t>ModuleManager</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lang w:val="en-GB" w:eastAsia="de-CH"/>
              </w:rPr>
              <w:t>new</w:t>
            </w:r>
            <w:r w:rsidRPr="00EA4813">
              <w:rPr>
                <w:rFonts w:ascii="Consolas" w:eastAsia="Times New Roman" w:hAnsi="Consolas" w:cs="Times New Roman"/>
                <w:color w:val="3B3B3B"/>
                <w:sz w:val="21"/>
                <w:szCs w:val="21"/>
                <w:lang w:val="en-GB" w:eastAsia="de-CH"/>
              </w:rPr>
              <w:t>()));</w:t>
            </w:r>
          </w:p>
          <w:p w14:paraId="270B8E4D"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p>
          <w:p w14:paraId="015EF5C5"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w:t>
            </w:r>
            <w:r w:rsidRPr="00EA4813">
              <w:rPr>
                <w:rFonts w:ascii="Consolas" w:eastAsia="Times New Roman" w:hAnsi="Consolas" w:cs="Times New Roman"/>
                <w:color w:val="267F99"/>
                <w:sz w:val="21"/>
                <w:szCs w:val="21"/>
                <w:lang w:val="en-GB" w:eastAsia="de-CH"/>
              </w:rPr>
              <w:t>tokio</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lang w:val="en-GB" w:eastAsia="de-CH"/>
              </w:rPr>
              <w:t>main</w:t>
            </w:r>
            <w:r w:rsidRPr="00EA4813">
              <w:rPr>
                <w:rFonts w:ascii="Consolas" w:eastAsia="Times New Roman" w:hAnsi="Consolas" w:cs="Times New Roman"/>
                <w:color w:val="3B3B3B"/>
                <w:sz w:val="21"/>
                <w:szCs w:val="21"/>
                <w:lang w:val="en-GB" w:eastAsia="de-CH"/>
              </w:rPr>
              <w:t>]</w:t>
            </w:r>
          </w:p>
          <w:p w14:paraId="33073938"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0000FF"/>
                <w:sz w:val="21"/>
                <w:szCs w:val="21"/>
                <w:lang w:val="en-GB" w:eastAsia="de-CH"/>
              </w:rPr>
              <w:t>async</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00FF"/>
                <w:sz w:val="21"/>
                <w:szCs w:val="21"/>
                <w:lang w:val="en-GB" w:eastAsia="de-CH"/>
              </w:rPr>
              <w:t>fn</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795E26"/>
                <w:sz w:val="21"/>
                <w:szCs w:val="21"/>
                <w:lang w:val="en-GB" w:eastAsia="de-CH"/>
              </w:rPr>
              <w:t>main</w:t>
            </w:r>
            <w:r w:rsidRPr="00EA4813">
              <w:rPr>
                <w:rFonts w:ascii="Consolas" w:eastAsia="Times New Roman" w:hAnsi="Consolas" w:cs="Times New Roman"/>
                <w:color w:val="3B3B3B"/>
                <w:sz w:val="21"/>
                <w:szCs w:val="21"/>
                <w:lang w:val="en-GB" w:eastAsia="de-CH"/>
              </w:rPr>
              <w:t>() {</w:t>
            </w:r>
          </w:p>
          <w:p w14:paraId="372AEB18"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267F99"/>
                <w:sz w:val="21"/>
                <w:szCs w:val="21"/>
                <w:lang w:val="en-GB" w:eastAsia="de-CH"/>
              </w:rPr>
              <w:t>std</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267F99"/>
                <w:sz w:val="21"/>
                <w:szCs w:val="21"/>
                <w:lang w:val="en-GB" w:eastAsia="de-CH"/>
              </w:rPr>
              <w:t>env</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lang w:val="en-GB" w:eastAsia="de-CH"/>
              </w:rPr>
              <w:t>set_var</w:t>
            </w:r>
            <w:r w:rsidRPr="00EA4813">
              <w:rPr>
                <w:rFonts w:ascii="Consolas" w:eastAsia="Times New Roman" w:hAnsi="Consolas" w:cs="Times New Roman"/>
                <w:color w:val="3B3B3B"/>
                <w:sz w:val="21"/>
                <w:szCs w:val="21"/>
                <w:lang w:val="en-GB" w:eastAsia="de-CH"/>
              </w:rPr>
              <w:t>(</w:t>
            </w:r>
            <w:r w:rsidRPr="00EA4813">
              <w:rPr>
                <w:rFonts w:ascii="Consolas" w:eastAsia="Times New Roman" w:hAnsi="Consolas" w:cs="Times New Roman"/>
                <w:color w:val="A31515"/>
                <w:sz w:val="21"/>
                <w:szCs w:val="21"/>
                <w:lang w:val="en-GB" w:eastAsia="de-CH"/>
              </w:rPr>
              <w:t>"RUST_LOG"</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A31515"/>
                <w:sz w:val="21"/>
                <w:szCs w:val="21"/>
                <w:lang w:val="en-GB" w:eastAsia="de-CH"/>
              </w:rPr>
              <w:t>"debug"</w:t>
            </w:r>
            <w:r w:rsidRPr="00EA4813">
              <w:rPr>
                <w:rFonts w:ascii="Consolas" w:eastAsia="Times New Roman" w:hAnsi="Consolas" w:cs="Times New Roman"/>
                <w:color w:val="3B3B3B"/>
                <w:sz w:val="21"/>
                <w:szCs w:val="21"/>
                <w:lang w:val="en-GB" w:eastAsia="de-CH"/>
              </w:rPr>
              <w:t>);</w:t>
            </w:r>
          </w:p>
          <w:p w14:paraId="0489BD38"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795E26"/>
                <w:sz w:val="21"/>
                <w:szCs w:val="21"/>
                <w:lang w:val="en-GB" w:eastAsia="de-CH"/>
              </w:rPr>
              <w:t>check_release_mode</w:t>
            </w:r>
            <w:r w:rsidRPr="00EA4813">
              <w:rPr>
                <w:rFonts w:ascii="Consolas" w:eastAsia="Times New Roman" w:hAnsi="Consolas" w:cs="Times New Roman"/>
                <w:color w:val="3B3B3B"/>
                <w:sz w:val="21"/>
                <w:szCs w:val="21"/>
                <w:lang w:val="en-GB" w:eastAsia="de-CH"/>
              </w:rPr>
              <w:t>();</w:t>
            </w:r>
          </w:p>
          <w:p w14:paraId="332CBFB2"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p>
          <w:p w14:paraId="56C2EBE6"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267F99"/>
                <w:sz w:val="21"/>
                <w:szCs w:val="21"/>
                <w:lang w:val="en-GB" w:eastAsia="de-CH"/>
              </w:rPr>
              <w:t>tracing_subscriber</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267F99"/>
                <w:sz w:val="21"/>
                <w:szCs w:val="21"/>
                <w:lang w:val="en-GB" w:eastAsia="de-CH"/>
              </w:rPr>
              <w:t>fmt</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lang w:val="en-GB" w:eastAsia="de-CH"/>
              </w:rPr>
              <w:t>init</w:t>
            </w:r>
            <w:r w:rsidRPr="00EA4813">
              <w:rPr>
                <w:rFonts w:ascii="Consolas" w:eastAsia="Times New Roman" w:hAnsi="Consolas" w:cs="Times New Roman"/>
                <w:color w:val="3B3B3B"/>
                <w:sz w:val="21"/>
                <w:szCs w:val="21"/>
                <w:lang w:val="en-GB" w:eastAsia="de-CH"/>
              </w:rPr>
              <w:t>();</w:t>
            </w:r>
          </w:p>
          <w:p w14:paraId="0EE0C766"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p>
          <w:p w14:paraId="604E5CA9"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8000"/>
                <w:sz w:val="21"/>
                <w:szCs w:val="21"/>
                <w:lang w:val="en-GB" w:eastAsia="de-CH"/>
              </w:rPr>
              <w:t>// Shutdown channel to ensure graceful shutdown</w:t>
            </w:r>
          </w:p>
          <w:p w14:paraId="3945999C"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00FF"/>
                <w:sz w:val="21"/>
                <w:szCs w:val="21"/>
                <w:lang w:val="en-GB" w:eastAsia="de-CH"/>
              </w:rPr>
              <w:t>let</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1080"/>
                <w:sz w:val="21"/>
                <w:szCs w:val="21"/>
                <w:lang w:val="en-GB" w:eastAsia="de-CH"/>
              </w:rPr>
              <w:t>shutdown_tx</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1080"/>
                <w:sz w:val="21"/>
                <w:szCs w:val="21"/>
                <w:lang w:val="en-GB" w:eastAsia="de-CH"/>
              </w:rPr>
              <w:t>shutdown_rx</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267F99"/>
                <w:sz w:val="21"/>
                <w:szCs w:val="21"/>
                <w:lang w:val="en-GB" w:eastAsia="de-CH"/>
              </w:rPr>
              <w:t>broadcast</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lang w:val="en-GB" w:eastAsia="de-CH"/>
              </w:rPr>
              <w:t>channel</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3B3B3B"/>
                <w:sz w:val="21"/>
                <w:szCs w:val="21"/>
                <w:lang w:val="en-GB" w:eastAsia="de-CH"/>
              </w:rPr>
              <w:t>&lt;()&gt;(</w:t>
            </w:r>
            <w:r w:rsidRPr="00EA4813">
              <w:rPr>
                <w:rFonts w:ascii="Consolas" w:eastAsia="Times New Roman" w:hAnsi="Consolas" w:cs="Times New Roman"/>
                <w:color w:val="098658"/>
                <w:sz w:val="21"/>
                <w:szCs w:val="21"/>
                <w:lang w:val="en-GB" w:eastAsia="de-CH"/>
              </w:rPr>
              <w:t>1</w:t>
            </w:r>
            <w:r w:rsidRPr="00EA4813">
              <w:rPr>
                <w:rFonts w:ascii="Consolas" w:eastAsia="Times New Roman" w:hAnsi="Consolas" w:cs="Times New Roman"/>
                <w:color w:val="3B3B3B"/>
                <w:sz w:val="21"/>
                <w:szCs w:val="21"/>
                <w:lang w:val="en-GB" w:eastAsia="de-CH"/>
              </w:rPr>
              <w:t>);</w:t>
            </w:r>
          </w:p>
          <w:p w14:paraId="3E22C3D3"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p>
          <w:p w14:paraId="56BF3A6F"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8000"/>
                <w:sz w:val="21"/>
                <w:szCs w:val="21"/>
                <w:lang w:val="en-GB" w:eastAsia="de-CH"/>
              </w:rPr>
              <w:t>// Spin up a task to listen for Ctrl+C</w:t>
            </w:r>
          </w:p>
          <w:p w14:paraId="0131AACA"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00FF"/>
                <w:sz w:val="21"/>
                <w:szCs w:val="21"/>
                <w:lang w:val="en-GB" w:eastAsia="de-CH"/>
              </w:rPr>
              <w:t>let</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1080"/>
                <w:sz w:val="21"/>
                <w:szCs w:val="21"/>
                <w:lang w:val="en-GB" w:eastAsia="de-CH"/>
              </w:rPr>
              <w:t>ctrl_c_task</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267F99"/>
                <w:sz w:val="21"/>
                <w:szCs w:val="21"/>
                <w:lang w:val="en-GB" w:eastAsia="de-CH"/>
              </w:rPr>
              <w:t>tokio</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lang w:val="en-GB" w:eastAsia="de-CH"/>
              </w:rPr>
              <w:t>spawn</w:t>
            </w:r>
            <w:r w:rsidRPr="00EA4813">
              <w:rPr>
                <w:rFonts w:ascii="Consolas" w:eastAsia="Times New Roman" w:hAnsi="Consolas" w:cs="Times New Roman"/>
                <w:color w:val="3B3B3B"/>
                <w:sz w:val="21"/>
                <w:szCs w:val="21"/>
                <w:lang w:val="en-GB" w:eastAsia="de-CH"/>
              </w:rPr>
              <w:t>(</w:t>
            </w:r>
            <w:r w:rsidRPr="00EA4813">
              <w:rPr>
                <w:rFonts w:ascii="Consolas" w:eastAsia="Times New Roman" w:hAnsi="Consolas" w:cs="Times New Roman"/>
                <w:color w:val="0000FF"/>
                <w:sz w:val="21"/>
                <w:szCs w:val="21"/>
                <w:lang w:val="en-GB" w:eastAsia="de-CH"/>
              </w:rPr>
              <w:t>async</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00FF"/>
                <w:sz w:val="21"/>
                <w:szCs w:val="21"/>
                <w:lang w:val="en-GB" w:eastAsia="de-CH"/>
              </w:rPr>
              <w:t>move</w:t>
            </w:r>
            <w:r w:rsidRPr="00EA4813">
              <w:rPr>
                <w:rFonts w:ascii="Consolas" w:eastAsia="Times New Roman" w:hAnsi="Consolas" w:cs="Times New Roman"/>
                <w:color w:val="3B3B3B"/>
                <w:sz w:val="21"/>
                <w:szCs w:val="21"/>
                <w:lang w:val="en-GB" w:eastAsia="de-CH"/>
              </w:rPr>
              <w:t xml:space="preserve"> {</w:t>
            </w:r>
          </w:p>
          <w:p w14:paraId="6971C186"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267F99"/>
                <w:sz w:val="21"/>
                <w:szCs w:val="21"/>
                <w:lang w:val="en-GB" w:eastAsia="de-CH"/>
              </w:rPr>
              <w:t>signal</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lang w:val="en-GB" w:eastAsia="de-CH"/>
              </w:rPr>
              <w:t>ctrl_c</w:t>
            </w:r>
            <w:r w:rsidRPr="00EA4813">
              <w:rPr>
                <w:rFonts w:ascii="Consolas" w:eastAsia="Times New Roman" w:hAnsi="Consolas" w:cs="Times New Roman"/>
                <w:color w:val="3B3B3B"/>
                <w:sz w:val="21"/>
                <w:szCs w:val="21"/>
                <w:lang w:val="en-GB" w:eastAsia="de-CH"/>
              </w:rPr>
              <w:t>()</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AF00DB"/>
                <w:sz w:val="21"/>
                <w:szCs w:val="21"/>
                <w:lang w:val="en-GB" w:eastAsia="de-CH"/>
              </w:rPr>
              <w:t>await</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lang w:val="en-GB" w:eastAsia="de-CH"/>
              </w:rPr>
              <w:t>expect</w:t>
            </w:r>
            <w:r w:rsidRPr="00EA4813">
              <w:rPr>
                <w:rFonts w:ascii="Consolas" w:eastAsia="Times New Roman" w:hAnsi="Consolas" w:cs="Times New Roman"/>
                <w:color w:val="3B3B3B"/>
                <w:sz w:val="21"/>
                <w:szCs w:val="21"/>
                <w:lang w:val="en-GB" w:eastAsia="de-CH"/>
              </w:rPr>
              <w:t>(</w:t>
            </w:r>
            <w:r w:rsidRPr="00EA4813">
              <w:rPr>
                <w:rFonts w:ascii="Consolas" w:eastAsia="Times New Roman" w:hAnsi="Consolas" w:cs="Times New Roman"/>
                <w:color w:val="A31515"/>
                <w:sz w:val="21"/>
                <w:szCs w:val="21"/>
                <w:lang w:val="en-GB" w:eastAsia="de-CH"/>
              </w:rPr>
              <w:t>"Failed to listen for Ctrl+C"</w:t>
            </w:r>
            <w:r w:rsidRPr="00EA4813">
              <w:rPr>
                <w:rFonts w:ascii="Consolas" w:eastAsia="Times New Roman" w:hAnsi="Consolas" w:cs="Times New Roman"/>
                <w:color w:val="3B3B3B"/>
                <w:sz w:val="21"/>
                <w:szCs w:val="21"/>
                <w:lang w:val="en-GB" w:eastAsia="de-CH"/>
              </w:rPr>
              <w:t>);</w:t>
            </w:r>
          </w:p>
          <w:p w14:paraId="4C1A3016"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8000"/>
                <w:sz w:val="21"/>
                <w:szCs w:val="21"/>
                <w:lang w:val="en-GB" w:eastAsia="de-CH"/>
              </w:rPr>
              <w:t>// Send shutdown signal</w:t>
            </w:r>
          </w:p>
          <w:p w14:paraId="23B38B58"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00FF"/>
                <w:sz w:val="21"/>
                <w:szCs w:val="21"/>
                <w:lang w:val="en-GB" w:eastAsia="de-CH"/>
              </w:rPr>
              <w:t>let</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1080"/>
                <w:sz w:val="21"/>
                <w:szCs w:val="21"/>
                <w:lang w:val="en-GB" w:eastAsia="de-CH"/>
              </w:rPr>
              <w:t>_</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1080"/>
                <w:sz w:val="21"/>
                <w:szCs w:val="21"/>
                <w:lang w:val="en-GB" w:eastAsia="de-CH"/>
              </w:rPr>
              <w:t>shutdown_tx</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lang w:val="en-GB" w:eastAsia="de-CH"/>
              </w:rPr>
              <w:t>send</w:t>
            </w:r>
            <w:r w:rsidRPr="00EA4813">
              <w:rPr>
                <w:rFonts w:ascii="Consolas" w:eastAsia="Times New Roman" w:hAnsi="Consolas" w:cs="Times New Roman"/>
                <w:color w:val="3B3B3B"/>
                <w:sz w:val="21"/>
                <w:szCs w:val="21"/>
                <w:lang w:val="en-GB" w:eastAsia="de-CH"/>
              </w:rPr>
              <w:t>(());</w:t>
            </w:r>
          </w:p>
          <w:p w14:paraId="39F57028"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w:t>
            </w:r>
          </w:p>
          <w:p w14:paraId="17DC896C"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p>
          <w:p w14:paraId="0290B461"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8000"/>
                <w:sz w:val="21"/>
                <w:szCs w:val="21"/>
                <w:lang w:val="en-GB" w:eastAsia="de-CH"/>
              </w:rPr>
              <w:t>// #####################################################################</w:t>
            </w:r>
          </w:p>
          <w:p w14:paraId="04648CF0"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8000"/>
                <w:sz w:val="21"/>
                <w:szCs w:val="21"/>
                <w:lang w:val="en-GB" w:eastAsia="de-CH"/>
              </w:rPr>
              <w:t>// # Code above should not be modified, as it ensures the proper operation of the program.</w:t>
            </w:r>
          </w:p>
          <w:p w14:paraId="207F804D"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8000"/>
                <w:sz w:val="21"/>
                <w:szCs w:val="21"/>
                <w:lang w:val="en-GB" w:eastAsia="de-CH"/>
              </w:rPr>
              <w:t>// # It also guarantees that the program will log anything it does</w:t>
            </w:r>
          </w:p>
          <w:p w14:paraId="5669BB6A"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p>
          <w:p w14:paraId="3147BDF8"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8000"/>
                <w:sz w:val="21"/>
                <w:szCs w:val="21"/>
                <w:lang w:val="en-GB" w:eastAsia="de-CH"/>
              </w:rPr>
              <w:t>// create settings and state handles</w:t>
            </w:r>
          </w:p>
          <w:p w14:paraId="284F96D5"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00FF"/>
                <w:sz w:val="21"/>
                <w:szCs w:val="21"/>
                <w:lang w:val="en-GB" w:eastAsia="de-CH"/>
              </w:rPr>
              <w:t>let</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1080"/>
                <w:sz w:val="21"/>
                <w:szCs w:val="21"/>
                <w:lang w:val="en-GB" w:eastAsia="de-CH"/>
              </w:rPr>
              <w:t>settings</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267F99"/>
                <w:sz w:val="21"/>
                <w:szCs w:val="21"/>
                <w:lang w:val="en-GB" w:eastAsia="de-CH"/>
              </w:rPr>
              <w:t>Settings</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lang w:val="en-GB" w:eastAsia="de-CH"/>
              </w:rPr>
              <w:t>load</w:t>
            </w:r>
            <w:r w:rsidRPr="00EA4813">
              <w:rPr>
                <w:rFonts w:ascii="Consolas" w:eastAsia="Times New Roman" w:hAnsi="Consolas" w:cs="Times New Roman"/>
                <w:color w:val="3B3B3B"/>
                <w:sz w:val="21"/>
                <w:szCs w:val="21"/>
                <w:lang w:val="en-GB" w:eastAsia="de-CH"/>
              </w:rPr>
              <w:t>();</w:t>
            </w:r>
          </w:p>
          <w:p w14:paraId="105A24A7"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00FF"/>
                <w:sz w:val="21"/>
                <w:szCs w:val="21"/>
                <w:lang w:val="en-GB" w:eastAsia="de-CH"/>
              </w:rPr>
              <w:t>let</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1080"/>
                <w:sz w:val="21"/>
                <w:szCs w:val="21"/>
                <w:lang w:val="en-GB" w:eastAsia="de-CH"/>
              </w:rPr>
              <w:t>state</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267F99"/>
                <w:sz w:val="21"/>
                <w:szCs w:val="21"/>
                <w:lang w:val="en-GB" w:eastAsia="de-CH"/>
              </w:rPr>
              <w:t>State</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lang w:val="en-GB" w:eastAsia="de-CH"/>
              </w:rPr>
              <w:t>load</w:t>
            </w:r>
            <w:r w:rsidRPr="00EA4813">
              <w:rPr>
                <w:rFonts w:ascii="Consolas" w:eastAsia="Times New Roman" w:hAnsi="Consolas" w:cs="Times New Roman"/>
                <w:color w:val="3B3B3B"/>
                <w:sz w:val="21"/>
                <w:szCs w:val="21"/>
                <w:lang w:val="en-GB" w:eastAsia="de-CH"/>
              </w:rPr>
              <w:t>();</w:t>
            </w:r>
          </w:p>
          <w:p w14:paraId="6D3CC1C7"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00FF"/>
                <w:sz w:val="21"/>
                <w:szCs w:val="21"/>
                <w:lang w:val="en-GB" w:eastAsia="de-CH"/>
              </w:rPr>
              <w:t>let</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1080"/>
                <w:sz w:val="21"/>
                <w:szCs w:val="21"/>
                <w:lang w:val="en-GB" w:eastAsia="de-CH"/>
              </w:rPr>
              <w:t>_</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1080"/>
                <w:sz w:val="21"/>
                <w:szCs w:val="21"/>
                <w:lang w:val="en-GB" w:eastAsia="de-CH"/>
              </w:rPr>
              <w:t>STATE</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lang w:val="en-GB" w:eastAsia="de-CH"/>
              </w:rPr>
              <w:t>set</w:t>
            </w:r>
            <w:r w:rsidRPr="00EA4813">
              <w:rPr>
                <w:rFonts w:ascii="Consolas" w:eastAsia="Times New Roman" w:hAnsi="Consolas" w:cs="Times New Roman"/>
                <w:color w:val="3B3B3B"/>
                <w:sz w:val="21"/>
                <w:szCs w:val="21"/>
                <w:lang w:val="en-GB" w:eastAsia="de-CH"/>
              </w:rPr>
              <w:t>(</w:t>
            </w:r>
            <w:r w:rsidRPr="00EA4813">
              <w:rPr>
                <w:rFonts w:ascii="Consolas" w:eastAsia="Times New Roman" w:hAnsi="Consolas" w:cs="Times New Roman"/>
                <w:color w:val="267F99"/>
                <w:sz w:val="21"/>
                <w:szCs w:val="21"/>
                <w:lang w:val="en-GB" w:eastAsia="de-CH"/>
              </w:rPr>
              <w:t>Mutex</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lang w:val="en-GB" w:eastAsia="de-CH"/>
              </w:rPr>
              <w:t>new</w:t>
            </w:r>
            <w:r w:rsidRPr="00EA4813">
              <w:rPr>
                <w:rFonts w:ascii="Consolas" w:eastAsia="Times New Roman" w:hAnsi="Consolas" w:cs="Times New Roman"/>
                <w:color w:val="3B3B3B"/>
                <w:sz w:val="21"/>
                <w:szCs w:val="21"/>
                <w:lang w:val="en-GB" w:eastAsia="de-CH"/>
              </w:rPr>
              <w:t>(</w:t>
            </w:r>
            <w:r w:rsidRPr="00EA4813">
              <w:rPr>
                <w:rFonts w:ascii="Consolas" w:eastAsia="Times New Roman" w:hAnsi="Consolas" w:cs="Times New Roman"/>
                <w:color w:val="001080"/>
                <w:sz w:val="21"/>
                <w:szCs w:val="21"/>
                <w:lang w:val="en-GB" w:eastAsia="de-CH"/>
              </w:rPr>
              <w:t>state</w:t>
            </w:r>
            <w:r w:rsidRPr="00EA4813">
              <w:rPr>
                <w:rFonts w:ascii="Consolas" w:eastAsia="Times New Roman" w:hAnsi="Consolas" w:cs="Times New Roman"/>
                <w:color w:val="3B3B3B"/>
                <w:sz w:val="21"/>
                <w:szCs w:val="21"/>
                <w:lang w:val="en-GB" w:eastAsia="de-CH"/>
              </w:rPr>
              <w:t>))</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lang w:val="en-GB" w:eastAsia="de-CH"/>
              </w:rPr>
              <w:t>unwrap</w:t>
            </w:r>
            <w:r w:rsidRPr="00EA4813">
              <w:rPr>
                <w:rFonts w:ascii="Consolas" w:eastAsia="Times New Roman" w:hAnsi="Consolas" w:cs="Times New Roman"/>
                <w:color w:val="3B3B3B"/>
                <w:sz w:val="21"/>
                <w:szCs w:val="21"/>
                <w:lang w:val="en-GB" w:eastAsia="de-CH"/>
              </w:rPr>
              <w:t>();</w:t>
            </w:r>
          </w:p>
          <w:p w14:paraId="4EE2E874"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00FF"/>
                <w:sz w:val="21"/>
                <w:szCs w:val="21"/>
                <w:lang w:val="en-GB" w:eastAsia="de-CH"/>
              </w:rPr>
              <w:t>let</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1080"/>
                <w:sz w:val="21"/>
                <w:szCs w:val="21"/>
                <w:lang w:val="en-GB" w:eastAsia="de-CH"/>
              </w:rPr>
              <w:t>_</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1080"/>
                <w:sz w:val="21"/>
                <w:szCs w:val="21"/>
                <w:lang w:val="en-GB" w:eastAsia="de-CH"/>
              </w:rPr>
              <w:t>SETTINGS</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lang w:val="en-GB" w:eastAsia="de-CH"/>
              </w:rPr>
              <w:t>set</w:t>
            </w:r>
            <w:r w:rsidRPr="00EA4813">
              <w:rPr>
                <w:rFonts w:ascii="Consolas" w:eastAsia="Times New Roman" w:hAnsi="Consolas" w:cs="Times New Roman"/>
                <w:color w:val="3B3B3B"/>
                <w:sz w:val="21"/>
                <w:szCs w:val="21"/>
                <w:lang w:val="en-GB" w:eastAsia="de-CH"/>
              </w:rPr>
              <w:t>(</w:t>
            </w:r>
            <w:r w:rsidRPr="00EA4813">
              <w:rPr>
                <w:rFonts w:ascii="Consolas" w:eastAsia="Times New Roman" w:hAnsi="Consolas" w:cs="Times New Roman"/>
                <w:color w:val="267F99"/>
                <w:sz w:val="21"/>
                <w:szCs w:val="21"/>
                <w:lang w:val="en-GB" w:eastAsia="de-CH"/>
              </w:rPr>
              <w:t>Mutex</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lang w:val="en-GB" w:eastAsia="de-CH"/>
              </w:rPr>
              <w:t>new</w:t>
            </w:r>
            <w:r w:rsidRPr="00EA4813">
              <w:rPr>
                <w:rFonts w:ascii="Consolas" w:eastAsia="Times New Roman" w:hAnsi="Consolas" w:cs="Times New Roman"/>
                <w:color w:val="3B3B3B"/>
                <w:sz w:val="21"/>
                <w:szCs w:val="21"/>
                <w:lang w:val="en-GB" w:eastAsia="de-CH"/>
              </w:rPr>
              <w:t>(</w:t>
            </w:r>
            <w:r w:rsidRPr="00EA4813">
              <w:rPr>
                <w:rFonts w:ascii="Consolas" w:eastAsia="Times New Roman" w:hAnsi="Consolas" w:cs="Times New Roman"/>
                <w:color w:val="001080"/>
                <w:sz w:val="21"/>
                <w:szCs w:val="21"/>
                <w:lang w:val="en-GB" w:eastAsia="de-CH"/>
              </w:rPr>
              <w:t>settings</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lang w:val="en-GB" w:eastAsia="de-CH"/>
              </w:rPr>
              <w:t>clone</w:t>
            </w:r>
            <w:r w:rsidRPr="00EA4813">
              <w:rPr>
                <w:rFonts w:ascii="Consolas" w:eastAsia="Times New Roman" w:hAnsi="Consolas" w:cs="Times New Roman"/>
                <w:color w:val="3B3B3B"/>
                <w:sz w:val="21"/>
                <w:szCs w:val="21"/>
                <w:lang w:val="en-GB" w:eastAsia="de-CH"/>
              </w:rPr>
              <w:t>()))</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lang w:val="en-GB" w:eastAsia="de-CH"/>
              </w:rPr>
              <w:t>unwrap</w:t>
            </w:r>
            <w:r w:rsidRPr="00EA4813">
              <w:rPr>
                <w:rFonts w:ascii="Consolas" w:eastAsia="Times New Roman" w:hAnsi="Consolas" w:cs="Times New Roman"/>
                <w:color w:val="3B3B3B"/>
                <w:sz w:val="21"/>
                <w:szCs w:val="21"/>
                <w:lang w:val="en-GB" w:eastAsia="de-CH"/>
              </w:rPr>
              <w:t>();</w:t>
            </w:r>
          </w:p>
          <w:p w14:paraId="71FC790A"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p>
          <w:p w14:paraId="7DBC58BC"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8000"/>
                <w:sz w:val="21"/>
                <w:szCs w:val="21"/>
                <w:lang w:val="en-GB" w:eastAsia="de-CH"/>
              </w:rPr>
              <w:t>// Register the modules</w:t>
            </w:r>
          </w:p>
          <w:p w14:paraId="3DA517E9"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00FF"/>
                <w:sz w:val="21"/>
                <w:szCs w:val="21"/>
                <w:lang w:val="en-GB" w:eastAsia="de-CH"/>
              </w:rPr>
              <w:t>let</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00FF"/>
                <w:sz w:val="21"/>
                <w:szCs w:val="21"/>
                <w:lang w:val="en-GB" w:eastAsia="de-CH"/>
              </w:rPr>
              <w:t>mut</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1080"/>
                <w:sz w:val="21"/>
                <w:szCs w:val="21"/>
                <w:u w:val="single"/>
                <w:lang w:val="en-GB" w:eastAsia="de-CH"/>
              </w:rPr>
              <w:t>manager</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1080"/>
                <w:sz w:val="21"/>
                <w:szCs w:val="21"/>
                <w:lang w:val="en-GB" w:eastAsia="de-CH"/>
              </w:rPr>
              <w:t>MODULE_MANAGER</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lang w:val="en-GB" w:eastAsia="de-CH"/>
              </w:rPr>
              <w:t>lock</w:t>
            </w:r>
            <w:r w:rsidRPr="00EA4813">
              <w:rPr>
                <w:rFonts w:ascii="Consolas" w:eastAsia="Times New Roman" w:hAnsi="Consolas" w:cs="Times New Roman"/>
                <w:color w:val="3B3B3B"/>
                <w:sz w:val="21"/>
                <w:szCs w:val="21"/>
                <w:lang w:val="en-GB" w:eastAsia="de-CH"/>
              </w:rPr>
              <w:t>()</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AF00DB"/>
                <w:sz w:val="21"/>
                <w:szCs w:val="21"/>
                <w:lang w:val="en-GB" w:eastAsia="de-CH"/>
              </w:rPr>
              <w:t>await</w:t>
            </w:r>
            <w:r w:rsidRPr="00EA4813">
              <w:rPr>
                <w:rFonts w:ascii="Consolas" w:eastAsia="Times New Roman" w:hAnsi="Consolas" w:cs="Times New Roman"/>
                <w:color w:val="3B3B3B"/>
                <w:sz w:val="21"/>
                <w:szCs w:val="21"/>
                <w:lang w:val="en-GB" w:eastAsia="de-CH"/>
              </w:rPr>
              <w:t>;</w:t>
            </w:r>
          </w:p>
          <w:p w14:paraId="019329FA"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1080"/>
                <w:sz w:val="21"/>
                <w:szCs w:val="21"/>
                <w:u w:val="single"/>
                <w:lang w:val="en-GB" w:eastAsia="de-CH"/>
              </w:rPr>
              <w:t>manager</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u w:val="single"/>
                <w:lang w:val="en-GB" w:eastAsia="de-CH"/>
              </w:rPr>
              <w:t>register_module</w:t>
            </w:r>
            <w:r w:rsidRPr="00EA4813">
              <w:rPr>
                <w:rFonts w:ascii="Consolas" w:eastAsia="Times New Roman" w:hAnsi="Consolas" w:cs="Times New Roman"/>
                <w:color w:val="3B3B3B"/>
                <w:sz w:val="21"/>
                <w:szCs w:val="21"/>
                <w:lang w:val="en-GB" w:eastAsia="de-CH"/>
              </w:rPr>
              <w:t>(</w:t>
            </w:r>
            <w:r w:rsidRPr="00EA4813">
              <w:rPr>
                <w:rFonts w:ascii="Consolas" w:eastAsia="Times New Roman" w:hAnsi="Consolas" w:cs="Times New Roman"/>
                <w:color w:val="267F99"/>
                <w:sz w:val="21"/>
                <w:szCs w:val="21"/>
                <w:lang w:val="en-GB" w:eastAsia="de-CH"/>
              </w:rPr>
              <w:t>SensorModule</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lang w:val="en-GB" w:eastAsia="de-CH"/>
              </w:rPr>
              <w:t>from</w:t>
            </w:r>
            <w:r w:rsidRPr="00EA4813">
              <w:rPr>
                <w:rFonts w:ascii="Consolas" w:eastAsia="Times New Roman" w:hAnsi="Consolas" w:cs="Times New Roman"/>
                <w:color w:val="3B3B3B"/>
                <w:sz w:val="21"/>
                <w:szCs w:val="21"/>
                <w:lang w:val="en-GB" w:eastAsia="de-CH"/>
              </w:rPr>
              <w:t>(</w:t>
            </w:r>
            <w:r w:rsidRPr="00EA4813">
              <w:rPr>
                <w:rFonts w:ascii="Consolas" w:eastAsia="Times New Roman" w:hAnsi="Consolas" w:cs="Times New Roman"/>
                <w:color w:val="000000"/>
                <w:sz w:val="21"/>
                <w:szCs w:val="21"/>
                <w:lang w:val="en-GB" w:eastAsia="de-CH"/>
              </w:rPr>
              <w:t>&amp;</w:t>
            </w:r>
            <w:r w:rsidRPr="00EA4813">
              <w:rPr>
                <w:rFonts w:ascii="Consolas" w:eastAsia="Times New Roman" w:hAnsi="Consolas" w:cs="Times New Roman"/>
                <w:color w:val="001080"/>
                <w:sz w:val="21"/>
                <w:szCs w:val="21"/>
                <w:lang w:val="en-GB" w:eastAsia="de-CH"/>
              </w:rPr>
              <w:t>settings</w:t>
            </w:r>
            <w:r w:rsidRPr="00EA4813">
              <w:rPr>
                <w:rFonts w:ascii="Consolas" w:eastAsia="Times New Roman" w:hAnsi="Consolas" w:cs="Times New Roman"/>
                <w:color w:val="3B3B3B"/>
                <w:sz w:val="21"/>
                <w:szCs w:val="21"/>
                <w:lang w:val="en-GB" w:eastAsia="de-CH"/>
              </w:rPr>
              <w:t>));</w:t>
            </w:r>
          </w:p>
          <w:p w14:paraId="05BE179E"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1080"/>
                <w:sz w:val="21"/>
                <w:szCs w:val="21"/>
                <w:u w:val="single"/>
                <w:lang w:val="en-GB" w:eastAsia="de-CH"/>
              </w:rPr>
              <w:t>manager</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u w:val="single"/>
                <w:lang w:val="en-GB" w:eastAsia="de-CH"/>
              </w:rPr>
              <w:t>register_module</w:t>
            </w:r>
            <w:r w:rsidRPr="00EA4813">
              <w:rPr>
                <w:rFonts w:ascii="Consolas" w:eastAsia="Times New Roman" w:hAnsi="Consolas" w:cs="Times New Roman"/>
                <w:color w:val="3B3B3B"/>
                <w:sz w:val="21"/>
                <w:szCs w:val="21"/>
                <w:lang w:val="en-GB" w:eastAsia="de-CH"/>
              </w:rPr>
              <w:t>(</w:t>
            </w:r>
            <w:r w:rsidRPr="00EA4813">
              <w:rPr>
                <w:rFonts w:ascii="Consolas" w:eastAsia="Times New Roman" w:hAnsi="Consolas" w:cs="Times New Roman"/>
                <w:color w:val="267F99"/>
                <w:sz w:val="21"/>
                <w:szCs w:val="21"/>
                <w:lang w:val="en-GB" w:eastAsia="de-CH"/>
              </w:rPr>
              <w:t>WateringModule</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lang w:val="en-GB" w:eastAsia="de-CH"/>
              </w:rPr>
              <w:t>from</w:t>
            </w:r>
            <w:r w:rsidRPr="00EA4813">
              <w:rPr>
                <w:rFonts w:ascii="Consolas" w:eastAsia="Times New Roman" w:hAnsi="Consolas" w:cs="Times New Roman"/>
                <w:color w:val="3B3B3B"/>
                <w:sz w:val="21"/>
                <w:szCs w:val="21"/>
                <w:lang w:val="en-GB" w:eastAsia="de-CH"/>
              </w:rPr>
              <w:t>(</w:t>
            </w:r>
            <w:r w:rsidRPr="00EA4813">
              <w:rPr>
                <w:rFonts w:ascii="Consolas" w:eastAsia="Times New Roman" w:hAnsi="Consolas" w:cs="Times New Roman"/>
                <w:color w:val="000000"/>
                <w:sz w:val="21"/>
                <w:szCs w:val="21"/>
                <w:lang w:val="en-GB" w:eastAsia="de-CH"/>
              </w:rPr>
              <w:t>&amp;</w:t>
            </w:r>
            <w:r w:rsidRPr="00EA4813">
              <w:rPr>
                <w:rFonts w:ascii="Consolas" w:eastAsia="Times New Roman" w:hAnsi="Consolas" w:cs="Times New Roman"/>
                <w:color w:val="001080"/>
                <w:sz w:val="21"/>
                <w:szCs w:val="21"/>
                <w:lang w:val="en-GB" w:eastAsia="de-CH"/>
              </w:rPr>
              <w:t>settings</w:t>
            </w:r>
            <w:r w:rsidRPr="00EA4813">
              <w:rPr>
                <w:rFonts w:ascii="Consolas" w:eastAsia="Times New Roman" w:hAnsi="Consolas" w:cs="Times New Roman"/>
                <w:color w:val="3B3B3B"/>
                <w:sz w:val="21"/>
                <w:szCs w:val="21"/>
                <w:lang w:val="en-GB" w:eastAsia="de-CH"/>
              </w:rPr>
              <w:t>));</w:t>
            </w:r>
          </w:p>
          <w:p w14:paraId="689CB9ED"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8000"/>
                <w:sz w:val="21"/>
                <w:szCs w:val="21"/>
                <w:lang w:val="en-GB" w:eastAsia="de-CH"/>
              </w:rPr>
              <w:t>// ensure the manager is available for the client</w:t>
            </w:r>
          </w:p>
          <w:p w14:paraId="5F95A0E8"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795E26"/>
                <w:sz w:val="21"/>
                <w:szCs w:val="21"/>
                <w:lang w:val="en-GB" w:eastAsia="de-CH"/>
              </w:rPr>
              <w:t>drop</w:t>
            </w:r>
            <w:r w:rsidRPr="00EA4813">
              <w:rPr>
                <w:rFonts w:ascii="Consolas" w:eastAsia="Times New Roman" w:hAnsi="Consolas" w:cs="Times New Roman"/>
                <w:color w:val="3B3B3B"/>
                <w:sz w:val="21"/>
                <w:szCs w:val="21"/>
                <w:lang w:val="en-GB" w:eastAsia="de-CH"/>
              </w:rPr>
              <w:t>(</w:t>
            </w:r>
            <w:r w:rsidRPr="00EA4813">
              <w:rPr>
                <w:rFonts w:ascii="Consolas" w:eastAsia="Times New Roman" w:hAnsi="Consolas" w:cs="Times New Roman"/>
                <w:color w:val="001080"/>
                <w:sz w:val="21"/>
                <w:szCs w:val="21"/>
                <w:u w:val="single"/>
                <w:lang w:val="en-GB" w:eastAsia="de-CH"/>
              </w:rPr>
              <w:t>manager</w:t>
            </w:r>
            <w:r w:rsidRPr="00EA4813">
              <w:rPr>
                <w:rFonts w:ascii="Consolas" w:eastAsia="Times New Roman" w:hAnsi="Consolas" w:cs="Times New Roman"/>
                <w:color w:val="3B3B3B"/>
                <w:sz w:val="21"/>
                <w:szCs w:val="21"/>
                <w:lang w:val="en-GB" w:eastAsia="de-CH"/>
              </w:rPr>
              <w:t>);</w:t>
            </w:r>
          </w:p>
          <w:p w14:paraId="0A4ABCC6"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p>
          <w:p w14:paraId="7038BF42"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267F99"/>
                <w:sz w:val="21"/>
                <w:szCs w:val="21"/>
                <w:lang w:val="en-GB" w:eastAsia="de-CH"/>
              </w:rPr>
              <w:t>tracing</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0000FF"/>
                <w:sz w:val="21"/>
                <w:szCs w:val="21"/>
                <w:lang w:val="en-GB" w:eastAsia="de-CH"/>
              </w:rPr>
              <w:t>info!</w:t>
            </w:r>
            <w:r w:rsidRPr="00EA4813">
              <w:rPr>
                <w:rFonts w:ascii="Consolas" w:eastAsia="Times New Roman" w:hAnsi="Consolas" w:cs="Times New Roman"/>
                <w:color w:val="3B3B3B"/>
                <w:sz w:val="21"/>
                <w:szCs w:val="21"/>
                <w:lang w:val="en-GB" w:eastAsia="de-CH"/>
              </w:rPr>
              <w:t>(</w:t>
            </w:r>
            <w:r w:rsidRPr="00EA4813">
              <w:rPr>
                <w:rFonts w:ascii="Consolas" w:eastAsia="Times New Roman" w:hAnsi="Consolas" w:cs="Times New Roman"/>
                <w:color w:val="A31515"/>
                <w:sz w:val="21"/>
                <w:szCs w:val="21"/>
                <w:lang w:val="en-GB" w:eastAsia="de-CH"/>
              </w:rPr>
              <w:t>"TerraTap running... Press Ctrl+C to exit."</w:t>
            </w:r>
            <w:r w:rsidRPr="00EA4813">
              <w:rPr>
                <w:rFonts w:ascii="Consolas" w:eastAsia="Times New Roman" w:hAnsi="Consolas" w:cs="Times New Roman"/>
                <w:color w:val="3B3B3B"/>
                <w:sz w:val="21"/>
                <w:szCs w:val="21"/>
                <w:lang w:val="en-GB" w:eastAsia="de-CH"/>
              </w:rPr>
              <w:t>);</w:t>
            </w:r>
          </w:p>
          <w:p w14:paraId="4C0E442E"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267F99"/>
                <w:sz w:val="21"/>
                <w:szCs w:val="21"/>
                <w:lang w:val="en-GB" w:eastAsia="de-CH"/>
              </w:rPr>
              <w:t>tracing</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0000FF"/>
                <w:sz w:val="21"/>
                <w:szCs w:val="21"/>
                <w:lang w:val="en-GB" w:eastAsia="de-CH"/>
              </w:rPr>
              <w:t>info!</w:t>
            </w:r>
            <w:r w:rsidRPr="00EA4813">
              <w:rPr>
                <w:rFonts w:ascii="Consolas" w:eastAsia="Times New Roman" w:hAnsi="Consolas" w:cs="Times New Roman"/>
                <w:color w:val="3B3B3B"/>
                <w:sz w:val="21"/>
                <w:szCs w:val="21"/>
                <w:lang w:val="en-GB" w:eastAsia="de-CH"/>
              </w:rPr>
              <w:t>(</w:t>
            </w:r>
            <w:r w:rsidRPr="00EA4813">
              <w:rPr>
                <w:rFonts w:ascii="Consolas" w:eastAsia="Times New Roman" w:hAnsi="Consolas" w:cs="Times New Roman"/>
                <w:color w:val="A31515"/>
                <w:sz w:val="21"/>
                <w:szCs w:val="21"/>
                <w:lang w:val="en-GB" w:eastAsia="de-CH"/>
              </w:rPr>
              <w:t>"Starting MQTT broker... This may take a few seconds."</w:t>
            </w:r>
            <w:r w:rsidRPr="00EA4813">
              <w:rPr>
                <w:rFonts w:ascii="Consolas" w:eastAsia="Times New Roman" w:hAnsi="Consolas" w:cs="Times New Roman"/>
                <w:color w:val="3B3B3B"/>
                <w:sz w:val="21"/>
                <w:szCs w:val="21"/>
                <w:lang w:val="en-GB" w:eastAsia="de-CH"/>
              </w:rPr>
              <w:t>);</w:t>
            </w:r>
          </w:p>
          <w:p w14:paraId="5A5A86A1"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00FF"/>
                <w:sz w:val="21"/>
                <w:szCs w:val="21"/>
                <w:lang w:val="en-GB" w:eastAsia="de-CH"/>
              </w:rPr>
              <w:t>let</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1080"/>
                <w:sz w:val="21"/>
                <w:szCs w:val="21"/>
                <w:lang w:val="en-GB" w:eastAsia="de-CH"/>
              </w:rPr>
              <w:t>broker</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795E26"/>
                <w:sz w:val="21"/>
                <w:szCs w:val="21"/>
                <w:lang w:val="en-GB" w:eastAsia="de-CH"/>
              </w:rPr>
              <w:t>spawn_broker</w:t>
            </w:r>
            <w:r w:rsidRPr="00EA4813">
              <w:rPr>
                <w:rFonts w:ascii="Consolas" w:eastAsia="Times New Roman" w:hAnsi="Consolas" w:cs="Times New Roman"/>
                <w:color w:val="3B3B3B"/>
                <w:sz w:val="21"/>
                <w:szCs w:val="21"/>
                <w:lang w:val="en-GB" w:eastAsia="de-CH"/>
              </w:rPr>
              <w:t>()</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lang w:val="en-GB" w:eastAsia="de-CH"/>
              </w:rPr>
              <w:t>expect</w:t>
            </w:r>
            <w:r w:rsidRPr="00EA4813">
              <w:rPr>
                <w:rFonts w:ascii="Consolas" w:eastAsia="Times New Roman" w:hAnsi="Consolas" w:cs="Times New Roman"/>
                <w:color w:val="3B3B3B"/>
                <w:sz w:val="21"/>
                <w:szCs w:val="21"/>
                <w:lang w:val="en-GB" w:eastAsia="de-CH"/>
              </w:rPr>
              <w:t>(</w:t>
            </w:r>
            <w:r w:rsidRPr="00EA4813">
              <w:rPr>
                <w:rFonts w:ascii="Consolas" w:eastAsia="Times New Roman" w:hAnsi="Consolas" w:cs="Times New Roman"/>
                <w:color w:val="A31515"/>
                <w:sz w:val="21"/>
                <w:szCs w:val="21"/>
                <w:lang w:val="en-GB" w:eastAsia="de-CH"/>
              </w:rPr>
              <w:t>"Failed to spawn broker"</w:t>
            </w:r>
            <w:r w:rsidRPr="00EA4813">
              <w:rPr>
                <w:rFonts w:ascii="Consolas" w:eastAsia="Times New Roman" w:hAnsi="Consolas" w:cs="Times New Roman"/>
                <w:color w:val="3B3B3B"/>
                <w:sz w:val="21"/>
                <w:szCs w:val="21"/>
                <w:lang w:val="en-GB" w:eastAsia="de-CH"/>
              </w:rPr>
              <w:t>);</w:t>
            </w:r>
          </w:p>
          <w:p w14:paraId="5DEBBA3C"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00FF"/>
                <w:sz w:val="21"/>
                <w:szCs w:val="21"/>
                <w:lang w:val="en-GB" w:eastAsia="de-CH"/>
              </w:rPr>
              <w:t>let</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1080"/>
                <w:sz w:val="21"/>
                <w:szCs w:val="21"/>
                <w:lang w:val="en-GB" w:eastAsia="de-CH"/>
              </w:rPr>
              <w:t>_</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1080"/>
                <w:sz w:val="21"/>
                <w:szCs w:val="21"/>
                <w:lang w:val="en-GB" w:eastAsia="de-CH"/>
              </w:rPr>
              <w:t>BROKER</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lang w:val="en-GB" w:eastAsia="de-CH"/>
              </w:rPr>
              <w:t>set</w:t>
            </w:r>
            <w:r w:rsidRPr="00EA4813">
              <w:rPr>
                <w:rFonts w:ascii="Consolas" w:eastAsia="Times New Roman" w:hAnsi="Consolas" w:cs="Times New Roman"/>
                <w:color w:val="3B3B3B"/>
                <w:sz w:val="21"/>
                <w:szCs w:val="21"/>
                <w:lang w:val="en-GB" w:eastAsia="de-CH"/>
              </w:rPr>
              <w:t>(</w:t>
            </w:r>
            <w:r w:rsidRPr="00EA4813">
              <w:rPr>
                <w:rFonts w:ascii="Consolas" w:eastAsia="Times New Roman" w:hAnsi="Consolas" w:cs="Times New Roman"/>
                <w:color w:val="267F99"/>
                <w:sz w:val="21"/>
                <w:szCs w:val="21"/>
                <w:lang w:val="en-GB" w:eastAsia="de-CH"/>
              </w:rPr>
              <w:t>Mutex</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lang w:val="en-GB" w:eastAsia="de-CH"/>
              </w:rPr>
              <w:t>new</w:t>
            </w:r>
            <w:r w:rsidRPr="00EA4813">
              <w:rPr>
                <w:rFonts w:ascii="Consolas" w:eastAsia="Times New Roman" w:hAnsi="Consolas" w:cs="Times New Roman"/>
                <w:color w:val="3B3B3B"/>
                <w:sz w:val="21"/>
                <w:szCs w:val="21"/>
                <w:lang w:val="en-GB" w:eastAsia="de-CH"/>
              </w:rPr>
              <w:t>(</w:t>
            </w:r>
            <w:r w:rsidRPr="00EA4813">
              <w:rPr>
                <w:rFonts w:ascii="Consolas" w:eastAsia="Times New Roman" w:hAnsi="Consolas" w:cs="Times New Roman"/>
                <w:color w:val="001080"/>
                <w:sz w:val="21"/>
                <w:szCs w:val="21"/>
                <w:lang w:val="en-GB" w:eastAsia="de-CH"/>
              </w:rPr>
              <w:t>broker</w:t>
            </w:r>
            <w:r w:rsidRPr="00EA4813">
              <w:rPr>
                <w:rFonts w:ascii="Consolas" w:eastAsia="Times New Roman" w:hAnsi="Consolas" w:cs="Times New Roman"/>
                <w:color w:val="3B3B3B"/>
                <w:sz w:val="21"/>
                <w:szCs w:val="21"/>
                <w:lang w:val="en-GB" w:eastAsia="de-CH"/>
              </w:rPr>
              <w:t>))</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lang w:val="en-GB" w:eastAsia="de-CH"/>
              </w:rPr>
              <w:t>unwrap</w:t>
            </w:r>
            <w:r w:rsidRPr="00EA4813">
              <w:rPr>
                <w:rFonts w:ascii="Consolas" w:eastAsia="Times New Roman" w:hAnsi="Consolas" w:cs="Times New Roman"/>
                <w:color w:val="3B3B3B"/>
                <w:sz w:val="21"/>
                <w:szCs w:val="21"/>
                <w:lang w:val="en-GB" w:eastAsia="de-CH"/>
              </w:rPr>
              <w:t>();</w:t>
            </w:r>
          </w:p>
          <w:p w14:paraId="37547148"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p>
          <w:p w14:paraId="3D8A96B2"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00FF"/>
                <w:sz w:val="21"/>
                <w:szCs w:val="21"/>
                <w:lang w:val="en-GB" w:eastAsia="de-CH"/>
              </w:rPr>
              <w:t>let</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1080"/>
                <w:sz w:val="21"/>
                <w:szCs w:val="21"/>
                <w:lang w:val="en-GB" w:eastAsia="de-CH"/>
              </w:rPr>
              <w:t>client_task</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267F99"/>
                <w:sz w:val="21"/>
                <w:szCs w:val="21"/>
                <w:lang w:val="en-GB" w:eastAsia="de-CH"/>
              </w:rPr>
              <w:t>mqttc</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lang w:val="en-GB" w:eastAsia="de-CH"/>
              </w:rPr>
              <w:t>run</w:t>
            </w:r>
            <w:r w:rsidRPr="00EA4813">
              <w:rPr>
                <w:rFonts w:ascii="Consolas" w:eastAsia="Times New Roman" w:hAnsi="Consolas" w:cs="Times New Roman"/>
                <w:color w:val="3B3B3B"/>
                <w:sz w:val="21"/>
                <w:szCs w:val="21"/>
                <w:lang w:val="en-GB" w:eastAsia="de-CH"/>
              </w:rPr>
              <w:t>(</w:t>
            </w:r>
            <w:r w:rsidRPr="00EA4813">
              <w:rPr>
                <w:rFonts w:ascii="Consolas" w:eastAsia="Times New Roman" w:hAnsi="Consolas" w:cs="Times New Roman"/>
                <w:color w:val="001080"/>
                <w:sz w:val="21"/>
                <w:szCs w:val="21"/>
                <w:lang w:val="en-GB" w:eastAsia="de-CH"/>
              </w:rPr>
              <w:t>shutdown_rx</w:t>
            </w:r>
            <w:r w:rsidRPr="00EA4813">
              <w:rPr>
                <w:rFonts w:ascii="Consolas" w:eastAsia="Times New Roman" w:hAnsi="Consolas" w:cs="Times New Roman"/>
                <w:color w:val="3B3B3B"/>
                <w:sz w:val="21"/>
                <w:szCs w:val="21"/>
                <w:lang w:val="en-GB" w:eastAsia="de-CH"/>
              </w:rPr>
              <w:t>);</w:t>
            </w:r>
          </w:p>
          <w:p w14:paraId="08C405B5"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p>
          <w:p w14:paraId="631B9877"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8000"/>
                <w:sz w:val="21"/>
                <w:szCs w:val="21"/>
                <w:lang w:val="en-GB" w:eastAsia="de-CH"/>
              </w:rPr>
              <w:t>// Wait for either Ctrl+C or the client task to finish</w:t>
            </w:r>
          </w:p>
          <w:p w14:paraId="34B4F169"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8000"/>
                <w:sz w:val="21"/>
                <w:szCs w:val="21"/>
                <w:lang w:val="en-GB" w:eastAsia="de-CH"/>
              </w:rPr>
              <w:t>// The client task should not finish</w:t>
            </w:r>
          </w:p>
          <w:p w14:paraId="1C9E1D5E"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8000"/>
                <w:sz w:val="21"/>
                <w:szCs w:val="21"/>
                <w:lang w:val="en-GB" w:eastAsia="de-CH"/>
              </w:rPr>
              <w:t>// TODO: auto-restart mechanism instead of just exiting</w:t>
            </w:r>
          </w:p>
          <w:p w14:paraId="78D958EA"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AF00DB"/>
                <w:sz w:val="21"/>
                <w:szCs w:val="21"/>
                <w:lang w:val="en-GB" w:eastAsia="de-CH"/>
              </w:rPr>
              <w:t>loop</w:t>
            </w:r>
            <w:r w:rsidRPr="00EA4813">
              <w:rPr>
                <w:rFonts w:ascii="Consolas" w:eastAsia="Times New Roman" w:hAnsi="Consolas" w:cs="Times New Roman"/>
                <w:color w:val="3B3B3B"/>
                <w:sz w:val="21"/>
                <w:szCs w:val="21"/>
                <w:lang w:val="en-GB" w:eastAsia="de-CH"/>
              </w:rPr>
              <w:t xml:space="preserve"> {</w:t>
            </w:r>
          </w:p>
          <w:p w14:paraId="45350AEF"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267F99"/>
                <w:sz w:val="21"/>
                <w:szCs w:val="21"/>
                <w:lang w:val="en-GB" w:eastAsia="de-CH"/>
              </w:rPr>
              <w:t>tokio</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0000FF"/>
                <w:sz w:val="21"/>
                <w:szCs w:val="21"/>
                <w:lang w:val="en-GB" w:eastAsia="de-CH"/>
              </w:rPr>
              <w:t>select!</w:t>
            </w:r>
            <w:r w:rsidRPr="00EA4813">
              <w:rPr>
                <w:rFonts w:ascii="Consolas" w:eastAsia="Times New Roman" w:hAnsi="Consolas" w:cs="Times New Roman"/>
                <w:color w:val="3B3B3B"/>
                <w:sz w:val="21"/>
                <w:szCs w:val="21"/>
                <w:lang w:val="en-GB" w:eastAsia="de-CH"/>
              </w:rPr>
              <w:t xml:space="preserve"> {</w:t>
            </w:r>
          </w:p>
          <w:p w14:paraId="1EF14B77"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1080"/>
                <w:sz w:val="21"/>
                <w:szCs w:val="21"/>
                <w:lang w:val="en-GB" w:eastAsia="de-CH"/>
              </w:rPr>
              <w:t>_</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1080"/>
                <w:sz w:val="21"/>
                <w:szCs w:val="21"/>
                <w:lang w:val="en-GB" w:eastAsia="de-CH"/>
              </w:rPr>
              <w:t>ctrl_c_task</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0000"/>
                <w:sz w:val="21"/>
                <w:szCs w:val="21"/>
                <w:lang w:val="en-GB" w:eastAsia="de-CH"/>
              </w:rPr>
              <w:t>=&gt;</w:t>
            </w:r>
            <w:r w:rsidRPr="00EA4813">
              <w:rPr>
                <w:rFonts w:ascii="Consolas" w:eastAsia="Times New Roman" w:hAnsi="Consolas" w:cs="Times New Roman"/>
                <w:color w:val="3B3B3B"/>
                <w:sz w:val="21"/>
                <w:szCs w:val="21"/>
                <w:lang w:val="en-GB" w:eastAsia="de-CH"/>
              </w:rPr>
              <w:t xml:space="preserve"> {</w:t>
            </w:r>
          </w:p>
          <w:p w14:paraId="29E8E980"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AF00DB"/>
                <w:sz w:val="21"/>
                <w:szCs w:val="21"/>
                <w:lang w:val="en-GB" w:eastAsia="de-CH"/>
              </w:rPr>
              <w:t>break</w:t>
            </w:r>
            <w:r w:rsidRPr="00EA4813">
              <w:rPr>
                <w:rFonts w:ascii="Consolas" w:eastAsia="Times New Roman" w:hAnsi="Consolas" w:cs="Times New Roman"/>
                <w:color w:val="3B3B3B"/>
                <w:sz w:val="21"/>
                <w:szCs w:val="21"/>
                <w:lang w:val="en-GB" w:eastAsia="de-CH"/>
              </w:rPr>
              <w:t>;</w:t>
            </w:r>
          </w:p>
          <w:p w14:paraId="6752A219"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w:t>
            </w:r>
          </w:p>
          <w:p w14:paraId="682187AD"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1080"/>
                <w:sz w:val="21"/>
                <w:szCs w:val="21"/>
                <w:lang w:val="en-GB" w:eastAsia="de-CH"/>
              </w:rPr>
              <w:t>_</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1080"/>
                <w:sz w:val="21"/>
                <w:szCs w:val="21"/>
                <w:lang w:val="en-GB" w:eastAsia="de-CH"/>
              </w:rPr>
              <w:t>client_task</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AF00DB"/>
                <w:sz w:val="21"/>
                <w:szCs w:val="21"/>
                <w:lang w:val="en-GB" w:eastAsia="de-CH"/>
              </w:rPr>
              <w:t>await</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0000"/>
                <w:sz w:val="21"/>
                <w:szCs w:val="21"/>
                <w:lang w:val="en-GB" w:eastAsia="de-CH"/>
              </w:rPr>
              <w:t>=&gt;</w:t>
            </w:r>
            <w:r w:rsidRPr="00EA4813">
              <w:rPr>
                <w:rFonts w:ascii="Consolas" w:eastAsia="Times New Roman" w:hAnsi="Consolas" w:cs="Times New Roman"/>
                <w:color w:val="3B3B3B"/>
                <w:sz w:val="21"/>
                <w:szCs w:val="21"/>
                <w:lang w:val="en-GB" w:eastAsia="de-CH"/>
              </w:rPr>
              <w:t xml:space="preserve"> {</w:t>
            </w:r>
          </w:p>
          <w:p w14:paraId="695ED595"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AF00DB"/>
                <w:sz w:val="21"/>
                <w:szCs w:val="21"/>
                <w:lang w:val="en-GB" w:eastAsia="de-CH"/>
              </w:rPr>
              <w:t>break</w:t>
            </w:r>
            <w:r w:rsidRPr="00EA4813">
              <w:rPr>
                <w:rFonts w:ascii="Consolas" w:eastAsia="Times New Roman" w:hAnsi="Consolas" w:cs="Times New Roman"/>
                <w:color w:val="3B3B3B"/>
                <w:sz w:val="21"/>
                <w:szCs w:val="21"/>
                <w:lang w:val="en-GB" w:eastAsia="de-CH"/>
              </w:rPr>
              <w:t>;</w:t>
            </w:r>
          </w:p>
          <w:p w14:paraId="763497E2"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w:t>
            </w:r>
          </w:p>
          <w:p w14:paraId="5AB3A260"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w:t>
            </w:r>
          </w:p>
          <w:p w14:paraId="38691EA8"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w:t>
            </w:r>
          </w:p>
          <w:p w14:paraId="33C9EE72"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8000"/>
                <w:sz w:val="21"/>
                <w:szCs w:val="21"/>
                <w:lang w:val="en-GB" w:eastAsia="de-CH"/>
              </w:rPr>
              <w:t>// kill the broker to be sure all tasks are cleaned up</w:t>
            </w:r>
          </w:p>
          <w:p w14:paraId="64CD55F7"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00FF"/>
                <w:sz w:val="21"/>
                <w:szCs w:val="21"/>
                <w:lang w:val="en-GB" w:eastAsia="de-CH"/>
              </w:rPr>
              <w:t>let</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1080"/>
                <w:sz w:val="21"/>
                <w:szCs w:val="21"/>
                <w:lang w:val="en-GB" w:eastAsia="de-CH"/>
              </w:rPr>
              <w:t>_</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1080"/>
                <w:sz w:val="21"/>
                <w:szCs w:val="21"/>
                <w:lang w:val="en-GB" w:eastAsia="de-CH"/>
              </w:rPr>
              <w:t>BROKER</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lang w:val="en-GB" w:eastAsia="de-CH"/>
              </w:rPr>
              <w:t>get</w:t>
            </w:r>
            <w:r w:rsidRPr="00EA4813">
              <w:rPr>
                <w:rFonts w:ascii="Consolas" w:eastAsia="Times New Roman" w:hAnsi="Consolas" w:cs="Times New Roman"/>
                <w:color w:val="3B3B3B"/>
                <w:sz w:val="21"/>
                <w:szCs w:val="21"/>
                <w:lang w:val="en-GB" w:eastAsia="de-CH"/>
              </w:rPr>
              <w:t>()</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lang w:val="en-GB" w:eastAsia="de-CH"/>
              </w:rPr>
              <w:t>unwrap</w:t>
            </w:r>
            <w:r w:rsidRPr="00EA4813">
              <w:rPr>
                <w:rFonts w:ascii="Consolas" w:eastAsia="Times New Roman" w:hAnsi="Consolas" w:cs="Times New Roman"/>
                <w:color w:val="3B3B3B"/>
                <w:sz w:val="21"/>
                <w:szCs w:val="21"/>
                <w:lang w:val="en-GB" w:eastAsia="de-CH"/>
              </w:rPr>
              <w:t>()</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lang w:val="en-GB" w:eastAsia="de-CH"/>
              </w:rPr>
              <w:t>lock</w:t>
            </w:r>
            <w:r w:rsidRPr="00EA4813">
              <w:rPr>
                <w:rFonts w:ascii="Consolas" w:eastAsia="Times New Roman" w:hAnsi="Consolas" w:cs="Times New Roman"/>
                <w:color w:val="3B3B3B"/>
                <w:sz w:val="21"/>
                <w:szCs w:val="21"/>
                <w:lang w:val="en-GB" w:eastAsia="de-CH"/>
              </w:rPr>
              <w:t>()</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AF00DB"/>
                <w:sz w:val="21"/>
                <w:szCs w:val="21"/>
                <w:lang w:val="en-GB" w:eastAsia="de-CH"/>
              </w:rPr>
              <w:t>await</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u w:val="single"/>
                <w:lang w:val="en-GB" w:eastAsia="de-CH"/>
              </w:rPr>
              <w:t>kill</w:t>
            </w:r>
            <w:r w:rsidRPr="00EA4813">
              <w:rPr>
                <w:rFonts w:ascii="Consolas" w:eastAsia="Times New Roman" w:hAnsi="Consolas" w:cs="Times New Roman"/>
                <w:color w:val="3B3B3B"/>
                <w:sz w:val="21"/>
                <w:szCs w:val="21"/>
                <w:lang w:val="en-GB" w:eastAsia="de-CH"/>
              </w:rPr>
              <w:t>();</w:t>
            </w:r>
          </w:p>
          <w:p w14:paraId="3467DAAB"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8000"/>
                <w:sz w:val="21"/>
                <w:szCs w:val="21"/>
                <w:lang w:val="en-GB" w:eastAsia="de-CH"/>
              </w:rPr>
              <w:t>// Save the state and settings before exiting</w:t>
            </w:r>
          </w:p>
          <w:p w14:paraId="0F3CA838"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1080"/>
                <w:sz w:val="21"/>
                <w:szCs w:val="21"/>
                <w:lang w:val="en-GB" w:eastAsia="de-CH"/>
              </w:rPr>
              <w:t>STATE</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lang w:val="en-GB" w:eastAsia="de-CH"/>
              </w:rPr>
              <w:t>get</w:t>
            </w:r>
            <w:r w:rsidRPr="00EA4813">
              <w:rPr>
                <w:rFonts w:ascii="Consolas" w:eastAsia="Times New Roman" w:hAnsi="Consolas" w:cs="Times New Roman"/>
                <w:color w:val="3B3B3B"/>
                <w:sz w:val="21"/>
                <w:szCs w:val="21"/>
                <w:lang w:val="en-GB" w:eastAsia="de-CH"/>
              </w:rPr>
              <w:t>()</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lang w:val="en-GB" w:eastAsia="de-CH"/>
              </w:rPr>
              <w:t>unwrap</w:t>
            </w:r>
            <w:r w:rsidRPr="00EA4813">
              <w:rPr>
                <w:rFonts w:ascii="Consolas" w:eastAsia="Times New Roman" w:hAnsi="Consolas" w:cs="Times New Roman"/>
                <w:color w:val="3B3B3B"/>
                <w:sz w:val="21"/>
                <w:szCs w:val="21"/>
                <w:lang w:val="en-GB" w:eastAsia="de-CH"/>
              </w:rPr>
              <w:t>()</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lang w:val="en-GB" w:eastAsia="de-CH"/>
              </w:rPr>
              <w:t>lock</w:t>
            </w:r>
            <w:r w:rsidRPr="00EA4813">
              <w:rPr>
                <w:rFonts w:ascii="Consolas" w:eastAsia="Times New Roman" w:hAnsi="Consolas" w:cs="Times New Roman"/>
                <w:color w:val="3B3B3B"/>
                <w:sz w:val="21"/>
                <w:szCs w:val="21"/>
                <w:lang w:val="en-GB" w:eastAsia="de-CH"/>
              </w:rPr>
              <w:t>()</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AF00DB"/>
                <w:sz w:val="21"/>
                <w:szCs w:val="21"/>
                <w:lang w:val="en-GB" w:eastAsia="de-CH"/>
              </w:rPr>
              <w:t>await</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lang w:val="en-GB" w:eastAsia="de-CH"/>
              </w:rPr>
              <w:t>save</w:t>
            </w:r>
            <w:r w:rsidRPr="00EA4813">
              <w:rPr>
                <w:rFonts w:ascii="Consolas" w:eastAsia="Times New Roman" w:hAnsi="Consolas" w:cs="Times New Roman"/>
                <w:color w:val="3B3B3B"/>
                <w:sz w:val="21"/>
                <w:szCs w:val="21"/>
                <w:lang w:val="en-GB" w:eastAsia="de-CH"/>
              </w:rPr>
              <w:t>();</w:t>
            </w:r>
          </w:p>
          <w:p w14:paraId="250E1482"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001080"/>
                <w:sz w:val="21"/>
                <w:szCs w:val="21"/>
                <w:lang w:val="en-GB" w:eastAsia="de-CH"/>
              </w:rPr>
              <w:t>SETTINGS</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lang w:val="en-GB" w:eastAsia="de-CH"/>
              </w:rPr>
              <w:t>get</w:t>
            </w:r>
            <w:r w:rsidRPr="00EA4813">
              <w:rPr>
                <w:rFonts w:ascii="Consolas" w:eastAsia="Times New Roman" w:hAnsi="Consolas" w:cs="Times New Roman"/>
                <w:color w:val="3B3B3B"/>
                <w:sz w:val="21"/>
                <w:szCs w:val="21"/>
                <w:lang w:val="en-GB" w:eastAsia="de-CH"/>
              </w:rPr>
              <w:t>()</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lang w:val="en-GB" w:eastAsia="de-CH"/>
              </w:rPr>
              <w:t>unwrap</w:t>
            </w:r>
            <w:r w:rsidRPr="00EA4813">
              <w:rPr>
                <w:rFonts w:ascii="Consolas" w:eastAsia="Times New Roman" w:hAnsi="Consolas" w:cs="Times New Roman"/>
                <w:color w:val="3B3B3B"/>
                <w:sz w:val="21"/>
                <w:szCs w:val="21"/>
                <w:lang w:val="en-GB" w:eastAsia="de-CH"/>
              </w:rPr>
              <w:t>()</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lang w:val="en-GB" w:eastAsia="de-CH"/>
              </w:rPr>
              <w:t>lock</w:t>
            </w:r>
            <w:r w:rsidRPr="00EA4813">
              <w:rPr>
                <w:rFonts w:ascii="Consolas" w:eastAsia="Times New Roman" w:hAnsi="Consolas" w:cs="Times New Roman"/>
                <w:color w:val="3B3B3B"/>
                <w:sz w:val="21"/>
                <w:szCs w:val="21"/>
                <w:lang w:val="en-GB" w:eastAsia="de-CH"/>
              </w:rPr>
              <w:t>()</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AF00DB"/>
                <w:sz w:val="21"/>
                <w:szCs w:val="21"/>
                <w:lang w:val="en-GB" w:eastAsia="de-CH"/>
              </w:rPr>
              <w:t>await</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795E26"/>
                <w:sz w:val="21"/>
                <w:szCs w:val="21"/>
                <w:lang w:val="en-GB" w:eastAsia="de-CH"/>
              </w:rPr>
              <w:t>save</w:t>
            </w:r>
            <w:r w:rsidRPr="00EA4813">
              <w:rPr>
                <w:rFonts w:ascii="Consolas" w:eastAsia="Times New Roman" w:hAnsi="Consolas" w:cs="Times New Roman"/>
                <w:color w:val="3B3B3B"/>
                <w:sz w:val="21"/>
                <w:szCs w:val="21"/>
                <w:lang w:val="en-GB" w:eastAsia="de-CH"/>
              </w:rPr>
              <w:t>();</w:t>
            </w:r>
          </w:p>
          <w:p w14:paraId="2835807E"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en-GB" w:eastAsia="de-CH"/>
              </w:rPr>
            </w:pPr>
          </w:p>
          <w:p w14:paraId="278F1D45" w14:textId="77777777"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de-CH" w:eastAsia="de-CH"/>
              </w:rPr>
            </w:pPr>
            <w:r w:rsidRPr="00EA4813">
              <w:rPr>
                <w:rFonts w:ascii="Consolas" w:eastAsia="Times New Roman" w:hAnsi="Consolas" w:cs="Times New Roman"/>
                <w:color w:val="3B3B3B"/>
                <w:sz w:val="21"/>
                <w:szCs w:val="21"/>
                <w:lang w:val="en-GB" w:eastAsia="de-CH"/>
              </w:rPr>
              <w:t xml:space="preserve">    </w:t>
            </w:r>
            <w:r w:rsidRPr="00EA4813">
              <w:rPr>
                <w:rFonts w:ascii="Consolas" w:eastAsia="Times New Roman" w:hAnsi="Consolas" w:cs="Times New Roman"/>
                <w:color w:val="795E26"/>
                <w:sz w:val="21"/>
                <w:szCs w:val="21"/>
                <w:lang w:val="en-GB" w:eastAsia="de-CH"/>
              </w:rPr>
              <w:t>tracing</w:t>
            </w:r>
            <w:r w:rsidRPr="00EA4813">
              <w:rPr>
                <w:rFonts w:ascii="Consolas" w:eastAsia="Times New Roman" w:hAnsi="Consolas" w:cs="Times New Roman"/>
                <w:color w:val="000000"/>
                <w:sz w:val="21"/>
                <w:szCs w:val="21"/>
                <w:lang w:val="en-GB" w:eastAsia="de-CH"/>
              </w:rPr>
              <w:t>::</w:t>
            </w:r>
            <w:r w:rsidRPr="00EA4813">
              <w:rPr>
                <w:rFonts w:ascii="Consolas" w:eastAsia="Times New Roman" w:hAnsi="Consolas" w:cs="Times New Roman"/>
                <w:color w:val="0000FF"/>
                <w:sz w:val="21"/>
                <w:szCs w:val="21"/>
                <w:lang w:val="en-GB" w:eastAsia="de-CH"/>
              </w:rPr>
              <w:t>info!</w:t>
            </w:r>
            <w:r w:rsidRPr="00EA4813">
              <w:rPr>
                <w:rFonts w:ascii="Consolas" w:eastAsia="Times New Roman" w:hAnsi="Consolas" w:cs="Times New Roman"/>
                <w:color w:val="3B3B3B"/>
                <w:sz w:val="21"/>
                <w:szCs w:val="21"/>
                <w:lang w:val="en-GB" w:eastAsia="de-CH"/>
              </w:rPr>
              <w:t>(</w:t>
            </w:r>
            <w:r w:rsidRPr="00EA4813">
              <w:rPr>
                <w:rFonts w:ascii="Consolas" w:eastAsia="Times New Roman" w:hAnsi="Consolas" w:cs="Times New Roman"/>
                <w:color w:val="A31515"/>
                <w:sz w:val="21"/>
                <w:szCs w:val="21"/>
                <w:lang w:val="en-GB" w:eastAsia="de-CH"/>
              </w:rPr>
              <w:t xml:space="preserve">"Thank you for using TerraTap! </w:t>
            </w:r>
            <w:r w:rsidRPr="00EA4813">
              <w:rPr>
                <w:rFonts w:ascii="Consolas" w:eastAsia="Times New Roman" w:hAnsi="Consolas" w:cs="Times New Roman"/>
                <w:color w:val="A31515"/>
                <w:sz w:val="21"/>
                <w:szCs w:val="21"/>
                <w:lang w:val="de-CH" w:eastAsia="de-CH"/>
              </w:rPr>
              <w:t>Until next time!"</w:t>
            </w:r>
            <w:r w:rsidRPr="00EA4813">
              <w:rPr>
                <w:rFonts w:ascii="Consolas" w:eastAsia="Times New Roman" w:hAnsi="Consolas" w:cs="Times New Roman"/>
                <w:color w:val="3B3B3B"/>
                <w:sz w:val="21"/>
                <w:szCs w:val="21"/>
                <w:lang w:val="de-CH" w:eastAsia="de-CH"/>
              </w:rPr>
              <w:t>);</w:t>
            </w:r>
          </w:p>
          <w:p w14:paraId="54791186" w14:textId="73D4577C" w:rsidR="00EA4813" w:rsidRPr="00EA4813" w:rsidRDefault="00EA4813" w:rsidP="00EA4813">
            <w:pPr>
              <w:shd w:val="clear" w:color="auto" w:fill="FFFFFF"/>
              <w:spacing w:line="285" w:lineRule="atLeast"/>
              <w:rPr>
                <w:rFonts w:ascii="Consolas" w:eastAsia="Times New Roman" w:hAnsi="Consolas" w:cs="Times New Roman"/>
                <w:color w:val="3B3B3B"/>
                <w:sz w:val="21"/>
                <w:szCs w:val="21"/>
                <w:lang w:val="de-CH" w:eastAsia="de-CH"/>
              </w:rPr>
            </w:pPr>
            <w:r w:rsidRPr="00EA4813">
              <w:rPr>
                <w:rFonts w:ascii="Consolas" w:eastAsia="Times New Roman" w:hAnsi="Consolas" w:cs="Times New Roman"/>
                <w:color w:val="3B3B3B"/>
                <w:sz w:val="21"/>
                <w:szCs w:val="21"/>
                <w:lang w:val="de-CH" w:eastAsia="de-CH"/>
              </w:rPr>
              <w:t>}</w:t>
            </w:r>
          </w:p>
        </w:tc>
      </w:tr>
    </w:tbl>
    <w:p w14:paraId="0B87B3C7" w14:textId="05A6A442" w:rsidR="00B36A96" w:rsidRPr="00B36A96" w:rsidRDefault="00B36A96" w:rsidP="00B36A96"/>
    <w:p w14:paraId="58EA2EF2" w14:textId="77777777" w:rsidR="00C07197" w:rsidRDefault="00C07197" w:rsidP="00C07197">
      <w:pPr>
        <w:rPr>
          <w:lang w:val="de-CH"/>
        </w:rPr>
      </w:pPr>
      <w:r w:rsidRPr="00C07197">
        <w:rPr>
          <w:lang w:val="de-CH"/>
        </w:rPr>
        <w:t xml:space="preserve">Die Datei main.rs ist die Hauptdatei des Programms und enthält den Einstiegspunkt der Anwendung. Sie beginnt mit der Definition einiger Funktionen, wie check_release_mode(), die überprüft, ob das Programm im Release-Modus läuft und dies verbietet, und spawn_broker(), die den MQTT-Broker als Child-Prozess startet. Der Hauptteil des Programms wird in der asynchronen Funktion main() ausgeführt. Hier werden verschiedene Einstellungen und Zustände initialisiert, Module registriert und der MQTT-Broker gestartet. Das Programm läuft in einer Schleife, bis es durch das Drücken von Ctrl+C oder das Beenden der Client-Aufgabe gestoppt wird. Vor dem Beenden werden der Zustand und die Einstellungen gespeichert. Die Datei enthält auch die Definitionen einiger globaler Variablen, die im gesamten Programm verwendet werden. </w:t>
      </w:r>
    </w:p>
    <w:p w14:paraId="62AF0AC7" w14:textId="35BEAD02" w:rsidR="00F715A1" w:rsidRDefault="00F715A1" w:rsidP="00C07197">
      <w:pPr>
        <w:rPr>
          <w:lang w:val="de-CH"/>
        </w:rPr>
      </w:pPr>
      <w:r>
        <w:rPr>
          <w:lang w:val="de-CH"/>
        </w:rPr>
        <w:br w:type="page"/>
      </w:r>
    </w:p>
    <w:p w14:paraId="5D90614A" w14:textId="3A15299D" w:rsidR="00F423DB" w:rsidRDefault="00F423DB" w:rsidP="00C07197">
      <w:pPr>
        <w:pStyle w:val="berschrift3"/>
      </w:pPr>
      <w:bookmarkStart w:id="100" w:name="_Toc169228376"/>
      <w:r>
        <w:lastRenderedPageBreak/>
        <w:t>src/mqttc.rs</w:t>
      </w:r>
      <w:bookmarkEnd w:id="10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F715A1" w14:paraId="61AF3E0B" w14:textId="77777777" w:rsidTr="00F715A1">
        <w:tc>
          <w:tcPr>
            <w:tcW w:w="9628" w:type="dxa"/>
          </w:tcPr>
          <w:p w14:paraId="6E4D1B5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use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std</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time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Duration</w:t>
            </w:r>
            <w:r w:rsidRPr="00F715A1">
              <w:rPr>
                <w:rFonts w:ascii="Consolas" w:eastAsia="Times New Roman" w:hAnsi="Consolas" w:cs="Times New Roman"/>
                <w:color w:val="3B3B3B"/>
                <w:sz w:val="21"/>
                <w:szCs w:val="21"/>
                <w:lang w:val="en-GB" w:eastAsia="de-CH"/>
              </w:rPr>
              <w:t>;</w:t>
            </w:r>
          </w:p>
          <w:p w14:paraId="1F1F6F31"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13F96B78"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use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once_cell</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sync</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OnceCell</w:t>
            </w:r>
            <w:r w:rsidRPr="00F715A1">
              <w:rPr>
                <w:rFonts w:ascii="Consolas" w:eastAsia="Times New Roman" w:hAnsi="Consolas" w:cs="Times New Roman"/>
                <w:color w:val="3B3B3B"/>
                <w:sz w:val="21"/>
                <w:szCs w:val="21"/>
                <w:lang w:val="en-GB" w:eastAsia="de-CH"/>
              </w:rPr>
              <w:t>;</w:t>
            </w:r>
          </w:p>
          <w:p w14:paraId="629C84B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use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rumqttc</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AsyncClient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MqttOptions</w:t>
            </w:r>
            <w:r w:rsidRPr="00F715A1">
              <w:rPr>
                <w:rFonts w:ascii="Consolas" w:eastAsia="Times New Roman" w:hAnsi="Consolas" w:cs="Times New Roman"/>
                <w:color w:val="3B3B3B"/>
                <w:sz w:val="21"/>
                <w:szCs w:val="21"/>
                <w:lang w:val="en-GB" w:eastAsia="de-CH"/>
              </w:rPr>
              <w:t xml:space="preserve"> };</w:t>
            </w:r>
          </w:p>
          <w:p w14:paraId="299BCA61"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use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tokio</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sync</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broadcast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Receiver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Mutex</w:t>
            </w:r>
            <w:r w:rsidRPr="00F715A1">
              <w:rPr>
                <w:rFonts w:ascii="Consolas" w:eastAsia="Times New Roman" w:hAnsi="Consolas" w:cs="Times New Roman"/>
                <w:color w:val="3B3B3B"/>
                <w:sz w:val="21"/>
                <w:szCs w:val="21"/>
                <w:lang w:val="en-GB" w:eastAsia="de-CH"/>
              </w:rPr>
              <w:t xml:space="preserve"> };</w:t>
            </w:r>
          </w:p>
          <w:p w14:paraId="58AFAEAC"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use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tracing</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span</w:t>
            </w:r>
            <w:r w:rsidRPr="00F715A1">
              <w:rPr>
                <w:rFonts w:ascii="Consolas" w:eastAsia="Times New Roman" w:hAnsi="Consolas" w:cs="Times New Roman"/>
                <w:color w:val="3B3B3B"/>
                <w:sz w:val="21"/>
                <w:szCs w:val="21"/>
                <w:lang w:val="en-GB" w:eastAsia="de-CH"/>
              </w:rPr>
              <w:t>;</w:t>
            </w:r>
          </w:p>
          <w:p w14:paraId="66CCE89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5E04604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pub</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static</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CLIENT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OnceCell</w:t>
            </w:r>
            <w:r w:rsidRPr="00F715A1">
              <w:rPr>
                <w:rFonts w:ascii="Consolas" w:eastAsia="Times New Roman" w:hAnsi="Consolas" w:cs="Times New Roman"/>
                <w:color w:val="3B3B3B"/>
                <w:sz w:val="21"/>
                <w:szCs w:val="21"/>
                <w:lang w:val="en-GB" w:eastAsia="de-CH"/>
              </w:rPr>
              <w:t>&lt;</w:t>
            </w:r>
            <w:r w:rsidRPr="00F715A1">
              <w:rPr>
                <w:rFonts w:ascii="Consolas" w:eastAsia="Times New Roman" w:hAnsi="Consolas" w:cs="Times New Roman"/>
                <w:color w:val="267F99"/>
                <w:sz w:val="21"/>
                <w:szCs w:val="21"/>
                <w:lang w:val="en-GB" w:eastAsia="de-CH"/>
              </w:rPr>
              <w:t>Mutex</w:t>
            </w:r>
            <w:r w:rsidRPr="00F715A1">
              <w:rPr>
                <w:rFonts w:ascii="Consolas" w:eastAsia="Times New Roman" w:hAnsi="Consolas" w:cs="Times New Roman"/>
                <w:color w:val="3B3B3B"/>
                <w:sz w:val="21"/>
                <w:szCs w:val="21"/>
                <w:lang w:val="en-GB" w:eastAsia="de-CH"/>
              </w:rPr>
              <w:t>&lt;</w:t>
            </w:r>
            <w:r w:rsidRPr="00F715A1">
              <w:rPr>
                <w:rFonts w:ascii="Consolas" w:eastAsia="Times New Roman" w:hAnsi="Consolas" w:cs="Times New Roman"/>
                <w:color w:val="267F99"/>
                <w:sz w:val="21"/>
                <w:szCs w:val="21"/>
                <w:lang w:val="en-GB" w:eastAsia="de-CH"/>
              </w:rPr>
              <w:t>AsyncClient</w:t>
            </w:r>
            <w:r w:rsidRPr="00F715A1">
              <w:rPr>
                <w:rFonts w:ascii="Consolas" w:eastAsia="Times New Roman" w:hAnsi="Consolas" w:cs="Times New Roman"/>
                <w:color w:val="3B3B3B"/>
                <w:sz w:val="21"/>
                <w:szCs w:val="21"/>
                <w:lang w:val="en-GB" w:eastAsia="de-CH"/>
              </w:rPr>
              <w:t xml:space="preserve">&gt;&gt;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OnceCell</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new</w:t>
            </w:r>
            <w:r w:rsidRPr="00F715A1">
              <w:rPr>
                <w:rFonts w:ascii="Consolas" w:eastAsia="Times New Roman" w:hAnsi="Consolas" w:cs="Times New Roman"/>
                <w:color w:val="3B3B3B"/>
                <w:sz w:val="21"/>
                <w:szCs w:val="21"/>
                <w:lang w:val="en-GB" w:eastAsia="de-CH"/>
              </w:rPr>
              <w:t>();</w:t>
            </w:r>
          </w:p>
          <w:p w14:paraId="68EE085D"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0EC3B4B3"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pub</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async</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lang w:val="en-GB" w:eastAsia="de-CH"/>
              </w:rPr>
              <w:t>run</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FF"/>
                <w:sz w:val="21"/>
                <w:szCs w:val="21"/>
                <w:lang w:val="en-GB" w:eastAsia="de-CH"/>
              </w:rPr>
              <w:t>mut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u w:val="single"/>
                <w:lang w:val="en-GB" w:eastAsia="de-CH"/>
              </w:rPr>
              <w:t>shutdown</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Receiver</w:t>
            </w:r>
            <w:r w:rsidRPr="00F715A1">
              <w:rPr>
                <w:rFonts w:ascii="Consolas" w:eastAsia="Times New Roman" w:hAnsi="Consolas" w:cs="Times New Roman"/>
                <w:color w:val="3B3B3B"/>
                <w:sz w:val="21"/>
                <w:szCs w:val="21"/>
                <w:lang w:val="en-GB" w:eastAsia="de-CH"/>
              </w:rPr>
              <w:t xml:space="preserve">&lt;()&gt;) </w:t>
            </w:r>
            <w:r w:rsidRPr="00F715A1">
              <w:rPr>
                <w:rFonts w:ascii="Consolas" w:eastAsia="Times New Roman" w:hAnsi="Consolas" w:cs="Times New Roman"/>
                <w:color w:val="000000"/>
                <w:sz w:val="21"/>
                <w:szCs w:val="21"/>
                <w:lang w:val="en-GB" w:eastAsia="de-CH"/>
              </w:rPr>
              <w:t>-&gt;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tokio</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task</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JoinHandle</w:t>
            </w:r>
            <w:r w:rsidRPr="00F715A1">
              <w:rPr>
                <w:rFonts w:ascii="Consolas" w:eastAsia="Times New Roman" w:hAnsi="Consolas" w:cs="Times New Roman"/>
                <w:color w:val="3B3B3B"/>
                <w:sz w:val="21"/>
                <w:szCs w:val="21"/>
                <w:lang w:val="en-GB" w:eastAsia="de-CH"/>
              </w:rPr>
              <w:t>&lt;()&gt; {</w:t>
            </w:r>
          </w:p>
          <w:p w14:paraId="04F7F38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broker_span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span!</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267F99"/>
                <w:sz w:val="21"/>
                <w:szCs w:val="21"/>
                <w:lang w:val="en-GB" w:eastAsia="de-CH"/>
              </w:rPr>
              <w:t>tracing</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Level</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70C1"/>
                <w:sz w:val="21"/>
                <w:szCs w:val="21"/>
                <w:lang w:val="en-GB" w:eastAsia="de-CH"/>
              </w:rPr>
              <w:t>INFO</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31515"/>
                <w:sz w:val="21"/>
                <w:szCs w:val="21"/>
                <w:lang w:val="en-GB" w:eastAsia="de-CH"/>
              </w:rPr>
              <w:t>"mqtt-client"</w:t>
            </w:r>
            <w:r w:rsidRPr="00F715A1">
              <w:rPr>
                <w:rFonts w:ascii="Consolas" w:eastAsia="Times New Roman" w:hAnsi="Consolas" w:cs="Times New Roman"/>
                <w:color w:val="3B3B3B"/>
                <w:sz w:val="21"/>
                <w:szCs w:val="21"/>
                <w:lang w:val="en-GB" w:eastAsia="de-CH"/>
              </w:rPr>
              <w:t>);</w:t>
            </w:r>
          </w:p>
          <w:p w14:paraId="3745190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_</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broker_span</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enter</w:t>
            </w:r>
            <w:r w:rsidRPr="00F715A1">
              <w:rPr>
                <w:rFonts w:ascii="Consolas" w:eastAsia="Times New Roman" w:hAnsi="Consolas" w:cs="Times New Roman"/>
                <w:color w:val="3B3B3B"/>
                <w:sz w:val="21"/>
                <w:szCs w:val="21"/>
                <w:lang w:val="en-GB" w:eastAsia="de-CH"/>
              </w:rPr>
              <w:t>();</w:t>
            </w:r>
          </w:p>
          <w:p w14:paraId="70DD8C09"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7E523073" w14:textId="7676D6EC"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mut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u w:val="single"/>
                <w:lang w:val="en-GB" w:eastAsia="de-CH"/>
              </w:rPr>
              <w:t>mqtt_options</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MqttOptions</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new</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A31515"/>
                <w:sz w:val="21"/>
                <w:szCs w:val="21"/>
                <w:lang w:val="en-GB" w:eastAsia="de-CH"/>
              </w:rPr>
              <w:t>"</w:t>
            </w:r>
            <w:r w:rsidR="00B92C0E">
              <w:rPr>
                <w:rFonts w:ascii="Consolas" w:eastAsia="Times New Roman" w:hAnsi="Consolas" w:cs="Times New Roman"/>
                <w:color w:val="A31515"/>
                <w:sz w:val="21"/>
                <w:szCs w:val="21"/>
                <w:lang w:val="en-GB" w:eastAsia="de-CH"/>
              </w:rPr>
              <w:t>Hub</w:t>
            </w:r>
            <w:r w:rsidRPr="00F715A1">
              <w:rPr>
                <w:rFonts w:ascii="Consolas" w:eastAsia="Times New Roman" w:hAnsi="Consolas" w:cs="Times New Roman"/>
                <w:color w:val="A31515"/>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31515"/>
                <w:sz w:val="21"/>
                <w:szCs w:val="21"/>
                <w:lang w:val="en-GB" w:eastAsia="de-CH"/>
              </w:rPr>
              <w:t>"127.0.0.1"</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98658"/>
                <w:sz w:val="21"/>
                <w:szCs w:val="21"/>
                <w:lang w:val="en-GB" w:eastAsia="de-CH"/>
              </w:rPr>
              <w:t>1883</w:t>
            </w:r>
            <w:r w:rsidRPr="00F715A1">
              <w:rPr>
                <w:rFonts w:ascii="Consolas" w:eastAsia="Times New Roman" w:hAnsi="Consolas" w:cs="Times New Roman"/>
                <w:color w:val="3B3B3B"/>
                <w:sz w:val="21"/>
                <w:szCs w:val="21"/>
                <w:lang w:val="en-GB" w:eastAsia="de-CH"/>
              </w:rPr>
              <w:t>);</w:t>
            </w:r>
          </w:p>
          <w:p w14:paraId="32199D4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u w:val="single"/>
                <w:lang w:val="en-GB" w:eastAsia="de-CH"/>
              </w:rPr>
              <w:t>mqtt_options</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u w:val="single"/>
                <w:lang w:val="en-GB" w:eastAsia="de-CH"/>
              </w:rPr>
              <w:t>set_keep_alive</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267F99"/>
                <w:sz w:val="21"/>
                <w:szCs w:val="21"/>
                <w:lang w:val="en-GB" w:eastAsia="de-CH"/>
              </w:rPr>
              <w:t>Duration</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from_secs</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98658"/>
                <w:sz w:val="21"/>
                <w:szCs w:val="21"/>
                <w:lang w:val="en-GB" w:eastAsia="de-CH"/>
              </w:rPr>
              <w:t>5</w:t>
            </w:r>
            <w:r w:rsidRPr="00F715A1">
              <w:rPr>
                <w:rFonts w:ascii="Consolas" w:eastAsia="Times New Roman" w:hAnsi="Consolas" w:cs="Times New Roman"/>
                <w:color w:val="3B3B3B"/>
                <w:sz w:val="21"/>
                <w:szCs w:val="21"/>
                <w:lang w:val="en-GB" w:eastAsia="de-CH"/>
              </w:rPr>
              <w:t>));</w:t>
            </w:r>
          </w:p>
          <w:p w14:paraId="1BB42748"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6953B13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client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mut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u w:val="single"/>
                <w:lang w:val="en-GB" w:eastAsia="de-CH"/>
              </w:rPr>
              <w:t>eventloop</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AsyncClient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new</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1080"/>
                <w:sz w:val="21"/>
                <w:szCs w:val="21"/>
                <w:u w:val="single"/>
                <w:lang w:val="en-GB" w:eastAsia="de-CH"/>
              </w:rPr>
              <w:t>mqtt_options</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98658"/>
                <w:sz w:val="21"/>
                <w:szCs w:val="21"/>
                <w:lang w:val="en-GB" w:eastAsia="de-CH"/>
              </w:rPr>
              <w:t>10</w:t>
            </w:r>
            <w:r w:rsidRPr="00F715A1">
              <w:rPr>
                <w:rFonts w:ascii="Consolas" w:eastAsia="Times New Roman" w:hAnsi="Consolas" w:cs="Times New Roman"/>
                <w:color w:val="3B3B3B"/>
                <w:sz w:val="21"/>
                <w:szCs w:val="21"/>
                <w:lang w:val="en-GB" w:eastAsia="de-CH"/>
              </w:rPr>
              <w:t>);</w:t>
            </w:r>
          </w:p>
          <w:p w14:paraId="4AC3B1A7"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CLIENT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set</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267F99"/>
                <w:sz w:val="21"/>
                <w:szCs w:val="21"/>
                <w:lang w:val="en-GB" w:eastAsia="de-CH"/>
              </w:rPr>
              <w:t>Mutex</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new</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1080"/>
                <w:sz w:val="21"/>
                <w:szCs w:val="21"/>
                <w:lang w:val="en-GB" w:eastAsia="de-CH"/>
              </w:rPr>
              <w:t>client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clone</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unwrap</w:t>
            </w:r>
            <w:r w:rsidRPr="00F715A1">
              <w:rPr>
                <w:rFonts w:ascii="Consolas" w:eastAsia="Times New Roman" w:hAnsi="Consolas" w:cs="Times New Roman"/>
                <w:color w:val="3B3B3B"/>
                <w:sz w:val="21"/>
                <w:szCs w:val="21"/>
                <w:lang w:val="en-GB" w:eastAsia="de-CH"/>
              </w:rPr>
              <w:t>();</w:t>
            </w:r>
          </w:p>
          <w:p w14:paraId="50831F7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tracing</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00FF"/>
                <w:sz w:val="21"/>
                <w:szCs w:val="21"/>
                <w:lang w:val="en-GB" w:eastAsia="de-CH"/>
              </w:rPr>
              <w:t>info!</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A31515"/>
                <w:sz w:val="21"/>
                <w:szCs w:val="21"/>
                <w:lang w:val="en-GB" w:eastAsia="de-CH"/>
              </w:rPr>
              <w:t>"Client created and stored in global static variable"</w:t>
            </w:r>
            <w:r w:rsidRPr="00F715A1">
              <w:rPr>
                <w:rFonts w:ascii="Consolas" w:eastAsia="Times New Roman" w:hAnsi="Consolas" w:cs="Times New Roman"/>
                <w:color w:val="3B3B3B"/>
                <w:sz w:val="21"/>
                <w:szCs w:val="21"/>
                <w:lang w:val="en-GB" w:eastAsia="de-CH"/>
              </w:rPr>
              <w:t>);</w:t>
            </w:r>
          </w:p>
          <w:p w14:paraId="515C1E15"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55FAE86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tokio</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spawn</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FF"/>
                <w:sz w:val="21"/>
                <w:szCs w:val="21"/>
                <w:lang w:val="en-GB" w:eastAsia="de-CH"/>
              </w:rPr>
              <w:t>async</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move</w:t>
            </w:r>
            <w:r w:rsidRPr="00F715A1">
              <w:rPr>
                <w:rFonts w:ascii="Consolas" w:eastAsia="Times New Roman" w:hAnsi="Consolas" w:cs="Times New Roman"/>
                <w:color w:val="3B3B3B"/>
                <w:sz w:val="21"/>
                <w:szCs w:val="21"/>
                <w:lang w:val="en-GB" w:eastAsia="de-CH"/>
              </w:rPr>
              <w:t xml:space="preserve"> {</w:t>
            </w:r>
          </w:p>
          <w:p w14:paraId="15B2193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F00DB"/>
                <w:sz w:val="21"/>
                <w:szCs w:val="21"/>
                <w:lang w:val="en-GB" w:eastAsia="de-CH"/>
              </w:rPr>
              <w:t>loop</w:t>
            </w:r>
            <w:r w:rsidRPr="00F715A1">
              <w:rPr>
                <w:rFonts w:ascii="Consolas" w:eastAsia="Times New Roman" w:hAnsi="Consolas" w:cs="Times New Roman"/>
                <w:color w:val="3B3B3B"/>
                <w:sz w:val="21"/>
                <w:szCs w:val="21"/>
                <w:lang w:val="en-GB" w:eastAsia="de-CH"/>
              </w:rPr>
              <w:t xml:space="preserve"> {</w:t>
            </w:r>
          </w:p>
          <w:p w14:paraId="6C7E71D3"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tokio</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00FF"/>
                <w:sz w:val="21"/>
                <w:szCs w:val="21"/>
                <w:lang w:val="en-GB" w:eastAsia="de-CH"/>
              </w:rPr>
              <w:t>select!</w:t>
            </w:r>
            <w:r w:rsidRPr="00F715A1">
              <w:rPr>
                <w:rFonts w:ascii="Consolas" w:eastAsia="Times New Roman" w:hAnsi="Consolas" w:cs="Times New Roman"/>
                <w:color w:val="3B3B3B"/>
                <w:sz w:val="21"/>
                <w:szCs w:val="21"/>
                <w:lang w:val="en-GB" w:eastAsia="de-CH"/>
              </w:rPr>
              <w:t xml:space="preserve"> {</w:t>
            </w:r>
          </w:p>
          <w:p w14:paraId="49E1AED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result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u w:val="single"/>
                <w:lang w:val="en-GB" w:eastAsia="de-CH"/>
              </w:rPr>
              <w:t>eventloop</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u w:val="single"/>
                <w:lang w:val="en-GB" w:eastAsia="de-CH"/>
              </w:rPr>
              <w:t>poll</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=&gt;</w:t>
            </w:r>
            <w:r w:rsidRPr="00F715A1">
              <w:rPr>
                <w:rFonts w:ascii="Consolas" w:eastAsia="Times New Roman" w:hAnsi="Consolas" w:cs="Times New Roman"/>
                <w:color w:val="3B3B3B"/>
                <w:sz w:val="21"/>
                <w:szCs w:val="21"/>
                <w:lang w:val="en-GB" w:eastAsia="de-CH"/>
              </w:rPr>
              <w:t xml:space="preserve"> {</w:t>
            </w:r>
          </w:p>
          <w:p w14:paraId="71FDBD21"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F00DB"/>
                <w:sz w:val="21"/>
                <w:szCs w:val="21"/>
                <w:lang w:val="en-GB" w:eastAsia="de-CH"/>
              </w:rPr>
              <w:t>if</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70C1"/>
                <w:sz w:val="21"/>
                <w:szCs w:val="21"/>
                <w:lang w:val="en-GB" w:eastAsia="de-CH"/>
              </w:rPr>
              <w:t>Ok</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1080"/>
                <w:sz w:val="21"/>
                <w:szCs w:val="21"/>
                <w:lang w:val="en-GB" w:eastAsia="de-CH"/>
              </w:rPr>
              <w:t>notification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result</w:t>
            </w:r>
            <w:r w:rsidRPr="00F715A1">
              <w:rPr>
                <w:rFonts w:ascii="Consolas" w:eastAsia="Times New Roman" w:hAnsi="Consolas" w:cs="Times New Roman"/>
                <w:color w:val="3B3B3B"/>
                <w:sz w:val="21"/>
                <w:szCs w:val="21"/>
                <w:lang w:val="en-GB" w:eastAsia="de-CH"/>
              </w:rPr>
              <w:t xml:space="preserve"> {</w:t>
            </w:r>
          </w:p>
          <w:p w14:paraId="2E4D9652"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8000"/>
                <w:sz w:val="21"/>
                <w:szCs w:val="21"/>
                <w:lang w:val="en-GB" w:eastAsia="de-CH"/>
              </w:rPr>
              <w:t>//dbg!("Received = {:#?}", notification.clone());</w:t>
            </w:r>
          </w:p>
          <w:p w14:paraId="718CA107"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F00DB"/>
                <w:sz w:val="21"/>
                <w:szCs w:val="21"/>
                <w:lang w:val="en-GB" w:eastAsia="de-CH"/>
              </w:rPr>
              <w:t>match</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notification</w:t>
            </w:r>
            <w:r w:rsidRPr="00F715A1">
              <w:rPr>
                <w:rFonts w:ascii="Consolas" w:eastAsia="Times New Roman" w:hAnsi="Consolas" w:cs="Times New Roman"/>
                <w:color w:val="3B3B3B"/>
                <w:sz w:val="21"/>
                <w:szCs w:val="21"/>
                <w:lang w:val="en-GB" w:eastAsia="de-CH"/>
              </w:rPr>
              <w:t xml:space="preserve"> {</w:t>
            </w:r>
          </w:p>
          <w:p w14:paraId="3B0A7032"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rumqttc</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Event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70C1"/>
                <w:sz w:val="21"/>
                <w:szCs w:val="21"/>
                <w:lang w:val="en-GB" w:eastAsia="de-CH"/>
              </w:rPr>
              <w:t>Incoming</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1080"/>
                <w:sz w:val="21"/>
                <w:szCs w:val="21"/>
                <w:lang w:val="en-GB" w:eastAsia="de-CH"/>
              </w:rPr>
              <w:t>incoming</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=&gt;</w:t>
            </w:r>
            <w:r w:rsidRPr="00F715A1">
              <w:rPr>
                <w:rFonts w:ascii="Consolas" w:eastAsia="Times New Roman" w:hAnsi="Consolas" w:cs="Times New Roman"/>
                <w:color w:val="3B3B3B"/>
                <w:sz w:val="21"/>
                <w:szCs w:val="21"/>
                <w:lang w:val="en-GB" w:eastAsia="de-CH"/>
              </w:rPr>
              <w:t xml:space="preserve"> {</w:t>
            </w:r>
          </w:p>
          <w:p w14:paraId="1A7F025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F00DB"/>
                <w:sz w:val="21"/>
                <w:szCs w:val="21"/>
                <w:lang w:val="en-GB" w:eastAsia="de-CH"/>
              </w:rPr>
              <w:t>match</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incoming</w:t>
            </w:r>
            <w:r w:rsidRPr="00F715A1">
              <w:rPr>
                <w:rFonts w:ascii="Consolas" w:eastAsia="Times New Roman" w:hAnsi="Consolas" w:cs="Times New Roman"/>
                <w:color w:val="3B3B3B"/>
                <w:sz w:val="21"/>
                <w:szCs w:val="21"/>
                <w:lang w:val="en-GB" w:eastAsia="de-CH"/>
              </w:rPr>
              <w:t xml:space="preserve"> {</w:t>
            </w:r>
          </w:p>
          <w:p w14:paraId="158869DE"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rumqttc</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Incoming</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70C1"/>
                <w:sz w:val="21"/>
                <w:szCs w:val="21"/>
                <w:lang w:val="en-GB" w:eastAsia="de-CH"/>
              </w:rPr>
              <w:t>Publish</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1080"/>
                <w:sz w:val="21"/>
                <w:szCs w:val="21"/>
                <w:lang w:val="en-GB" w:eastAsia="de-CH"/>
              </w:rPr>
              <w:t>publish</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=&gt;</w:t>
            </w:r>
            <w:r w:rsidRPr="00F715A1">
              <w:rPr>
                <w:rFonts w:ascii="Consolas" w:eastAsia="Times New Roman" w:hAnsi="Consolas" w:cs="Times New Roman"/>
                <w:color w:val="3B3B3B"/>
                <w:sz w:val="21"/>
                <w:szCs w:val="21"/>
                <w:lang w:val="en-GB" w:eastAsia="de-CH"/>
              </w:rPr>
              <w:t xml:space="preserve"> {</w:t>
            </w:r>
          </w:p>
          <w:p w14:paraId="2D5222F8"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topic</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publish</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1080"/>
                <w:sz w:val="21"/>
                <w:szCs w:val="21"/>
                <w:lang w:val="en-GB" w:eastAsia="de-CH"/>
              </w:rPr>
              <w:t>topic</w:t>
            </w:r>
            <w:r w:rsidRPr="00F715A1">
              <w:rPr>
                <w:rFonts w:ascii="Consolas" w:eastAsia="Times New Roman" w:hAnsi="Consolas" w:cs="Times New Roman"/>
                <w:color w:val="3B3B3B"/>
                <w:sz w:val="21"/>
                <w:szCs w:val="21"/>
                <w:lang w:val="en-GB" w:eastAsia="de-CH"/>
              </w:rPr>
              <w:t>;</w:t>
            </w:r>
          </w:p>
          <w:p w14:paraId="43145C36"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payload</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publish</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1080"/>
                <w:sz w:val="21"/>
                <w:szCs w:val="21"/>
                <w:lang w:val="en-GB" w:eastAsia="de-CH"/>
              </w:rPr>
              <w:t>payload</w:t>
            </w:r>
            <w:r w:rsidRPr="00F715A1">
              <w:rPr>
                <w:rFonts w:ascii="Consolas" w:eastAsia="Times New Roman" w:hAnsi="Consolas" w:cs="Times New Roman"/>
                <w:color w:val="3B3B3B"/>
                <w:sz w:val="21"/>
                <w:szCs w:val="21"/>
                <w:lang w:val="en-GB" w:eastAsia="de-CH"/>
              </w:rPr>
              <w:t>;</w:t>
            </w:r>
          </w:p>
          <w:p w14:paraId="7F224E78"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62293D0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8000"/>
                <w:sz w:val="21"/>
                <w:szCs w:val="21"/>
                <w:lang w:val="en-GB" w:eastAsia="de-CH"/>
              </w:rPr>
              <w:t>// aquire the module manager and handle the message</w:t>
            </w:r>
          </w:p>
          <w:p w14:paraId="631794C1"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manager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crate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1080"/>
                <w:sz w:val="21"/>
                <w:szCs w:val="21"/>
                <w:lang w:val="en-GB" w:eastAsia="de-CH"/>
              </w:rPr>
              <w:t>MODULE_MANAGER</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lock</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AF00DB"/>
                <w:sz w:val="21"/>
                <w:szCs w:val="21"/>
                <w:lang w:val="en-GB" w:eastAsia="de-CH"/>
              </w:rPr>
              <w:t>await</w:t>
            </w:r>
            <w:r w:rsidRPr="00F715A1">
              <w:rPr>
                <w:rFonts w:ascii="Consolas" w:eastAsia="Times New Roman" w:hAnsi="Consolas" w:cs="Times New Roman"/>
                <w:color w:val="3B3B3B"/>
                <w:sz w:val="21"/>
                <w:szCs w:val="21"/>
                <w:lang w:val="en-GB" w:eastAsia="de-CH"/>
              </w:rPr>
              <w:t>;</w:t>
            </w:r>
          </w:p>
          <w:p w14:paraId="1AB28E13"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manager</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handle_message</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1080"/>
                <w:sz w:val="21"/>
                <w:szCs w:val="21"/>
                <w:lang w:val="en-GB" w:eastAsia="de-CH"/>
              </w:rPr>
              <w:t>topic</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std</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str</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from_utf8</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1080"/>
                <w:sz w:val="21"/>
                <w:szCs w:val="21"/>
                <w:lang w:val="en-GB" w:eastAsia="de-CH"/>
              </w:rPr>
              <w:t>payload</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unwrap</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AF00DB"/>
                <w:sz w:val="21"/>
                <w:szCs w:val="21"/>
                <w:lang w:val="en-GB" w:eastAsia="de-CH"/>
              </w:rPr>
              <w:t>await</w:t>
            </w:r>
            <w:r w:rsidRPr="00F715A1">
              <w:rPr>
                <w:rFonts w:ascii="Consolas" w:eastAsia="Times New Roman" w:hAnsi="Consolas" w:cs="Times New Roman"/>
                <w:color w:val="3B3B3B"/>
                <w:sz w:val="21"/>
                <w:szCs w:val="21"/>
                <w:lang w:val="en-GB" w:eastAsia="de-CH"/>
              </w:rPr>
              <w:t>;</w:t>
            </w:r>
          </w:p>
          <w:p w14:paraId="4F014033"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8000"/>
                <w:sz w:val="21"/>
                <w:szCs w:val="21"/>
                <w:lang w:val="en-GB" w:eastAsia="de-CH"/>
              </w:rPr>
              <w:t>// free the manager</w:t>
            </w:r>
          </w:p>
          <w:p w14:paraId="7E08C16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lang w:val="en-GB" w:eastAsia="de-CH"/>
              </w:rPr>
              <w:t>drop</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1080"/>
                <w:sz w:val="21"/>
                <w:szCs w:val="21"/>
                <w:lang w:val="en-GB" w:eastAsia="de-CH"/>
              </w:rPr>
              <w:t>manager</w:t>
            </w:r>
            <w:r w:rsidRPr="00F715A1">
              <w:rPr>
                <w:rFonts w:ascii="Consolas" w:eastAsia="Times New Roman" w:hAnsi="Consolas" w:cs="Times New Roman"/>
                <w:color w:val="3B3B3B"/>
                <w:sz w:val="21"/>
                <w:szCs w:val="21"/>
                <w:lang w:val="en-GB" w:eastAsia="de-CH"/>
              </w:rPr>
              <w:t>);</w:t>
            </w:r>
          </w:p>
          <w:p w14:paraId="30F1C885"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46A66045"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rumqttc</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Incoming</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70C1"/>
                <w:sz w:val="21"/>
                <w:szCs w:val="21"/>
                <w:lang w:val="en-GB" w:eastAsia="de-CH"/>
              </w:rPr>
              <w:t>ConnAck</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1080"/>
                <w:sz w:val="21"/>
                <w:szCs w:val="21"/>
                <w:lang w:val="en-GB" w:eastAsia="de-CH"/>
              </w:rPr>
              <w:t>_</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=&gt;</w:t>
            </w:r>
            <w:r w:rsidRPr="00F715A1">
              <w:rPr>
                <w:rFonts w:ascii="Consolas" w:eastAsia="Times New Roman" w:hAnsi="Consolas" w:cs="Times New Roman"/>
                <w:color w:val="3B3B3B"/>
                <w:sz w:val="21"/>
                <w:szCs w:val="21"/>
                <w:lang w:val="en-GB" w:eastAsia="de-CH"/>
              </w:rPr>
              <w:t xml:space="preserve"> {</w:t>
            </w:r>
          </w:p>
          <w:p w14:paraId="77C81B9E"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8000"/>
                <w:sz w:val="21"/>
                <w:szCs w:val="21"/>
                <w:lang w:val="en-GB" w:eastAsia="de-CH"/>
              </w:rPr>
              <w:t>// Initialize the modules once the connection is acknowledged</w:t>
            </w:r>
          </w:p>
          <w:p w14:paraId="52D87375"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manager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crate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1080"/>
                <w:sz w:val="21"/>
                <w:szCs w:val="21"/>
                <w:lang w:val="en-GB" w:eastAsia="de-CH"/>
              </w:rPr>
              <w:t>MODULE_MANAGER</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lock</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AF00DB"/>
                <w:sz w:val="21"/>
                <w:szCs w:val="21"/>
                <w:lang w:val="en-GB" w:eastAsia="de-CH"/>
              </w:rPr>
              <w:t>await</w:t>
            </w:r>
            <w:r w:rsidRPr="00F715A1">
              <w:rPr>
                <w:rFonts w:ascii="Consolas" w:eastAsia="Times New Roman" w:hAnsi="Consolas" w:cs="Times New Roman"/>
                <w:color w:val="3B3B3B"/>
                <w:sz w:val="21"/>
                <w:szCs w:val="21"/>
                <w:lang w:val="en-GB" w:eastAsia="de-CH"/>
              </w:rPr>
              <w:t>;</w:t>
            </w:r>
          </w:p>
          <w:p w14:paraId="54D24178"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lastRenderedPageBreak/>
              <w:t xml:space="preserve">                                        </w:t>
            </w:r>
            <w:r w:rsidRPr="00F715A1">
              <w:rPr>
                <w:rFonts w:ascii="Consolas" w:eastAsia="Times New Roman" w:hAnsi="Consolas" w:cs="Times New Roman"/>
                <w:color w:val="001080"/>
                <w:sz w:val="21"/>
                <w:szCs w:val="21"/>
                <w:lang w:val="en-GB" w:eastAsia="de-CH"/>
              </w:rPr>
              <w:t>manager</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initialize</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1080"/>
                <w:sz w:val="21"/>
                <w:szCs w:val="21"/>
                <w:lang w:val="en-GB" w:eastAsia="de-CH"/>
              </w:rPr>
              <w:t>client</w:t>
            </w:r>
            <w:r w:rsidRPr="00F715A1">
              <w:rPr>
                <w:rFonts w:ascii="Consolas" w:eastAsia="Times New Roman" w:hAnsi="Consolas" w:cs="Times New Roman"/>
                <w:color w:val="3B3B3B"/>
                <w:sz w:val="21"/>
                <w:szCs w:val="21"/>
                <w:lang w:val="en-GB" w:eastAsia="de-CH"/>
              </w:rPr>
              <w:t>);</w:t>
            </w:r>
          </w:p>
          <w:p w14:paraId="21267D0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5C962BC2"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8000"/>
                <w:sz w:val="21"/>
                <w:szCs w:val="21"/>
                <w:lang w:val="en-GB" w:eastAsia="de-CH"/>
              </w:rPr>
              <w:t>// for now any other messages are just irgnored</w:t>
            </w:r>
          </w:p>
          <w:p w14:paraId="0819AB9D"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_</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=&gt;</w:t>
            </w:r>
            <w:r w:rsidRPr="00F715A1">
              <w:rPr>
                <w:rFonts w:ascii="Consolas" w:eastAsia="Times New Roman" w:hAnsi="Consolas" w:cs="Times New Roman"/>
                <w:color w:val="3B3B3B"/>
                <w:sz w:val="21"/>
                <w:szCs w:val="21"/>
                <w:lang w:val="en-GB" w:eastAsia="de-CH"/>
              </w:rPr>
              <w:t xml:space="preserve"> {</w:t>
            </w:r>
          </w:p>
          <w:p w14:paraId="5BD95C5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8000"/>
                <w:sz w:val="21"/>
                <w:szCs w:val="21"/>
                <w:lang w:val="en-GB" w:eastAsia="de-CH"/>
              </w:rPr>
              <w:t>//tracing::info!("Received = {:#?}", incoming);</w:t>
            </w:r>
          </w:p>
          <w:p w14:paraId="3CB90359"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20C2439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57A73ADD"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458A0FA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rumqttc</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Event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70C1"/>
                <w:sz w:val="21"/>
                <w:szCs w:val="21"/>
                <w:lang w:val="en-GB" w:eastAsia="de-CH"/>
              </w:rPr>
              <w:t>Outgoing</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1080"/>
                <w:sz w:val="21"/>
                <w:szCs w:val="21"/>
                <w:lang w:val="en-GB" w:eastAsia="de-CH"/>
              </w:rPr>
              <w:t>_outgoing</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=&gt;</w:t>
            </w:r>
            <w:r w:rsidRPr="00F715A1">
              <w:rPr>
                <w:rFonts w:ascii="Consolas" w:eastAsia="Times New Roman" w:hAnsi="Consolas" w:cs="Times New Roman"/>
                <w:color w:val="3B3B3B"/>
                <w:sz w:val="21"/>
                <w:szCs w:val="21"/>
                <w:lang w:val="en-GB" w:eastAsia="de-CH"/>
              </w:rPr>
              <w:t xml:space="preserve"> {</w:t>
            </w:r>
          </w:p>
          <w:p w14:paraId="5C87F5B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8000"/>
                <w:sz w:val="21"/>
                <w:szCs w:val="21"/>
                <w:lang w:val="en-GB" w:eastAsia="de-CH"/>
              </w:rPr>
              <w:t>//tracing::info!("Sent = {:#?}", outgoing);</w:t>
            </w:r>
          </w:p>
          <w:p w14:paraId="66EABBE8"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56379D3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2E97B421"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0CE62BB6"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752790CC"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_</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u w:val="single"/>
                <w:lang w:val="en-GB" w:eastAsia="de-CH"/>
              </w:rPr>
              <w:t>shutdown</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u w:val="single"/>
                <w:lang w:val="en-GB" w:eastAsia="de-CH"/>
              </w:rPr>
              <w:t>recv</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=&gt;</w:t>
            </w:r>
            <w:r w:rsidRPr="00F715A1">
              <w:rPr>
                <w:rFonts w:ascii="Consolas" w:eastAsia="Times New Roman" w:hAnsi="Consolas" w:cs="Times New Roman"/>
                <w:color w:val="3B3B3B"/>
                <w:sz w:val="21"/>
                <w:szCs w:val="21"/>
                <w:lang w:val="en-GB" w:eastAsia="de-CH"/>
              </w:rPr>
              <w:t xml:space="preserve"> {</w:t>
            </w:r>
          </w:p>
          <w:p w14:paraId="09EADE58"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tracing</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00FF"/>
                <w:sz w:val="21"/>
                <w:szCs w:val="21"/>
                <w:lang w:val="en-GB" w:eastAsia="de-CH"/>
              </w:rPr>
              <w:t>info!</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A31515"/>
                <w:sz w:val="21"/>
                <w:szCs w:val="21"/>
                <w:lang w:val="en-GB" w:eastAsia="de-CH"/>
              </w:rPr>
              <w:t>"Shutting down..."</w:t>
            </w:r>
            <w:r w:rsidRPr="00F715A1">
              <w:rPr>
                <w:rFonts w:ascii="Consolas" w:eastAsia="Times New Roman" w:hAnsi="Consolas" w:cs="Times New Roman"/>
                <w:color w:val="3B3B3B"/>
                <w:sz w:val="21"/>
                <w:szCs w:val="21"/>
                <w:lang w:val="en-GB" w:eastAsia="de-CH"/>
              </w:rPr>
              <w:t>);</w:t>
            </w:r>
          </w:p>
          <w:p w14:paraId="12608FBE"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F00DB"/>
                <w:sz w:val="21"/>
                <w:szCs w:val="21"/>
                <w:lang w:val="en-GB" w:eastAsia="de-CH"/>
              </w:rPr>
              <w:t>break</w:t>
            </w:r>
            <w:r w:rsidRPr="00F715A1">
              <w:rPr>
                <w:rFonts w:ascii="Consolas" w:eastAsia="Times New Roman" w:hAnsi="Consolas" w:cs="Times New Roman"/>
                <w:color w:val="3B3B3B"/>
                <w:sz w:val="21"/>
                <w:szCs w:val="21"/>
                <w:lang w:val="en-GB" w:eastAsia="de-CH"/>
              </w:rPr>
              <w:t>;</w:t>
            </w:r>
          </w:p>
          <w:p w14:paraId="1D77213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de-CH"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3B3B3B"/>
                <w:sz w:val="21"/>
                <w:szCs w:val="21"/>
                <w:lang w:val="de-CH" w:eastAsia="de-CH"/>
              </w:rPr>
              <w:t>}</w:t>
            </w:r>
          </w:p>
          <w:p w14:paraId="7E426032"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de-CH" w:eastAsia="de-CH"/>
              </w:rPr>
            </w:pPr>
            <w:r w:rsidRPr="00F715A1">
              <w:rPr>
                <w:rFonts w:ascii="Consolas" w:eastAsia="Times New Roman" w:hAnsi="Consolas" w:cs="Times New Roman"/>
                <w:color w:val="3B3B3B"/>
                <w:sz w:val="21"/>
                <w:szCs w:val="21"/>
                <w:lang w:val="de-CH" w:eastAsia="de-CH"/>
              </w:rPr>
              <w:t>            }</w:t>
            </w:r>
          </w:p>
          <w:p w14:paraId="53714BDC"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de-CH" w:eastAsia="de-CH"/>
              </w:rPr>
            </w:pPr>
            <w:r w:rsidRPr="00F715A1">
              <w:rPr>
                <w:rFonts w:ascii="Consolas" w:eastAsia="Times New Roman" w:hAnsi="Consolas" w:cs="Times New Roman"/>
                <w:color w:val="3B3B3B"/>
                <w:sz w:val="21"/>
                <w:szCs w:val="21"/>
                <w:lang w:val="de-CH" w:eastAsia="de-CH"/>
              </w:rPr>
              <w:t>        }</w:t>
            </w:r>
          </w:p>
          <w:p w14:paraId="3C780DC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de-CH" w:eastAsia="de-CH"/>
              </w:rPr>
            </w:pPr>
            <w:r w:rsidRPr="00F715A1">
              <w:rPr>
                <w:rFonts w:ascii="Consolas" w:eastAsia="Times New Roman" w:hAnsi="Consolas" w:cs="Times New Roman"/>
                <w:color w:val="3B3B3B"/>
                <w:sz w:val="21"/>
                <w:szCs w:val="21"/>
                <w:lang w:val="de-CH" w:eastAsia="de-CH"/>
              </w:rPr>
              <w:t>    })</w:t>
            </w:r>
          </w:p>
          <w:p w14:paraId="69E06C7F" w14:textId="3D317A1D"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de-CH" w:eastAsia="de-CH"/>
              </w:rPr>
            </w:pPr>
            <w:r w:rsidRPr="00F715A1">
              <w:rPr>
                <w:rFonts w:ascii="Consolas" w:eastAsia="Times New Roman" w:hAnsi="Consolas" w:cs="Times New Roman"/>
                <w:color w:val="3B3B3B"/>
                <w:sz w:val="21"/>
                <w:szCs w:val="21"/>
                <w:lang w:val="de-CH" w:eastAsia="de-CH"/>
              </w:rPr>
              <w:t>}</w:t>
            </w:r>
          </w:p>
        </w:tc>
      </w:tr>
    </w:tbl>
    <w:p w14:paraId="6BFC865E" w14:textId="77777777" w:rsidR="00F715A1" w:rsidRPr="00F715A1" w:rsidRDefault="00F715A1" w:rsidP="00F715A1"/>
    <w:p w14:paraId="6316C4B9" w14:textId="44707DF2" w:rsidR="00C07197" w:rsidRDefault="00C07197" w:rsidP="00C07197">
      <w:r w:rsidRPr="00C07197">
        <w:t>Die Datei mqttc.rs ist für die Kommunikation mit dem MQTT-Broker verantwortlich. Sie definiert eine asynchrone Funktion run(), die einen MQTT-Client erstellt und in einer globalen statischen Variable speichert. Diese Funktion startet auch eine Schleife, die auf eingehende MQTT-Nachrichten wartet und diese verarbeitet.</w:t>
      </w:r>
      <w:r>
        <w:t xml:space="preserve"> Auch für das senden der Nachrichten ist diese Schleife verantwortlich.</w:t>
      </w:r>
      <w:r w:rsidRPr="00C07197">
        <w:t xml:space="preserve"> Bei Empfang einer Nachricht wird der Modulmanager aufgerufen, um die Nachricht zu behandeln. Wenn eine Verbindungsbestätigung (ConnAck) empfangen wird, werden die Module initialisiert. Die Schleife läuft weiter, bis ein Shutdown-Signal empfangen wird. Die Datei definiert auch die statische Variable CLIENT, die den MQTT-Client enthält. Dies ermöglicht es anderen Teilen des Programms, Nachrichten über den MQTT-Broker zu senden.</w:t>
      </w:r>
    </w:p>
    <w:p w14:paraId="79FDF9FD" w14:textId="706E5BFA" w:rsidR="00F715A1" w:rsidRPr="00C07197" w:rsidRDefault="00F715A1" w:rsidP="00C07197">
      <w:r>
        <w:br w:type="page"/>
      </w:r>
    </w:p>
    <w:p w14:paraId="2CE61289" w14:textId="541AA2F0" w:rsidR="00F423DB" w:rsidRDefault="00F423DB" w:rsidP="00714676">
      <w:pPr>
        <w:pStyle w:val="berschrift3"/>
      </w:pPr>
      <w:bookmarkStart w:id="101" w:name="_Toc169228377"/>
      <w:r>
        <w:lastRenderedPageBreak/>
        <w:t>src/settings.rs</w:t>
      </w:r>
      <w:bookmarkEnd w:id="101"/>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F715A1" w14:paraId="0E46E752" w14:textId="77777777" w:rsidTr="00F715A1">
        <w:tc>
          <w:tcPr>
            <w:tcW w:w="9628" w:type="dxa"/>
          </w:tcPr>
          <w:p w14:paraId="65D165E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use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chrono</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NaiveTime</w:t>
            </w:r>
            <w:r w:rsidRPr="00F715A1">
              <w:rPr>
                <w:rFonts w:ascii="Consolas" w:eastAsia="Times New Roman" w:hAnsi="Consolas" w:cs="Times New Roman"/>
                <w:color w:val="3B3B3B"/>
                <w:sz w:val="21"/>
                <w:szCs w:val="21"/>
                <w:lang w:val="en-GB" w:eastAsia="de-CH"/>
              </w:rPr>
              <w:t>;</w:t>
            </w:r>
          </w:p>
          <w:p w14:paraId="2D40749E"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use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serde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267F99"/>
                <w:sz w:val="21"/>
                <w:szCs w:val="21"/>
                <w:lang w:val="en-GB" w:eastAsia="de-CH"/>
              </w:rPr>
              <w:t>Deserialize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Serialize</w:t>
            </w:r>
            <w:r w:rsidRPr="00F715A1">
              <w:rPr>
                <w:rFonts w:ascii="Consolas" w:eastAsia="Times New Roman" w:hAnsi="Consolas" w:cs="Times New Roman"/>
                <w:color w:val="3B3B3B"/>
                <w:sz w:val="21"/>
                <w:szCs w:val="21"/>
                <w:lang w:val="en-GB" w:eastAsia="de-CH"/>
              </w:rPr>
              <w:t>};</w:t>
            </w:r>
          </w:p>
          <w:p w14:paraId="1CC68F5E"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0876C4F2"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use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crate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traits</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ConfigFile</w:t>
            </w:r>
            <w:r w:rsidRPr="00F715A1">
              <w:rPr>
                <w:rFonts w:ascii="Consolas" w:eastAsia="Times New Roman" w:hAnsi="Consolas" w:cs="Times New Roman"/>
                <w:color w:val="3B3B3B"/>
                <w:sz w:val="21"/>
                <w:szCs w:val="21"/>
                <w:lang w:val="en-GB" w:eastAsia="de-CH"/>
              </w:rPr>
              <w:t>;</w:t>
            </w:r>
          </w:p>
          <w:p w14:paraId="4F6E2971"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5038B05D"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795E26"/>
                <w:sz w:val="21"/>
                <w:szCs w:val="21"/>
                <w:lang w:val="en-GB" w:eastAsia="de-CH"/>
              </w:rPr>
              <w:t>derive</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267F99"/>
                <w:sz w:val="21"/>
                <w:szCs w:val="21"/>
                <w:lang w:val="en-GB" w:eastAsia="de-CH"/>
              </w:rPr>
              <w:t>Clone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Debug</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Serialize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Deserialize</w:t>
            </w:r>
            <w:r w:rsidRPr="00F715A1">
              <w:rPr>
                <w:rFonts w:ascii="Consolas" w:eastAsia="Times New Roman" w:hAnsi="Consolas" w:cs="Times New Roman"/>
                <w:color w:val="3B3B3B"/>
                <w:sz w:val="21"/>
                <w:szCs w:val="21"/>
                <w:lang w:val="en-GB" w:eastAsia="de-CH"/>
              </w:rPr>
              <w:t>)]</w:t>
            </w:r>
          </w:p>
          <w:p w14:paraId="29D2B13C"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pub</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struct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Settings</w:t>
            </w:r>
            <w:r w:rsidRPr="00F715A1">
              <w:rPr>
                <w:rFonts w:ascii="Consolas" w:eastAsia="Times New Roman" w:hAnsi="Consolas" w:cs="Times New Roman"/>
                <w:color w:val="3B3B3B"/>
                <w:sz w:val="21"/>
                <w:szCs w:val="21"/>
                <w:lang w:val="en-GB" w:eastAsia="de-CH"/>
              </w:rPr>
              <w:t xml:space="preserve"> {</w:t>
            </w:r>
          </w:p>
          <w:p w14:paraId="12E60F49"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#[serde(</w:t>
            </w:r>
          </w:p>
          <w:p w14:paraId="1EE517B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serialize_with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31515"/>
                <w:sz w:val="21"/>
                <w:szCs w:val="21"/>
                <w:lang w:val="en-GB" w:eastAsia="de-CH"/>
              </w:rPr>
              <w:t>"crate::serde::serialize_naive_time"</w:t>
            </w:r>
            <w:r w:rsidRPr="00F715A1">
              <w:rPr>
                <w:rFonts w:ascii="Consolas" w:eastAsia="Times New Roman" w:hAnsi="Consolas" w:cs="Times New Roman"/>
                <w:color w:val="3B3B3B"/>
                <w:sz w:val="21"/>
                <w:szCs w:val="21"/>
                <w:lang w:val="en-GB" w:eastAsia="de-CH"/>
              </w:rPr>
              <w:t>,</w:t>
            </w:r>
          </w:p>
          <w:p w14:paraId="55CCC50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deserialize_with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31515"/>
                <w:sz w:val="21"/>
                <w:szCs w:val="21"/>
                <w:lang w:val="en-GB" w:eastAsia="de-CH"/>
              </w:rPr>
              <w:t>"crate::serde::deserialize_naive_time"</w:t>
            </w:r>
          </w:p>
          <w:p w14:paraId="2BAF00F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73C6089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pub</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check_time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NaiveTime</w:t>
            </w:r>
            <w:r w:rsidRPr="00F715A1">
              <w:rPr>
                <w:rFonts w:ascii="Consolas" w:eastAsia="Times New Roman" w:hAnsi="Consolas" w:cs="Times New Roman"/>
                <w:color w:val="3B3B3B"/>
                <w:sz w:val="21"/>
                <w:szCs w:val="21"/>
                <w:lang w:val="en-GB" w:eastAsia="de-CH"/>
              </w:rPr>
              <w:t>,</w:t>
            </w:r>
          </w:p>
          <w:p w14:paraId="0F451793"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pub</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check_duration</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u64</w:t>
            </w:r>
            <w:r w:rsidRPr="00F715A1">
              <w:rPr>
                <w:rFonts w:ascii="Consolas" w:eastAsia="Times New Roman" w:hAnsi="Consolas" w:cs="Times New Roman"/>
                <w:color w:val="3B3B3B"/>
                <w:sz w:val="21"/>
                <w:szCs w:val="21"/>
                <w:lang w:val="en-GB" w:eastAsia="de-CH"/>
              </w:rPr>
              <w:t>,</w:t>
            </w:r>
          </w:p>
          <w:p w14:paraId="68A62037"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pub</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open_duration</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u64</w:t>
            </w:r>
            <w:r w:rsidRPr="00F715A1">
              <w:rPr>
                <w:rFonts w:ascii="Consolas" w:eastAsia="Times New Roman" w:hAnsi="Consolas" w:cs="Times New Roman"/>
                <w:color w:val="3B3B3B"/>
                <w:sz w:val="21"/>
                <w:szCs w:val="21"/>
                <w:lang w:val="en-GB" w:eastAsia="de-CH"/>
              </w:rPr>
              <w:t>,</w:t>
            </w:r>
          </w:p>
          <w:p w14:paraId="482ED89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w:t>
            </w:r>
          </w:p>
          <w:p w14:paraId="4836EC72"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7E19ACF9"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impl</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Default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for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Settings</w:t>
            </w:r>
            <w:r w:rsidRPr="00F715A1">
              <w:rPr>
                <w:rFonts w:ascii="Consolas" w:eastAsia="Times New Roman" w:hAnsi="Consolas" w:cs="Times New Roman"/>
                <w:color w:val="3B3B3B"/>
                <w:sz w:val="21"/>
                <w:szCs w:val="21"/>
                <w:lang w:val="en-GB" w:eastAsia="de-CH"/>
              </w:rPr>
              <w:t xml:space="preserve"> {</w:t>
            </w:r>
          </w:p>
          <w:p w14:paraId="3A0DCB5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lang w:val="en-GB" w:eastAsia="de-CH"/>
              </w:rPr>
              <w:t>default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-&gt;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3B3B3B"/>
                <w:sz w:val="21"/>
                <w:szCs w:val="21"/>
                <w:lang w:val="en-GB" w:eastAsia="de-CH"/>
              </w:rPr>
              <w:t xml:space="preserve"> {</w:t>
            </w:r>
          </w:p>
          <w:p w14:paraId="3E3D8378"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3B3B3B"/>
                <w:sz w:val="21"/>
                <w:szCs w:val="21"/>
                <w:lang w:val="en-GB" w:eastAsia="de-CH"/>
              </w:rPr>
              <w:t xml:space="preserve"> {</w:t>
            </w:r>
          </w:p>
          <w:p w14:paraId="58E97067"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8000"/>
                <w:sz w:val="21"/>
                <w:szCs w:val="21"/>
                <w:lang w:val="en-GB" w:eastAsia="de-CH"/>
              </w:rPr>
              <w:t>// Default time is 3:00 AM</w:t>
            </w:r>
          </w:p>
          <w:p w14:paraId="0E8A0925"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check_time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NaiveTime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from_hms_opt</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98658"/>
                <w:sz w:val="21"/>
                <w:szCs w:val="21"/>
                <w:lang w:val="en-GB" w:eastAsia="de-CH"/>
              </w:rPr>
              <w:t>3</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98658"/>
                <w:sz w:val="21"/>
                <w:szCs w:val="21"/>
                <w:lang w:val="en-GB" w:eastAsia="de-CH"/>
              </w:rPr>
              <w:t>0</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98658"/>
                <w:sz w:val="21"/>
                <w:szCs w:val="21"/>
                <w:lang w:val="en-GB" w:eastAsia="de-CH"/>
              </w:rPr>
              <w:t>0</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unwrap</w:t>
            </w:r>
            <w:r w:rsidRPr="00F715A1">
              <w:rPr>
                <w:rFonts w:ascii="Consolas" w:eastAsia="Times New Roman" w:hAnsi="Consolas" w:cs="Times New Roman"/>
                <w:color w:val="3B3B3B"/>
                <w:sz w:val="21"/>
                <w:szCs w:val="21"/>
                <w:lang w:val="en-GB" w:eastAsia="de-CH"/>
              </w:rPr>
              <w:t>(),</w:t>
            </w:r>
          </w:p>
          <w:p w14:paraId="608D8F3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8000"/>
                <w:sz w:val="21"/>
                <w:szCs w:val="21"/>
                <w:lang w:val="en-GB" w:eastAsia="de-CH"/>
              </w:rPr>
              <w:t>// Default duration is 30 seconds</w:t>
            </w:r>
          </w:p>
          <w:p w14:paraId="31BCAC8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check_duration</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98658"/>
                <w:sz w:val="21"/>
                <w:szCs w:val="21"/>
                <w:lang w:val="en-GB" w:eastAsia="de-CH"/>
              </w:rPr>
              <w:t>30</w:t>
            </w:r>
            <w:r w:rsidRPr="00F715A1">
              <w:rPr>
                <w:rFonts w:ascii="Consolas" w:eastAsia="Times New Roman" w:hAnsi="Consolas" w:cs="Times New Roman"/>
                <w:color w:val="3B3B3B"/>
                <w:sz w:val="21"/>
                <w:szCs w:val="21"/>
                <w:lang w:val="en-GB" w:eastAsia="de-CH"/>
              </w:rPr>
              <w:t>,</w:t>
            </w:r>
          </w:p>
          <w:p w14:paraId="2E3314E1"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8000"/>
                <w:sz w:val="21"/>
                <w:szCs w:val="21"/>
                <w:lang w:val="en-GB" w:eastAsia="de-CH"/>
              </w:rPr>
              <w:t>// Default duration is 5 minutes</w:t>
            </w:r>
          </w:p>
          <w:p w14:paraId="78B4B5CE"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open_duration</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98658"/>
                <w:sz w:val="21"/>
                <w:szCs w:val="21"/>
                <w:lang w:val="en-GB" w:eastAsia="de-CH"/>
              </w:rPr>
              <w:t>5</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98658"/>
                <w:sz w:val="21"/>
                <w:szCs w:val="21"/>
                <w:lang w:val="en-GB" w:eastAsia="de-CH"/>
              </w:rPr>
              <w:t>60</w:t>
            </w:r>
            <w:r w:rsidRPr="00F715A1">
              <w:rPr>
                <w:rFonts w:ascii="Consolas" w:eastAsia="Times New Roman" w:hAnsi="Consolas" w:cs="Times New Roman"/>
                <w:color w:val="3B3B3B"/>
                <w:sz w:val="21"/>
                <w:szCs w:val="21"/>
                <w:lang w:val="en-GB" w:eastAsia="de-CH"/>
              </w:rPr>
              <w:t>,</w:t>
            </w:r>
          </w:p>
          <w:p w14:paraId="47AF9746"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364B2096"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7B2DF142"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w:t>
            </w:r>
          </w:p>
          <w:p w14:paraId="2C8D57D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45702F2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impl</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ConfigFile</w:t>
            </w:r>
            <w:r w:rsidRPr="00F715A1">
              <w:rPr>
                <w:rFonts w:ascii="Consolas" w:eastAsia="Times New Roman" w:hAnsi="Consolas" w:cs="Times New Roman"/>
                <w:color w:val="3B3B3B"/>
                <w:sz w:val="21"/>
                <w:szCs w:val="21"/>
                <w:lang w:val="en-GB" w:eastAsia="de-CH"/>
              </w:rPr>
              <w:t>&lt;</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00FF"/>
                <w:sz w:val="21"/>
                <w:szCs w:val="21"/>
                <w:lang w:val="en-GB" w:eastAsia="de-CH"/>
              </w:rPr>
              <w:t>'static</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str</w:t>
            </w:r>
            <w:r w:rsidRPr="00F715A1">
              <w:rPr>
                <w:rFonts w:ascii="Consolas" w:eastAsia="Times New Roman" w:hAnsi="Consolas" w:cs="Times New Roman"/>
                <w:color w:val="3B3B3B"/>
                <w:sz w:val="21"/>
                <w:szCs w:val="21"/>
                <w:lang w:val="en-GB" w:eastAsia="de-CH"/>
              </w:rPr>
              <w:t xml:space="preserve">&gt; </w:t>
            </w:r>
            <w:r w:rsidRPr="00F715A1">
              <w:rPr>
                <w:rFonts w:ascii="Consolas" w:eastAsia="Times New Roman" w:hAnsi="Consolas" w:cs="Times New Roman"/>
                <w:color w:val="0000FF"/>
                <w:sz w:val="21"/>
                <w:szCs w:val="21"/>
                <w:lang w:val="en-GB" w:eastAsia="de-CH"/>
              </w:rPr>
              <w:t>for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Settings</w:t>
            </w:r>
            <w:r w:rsidRPr="00F715A1">
              <w:rPr>
                <w:rFonts w:ascii="Consolas" w:eastAsia="Times New Roman" w:hAnsi="Consolas" w:cs="Times New Roman"/>
                <w:color w:val="3B3B3B"/>
                <w:sz w:val="21"/>
                <w:szCs w:val="21"/>
                <w:lang w:val="en-GB" w:eastAsia="de-CH"/>
              </w:rPr>
              <w:t xml:space="preserve"> {</w:t>
            </w:r>
          </w:p>
          <w:p w14:paraId="7BCE70D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const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70C1"/>
                <w:sz w:val="21"/>
                <w:szCs w:val="21"/>
                <w:lang w:val="en-GB" w:eastAsia="de-CH"/>
              </w:rPr>
              <w:t>PATH</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00FF"/>
                <w:sz w:val="21"/>
                <w:szCs w:val="21"/>
                <w:lang w:val="en-GB" w:eastAsia="de-CH"/>
              </w:rPr>
              <w:t>'static</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str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31515"/>
                <w:sz w:val="21"/>
                <w:szCs w:val="21"/>
                <w:lang w:val="en-GB" w:eastAsia="de-CH"/>
              </w:rPr>
              <w:t>"settings.json"</w:t>
            </w:r>
            <w:r w:rsidRPr="00F715A1">
              <w:rPr>
                <w:rFonts w:ascii="Consolas" w:eastAsia="Times New Roman" w:hAnsi="Consolas" w:cs="Times New Roman"/>
                <w:color w:val="3B3B3B"/>
                <w:sz w:val="21"/>
                <w:szCs w:val="21"/>
                <w:lang w:val="en-GB" w:eastAsia="de-CH"/>
              </w:rPr>
              <w:t>;</w:t>
            </w:r>
          </w:p>
          <w:p w14:paraId="39CAE6D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de-CH"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de-CH" w:eastAsia="de-CH"/>
              </w:rPr>
              <w:t>type</w:t>
            </w:r>
            <w:r w:rsidRPr="00F715A1">
              <w:rPr>
                <w:rFonts w:ascii="Consolas" w:eastAsia="Times New Roman" w:hAnsi="Consolas" w:cs="Times New Roman"/>
                <w:color w:val="3B3B3B"/>
                <w:sz w:val="21"/>
                <w:szCs w:val="21"/>
                <w:lang w:val="de-CH" w:eastAsia="de-CH"/>
              </w:rPr>
              <w:t xml:space="preserve"> </w:t>
            </w:r>
            <w:r w:rsidRPr="00F715A1">
              <w:rPr>
                <w:rFonts w:ascii="Consolas" w:eastAsia="Times New Roman" w:hAnsi="Consolas" w:cs="Times New Roman"/>
                <w:color w:val="267F99"/>
                <w:sz w:val="21"/>
                <w:szCs w:val="21"/>
                <w:lang w:val="de-CH" w:eastAsia="de-CH"/>
              </w:rPr>
              <w:t>Config</w:t>
            </w:r>
            <w:r w:rsidRPr="00F715A1">
              <w:rPr>
                <w:rFonts w:ascii="Consolas" w:eastAsia="Times New Roman" w:hAnsi="Consolas" w:cs="Times New Roman"/>
                <w:color w:val="3B3B3B"/>
                <w:sz w:val="21"/>
                <w:szCs w:val="21"/>
                <w:lang w:val="de-CH" w:eastAsia="de-CH"/>
              </w:rPr>
              <w:t xml:space="preserve"> </w:t>
            </w:r>
            <w:r w:rsidRPr="00F715A1">
              <w:rPr>
                <w:rFonts w:ascii="Consolas" w:eastAsia="Times New Roman" w:hAnsi="Consolas" w:cs="Times New Roman"/>
                <w:color w:val="000000"/>
                <w:sz w:val="21"/>
                <w:szCs w:val="21"/>
                <w:lang w:val="de-CH" w:eastAsia="de-CH"/>
              </w:rPr>
              <w:t>=</w:t>
            </w:r>
            <w:r w:rsidRPr="00F715A1">
              <w:rPr>
                <w:rFonts w:ascii="Consolas" w:eastAsia="Times New Roman" w:hAnsi="Consolas" w:cs="Times New Roman"/>
                <w:color w:val="3B3B3B"/>
                <w:sz w:val="21"/>
                <w:szCs w:val="21"/>
                <w:lang w:val="de-CH" w:eastAsia="de-CH"/>
              </w:rPr>
              <w:t xml:space="preserve"> </w:t>
            </w:r>
            <w:r w:rsidRPr="00F715A1">
              <w:rPr>
                <w:rFonts w:ascii="Consolas" w:eastAsia="Times New Roman" w:hAnsi="Consolas" w:cs="Times New Roman"/>
                <w:color w:val="0000FF"/>
                <w:sz w:val="21"/>
                <w:szCs w:val="21"/>
                <w:lang w:val="de-CH" w:eastAsia="de-CH"/>
              </w:rPr>
              <w:t>Self</w:t>
            </w:r>
            <w:r w:rsidRPr="00F715A1">
              <w:rPr>
                <w:rFonts w:ascii="Consolas" w:eastAsia="Times New Roman" w:hAnsi="Consolas" w:cs="Times New Roman"/>
                <w:color w:val="3B3B3B"/>
                <w:sz w:val="21"/>
                <w:szCs w:val="21"/>
                <w:lang w:val="de-CH" w:eastAsia="de-CH"/>
              </w:rPr>
              <w:t>;</w:t>
            </w:r>
          </w:p>
          <w:p w14:paraId="289C466F" w14:textId="1B85A5C1"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de-CH" w:eastAsia="de-CH"/>
              </w:rPr>
            </w:pPr>
            <w:r w:rsidRPr="00F715A1">
              <w:rPr>
                <w:rFonts w:ascii="Consolas" w:eastAsia="Times New Roman" w:hAnsi="Consolas" w:cs="Times New Roman"/>
                <w:color w:val="3B3B3B"/>
                <w:sz w:val="21"/>
                <w:szCs w:val="21"/>
                <w:lang w:val="de-CH" w:eastAsia="de-CH"/>
              </w:rPr>
              <w:t>}</w:t>
            </w:r>
          </w:p>
        </w:tc>
      </w:tr>
    </w:tbl>
    <w:p w14:paraId="1BDF0897" w14:textId="77777777" w:rsidR="00F715A1" w:rsidRPr="00F715A1" w:rsidRDefault="00F715A1" w:rsidP="00F715A1"/>
    <w:p w14:paraId="52B6829A" w14:textId="4E123631" w:rsidR="00C07197" w:rsidRDefault="00C07197" w:rsidP="00C07197">
      <w:r w:rsidRPr="00C07197">
        <w:t>Die Datei settings.rs definiert die Struktur Settings, die die Konfigurationseinstellungen der Anwendung enthält. Diese Einstellungen umfassen check_time, die Zeit, zu der eine Überprüfung durchgeführt wird, check_duration, die Dauer der Überprüfung in Sekunden, und open_duration, die Dauer, für die etwas geöffnet bleibt, ebenfalls in Sekunden. Die Struktur implementiert das Default-Trait, das Standardwerte für diese Einstellungen bereitstellt. Sie implementiert auch das ConfigFile-Trait, das es ermöglicht, die Einstellungen aus einer JSON-Datei zu laden und in diese zu speichern. Der Pfad zu dieser Datei ist settings.json. Die Datei verwendet die serde-Bibliothek für die Serialisierung und Deserialisierung der Einstellungen und die chrono-Bibliothek für die Zeitverwaltung.</w:t>
      </w:r>
    </w:p>
    <w:p w14:paraId="3BB01B29" w14:textId="64FE22DF" w:rsidR="00F715A1" w:rsidRPr="00C07197" w:rsidRDefault="00F715A1" w:rsidP="00C07197">
      <w:r>
        <w:br w:type="page"/>
      </w:r>
    </w:p>
    <w:p w14:paraId="3887C087" w14:textId="105F6CA6" w:rsidR="00F423DB" w:rsidRDefault="00F423DB" w:rsidP="00714676">
      <w:pPr>
        <w:pStyle w:val="berschrift3"/>
      </w:pPr>
      <w:bookmarkStart w:id="102" w:name="_Toc169228378"/>
      <w:r>
        <w:lastRenderedPageBreak/>
        <w:t>src/state.rs</w:t>
      </w:r>
      <w:bookmarkEnd w:id="102"/>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F715A1" w14:paraId="6BBE13C2" w14:textId="77777777" w:rsidTr="00F715A1">
        <w:tc>
          <w:tcPr>
            <w:tcW w:w="9628" w:type="dxa"/>
          </w:tcPr>
          <w:p w14:paraId="33E46D0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use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serde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Deserialize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Serialize</w:t>
            </w:r>
            <w:r w:rsidRPr="00F715A1">
              <w:rPr>
                <w:rFonts w:ascii="Consolas" w:eastAsia="Times New Roman" w:hAnsi="Consolas" w:cs="Times New Roman"/>
                <w:color w:val="3B3B3B"/>
                <w:sz w:val="21"/>
                <w:szCs w:val="21"/>
                <w:lang w:val="en-GB" w:eastAsia="de-CH"/>
              </w:rPr>
              <w:t xml:space="preserve"> };</w:t>
            </w:r>
          </w:p>
          <w:p w14:paraId="5D3663B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0A9BCDE8"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use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crate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traits</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ConfigFile</w:t>
            </w:r>
            <w:r w:rsidRPr="00F715A1">
              <w:rPr>
                <w:rFonts w:ascii="Consolas" w:eastAsia="Times New Roman" w:hAnsi="Consolas" w:cs="Times New Roman"/>
                <w:color w:val="3B3B3B"/>
                <w:sz w:val="21"/>
                <w:szCs w:val="21"/>
                <w:lang w:val="en-GB" w:eastAsia="de-CH"/>
              </w:rPr>
              <w:t>;</w:t>
            </w:r>
          </w:p>
          <w:p w14:paraId="1636E4C5"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52F328D7"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795E26"/>
                <w:sz w:val="21"/>
                <w:szCs w:val="21"/>
                <w:lang w:val="en-GB" w:eastAsia="de-CH"/>
              </w:rPr>
              <w:t>derive</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267F99"/>
                <w:sz w:val="21"/>
                <w:szCs w:val="21"/>
                <w:lang w:val="en-GB" w:eastAsia="de-CH"/>
              </w:rPr>
              <w:t>Debug</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Deserialize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Serialize</w:t>
            </w:r>
            <w:r w:rsidRPr="00F715A1">
              <w:rPr>
                <w:rFonts w:ascii="Consolas" w:eastAsia="Times New Roman" w:hAnsi="Consolas" w:cs="Times New Roman"/>
                <w:color w:val="3B3B3B"/>
                <w:sz w:val="21"/>
                <w:szCs w:val="21"/>
                <w:lang w:val="en-GB" w:eastAsia="de-CH"/>
              </w:rPr>
              <w:t>)]</w:t>
            </w:r>
          </w:p>
          <w:p w14:paraId="5572A0B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pub</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struct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State</w:t>
            </w:r>
            <w:r w:rsidRPr="00F715A1">
              <w:rPr>
                <w:rFonts w:ascii="Consolas" w:eastAsia="Times New Roman" w:hAnsi="Consolas" w:cs="Times New Roman"/>
                <w:color w:val="3B3B3B"/>
                <w:sz w:val="21"/>
                <w:szCs w:val="21"/>
                <w:lang w:val="en-GB" w:eastAsia="de-CH"/>
              </w:rPr>
              <w:t xml:space="preserve"> {</w:t>
            </w:r>
          </w:p>
          <w:p w14:paraId="298B5EF3"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pub</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watering_needed</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bool</w:t>
            </w:r>
            <w:r w:rsidRPr="00F715A1">
              <w:rPr>
                <w:rFonts w:ascii="Consolas" w:eastAsia="Times New Roman" w:hAnsi="Consolas" w:cs="Times New Roman"/>
                <w:color w:val="3B3B3B"/>
                <w:sz w:val="21"/>
                <w:szCs w:val="21"/>
                <w:lang w:val="en-GB" w:eastAsia="de-CH"/>
              </w:rPr>
              <w:t>,</w:t>
            </w:r>
          </w:p>
          <w:p w14:paraId="62C6500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w:t>
            </w:r>
          </w:p>
          <w:p w14:paraId="6CF97F93"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3AA0127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impl</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Default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for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State</w:t>
            </w:r>
            <w:r w:rsidRPr="00F715A1">
              <w:rPr>
                <w:rFonts w:ascii="Consolas" w:eastAsia="Times New Roman" w:hAnsi="Consolas" w:cs="Times New Roman"/>
                <w:color w:val="3B3B3B"/>
                <w:sz w:val="21"/>
                <w:szCs w:val="21"/>
                <w:lang w:val="en-GB" w:eastAsia="de-CH"/>
              </w:rPr>
              <w:t xml:space="preserve"> {</w:t>
            </w:r>
          </w:p>
          <w:p w14:paraId="29F1B7B3"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lang w:val="en-GB" w:eastAsia="de-CH"/>
              </w:rPr>
              <w:t>default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-&gt;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3B3B3B"/>
                <w:sz w:val="21"/>
                <w:szCs w:val="21"/>
                <w:lang w:val="en-GB" w:eastAsia="de-CH"/>
              </w:rPr>
              <w:t xml:space="preserve"> {</w:t>
            </w:r>
          </w:p>
          <w:p w14:paraId="39211EA7"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3B3B3B"/>
                <w:sz w:val="21"/>
                <w:szCs w:val="21"/>
                <w:lang w:val="en-GB" w:eastAsia="de-CH"/>
              </w:rPr>
              <w:t xml:space="preserve"> {</w:t>
            </w:r>
          </w:p>
          <w:p w14:paraId="46A1B13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watering_needed</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false</w:t>
            </w:r>
            <w:r w:rsidRPr="00F715A1">
              <w:rPr>
                <w:rFonts w:ascii="Consolas" w:eastAsia="Times New Roman" w:hAnsi="Consolas" w:cs="Times New Roman"/>
                <w:color w:val="3B3B3B"/>
                <w:sz w:val="21"/>
                <w:szCs w:val="21"/>
                <w:lang w:val="en-GB" w:eastAsia="de-CH"/>
              </w:rPr>
              <w:t>,</w:t>
            </w:r>
          </w:p>
          <w:p w14:paraId="4418DFA1"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0947EA0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26E8B28E"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w:t>
            </w:r>
          </w:p>
          <w:p w14:paraId="4816C009"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2BD1F9EE"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impl</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ConfigFile</w:t>
            </w:r>
            <w:r w:rsidRPr="00F715A1">
              <w:rPr>
                <w:rFonts w:ascii="Consolas" w:eastAsia="Times New Roman" w:hAnsi="Consolas" w:cs="Times New Roman"/>
                <w:color w:val="3B3B3B"/>
                <w:sz w:val="21"/>
                <w:szCs w:val="21"/>
                <w:lang w:val="en-GB" w:eastAsia="de-CH"/>
              </w:rPr>
              <w:t>&lt;</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00FF"/>
                <w:sz w:val="21"/>
                <w:szCs w:val="21"/>
                <w:lang w:val="en-GB" w:eastAsia="de-CH"/>
              </w:rPr>
              <w:t>'static</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str</w:t>
            </w:r>
            <w:r w:rsidRPr="00F715A1">
              <w:rPr>
                <w:rFonts w:ascii="Consolas" w:eastAsia="Times New Roman" w:hAnsi="Consolas" w:cs="Times New Roman"/>
                <w:color w:val="3B3B3B"/>
                <w:sz w:val="21"/>
                <w:szCs w:val="21"/>
                <w:lang w:val="en-GB" w:eastAsia="de-CH"/>
              </w:rPr>
              <w:t xml:space="preserve">&gt; </w:t>
            </w:r>
            <w:r w:rsidRPr="00F715A1">
              <w:rPr>
                <w:rFonts w:ascii="Consolas" w:eastAsia="Times New Roman" w:hAnsi="Consolas" w:cs="Times New Roman"/>
                <w:color w:val="0000FF"/>
                <w:sz w:val="21"/>
                <w:szCs w:val="21"/>
                <w:lang w:val="en-GB" w:eastAsia="de-CH"/>
              </w:rPr>
              <w:t>for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State</w:t>
            </w:r>
            <w:r w:rsidRPr="00F715A1">
              <w:rPr>
                <w:rFonts w:ascii="Consolas" w:eastAsia="Times New Roman" w:hAnsi="Consolas" w:cs="Times New Roman"/>
                <w:color w:val="3B3B3B"/>
                <w:sz w:val="21"/>
                <w:szCs w:val="21"/>
                <w:lang w:val="en-GB" w:eastAsia="de-CH"/>
              </w:rPr>
              <w:t xml:space="preserve"> {</w:t>
            </w:r>
          </w:p>
          <w:p w14:paraId="316DDF1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const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70C1"/>
                <w:sz w:val="21"/>
                <w:szCs w:val="21"/>
                <w:lang w:val="en-GB" w:eastAsia="de-CH"/>
              </w:rPr>
              <w:t>PATH</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00FF"/>
                <w:sz w:val="21"/>
                <w:szCs w:val="21"/>
                <w:lang w:val="en-GB" w:eastAsia="de-CH"/>
              </w:rPr>
              <w:t>'static</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str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31515"/>
                <w:sz w:val="21"/>
                <w:szCs w:val="21"/>
                <w:lang w:val="en-GB" w:eastAsia="de-CH"/>
              </w:rPr>
              <w:t>"state.json"</w:t>
            </w:r>
            <w:r w:rsidRPr="00F715A1">
              <w:rPr>
                <w:rFonts w:ascii="Consolas" w:eastAsia="Times New Roman" w:hAnsi="Consolas" w:cs="Times New Roman"/>
                <w:color w:val="3B3B3B"/>
                <w:sz w:val="21"/>
                <w:szCs w:val="21"/>
                <w:lang w:val="en-GB" w:eastAsia="de-CH"/>
              </w:rPr>
              <w:t>;</w:t>
            </w:r>
          </w:p>
          <w:p w14:paraId="5F13BDE8"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de-CH"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de-CH" w:eastAsia="de-CH"/>
              </w:rPr>
              <w:t>type</w:t>
            </w:r>
            <w:r w:rsidRPr="00F715A1">
              <w:rPr>
                <w:rFonts w:ascii="Consolas" w:eastAsia="Times New Roman" w:hAnsi="Consolas" w:cs="Times New Roman"/>
                <w:color w:val="3B3B3B"/>
                <w:sz w:val="21"/>
                <w:szCs w:val="21"/>
                <w:lang w:val="de-CH" w:eastAsia="de-CH"/>
              </w:rPr>
              <w:t xml:space="preserve"> </w:t>
            </w:r>
            <w:r w:rsidRPr="00F715A1">
              <w:rPr>
                <w:rFonts w:ascii="Consolas" w:eastAsia="Times New Roman" w:hAnsi="Consolas" w:cs="Times New Roman"/>
                <w:color w:val="267F99"/>
                <w:sz w:val="21"/>
                <w:szCs w:val="21"/>
                <w:lang w:val="de-CH" w:eastAsia="de-CH"/>
              </w:rPr>
              <w:t>Config</w:t>
            </w:r>
            <w:r w:rsidRPr="00F715A1">
              <w:rPr>
                <w:rFonts w:ascii="Consolas" w:eastAsia="Times New Roman" w:hAnsi="Consolas" w:cs="Times New Roman"/>
                <w:color w:val="3B3B3B"/>
                <w:sz w:val="21"/>
                <w:szCs w:val="21"/>
                <w:lang w:val="de-CH" w:eastAsia="de-CH"/>
              </w:rPr>
              <w:t xml:space="preserve"> </w:t>
            </w:r>
            <w:r w:rsidRPr="00F715A1">
              <w:rPr>
                <w:rFonts w:ascii="Consolas" w:eastAsia="Times New Roman" w:hAnsi="Consolas" w:cs="Times New Roman"/>
                <w:color w:val="000000"/>
                <w:sz w:val="21"/>
                <w:szCs w:val="21"/>
                <w:lang w:val="de-CH" w:eastAsia="de-CH"/>
              </w:rPr>
              <w:t>=</w:t>
            </w:r>
            <w:r w:rsidRPr="00F715A1">
              <w:rPr>
                <w:rFonts w:ascii="Consolas" w:eastAsia="Times New Roman" w:hAnsi="Consolas" w:cs="Times New Roman"/>
                <w:color w:val="3B3B3B"/>
                <w:sz w:val="21"/>
                <w:szCs w:val="21"/>
                <w:lang w:val="de-CH" w:eastAsia="de-CH"/>
              </w:rPr>
              <w:t xml:space="preserve"> </w:t>
            </w:r>
            <w:r w:rsidRPr="00F715A1">
              <w:rPr>
                <w:rFonts w:ascii="Consolas" w:eastAsia="Times New Roman" w:hAnsi="Consolas" w:cs="Times New Roman"/>
                <w:color w:val="0000FF"/>
                <w:sz w:val="21"/>
                <w:szCs w:val="21"/>
                <w:lang w:val="de-CH" w:eastAsia="de-CH"/>
              </w:rPr>
              <w:t>Self</w:t>
            </w:r>
            <w:r w:rsidRPr="00F715A1">
              <w:rPr>
                <w:rFonts w:ascii="Consolas" w:eastAsia="Times New Roman" w:hAnsi="Consolas" w:cs="Times New Roman"/>
                <w:color w:val="3B3B3B"/>
                <w:sz w:val="21"/>
                <w:szCs w:val="21"/>
                <w:lang w:val="de-CH" w:eastAsia="de-CH"/>
              </w:rPr>
              <w:t>;</w:t>
            </w:r>
          </w:p>
          <w:p w14:paraId="5960A59B" w14:textId="40BD94BC"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de-CH" w:eastAsia="de-CH"/>
              </w:rPr>
            </w:pPr>
            <w:r w:rsidRPr="00F715A1">
              <w:rPr>
                <w:rFonts w:ascii="Consolas" w:eastAsia="Times New Roman" w:hAnsi="Consolas" w:cs="Times New Roman"/>
                <w:color w:val="3B3B3B"/>
                <w:sz w:val="21"/>
                <w:szCs w:val="21"/>
                <w:lang w:val="de-CH" w:eastAsia="de-CH"/>
              </w:rPr>
              <w:t>}</w:t>
            </w:r>
          </w:p>
        </w:tc>
      </w:tr>
    </w:tbl>
    <w:p w14:paraId="223DFCCA" w14:textId="77777777" w:rsidR="00F715A1" w:rsidRPr="00F715A1" w:rsidRDefault="00F715A1" w:rsidP="00F715A1"/>
    <w:p w14:paraId="2C680228" w14:textId="3E7BA6CA" w:rsidR="00F86F93" w:rsidRDefault="00F86F93" w:rsidP="00F86F93">
      <w:r w:rsidRPr="00F86F93">
        <w:t>Die Datei state.rs definiert die Struktur State, die den aktuellen Zustand der Anwendung speichert. Dieser Zustand umfasst nur eine einzige Variable, watering_needed, die angibt, ob eine Bewässerung benötigt wird. Die Struktur implementiert das Default-Trait, das einen Standardzustand bereitstellt, in dem keine Bewässerung benötigt wird. Sie implementiert auch das ConfigFile-Trait, das es ermöglicht, den Zustand aus einer JSON-Datei zu laden und in diese zu speichern. Der Pfad zu dieser Datei ist state.json. Die Datei verwendet die serde-Bibliothek für die Serialisierung und Deserialisierung des Zustands.</w:t>
      </w:r>
    </w:p>
    <w:p w14:paraId="61CC5009" w14:textId="1B84895B" w:rsidR="00F715A1" w:rsidRPr="00F86F93" w:rsidRDefault="00F715A1" w:rsidP="00F86F93">
      <w:r>
        <w:br w:type="page"/>
      </w:r>
    </w:p>
    <w:p w14:paraId="2294E8FB" w14:textId="23A08868" w:rsidR="00F423DB" w:rsidRDefault="00F423DB" w:rsidP="00714676">
      <w:pPr>
        <w:pStyle w:val="berschrift3"/>
      </w:pPr>
      <w:bookmarkStart w:id="103" w:name="_Toc169228379"/>
      <w:r>
        <w:lastRenderedPageBreak/>
        <w:t>src/core/serde.rs</w:t>
      </w:r>
      <w:bookmarkEnd w:id="103"/>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F715A1" w14:paraId="2354C7A2" w14:textId="77777777" w:rsidTr="00F715A1">
        <w:tc>
          <w:tcPr>
            <w:tcW w:w="9628" w:type="dxa"/>
          </w:tcPr>
          <w:p w14:paraId="42ABBB01"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use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std</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fmt</w:t>
            </w:r>
            <w:r w:rsidRPr="00F715A1">
              <w:rPr>
                <w:rFonts w:ascii="Consolas" w:eastAsia="Times New Roman" w:hAnsi="Consolas" w:cs="Times New Roman"/>
                <w:color w:val="3B3B3B"/>
                <w:sz w:val="21"/>
                <w:szCs w:val="21"/>
                <w:lang w:val="en-GB" w:eastAsia="de-CH"/>
              </w:rPr>
              <w:t>;</w:t>
            </w:r>
          </w:p>
          <w:p w14:paraId="5131EAD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030BB711"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use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chrono</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267F99"/>
                <w:sz w:val="21"/>
                <w:szCs w:val="21"/>
                <w:lang w:val="en-GB" w:eastAsia="de-CH"/>
              </w:rPr>
              <w:t>NaiveTime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Timelike</w:t>
            </w:r>
            <w:r w:rsidRPr="00F715A1">
              <w:rPr>
                <w:rFonts w:ascii="Consolas" w:eastAsia="Times New Roman" w:hAnsi="Consolas" w:cs="Times New Roman"/>
                <w:color w:val="3B3B3B"/>
                <w:sz w:val="21"/>
                <w:szCs w:val="21"/>
                <w:lang w:val="en-GB" w:eastAsia="de-CH"/>
              </w:rPr>
              <w:t>};</w:t>
            </w:r>
          </w:p>
          <w:p w14:paraId="737AC30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use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serde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w:t>
            </w:r>
          </w:p>
          <w:p w14:paraId="47995BDC"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de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Visitor</w:t>
            </w:r>
            <w:r w:rsidRPr="00F715A1">
              <w:rPr>
                <w:rFonts w:ascii="Consolas" w:eastAsia="Times New Roman" w:hAnsi="Consolas" w:cs="Times New Roman"/>
                <w:color w:val="3B3B3B"/>
                <w:sz w:val="21"/>
                <w:szCs w:val="21"/>
                <w:lang w:val="en-GB" w:eastAsia="de-CH"/>
              </w:rPr>
              <w:t>},</w:t>
            </w:r>
          </w:p>
          <w:p w14:paraId="6165CFD3"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Deserializer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Serializer</w:t>
            </w:r>
            <w:r w:rsidRPr="00F715A1">
              <w:rPr>
                <w:rFonts w:ascii="Consolas" w:eastAsia="Times New Roman" w:hAnsi="Consolas" w:cs="Times New Roman"/>
                <w:color w:val="3B3B3B"/>
                <w:sz w:val="21"/>
                <w:szCs w:val="21"/>
                <w:lang w:val="en-GB" w:eastAsia="de-CH"/>
              </w:rPr>
              <w:t>,</w:t>
            </w:r>
          </w:p>
          <w:p w14:paraId="19E2C7BE"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w:t>
            </w:r>
          </w:p>
          <w:p w14:paraId="2C1581B1"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501D2995"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8000"/>
                <w:sz w:val="21"/>
                <w:szCs w:val="21"/>
                <w:lang w:val="en-GB" w:eastAsia="de-CH"/>
              </w:rPr>
              <w:t>// Custom function to serialize NaiveTime to "HH:MM" format</w:t>
            </w:r>
          </w:p>
          <w:p w14:paraId="09D12182"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pub</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lang w:val="en-GB" w:eastAsia="de-CH"/>
              </w:rPr>
              <w:t>serialize_naive_time</w:t>
            </w:r>
            <w:r w:rsidRPr="00F715A1">
              <w:rPr>
                <w:rFonts w:ascii="Consolas" w:eastAsia="Times New Roman" w:hAnsi="Consolas" w:cs="Times New Roman"/>
                <w:color w:val="3B3B3B"/>
                <w:sz w:val="21"/>
                <w:szCs w:val="21"/>
                <w:lang w:val="en-GB" w:eastAsia="de-CH"/>
              </w:rPr>
              <w:t>&lt;</w:t>
            </w:r>
            <w:r w:rsidRPr="00F715A1">
              <w:rPr>
                <w:rFonts w:ascii="Consolas" w:eastAsia="Times New Roman" w:hAnsi="Consolas" w:cs="Times New Roman"/>
                <w:color w:val="267F99"/>
                <w:sz w:val="21"/>
                <w:szCs w:val="21"/>
                <w:lang w:val="en-GB" w:eastAsia="de-CH"/>
              </w:rPr>
              <w:t>S</w:t>
            </w:r>
            <w:r w:rsidRPr="00F715A1">
              <w:rPr>
                <w:rFonts w:ascii="Consolas" w:eastAsia="Times New Roman" w:hAnsi="Consolas" w:cs="Times New Roman"/>
                <w:color w:val="3B3B3B"/>
                <w:sz w:val="21"/>
                <w:szCs w:val="21"/>
                <w:lang w:val="en-GB" w:eastAsia="de-CH"/>
              </w:rPr>
              <w:t>&gt;(</w:t>
            </w:r>
            <w:r w:rsidRPr="00F715A1">
              <w:rPr>
                <w:rFonts w:ascii="Consolas" w:eastAsia="Times New Roman" w:hAnsi="Consolas" w:cs="Times New Roman"/>
                <w:color w:val="001080"/>
                <w:sz w:val="21"/>
                <w:szCs w:val="21"/>
                <w:lang w:val="en-GB" w:eastAsia="de-CH"/>
              </w:rPr>
              <w:t>time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267F99"/>
                <w:sz w:val="21"/>
                <w:szCs w:val="21"/>
                <w:lang w:val="en-GB" w:eastAsia="de-CH"/>
              </w:rPr>
              <w:t>NaiveTime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serializer</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-&gt;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Result</w:t>
            </w:r>
            <w:r w:rsidRPr="00F715A1">
              <w:rPr>
                <w:rFonts w:ascii="Consolas" w:eastAsia="Times New Roman" w:hAnsi="Consolas" w:cs="Times New Roman"/>
                <w:color w:val="3B3B3B"/>
                <w:sz w:val="21"/>
                <w:szCs w:val="21"/>
                <w:lang w:val="en-GB" w:eastAsia="de-CH"/>
              </w:rPr>
              <w:t>&lt;</w:t>
            </w:r>
            <w:r w:rsidRPr="00F715A1">
              <w:rPr>
                <w:rFonts w:ascii="Consolas" w:eastAsia="Times New Roman" w:hAnsi="Consolas" w:cs="Times New Roman"/>
                <w:color w:val="267F99"/>
                <w:sz w:val="21"/>
                <w:szCs w:val="21"/>
                <w:lang w:val="en-GB" w:eastAsia="de-CH"/>
              </w:rPr>
              <w:t>S</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Ok</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Error</w:t>
            </w:r>
            <w:r w:rsidRPr="00F715A1">
              <w:rPr>
                <w:rFonts w:ascii="Consolas" w:eastAsia="Times New Roman" w:hAnsi="Consolas" w:cs="Times New Roman"/>
                <w:color w:val="3B3B3B"/>
                <w:sz w:val="21"/>
                <w:szCs w:val="21"/>
                <w:lang w:val="en-GB" w:eastAsia="de-CH"/>
              </w:rPr>
              <w:t>&gt;</w:t>
            </w:r>
          </w:p>
          <w:p w14:paraId="36FF2CAD"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where</w:t>
            </w:r>
          </w:p>
          <w:p w14:paraId="7661C861"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Serializer</w:t>
            </w:r>
            <w:r w:rsidRPr="00F715A1">
              <w:rPr>
                <w:rFonts w:ascii="Consolas" w:eastAsia="Times New Roman" w:hAnsi="Consolas" w:cs="Times New Roman"/>
                <w:color w:val="3B3B3B"/>
                <w:sz w:val="21"/>
                <w:szCs w:val="21"/>
                <w:lang w:val="en-GB" w:eastAsia="de-CH"/>
              </w:rPr>
              <w:t>,</w:t>
            </w:r>
          </w:p>
          <w:p w14:paraId="205121C8"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w:t>
            </w:r>
          </w:p>
          <w:p w14:paraId="6389C8E6"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8000"/>
                <w:sz w:val="21"/>
                <w:szCs w:val="21"/>
                <w:lang w:val="en-GB" w:eastAsia="de-CH"/>
              </w:rPr>
              <w:t>// Format the NaiveTime as "HH:MM"</w:t>
            </w:r>
          </w:p>
          <w:p w14:paraId="37ED1831"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formatted</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format!</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A31515"/>
                <w:sz w:val="21"/>
                <w:szCs w:val="21"/>
                <w:lang w:val="en-GB" w:eastAsia="de-CH"/>
              </w:rPr>
              <w:t>"</w:t>
            </w:r>
            <w:r w:rsidRPr="00F715A1">
              <w:rPr>
                <w:rFonts w:ascii="Consolas" w:eastAsia="Times New Roman" w:hAnsi="Consolas" w:cs="Times New Roman"/>
                <w:color w:val="0000FF"/>
                <w:sz w:val="21"/>
                <w:szCs w:val="21"/>
                <w:lang w:val="en-GB" w:eastAsia="de-CH"/>
              </w:rPr>
              <w:t>{:</w:t>
            </w:r>
            <w:r w:rsidRPr="00F715A1">
              <w:rPr>
                <w:rFonts w:ascii="Consolas" w:eastAsia="Times New Roman" w:hAnsi="Consolas" w:cs="Times New Roman"/>
                <w:color w:val="098658"/>
                <w:sz w:val="21"/>
                <w:szCs w:val="21"/>
                <w:lang w:val="en-GB" w:eastAsia="de-CH"/>
              </w:rPr>
              <w:t>02</w:t>
            </w:r>
            <w:r w:rsidRPr="00F715A1">
              <w:rPr>
                <w:rFonts w:ascii="Consolas" w:eastAsia="Times New Roman" w:hAnsi="Consolas" w:cs="Times New Roman"/>
                <w:color w:val="0000FF"/>
                <w:sz w:val="21"/>
                <w:szCs w:val="21"/>
                <w:lang w:val="en-GB" w:eastAsia="de-CH"/>
              </w:rPr>
              <w:t>}</w:t>
            </w:r>
            <w:r w:rsidRPr="00F715A1">
              <w:rPr>
                <w:rFonts w:ascii="Consolas" w:eastAsia="Times New Roman" w:hAnsi="Consolas" w:cs="Times New Roman"/>
                <w:color w:val="A31515"/>
                <w:sz w:val="21"/>
                <w:szCs w:val="21"/>
                <w:lang w:val="en-GB" w:eastAsia="de-CH"/>
              </w:rPr>
              <w:t>:</w:t>
            </w:r>
            <w:r w:rsidRPr="00F715A1">
              <w:rPr>
                <w:rFonts w:ascii="Consolas" w:eastAsia="Times New Roman" w:hAnsi="Consolas" w:cs="Times New Roman"/>
                <w:color w:val="0000FF"/>
                <w:sz w:val="21"/>
                <w:szCs w:val="21"/>
                <w:lang w:val="en-GB" w:eastAsia="de-CH"/>
              </w:rPr>
              <w:t>{:</w:t>
            </w:r>
            <w:r w:rsidRPr="00F715A1">
              <w:rPr>
                <w:rFonts w:ascii="Consolas" w:eastAsia="Times New Roman" w:hAnsi="Consolas" w:cs="Times New Roman"/>
                <w:color w:val="098658"/>
                <w:sz w:val="21"/>
                <w:szCs w:val="21"/>
                <w:lang w:val="en-GB" w:eastAsia="de-CH"/>
              </w:rPr>
              <w:t>02</w:t>
            </w:r>
            <w:r w:rsidRPr="00F715A1">
              <w:rPr>
                <w:rFonts w:ascii="Consolas" w:eastAsia="Times New Roman" w:hAnsi="Consolas" w:cs="Times New Roman"/>
                <w:color w:val="0000FF"/>
                <w:sz w:val="21"/>
                <w:szCs w:val="21"/>
                <w:lang w:val="en-GB" w:eastAsia="de-CH"/>
              </w:rPr>
              <w:t>}</w:t>
            </w:r>
            <w:r w:rsidRPr="00F715A1">
              <w:rPr>
                <w:rFonts w:ascii="Consolas" w:eastAsia="Times New Roman" w:hAnsi="Consolas" w:cs="Times New Roman"/>
                <w:color w:val="A31515"/>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time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hour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time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minute</w:t>
            </w:r>
            <w:r w:rsidRPr="00F715A1">
              <w:rPr>
                <w:rFonts w:ascii="Consolas" w:eastAsia="Times New Roman" w:hAnsi="Consolas" w:cs="Times New Roman"/>
                <w:color w:val="3B3B3B"/>
                <w:sz w:val="21"/>
                <w:szCs w:val="21"/>
                <w:lang w:val="en-GB" w:eastAsia="de-CH"/>
              </w:rPr>
              <w:t>());</w:t>
            </w:r>
          </w:p>
          <w:p w14:paraId="1DC5D436"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8000"/>
                <w:sz w:val="21"/>
                <w:szCs w:val="21"/>
                <w:lang w:val="en-GB" w:eastAsia="de-CH"/>
              </w:rPr>
              <w:t>// Serialize the formatted string</w:t>
            </w:r>
          </w:p>
          <w:p w14:paraId="496AEF3D"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serializer</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serialize_str</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1080"/>
                <w:sz w:val="21"/>
                <w:szCs w:val="21"/>
                <w:lang w:val="en-GB" w:eastAsia="de-CH"/>
              </w:rPr>
              <w:t>formatted</w:t>
            </w:r>
            <w:r w:rsidRPr="00F715A1">
              <w:rPr>
                <w:rFonts w:ascii="Consolas" w:eastAsia="Times New Roman" w:hAnsi="Consolas" w:cs="Times New Roman"/>
                <w:color w:val="3B3B3B"/>
                <w:sz w:val="21"/>
                <w:szCs w:val="21"/>
                <w:lang w:val="en-GB" w:eastAsia="de-CH"/>
              </w:rPr>
              <w:t>)</w:t>
            </w:r>
          </w:p>
          <w:p w14:paraId="2668C5E9"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w:t>
            </w:r>
          </w:p>
          <w:p w14:paraId="1C7D51D1"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0EB86E0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8000"/>
                <w:sz w:val="21"/>
                <w:szCs w:val="21"/>
                <w:lang w:val="en-GB" w:eastAsia="de-CH"/>
              </w:rPr>
              <w:t>// Custom function to deserialize "HH:MM" format to NaiveTime</w:t>
            </w:r>
          </w:p>
          <w:p w14:paraId="5462F297"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pub</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lang w:val="en-GB" w:eastAsia="de-CH"/>
              </w:rPr>
              <w:t>deserialize_naive_time</w:t>
            </w:r>
            <w:r w:rsidRPr="00F715A1">
              <w:rPr>
                <w:rFonts w:ascii="Consolas" w:eastAsia="Times New Roman" w:hAnsi="Consolas" w:cs="Times New Roman"/>
                <w:color w:val="3B3B3B"/>
                <w:sz w:val="21"/>
                <w:szCs w:val="21"/>
                <w:lang w:val="en-GB" w:eastAsia="de-CH"/>
              </w:rPr>
              <w:t>&lt;</w:t>
            </w:r>
            <w:r w:rsidRPr="00F715A1">
              <w:rPr>
                <w:rFonts w:ascii="Consolas" w:eastAsia="Times New Roman" w:hAnsi="Consolas" w:cs="Times New Roman"/>
                <w:color w:val="0000FF"/>
                <w:sz w:val="21"/>
                <w:szCs w:val="21"/>
                <w:lang w:val="en-GB" w:eastAsia="de-CH"/>
              </w:rPr>
              <w:t>'de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D</w:t>
            </w:r>
            <w:r w:rsidRPr="00F715A1">
              <w:rPr>
                <w:rFonts w:ascii="Consolas" w:eastAsia="Times New Roman" w:hAnsi="Consolas" w:cs="Times New Roman"/>
                <w:color w:val="3B3B3B"/>
                <w:sz w:val="21"/>
                <w:szCs w:val="21"/>
                <w:lang w:val="en-GB" w:eastAsia="de-CH"/>
              </w:rPr>
              <w:t>&gt;(</w:t>
            </w:r>
            <w:r w:rsidRPr="00F715A1">
              <w:rPr>
                <w:rFonts w:ascii="Consolas" w:eastAsia="Times New Roman" w:hAnsi="Consolas" w:cs="Times New Roman"/>
                <w:color w:val="001080"/>
                <w:sz w:val="21"/>
                <w:szCs w:val="21"/>
                <w:lang w:val="en-GB" w:eastAsia="de-CH"/>
              </w:rPr>
              <w:t>deserializer</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D</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-&gt;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Result</w:t>
            </w:r>
            <w:r w:rsidRPr="00F715A1">
              <w:rPr>
                <w:rFonts w:ascii="Consolas" w:eastAsia="Times New Roman" w:hAnsi="Consolas" w:cs="Times New Roman"/>
                <w:color w:val="3B3B3B"/>
                <w:sz w:val="21"/>
                <w:szCs w:val="21"/>
                <w:lang w:val="en-GB" w:eastAsia="de-CH"/>
              </w:rPr>
              <w:t>&lt;</w:t>
            </w:r>
            <w:r w:rsidRPr="00F715A1">
              <w:rPr>
                <w:rFonts w:ascii="Consolas" w:eastAsia="Times New Roman" w:hAnsi="Consolas" w:cs="Times New Roman"/>
                <w:color w:val="267F99"/>
                <w:sz w:val="21"/>
                <w:szCs w:val="21"/>
                <w:lang w:val="en-GB" w:eastAsia="de-CH"/>
              </w:rPr>
              <w:t>NaiveTime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D</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Error</w:t>
            </w:r>
            <w:r w:rsidRPr="00F715A1">
              <w:rPr>
                <w:rFonts w:ascii="Consolas" w:eastAsia="Times New Roman" w:hAnsi="Consolas" w:cs="Times New Roman"/>
                <w:color w:val="3B3B3B"/>
                <w:sz w:val="21"/>
                <w:szCs w:val="21"/>
                <w:lang w:val="en-GB" w:eastAsia="de-CH"/>
              </w:rPr>
              <w:t>&gt;</w:t>
            </w:r>
          </w:p>
          <w:p w14:paraId="73016D15"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where</w:t>
            </w:r>
          </w:p>
          <w:p w14:paraId="18C2C3D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D</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Deserializer</w:t>
            </w:r>
            <w:r w:rsidRPr="00F715A1">
              <w:rPr>
                <w:rFonts w:ascii="Consolas" w:eastAsia="Times New Roman" w:hAnsi="Consolas" w:cs="Times New Roman"/>
                <w:color w:val="3B3B3B"/>
                <w:sz w:val="21"/>
                <w:szCs w:val="21"/>
                <w:lang w:val="en-GB" w:eastAsia="de-CH"/>
              </w:rPr>
              <w:t>&lt;</w:t>
            </w:r>
            <w:r w:rsidRPr="00F715A1">
              <w:rPr>
                <w:rFonts w:ascii="Consolas" w:eastAsia="Times New Roman" w:hAnsi="Consolas" w:cs="Times New Roman"/>
                <w:color w:val="0000FF"/>
                <w:sz w:val="21"/>
                <w:szCs w:val="21"/>
                <w:lang w:val="en-GB" w:eastAsia="de-CH"/>
              </w:rPr>
              <w:t>'de</w:t>
            </w:r>
            <w:r w:rsidRPr="00F715A1">
              <w:rPr>
                <w:rFonts w:ascii="Consolas" w:eastAsia="Times New Roman" w:hAnsi="Consolas" w:cs="Times New Roman"/>
                <w:color w:val="3B3B3B"/>
                <w:sz w:val="21"/>
                <w:szCs w:val="21"/>
                <w:lang w:val="en-GB" w:eastAsia="de-CH"/>
              </w:rPr>
              <w:t>&gt;,</w:t>
            </w:r>
          </w:p>
          <w:p w14:paraId="02E05A8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w:t>
            </w:r>
          </w:p>
          <w:p w14:paraId="73FE1986"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8000"/>
                <w:sz w:val="21"/>
                <w:szCs w:val="21"/>
                <w:lang w:val="en-GB" w:eastAsia="de-CH"/>
              </w:rPr>
              <w:t>// Visitor to help with deserialization</w:t>
            </w:r>
          </w:p>
          <w:p w14:paraId="76262F2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struct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NaiveTimeVisitor</w:t>
            </w:r>
            <w:r w:rsidRPr="00F715A1">
              <w:rPr>
                <w:rFonts w:ascii="Consolas" w:eastAsia="Times New Roman" w:hAnsi="Consolas" w:cs="Times New Roman"/>
                <w:color w:val="3B3B3B"/>
                <w:sz w:val="21"/>
                <w:szCs w:val="21"/>
                <w:lang w:val="en-GB" w:eastAsia="de-CH"/>
              </w:rPr>
              <w:t>;</w:t>
            </w:r>
          </w:p>
          <w:p w14:paraId="31EAE2B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1B08B60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impl</w:t>
            </w:r>
            <w:r w:rsidRPr="00F715A1">
              <w:rPr>
                <w:rFonts w:ascii="Consolas" w:eastAsia="Times New Roman" w:hAnsi="Consolas" w:cs="Times New Roman"/>
                <w:color w:val="3B3B3B"/>
                <w:sz w:val="21"/>
                <w:szCs w:val="21"/>
                <w:lang w:val="en-GB" w:eastAsia="de-CH"/>
              </w:rPr>
              <w:t>&lt;</w:t>
            </w:r>
            <w:r w:rsidRPr="00F715A1">
              <w:rPr>
                <w:rFonts w:ascii="Consolas" w:eastAsia="Times New Roman" w:hAnsi="Consolas" w:cs="Times New Roman"/>
                <w:color w:val="0000FF"/>
                <w:sz w:val="21"/>
                <w:szCs w:val="21"/>
                <w:lang w:val="en-GB" w:eastAsia="de-CH"/>
              </w:rPr>
              <w:t>'de</w:t>
            </w:r>
            <w:r w:rsidRPr="00F715A1">
              <w:rPr>
                <w:rFonts w:ascii="Consolas" w:eastAsia="Times New Roman" w:hAnsi="Consolas" w:cs="Times New Roman"/>
                <w:color w:val="3B3B3B"/>
                <w:sz w:val="21"/>
                <w:szCs w:val="21"/>
                <w:lang w:val="en-GB" w:eastAsia="de-CH"/>
              </w:rPr>
              <w:t xml:space="preserve">&gt; </w:t>
            </w:r>
            <w:r w:rsidRPr="00F715A1">
              <w:rPr>
                <w:rFonts w:ascii="Consolas" w:eastAsia="Times New Roman" w:hAnsi="Consolas" w:cs="Times New Roman"/>
                <w:color w:val="267F99"/>
                <w:sz w:val="21"/>
                <w:szCs w:val="21"/>
                <w:lang w:val="en-GB" w:eastAsia="de-CH"/>
              </w:rPr>
              <w:t>Visitor</w:t>
            </w:r>
            <w:r w:rsidRPr="00F715A1">
              <w:rPr>
                <w:rFonts w:ascii="Consolas" w:eastAsia="Times New Roman" w:hAnsi="Consolas" w:cs="Times New Roman"/>
                <w:color w:val="3B3B3B"/>
                <w:sz w:val="21"/>
                <w:szCs w:val="21"/>
                <w:lang w:val="en-GB" w:eastAsia="de-CH"/>
              </w:rPr>
              <w:t>&lt;</w:t>
            </w:r>
            <w:r w:rsidRPr="00F715A1">
              <w:rPr>
                <w:rFonts w:ascii="Consolas" w:eastAsia="Times New Roman" w:hAnsi="Consolas" w:cs="Times New Roman"/>
                <w:color w:val="0000FF"/>
                <w:sz w:val="21"/>
                <w:szCs w:val="21"/>
                <w:lang w:val="en-GB" w:eastAsia="de-CH"/>
              </w:rPr>
              <w:t>'de</w:t>
            </w:r>
            <w:r w:rsidRPr="00F715A1">
              <w:rPr>
                <w:rFonts w:ascii="Consolas" w:eastAsia="Times New Roman" w:hAnsi="Consolas" w:cs="Times New Roman"/>
                <w:color w:val="3B3B3B"/>
                <w:sz w:val="21"/>
                <w:szCs w:val="21"/>
                <w:lang w:val="en-GB" w:eastAsia="de-CH"/>
              </w:rPr>
              <w:t xml:space="preserve">&gt; </w:t>
            </w:r>
            <w:r w:rsidRPr="00F715A1">
              <w:rPr>
                <w:rFonts w:ascii="Consolas" w:eastAsia="Times New Roman" w:hAnsi="Consolas" w:cs="Times New Roman"/>
                <w:color w:val="0000FF"/>
                <w:sz w:val="21"/>
                <w:szCs w:val="21"/>
                <w:lang w:val="en-GB" w:eastAsia="de-CH"/>
              </w:rPr>
              <w:t>for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NaiveTimeVisitor</w:t>
            </w:r>
            <w:r w:rsidRPr="00F715A1">
              <w:rPr>
                <w:rFonts w:ascii="Consolas" w:eastAsia="Times New Roman" w:hAnsi="Consolas" w:cs="Times New Roman"/>
                <w:color w:val="3B3B3B"/>
                <w:sz w:val="21"/>
                <w:szCs w:val="21"/>
                <w:lang w:val="en-GB" w:eastAsia="de-CH"/>
              </w:rPr>
              <w:t xml:space="preserve"> {</w:t>
            </w:r>
          </w:p>
          <w:p w14:paraId="383C6783"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type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Value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NaiveTime</w:t>
            </w:r>
            <w:r w:rsidRPr="00F715A1">
              <w:rPr>
                <w:rFonts w:ascii="Consolas" w:eastAsia="Times New Roman" w:hAnsi="Consolas" w:cs="Times New Roman"/>
                <w:color w:val="3B3B3B"/>
                <w:sz w:val="21"/>
                <w:szCs w:val="21"/>
                <w:lang w:val="en-GB" w:eastAsia="de-CH"/>
              </w:rPr>
              <w:t>;</w:t>
            </w:r>
          </w:p>
          <w:p w14:paraId="005BEA2E"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6133952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lang w:val="en-GB" w:eastAsia="de-CH"/>
              </w:rPr>
              <w:t>expecting</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u w:val="single"/>
                <w:lang w:val="en-GB" w:eastAsia="de-CH"/>
              </w:rPr>
              <w:t>formatter</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00FF"/>
                <w:sz w:val="21"/>
                <w:szCs w:val="21"/>
                <w:lang w:val="en-GB" w:eastAsia="de-CH"/>
              </w:rPr>
              <w:t>mut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fmt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Formatter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-&gt;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fmt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Result</w:t>
            </w:r>
            <w:r w:rsidRPr="00F715A1">
              <w:rPr>
                <w:rFonts w:ascii="Consolas" w:eastAsia="Times New Roman" w:hAnsi="Consolas" w:cs="Times New Roman"/>
                <w:color w:val="3B3B3B"/>
                <w:sz w:val="21"/>
                <w:szCs w:val="21"/>
                <w:lang w:val="en-GB" w:eastAsia="de-CH"/>
              </w:rPr>
              <w:t xml:space="preserve"> {</w:t>
            </w:r>
          </w:p>
          <w:p w14:paraId="12EE5DC7"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u w:val="single"/>
                <w:lang w:val="en-GB" w:eastAsia="de-CH"/>
              </w:rPr>
              <w:t>formatter</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u w:val="single"/>
                <w:lang w:val="en-GB" w:eastAsia="de-CH"/>
              </w:rPr>
              <w:t>write_str</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A31515"/>
                <w:sz w:val="21"/>
                <w:szCs w:val="21"/>
                <w:lang w:val="en-GB" w:eastAsia="de-CH"/>
              </w:rPr>
              <w:t>"a string in the format HH:MM"</w:t>
            </w:r>
            <w:r w:rsidRPr="00F715A1">
              <w:rPr>
                <w:rFonts w:ascii="Consolas" w:eastAsia="Times New Roman" w:hAnsi="Consolas" w:cs="Times New Roman"/>
                <w:color w:val="3B3B3B"/>
                <w:sz w:val="21"/>
                <w:szCs w:val="21"/>
                <w:lang w:val="en-GB" w:eastAsia="de-CH"/>
              </w:rPr>
              <w:t>)</w:t>
            </w:r>
          </w:p>
          <w:p w14:paraId="5D906446"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0763A82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15358D2C"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lang w:val="en-GB" w:eastAsia="de-CH"/>
              </w:rPr>
              <w:t>visit_str</w:t>
            </w:r>
            <w:r w:rsidRPr="00F715A1">
              <w:rPr>
                <w:rFonts w:ascii="Consolas" w:eastAsia="Times New Roman" w:hAnsi="Consolas" w:cs="Times New Roman"/>
                <w:color w:val="3B3B3B"/>
                <w:sz w:val="21"/>
                <w:szCs w:val="21"/>
                <w:lang w:val="en-GB" w:eastAsia="de-CH"/>
              </w:rPr>
              <w:t>&lt;</w:t>
            </w:r>
            <w:r w:rsidRPr="00F715A1">
              <w:rPr>
                <w:rFonts w:ascii="Consolas" w:eastAsia="Times New Roman" w:hAnsi="Consolas" w:cs="Times New Roman"/>
                <w:color w:val="267F99"/>
                <w:sz w:val="21"/>
                <w:szCs w:val="21"/>
                <w:lang w:val="en-GB" w:eastAsia="de-CH"/>
              </w:rPr>
              <w:t>E</w:t>
            </w:r>
            <w:r w:rsidRPr="00F715A1">
              <w:rPr>
                <w:rFonts w:ascii="Consolas" w:eastAsia="Times New Roman" w:hAnsi="Consolas" w:cs="Times New Roman"/>
                <w:color w:val="3B3B3B"/>
                <w:sz w:val="21"/>
                <w:szCs w:val="21"/>
                <w:lang w:val="en-GB" w:eastAsia="de-CH"/>
              </w:rPr>
              <w:t>&gt;(</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value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267F99"/>
                <w:sz w:val="21"/>
                <w:szCs w:val="21"/>
                <w:lang w:val="en-GB" w:eastAsia="de-CH"/>
              </w:rPr>
              <w:t>str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-&gt;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Result</w:t>
            </w:r>
            <w:r w:rsidRPr="00F715A1">
              <w:rPr>
                <w:rFonts w:ascii="Consolas" w:eastAsia="Times New Roman" w:hAnsi="Consolas" w:cs="Times New Roman"/>
                <w:color w:val="3B3B3B"/>
                <w:sz w:val="21"/>
                <w:szCs w:val="21"/>
                <w:lang w:val="en-GB" w:eastAsia="de-CH"/>
              </w:rPr>
              <w:t>&lt;</w:t>
            </w:r>
            <w:r w:rsidRPr="00F715A1">
              <w:rPr>
                <w:rFonts w:ascii="Consolas" w:eastAsia="Times New Roman" w:hAnsi="Consolas" w:cs="Times New Roman"/>
                <w:color w:val="267F99"/>
                <w:sz w:val="21"/>
                <w:szCs w:val="21"/>
                <w:lang w:val="en-GB" w:eastAsia="de-CH"/>
              </w:rPr>
              <w:t>NaiveTime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E</w:t>
            </w:r>
            <w:r w:rsidRPr="00F715A1">
              <w:rPr>
                <w:rFonts w:ascii="Consolas" w:eastAsia="Times New Roman" w:hAnsi="Consolas" w:cs="Times New Roman"/>
                <w:color w:val="3B3B3B"/>
                <w:sz w:val="21"/>
                <w:szCs w:val="21"/>
                <w:lang w:val="en-GB" w:eastAsia="de-CH"/>
              </w:rPr>
              <w:t>&gt;</w:t>
            </w:r>
          </w:p>
          <w:p w14:paraId="427597A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where</w:t>
            </w:r>
          </w:p>
          <w:p w14:paraId="3447536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de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Error</w:t>
            </w:r>
            <w:r w:rsidRPr="00F715A1">
              <w:rPr>
                <w:rFonts w:ascii="Consolas" w:eastAsia="Times New Roman" w:hAnsi="Consolas" w:cs="Times New Roman"/>
                <w:color w:val="3B3B3B"/>
                <w:sz w:val="21"/>
                <w:szCs w:val="21"/>
                <w:lang w:val="en-GB" w:eastAsia="de-CH"/>
              </w:rPr>
              <w:t>,</w:t>
            </w:r>
          </w:p>
          <w:p w14:paraId="2F588F89"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738735C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NaiveTime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parse_from_str</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1080"/>
                <w:sz w:val="21"/>
                <w:szCs w:val="21"/>
                <w:lang w:val="en-GB" w:eastAsia="de-CH"/>
              </w:rPr>
              <w:t>value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31515"/>
                <w:sz w:val="21"/>
                <w:szCs w:val="21"/>
                <w:lang w:val="en-GB" w:eastAsia="de-CH"/>
              </w:rPr>
              <w:t>"%H:%M"</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map_err</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267F99"/>
                <w:sz w:val="21"/>
                <w:szCs w:val="21"/>
                <w:lang w:val="en-GB" w:eastAsia="de-CH"/>
              </w:rPr>
              <w:t>de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Error</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custom</w:t>
            </w:r>
            <w:r w:rsidRPr="00F715A1">
              <w:rPr>
                <w:rFonts w:ascii="Consolas" w:eastAsia="Times New Roman" w:hAnsi="Consolas" w:cs="Times New Roman"/>
                <w:color w:val="3B3B3B"/>
                <w:sz w:val="21"/>
                <w:szCs w:val="21"/>
                <w:lang w:val="en-GB" w:eastAsia="de-CH"/>
              </w:rPr>
              <w:t>)</w:t>
            </w:r>
          </w:p>
          <w:p w14:paraId="25284B8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15E5266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12FDDF2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3067CB4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8000"/>
                <w:sz w:val="21"/>
                <w:szCs w:val="21"/>
                <w:lang w:val="en-GB" w:eastAsia="de-CH"/>
              </w:rPr>
              <w:t>// Use the visitor to deserialize the string</w:t>
            </w:r>
          </w:p>
          <w:p w14:paraId="18EEBF16"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deserializer</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deserialize_str</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267F99"/>
                <w:sz w:val="21"/>
                <w:szCs w:val="21"/>
                <w:lang w:val="en-GB" w:eastAsia="de-CH"/>
              </w:rPr>
              <w:t>NaiveTimeVisitor</w:t>
            </w:r>
            <w:r w:rsidRPr="00F715A1">
              <w:rPr>
                <w:rFonts w:ascii="Consolas" w:eastAsia="Times New Roman" w:hAnsi="Consolas" w:cs="Times New Roman"/>
                <w:color w:val="3B3B3B"/>
                <w:sz w:val="21"/>
                <w:szCs w:val="21"/>
                <w:lang w:val="en-GB" w:eastAsia="de-CH"/>
              </w:rPr>
              <w:t>)</w:t>
            </w:r>
          </w:p>
          <w:p w14:paraId="1A25635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w:t>
            </w:r>
          </w:p>
          <w:p w14:paraId="2761E5B7"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71B66BC7"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8000"/>
                <w:sz w:val="21"/>
                <w:szCs w:val="21"/>
                <w:lang w:val="en-GB" w:eastAsia="de-CH"/>
              </w:rPr>
              <w:t>// Tests for the custom serialization and deserialization functions</w:t>
            </w:r>
          </w:p>
          <w:p w14:paraId="7E51AA6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#[cfg(test)]</w:t>
            </w:r>
          </w:p>
          <w:p w14:paraId="1E021319"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mod</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tests</w:t>
            </w:r>
            <w:r w:rsidRPr="00F715A1">
              <w:rPr>
                <w:rFonts w:ascii="Consolas" w:eastAsia="Times New Roman" w:hAnsi="Consolas" w:cs="Times New Roman"/>
                <w:color w:val="3B3B3B"/>
                <w:sz w:val="21"/>
                <w:szCs w:val="21"/>
                <w:lang w:val="en-GB" w:eastAsia="de-CH"/>
              </w:rPr>
              <w:t xml:space="preserve"> {</w:t>
            </w:r>
          </w:p>
          <w:p w14:paraId="50A3610D"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use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serde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267F99"/>
                <w:sz w:val="21"/>
                <w:szCs w:val="21"/>
                <w:lang w:val="en-GB" w:eastAsia="de-CH"/>
              </w:rPr>
              <w:t>Deserialize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Serialize</w:t>
            </w:r>
            <w:r w:rsidRPr="00F715A1">
              <w:rPr>
                <w:rFonts w:ascii="Consolas" w:eastAsia="Times New Roman" w:hAnsi="Consolas" w:cs="Times New Roman"/>
                <w:color w:val="3B3B3B"/>
                <w:sz w:val="21"/>
                <w:szCs w:val="21"/>
                <w:lang w:val="en-GB" w:eastAsia="de-CH"/>
              </w:rPr>
              <w:t>};</w:t>
            </w:r>
          </w:p>
          <w:p w14:paraId="26CF07B1"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6F66CE37"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use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super</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w:t>
            </w:r>
          </w:p>
          <w:p w14:paraId="560207A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26ED1658"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8000"/>
                <w:sz w:val="21"/>
                <w:szCs w:val="21"/>
                <w:lang w:val="en-GB" w:eastAsia="de-CH"/>
              </w:rPr>
              <w:t>// Struct to test serialization and deserialization</w:t>
            </w:r>
          </w:p>
          <w:p w14:paraId="707F0508"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8000"/>
                <w:sz w:val="21"/>
                <w:szCs w:val="21"/>
                <w:lang w:val="en-GB" w:eastAsia="de-CH"/>
              </w:rPr>
              <w:t>// Same as the actual usage in something like settings should be</w:t>
            </w:r>
          </w:p>
          <w:p w14:paraId="53F106A8"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r w:rsidRPr="00F715A1">
              <w:rPr>
                <w:rFonts w:ascii="Consolas" w:eastAsia="Times New Roman" w:hAnsi="Consolas" w:cs="Times New Roman"/>
                <w:color w:val="795E26"/>
                <w:sz w:val="21"/>
                <w:szCs w:val="21"/>
                <w:lang w:val="en-GB" w:eastAsia="de-CH"/>
              </w:rPr>
              <w:t>derive</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267F99"/>
                <w:sz w:val="21"/>
                <w:szCs w:val="21"/>
                <w:lang w:val="en-GB" w:eastAsia="de-CH"/>
              </w:rPr>
              <w:t>Serialize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Deserialize</w:t>
            </w:r>
            <w:r w:rsidRPr="00F715A1">
              <w:rPr>
                <w:rFonts w:ascii="Consolas" w:eastAsia="Times New Roman" w:hAnsi="Consolas" w:cs="Times New Roman"/>
                <w:color w:val="3B3B3B"/>
                <w:sz w:val="21"/>
                <w:szCs w:val="21"/>
                <w:lang w:val="en-GB" w:eastAsia="de-CH"/>
              </w:rPr>
              <w:t>)]</w:t>
            </w:r>
          </w:p>
          <w:p w14:paraId="60993385"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struct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Testing</w:t>
            </w:r>
            <w:r w:rsidRPr="00F715A1">
              <w:rPr>
                <w:rFonts w:ascii="Consolas" w:eastAsia="Times New Roman" w:hAnsi="Consolas" w:cs="Times New Roman"/>
                <w:color w:val="3B3B3B"/>
                <w:sz w:val="21"/>
                <w:szCs w:val="21"/>
                <w:lang w:val="en-GB" w:eastAsia="de-CH"/>
              </w:rPr>
              <w:t xml:space="preserve"> {</w:t>
            </w:r>
          </w:p>
          <w:p w14:paraId="705A6302"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#[serde(</w:t>
            </w:r>
          </w:p>
          <w:p w14:paraId="569540EE"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serialize_with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31515"/>
                <w:sz w:val="21"/>
                <w:szCs w:val="21"/>
                <w:lang w:val="en-GB" w:eastAsia="de-CH"/>
              </w:rPr>
              <w:t>"serialize_naive_time"</w:t>
            </w:r>
            <w:r w:rsidRPr="00F715A1">
              <w:rPr>
                <w:rFonts w:ascii="Consolas" w:eastAsia="Times New Roman" w:hAnsi="Consolas" w:cs="Times New Roman"/>
                <w:color w:val="3B3B3B"/>
                <w:sz w:val="21"/>
                <w:szCs w:val="21"/>
                <w:lang w:val="en-GB" w:eastAsia="de-CH"/>
              </w:rPr>
              <w:t>,</w:t>
            </w:r>
          </w:p>
          <w:p w14:paraId="36E8D862"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deserialize_with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31515"/>
                <w:sz w:val="21"/>
                <w:szCs w:val="21"/>
                <w:lang w:val="en-GB" w:eastAsia="de-CH"/>
              </w:rPr>
              <w:t>"deserialize_naive_time"</w:t>
            </w:r>
          </w:p>
          <w:p w14:paraId="1DC1ECFD"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33AD6108"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time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NaiveTime</w:t>
            </w:r>
            <w:r w:rsidRPr="00F715A1">
              <w:rPr>
                <w:rFonts w:ascii="Consolas" w:eastAsia="Times New Roman" w:hAnsi="Consolas" w:cs="Times New Roman"/>
                <w:color w:val="3B3B3B"/>
                <w:sz w:val="21"/>
                <w:szCs w:val="21"/>
                <w:lang w:val="en-GB" w:eastAsia="de-CH"/>
              </w:rPr>
              <w:t>,</w:t>
            </w:r>
          </w:p>
          <w:p w14:paraId="1D702F73"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73D90373"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67664737"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r w:rsidRPr="00F715A1">
              <w:rPr>
                <w:rFonts w:ascii="Consolas" w:eastAsia="Times New Roman" w:hAnsi="Consolas" w:cs="Times New Roman"/>
                <w:color w:val="795E26"/>
                <w:sz w:val="21"/>
                <w:szCs w:val="21"/>
                <w:lang w:val="en-GB" w:eastAsia="de-CH"/>
              </w:rPr>
              <w:t>test</w:t>
            </w:r>
            <w:r w:rsidRPr="00F715A1">
              <w:rPr>
                <w:rFonts w:ascii="Consolas" w:eastAsia="Times New Roman" w:hAnsi="Consolas" w:cs="Times New Roman"/>
                <w:color w:val="3B3B3B"/>
                <w:sz w:val="21"/>
                <w:szCs w:val="21"/>
                <w:lang w:val="en-GB" w:eastAsia="de-CH"/>
              </w:rPr>
              <w:t>]</w:t>
            </w:r>
          </w:p>
          <w:p w14:paraId="59C6ED4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lang w:val="en-GB" w:eastAsia="de-CH"/>
              </w:rPr>
              <w:t>test_serialize_naive_time</w:t>
            </w:r>
            <w:r w:rsidRPr="00F715A1">
              <w:rPr>
                <w:rFonts w:ascii="Consolas" w:eastAsia="Times New Roman" w:hAnsi="Consolas" w:cs="Times New Roman"/>
                <w:color w:val="3B3B3B"/>
                <w:sz w:val="21"/>
                <w:szCs w:val="21"/>
                <w:lang w:val="en-GB" w:eastAsia="de-CH"/>
              </w:rPr>
              <w:t>() {</w:t>
            </w:r>
          </w:p>
          <w:p w14:paraId="3F8AD1D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time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NaiveTime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from_hms_opt</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98658"/>
                <w:sz w:val="21"/>
                <w:szCs w:val="21"/>
                <w:lang w:val="en-GB" w:eastAsia="de-CH"/>
              </w:rPr>
              <w:t>12</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98658"/>
                <w:sz w:val="21"/>
                <w:szCs w:val="21"/>
                <w:lang w:val="en-GB" w:eastAsia="de-CH"/>
              </w:rPr>
              <w:t>34</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98658"/>
                <w:sz w:val="21"/>
                <w:szCs w:val="21"/>
                <w:lang w:val="en-GB" w:eastAsia="de-CH"/>
              </w:rPr>
              <w:t>56</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unwrap</w:t>
            </w:r>
            <w:r w:rsidRPr="00F715A1">
              <w:rPr>
                <w:rFonts w:ascii="Consolas" w:eastAsia="Times New Roman" w:hAnsi="Consolas" w:cs="Times New Roman"/>
                <w:color w:val="3B3B3B"/>
                <w:sz w:val="21"/>
                <w:szCs w:val="21"/>
                <w:lang w:val="en-GB" w:eastAsia="de-CH"/>
              </w:rPr>
              <w:t>();</w:t>
            </w:r>
          </w:p>
          <w:p w14:paraId="4BA19673"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testing</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Testing</w:t>
            </w:r>
            <w:r w:rsidRPr="00F715A1">
              <w:rPr>
                <w:rFonts w:ascii="Consolas" w:eastAsia="Times New Roman" w:hAnsi="Consolas" w:cs="Times New Roman"/>
                <w:color w:val="3B3B3B"/>
                <w:sz w:val="21"/>
                <w:szCs w:val="21"/>
                <w:lang w:val="en-GB" w:eastAsia="de-CH"/>
              </w:rPr>
              <w:t xml:space="preserve"> { </w:t>
            </w:r>
            <w:r w:rsidRPr="00F715A1">
              <w:rPr>
                <w:rFonts w:ascii="Consolas" w:eastAsia="Times New Roman" w:hAnsi="Consolas" w:cs="Times New Roman"/>
                <w:color w:val="001080"/>
                <w:sz w:val="21"/>
                <w:szCs w:val="21"/>
                <w:lang w:val="en-GB" w:eastAsia="de-CH"/>
              </w:rPr>
              <w:t>time</w:t>
            </w:r>
            <w:r w:rsidRPr="00F715A1">
              <w:rPr>
                <w:rFonts w:ascii="Consolas" w:eastAsia="Times New Roman" w:hAnsi="Consolas" w:cs="Times New Roman"/>
                <w:color w:val="3B3B3B"/>
                <w:sz w:val="21"/>
                <w:szCs w:val="21"/>
                <w:lang w:val="en-GB" w:eastAsia="de-CH"/>
              </w:rPr>
              <w:t xml:space="preserve"> };</w:t>
            </w:r>
          </w:p>
          <w:p w14:paraId="11159618"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serialized</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serde_json</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to_string</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1080"/>
                <w:sz w:val="21"/>
                <w:szCs w:val="21"/>
                <w:lang w:val="en-GB" w:eastAsia="de-CH"/>
              </w:rPr>
              <w:t>testing</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unwrap</w:t>
            </w:r>
            <w:r w:rsidRPr="00F715A1">
              <w:rPr>
                <w:rFonts w:ascii="Consolas" w:eastAsia="Times New Roman" w:hAnsi="Consolas" w:cs="Times New Roman"/>
                <w:color w:val="3B3B3B"/>
                <w:sz w:val="21"/>
                <w:szCs w:val="21"/>
                <w:lang w:val="en-GB" w:eastAsia="de-CH"/>
              </w:rPr>
              <w:t>();</w:t>
            </w:r>
          </w:p>
          <w:p w14:paraId="042BC1CE"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assert_eq!</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1080"/>
                <w:sz w:val="21"/>
                <w:szCs w:val="21"/>
                <w:lang w:val="en-GB" w:eastAsia="de-CH"/>
              </w:rPr>
              <w:t>serialized</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31515"/>
                <w:sz w:val="21"/>
                <w:szCs w:val="21"/>
                <w:lang w:val="en-GB" w:eastAsia="de-CH"/>
              </w:rPr>
              <w:t>r#"{"time":"12:34"}"#</w:t>
            </w:r>
            <w:r w:rsidRPr="00F715A1">
              <w:rPr>
                <w:rFonts w:ascii="Consolas" w:eastAsia="Times New Roman" w:hAnsi="Consolas" w:cs="Times New Roman"/>
                <w:color w:val="3B3B3B"/>
                <w:sz w:val="21"/>
                <w:szCs w:val="21"/>
                <w:lang w:val="en-GB" w:eastAsia="de-CH"/>
              </w:rPr>
              <w:t>);</w:t>
            </w:r>
          </w:p>
          <w:p w14:paraId="1DB6C053"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06FCE462"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2ED227DE"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r w:rsidRPr="00F715A1">
              <w:rPr>
                <w:rFonts w:ascii="Consolas" w:eastAsia="Times New Roman" w:hAnsi="Consolas" w:cs="Times New Roman"/>
                <w:color w:val="795E26"/>
                <w:sz w:val="21"/>
                <w:szCs w:val="21"/>
                <w:lang w:val="en-GB" w:eastAsia="de-CH"/>
              </w:rPr>
              <w:t>test</w:t>
            </w:r>
            <w:r w:rsidRPr="00F715A1">
              <w:rPr>
                <w:rFonts w:ascii="Consolas" w:eastAsia="Times New Roman" w:hAnsi="Consolas" w:cs="Times New Roman"/>
                <w:color w:val="3B3B3B"/>
                <w:sz w:val="21"/>
                <w:szCs w:val="21"/>
                <w:lang w:val="en-GB" w:eastAsia="de-CH"/>
              </w:rPr>
              <w:t>]</w:t>
            </w:r>
          </w:p>
          <w:p w14:paraId="4F504631"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lang w:val="en-GB" w:eastAsia="de-CH"/>
              </w:rPr>
              <w:t>test_deserialize_naive_time</w:t>
            </w:r>
            <w:r w:rsidRPr="00F715A1">
              <w:rPr>
                <w:rFonts w:ascii="Consolas" w:eastAsia="Times New Roman" w:hAnsi="Consolas" w:cs="Times New Roman"/>
                <w:color w:val="3B3B3B"/>
                <w:sz w:val="21"/>
                <w:szCs w:val="21"/>
                <w:lang w:val="en-GB" w:eastAsia="de-CH"/>
              </w:rPr>
              <w:t>() {</w:t>
            </w:r>
          </w:p>
          <w:p w14:paraId="55A197C5"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testing</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serde_json</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from_str</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&lt;</w:t>
            </w:r>
            <w:r w:rsidRPr="00F715A1">
              <w:rPr>
                <w:rFonts w:ascii="Consolas" w:eastAsia="Times New Roman" w:hAnsi="Consolas" w:cs="Times New Roman"/>
                <w:color w:val="267F99"/>
                <w:sz w:val="21"/>
                <w:szCs w:val="21"/>
                <w:lang w:val="en-GB" w:eastAsia="de-CH"/>
              </w:rPr>
              <w:t>Testing</w:t>
            </w:r>
            <w:r w:rsidRPr="00F715A1">
              <w:rPr>
                <w:rFonts w:ascii="Consolas" w:eastAsia="Times New Roman" w:hAnsi="Consolas" w:cs="Times New Roman"/>
                <w:color w:val="3B3B3B"/>
                <w:sz w:val="21"/>
                <w:szCs w:val="21"/>
                <w:lang w:val="en-GB" w:eastAsia="de-CH"/>
              </w:rPr>
              <w:t>&gt;(</w:t>
            </w:r>
            <w:r w:rsidRPr="00F715A1">
              <w:rPr>
                <w:rFonts w:ascii="Consolas" w:eastAsia="Times New Roman" w:hAnsi="Consolas" w:cs="Times New Roman"/>
                <w:color w:val="A31515"/>
                <w:sz w:val="21"/>
                <w:szCs w:val="21"/>
                <w:lang w:val="en-GB" w:eastAsia="de-CH"/>
              </w:rPr>
              <w:t>r#"{"time":"12:34"}"#</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unwrap</w:t>
            </w:r>
            <w:r w:rsidRPr="00F715A1">
              <w:rPr>
                <w:rFonts w:ascii="Consolas" w:eastAsia="Times New Roman" w:hAnsi="Consolas" w:cs="Times New Roman"/>
                <w:color w:val="3B3B3B"/>
                <w:sz w:val="21"/>
                <w:szCs w:val="21"/>
                <w:lang w:val="en-GB" w:eastAsia="de-CH"/>
              </w:rPr>
              <w:t>();</w:t>
            </w:r>
          </w:p>
          <w:p w14:paraId="334855D5"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assert_eq!</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1080"/>
                <w:sz w:val="21"/>
                <w:szCs w:val="21"/>
                <w:lang w:val="en-GB" w:eastAsia="de-CH"/>
              </w:rPr>
              <w:t>testing</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1080"/>
                <w:sz w:val="21"/>
                <w:szCs w:val="21"/>
                <w:lang w:val="en-GB" w:eastAsia="de-CH"/>
              </w:rPr>
              <w:t>time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NaiveTime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from_hms_opt</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98658"/>
                <w:sz w:val="21"/>
                <w:szCs w:val="21"/>
                <w:lang w:val="en-GB" w:eastAsia="de-CH"/>
              </w:rPr>
              <w:t>12</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98658"/>
                <w:sz w:val="21"/>
                <w:szCs w:val="21"/>
                <w:lang w:val="en-GB" w:eastAsia="de-CH"/>
              </w:rPr>
              <w:t>34</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98658"/>
                <w:sz w:val="21"/>
                <w:szCs w:val="21"/>
                <w:lang w:val="en-GB" w:eastAsia="de-CH"/>
              </w:rPr>
              <w:t>0</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unwrap</w:t>
            </w:r>
            <w:r w:rsidRPr="00F715A1">
              <w:rPr>
                <w:rFonts w:ascii="Consolas" w:eastAsia="Times New Roman" w:hAnsi="Consolas" w:cs="Times New Roman"/>
                <w:color w:val="3B3B3B"/>
                <w:sz w:val="21"/>
                <w:szCs w:val="21"/>
                <w:lang w:val="en-GB" w:eastAsia="de-CH"/>
              </w:rPr>
              <w:t>());</w:t>
            </w:r>
          </w:p>
          <w:p w14:paraId="79118A1E"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de-CH"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3B3B3B"/>
                <w:sz w:val="21"/>
                <w:szCs w:val="21"/>
                <w:lang w:val="de-CH" w:eastAsia="de-CH"/>
              </w:rPr>
              <w:t>}</w:t>
            </w:r>
          </w:p>
          <w:p w14:paraId="7B811D7A" w14:textId="64F3F6A2"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de-CH" w:eastAsia="de-CH"/>
              </w:rPr>
            </w:pPr>
            <w:r w:rsidRPr="00F715A1">
              <w:rPr>
                <w:rFonts w:ascii="Consolas" w:eastAsia="Times New Roman" w:hAnsi="Consolas" w:cs="Times New Roman"/>
                <w:color w:val="3B3B3B"/>
                <w:sz w:val="21"/>
                <w:szCs w:val="21"/>
                <w:lang w:val="de-CH" w:eastAsia="de-CH"/>
              </w:rPr>
              <w:t>}</w:t>
            </w:r>
          </w:p>
        </w:tc>
      </w:tr>
    </w:tbl>
    <w:p w14:paraId="0BFDD6A8" w14:textId="77777777" w:rsidR="00F715A1" w:rsidRPr="00F715A1" w:rsidRDefault="00F715A1" w:rsidP="00F715A1"/>
    <w:p w14:paraId="01B389B0" w14:textId="1718523C" w:rsidR="00F86F93" w:rsidRDefault="00F86F93" w:rsidP="00F86F93">
      <w:r w:rsidRPr="00F86F93">
        <w:t>Die Datei serde.rs enthält benutzerdefinierte Funktionen zur Serialisierung und Deserialisierung von NaiveTime-Objekten in das "HH:MM"-Format. Die Funktion serialize_naive_time() nimmt ein NaiveTime-Objekt und einen Serializer und gibt das serialisierte Ergebnis zurück. Sie formatiert das NaiveTime-Objekt als "HH:MM"-Zeichenkette und serialisiert diese Zeichenkette. Die Funktion deserialize_naive_time() nimmt einen Deserializer und gibt ein NaiveTime-Objekt zurück. Sie definiert einen Visitor, der eine Zeichenkette im "HH:MM"-Format in ein NaiveTime-Objekt umwandelt. Die Datei enthält auch Tests für diese beiden Funktionen. Der Test test_serialize_naive_time() überprüft, ob die Serialisierung korrekt funktioniert, und der Test test_deserialize_naive_time() überprüft, ob die Deserialisierung korrekt funktioniert. Diese Funktionen werden verwendet, um die NaiveTime-Felder in den Einstellungen und im Zustand zu serialisieren und zu deserialisieren.</w:t>
      </w:r>
    </w:p>
    <w:p w14:paraId="4CAE9C58" w14:textId="08FD2B0F" w:rsidR="00F715A1" w:rsidRPr="00F86F93" w:rsidRDefault="00F715A1" w:rsidP="00F86F93">
      <w:r>
        <w:br w:type="page"/>
      </w:r>
    </w:p>
    <w:p w14:paraId="57708B9E" w14:textId="38E37128" w:rsidR="00F423DB" w:rsidRDefault="00F423DB" w:rsidP="00714676">
      <w:pPr>
        <w:pStyle w:val="berschrift3"/>
      </w:pPr>
      <w:bookmarkStart w:id="104" w:name="_Toc169228380"/>
      <w:r>
        <w:lastRenderedPageBreak/>
        <w:t>src/core/manager.rs</w:t>
      </w:r>
      <w:bookmarkEnd w:id="104"/>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F715A1" w14:paraId="33AC372C" w14:textId="77777777" w:rsidTr="00F715A1">
        <w:tc>
          <w:tcPr>
            <w:tcW w:w="9628" w:type="dxa"/>
          </w:tcPr>
          <w:p w14:paraId="263BAE34" w14:textId="77777777" w:rsidR="00F715A1" w:rsidRPr="00F0207F"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0207F">
              <w:rPr>
                <w:rFonts w:ascii="Consolas" w:eastAsia="Times New Roman" w:hAnsi="Consolas" w:cs="Times New Roman"/>
                <w:color w:val="0000FF"/>
                <w:sz w:val="21"/>
                <w:szCs w:val="21"/>
                <w:lang w:val="en-GB" w:eastAsia="de-CH"/>
              </w:rPr>
              <w:t>use</w:t>
            </w:r>
            <w:r w:rsidRPr="00F0207F">
              <w:rPr>
                <w:rFonts w:ascii="Consolas" w:eastAsia="Times New Roman" w:hAnsi="Consolas" w:cs="Times New Roman"/>
                <w:color w:val="3B3B3B"/>
                <w:sz w:val="21"/>
                <w:szCs w:val="21"/>
                <w:lang w:val="en-GB" w:eastAsia="de-CH"/>
              </w:rPr>
              <w:t xml:space="preserve"> </w:t>
            </w:r>
            <w:r w:rsidRPr="00F0207F">
              <w:rPr>
                <w:rFonts w:ascii="Consolas" w:eastAsia="Times New Roman" w:hAnsi="Consolas" w:cs="Times New Roman"/>
                <w:color w:val="0000FF"/>
                <w:sz w:val="21"/>
                <w:szCs w:val="21"/>
                <w:lang w:val="en-GB" w:eastAsia="de-CH"/>
              </w:rPr>
              <w:t>crate</w:t>
            </w:r>
            <w:r w:rsidRPr="00F0207F">
              <w:rPr>
                <w:rFonts w:ascii="Consolas" w:eastAsia="Times New Roman" w:hAnsi="Consolas" w:cs="Times New Roman"/>
                <w:color w:val="000000"/>
                <w:sz w:val="21"/>
                <w:szCs w:val="21"/>
                <w:lang w:val="en-GB" w:eastAsia="de-CH"/>
              </w:rPr>
              <w:t>::</w:t>
            </w:r>
            <w:r w:rsidRPr="00F0207F">
              <w:rPr>
                <w:rFonts w:ascii="Consolas" w:eastAsia="Times New Roman" w:hAnsi="Consolas" w:cs="Times New Roman"/>
                <w:color w:val="3B3B3B"/>
                <w:sz w:val="21"/>
                <w:szCs w:val="21"/>
                <w:lang w:val="en-GB" w:eastAsia="de-CH"/>
              </w:rPr>
              <w:t xml:space="preserve">{ </w:t>
            </w:r>
            <w:r w:rsidRPr="00F0207F">
              <w:rPr>
                <w:rFonts w:ascii="Consolas" w:eastAsia="Times New Roman" w:hAnsi="Consolas" w:cs="Times New Roman"/>
                <w:color w:val="0000FF"/>
                <w:sz w:val="21"/>
                <w:szCs w:val="21"/>
                <w:lang w:val="en-GB" w:eastAsia="de-CH"/>
              </w:rPr>
              <w:t>topic</w:t>
            </w:r>
            <w:r w:rsidRPr="00F0207F">
              <w:rPr>
                <w:rFonts w:ascii="Consolas" w:eastAsia="Times New Roman" w:hAnsi="Consolas" w:cs="Times New Roman"/>
                <w:color w:val="3B3B3B"/>
                <w:sz w:val="21"/>
                <w:szCs w:val="21"/>
                <w:lang w:val="en-GB" w:eastAsia="de-CH"/>
              </w:rPr>
              <w:t xml:space="preserve">, </w:t>
            </w:r>
            <w:r w:rsidRPr="00F0207F">
              <w:rPr>
                <w:rFonts w:ascii="Consolas" w:eastAsia="Times New Roman" w:hAnsi="Consolas" w:cs="Times New Roman"/>
                <w:color w:val="267F99"/>
                <w:sz w:val="21"/>
                <w:szCs w:val="21"/>
                <w:lang w:val="en-GB" w:eastAsia="de-CH"/>
              </w:rPr>
              <w:t>ClientModule</w:t>
            </w:r>
            <w:r w:rsidRPr="00F0207F">
              <w:rPr>
                <w:rFonts w:ascii="Consolas" w:eastAsia="Times New Roman" w:hAnsi="Consolas" w:cs="Times New Roman"/>
                <w:color w:val="3B3B3B"/>
                <w:sz w:val="21"/>
                <w:szCs w:val="21"/>
                <w:lang w:val="en-GB" w:eastAsia="de-CH"/>
              </w:rPr>
              <w:t xml:space="preserve"> };</w:t>
            </w:r>
          </w:p>
          <w:p w14:paraId="5A96B7BD" w14:textId="77777777" w:rsidR="00F715A1" w:rsidRPr="00F0207F"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0207F">
              <w:rPr>
                <w:rFonts w:ascii="Consolas" w:eastAsia="Times New Roman" w:hAnsi="Consolas" w:cs="Times New Roman"/>
                <w:color w:val="0000FF"/>
                <w:sz w:val="21"/>
                <w:szCs w:val="21"/>
                <w:lang w:val="en-GB" w:eastAsia="de-CH"/>
              </w:rPr>
              <w:t>use</w:t>
            </w:r>
            <w:r w:rsidRPr="00F0207F">
              <w:rPr>
                <w:rFonts w:ascii="Consolas" w:eastAsia="Times New Roman" w:hAnsi="Consolas" w:cs="Times New Roman"/>
                <w:color w:val="3B3B3B"/>
                <w:sz w:val="21"/>
                <w:szCs w:val="21"/>
                <w:lang w:val="en-GB" w:eastAsia="de-CH"/>
              </w:rPr>
              <w:t xml:space="preserve"> </w:t>
            </w:r>
            <w:r w:rsidRPr="00F0207F">
              <w:rPr>
                <w:rFonts w:ascii="Consolas" w:eastAsia="Times New Roman" w:hAnsi="Consolas" w:cs="Times New Roman"/>
                <w:color w:val="267F99"/>
                <w:sz w:val="21"/>
                <w:szCs w:val="21"/>
                <w:lang w:val="en-GB" w:eastAsia="de-CH"/>
              </w:rPr>
              <w:t>std</w:t>
            </w:r>
            <w:r w:rsidRPr="00F0207F">
              <w:rPr>
                <w:rFonts w:ascii="Consolas" w:eastAsia="Times New Roman" w:hAnsi="Consolas" w:cs="Times New Roman"/>
                <w:color w:val="000000"/>
                <w:sz w:val="21"/>
                <w:szCs w:val="21"/>
                <w:lang w:val="en-GB" w:eastAsia="de-CH"/>
              </w:rPr>
              <w:t>::</w:t>
            </w:r>
            <w:r w:rsidRPr="00F0207F">
              <w:rPr>
                <w:rFonts w:ascii="Consolas" w:eastAsia="Times New Roman" w:hAnsi="Consolas" w:cs="Times New Roman"/>
                <w:color w:val="267F99"/>
                <w:sz w:val="21"/>
                <w:szCs w:val="21"/>
                <w:lang w:val="en-GB" w:eastAsia="de-CH"/>
              </w:rPr>
              <w:t>collections</w:t>
            </w:r>
            <w:r w:rsidRPr="00F0207F">
              <w:rPr>
                <w:rFonts w:ascii="Consolas" w:eastAsia="Times New Roman" w:hAnsi="Consolas" w:cs="Times New Roman"/>
                <w:color w:val="000000"/>
                <w:sz w:val="21"/>
                <w:szCs w:val="21"/>
                <w:lang w:val="en-GB" w:eastAsia="de-CH"/>
              </w:rPr>
              <w:t>::</w:t>
            </w:r>
            <w:r w:rsidRPr="00F0207F">
              <w:rPr>
                <w:rFonts w:ascii="Consolas" w:eastAsia="Times New Roman" w:hAnsi="Consolas" w:cs="Times New Roman"/>
                <w:color w:val="267F99"/>
                <w:sz w:val="21"/>
                <w:szCs w:val="21"/>
                <w:lang w:val="en-GB" w:eastAsia="de-CH"/>
              </w:rPr>
              <w:t>HashMap</w:t>
            </w:r>
            <w:r w:rsidRPr="00F0207F">
              <w:rPr>
                <w:rFonts w:ascii="Consolas" w:eastAsia="Times New Roman" w:hAnsi="Consolas" w:cs="Times New Roman"/>
                <w:color w:val="3B3B3B"/>
                <w:sz w:val="21"/>
                <w:szCs w:val="21"/>
                <w:lang w:val="en-GB" w:eastAsia="de-CH"/>
              </w:rPr>
              <w:t>;</w:t>
            </w:r>
          </w:p>
          <w:p w14:paraId="6313A600" w14:textId="77777777" w:rsidR="00F715A1" w:rsidRPr="00F0207F"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03D42DC3"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8000"/>
                <w:sz w:val="21"/>
                <w:szCs w:val="21"/>
                <w:lang w:val="en-GB" w:eastAsia="de-CH"/>
              </w:rPr>
              <w:t>/// Core manager for handling modules and the settings for modules</w:t>
            </w:r>
          </w:p>
          <w:p w14:paraId="7DEC4A8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8000"/>
                <w:sz w:val="21"/>
                <w:szCs w:val="21"/>
                <w:lang w:val="en-GB" w:eastAsia="de-CH"/>
              </w:rPr>
              <w:t>/// All modules should be registered with the manager</w:t>
            </w:r>
          </w:p>
          <w:p w14:paraId="6CF53D0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8000"/>
                <w:sz w:val="21"/>
                <w:szCs w:val="21"/>
                <w:lang w:val="en-GB" w:eastAsia="de-CH"/>
              </w:rPr>
              <w:t>/// The handle_message function should be called from the main loop</w:t>
            </w:r>
          </w:p>
          <w:p w14:paraId="1733BAD2"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pub</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struct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ModuleManager</w:t>
            </w:r>
            <w:r w:rsidRPr="00F715A1">
              <w:rPr>
                <w:rFonts w:ascii="Consolas" w:eastAsia="Times New Roman" w:hAnsi="Consolas" w:cs="Times New Roman"/>
                <w:color w:val="3B3B3B"/>
                <w:sz w:val="21"/>
                <w:szCs w:val="21"/>
                <w:lang w:val="en-GB" w:eastAsia="de-CH"/>
              </w:rPr>
              <w:t xml:space="preserve"> {</w:t>
            </w:r>
          </w:p>
          <w:p w14:paraId="3692CC7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modules</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Vec</w:t>
            </w:r>
            <w:r w:rsidRPr="00F715A1">
              <w:rPr>
                <w:rFonts w:ascii="Consolas" w:eastAsia="Times New Roman" w:hAnsi="Consolas" w:cs="Times New Roman"/>
                <w:color w:val="3B3B3B"/>
                <w:sz w:val="21"/>
                <w:szCs w:val="21"/>
                <w:lang w:val="en-GB" w:eastAsia="de-CH"/>
              </w:rPr>
              <w:t>&lt;</w:t>
            </w:r>
            <w:r w:rsidRPr="00F715A1">
              <w:rPr>
                <w:rFonts w:ascii="Consolas" w:eastAsia="Times New Roman" w:hAnsi="Consolas" w:cs="Times New Roman"/>
                <w:color w:val="267F99"/>
                <w:sz w:val="21"/>
                <w:szCs w:val="21"/>
                <w:lang w:val="en-GB" w:eastAsia="de-CH"/>
              </w:rPr>
              <w:t>Box</w:t>
            </w:r>
            <w:r w:rsidRPr="00F715A1">
              <w:rPr>
                <w:rFonts w:ascii="Consolas" w:eastAsia="Times New Roman" w:hAnsi="Consolas" w:cs="Times New Roman"/>
                <w:color w:val="3B3B3B"/>
                <w:sz w:val="21"/>
                <w:szCs w:val="21"/>
                <w:lang w:val="en-GB" w:eastAsia="de-CH"/>
              </w:rPr>
              <w:t>&lt;</w:t>
            </w:r>
            <w:r w:rsidRPr="00F715A1">
              <w:rPr>
                <w:rFonts w:ascii="Consolas" w:eastAsia="Times New Roman" w:hAnsi="Consolas" w:cs="Times New Roman"/>
                <w:color w:val="0000FF"/>
                <w:sz w:val="21"/>
                <w:szCs w:val="21"/>
                <w:lang w:val="en-GB" w:eastAsia="de-CH"/>
              </w:rPr>
              <w:t>dyn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ClientModule</w:t>
            </w:r>
            <w:r w:rsidRPr="00F715A1">
              <w:rPr>
                <w:rFonts w:ascii="Consolas" w:eastAsia="Times New Roman" w:hAnsi="Consolas" w:cs="Times New Roman"/>
                <w:color w:val="3B3B3B"/>
                <w:sz w:val="21"/>
                <w:szCs w:val="21"/>
                <w:lang w:val="en-GB" w:eastAsia="de-CH"/>
              </w:rPr>
              <w:t>&gt;&gt;,</w:t>
            </w:r>
          </w:p>
          <w:p w14:paraId="38BA4087"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configs</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HashMap</w:t>
            </w:r>
            <w:r w:rsidRPr="00F715A1">
              <w:rPr>
                <w:rFonts w:ascii="Consolas" w:eastAsia="Times New Roman" w:hAnsi="Consolas" w:cs="Times New Roman"/>
                <w:color w:val="3B3B3B"/>
                <w:sz w:val="21"/>
                <w:szCs w:val="21"/>
                <w:lang w:val="en-GB" w:eastAsia="de-CH"/>
              </w:rPr>
              <w:t>&lt;</w:t>
            </w:r>
            <w:r w:rsidRPr="00F715A1">
              <w:rPr>
                <w:rFonts w:ascii="Consolas" w:eastAsia="Times New Roman" w:hAnsi="Consolas" w:cs="Times New Roman"/>
                <w:color w:val="267F99"/>
                <w:sz w:val="21"/>
                <w:szCs w:val="21"/>
                <w:lang w:val="en-GB" w:eastAsia="de-CH"/>
              </w:rPr>
              <w:t>String</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String</w:t>
            </w:r>
            <w:r w:rsidRPr="00F715A1">
              <w:rPr>
                <w:rFonts w:ascii="Consolas" w:eastAsia="Times New Roman" w:hAnsi="Consolas" w:cs="Times New Roman"/>
                <w:color w:val="3B3B3B"/>
                <w:sz w:val="21"/>
                <w:szCs w:val="21"/>
                <w:lang w:val="en-GB" w:eastAsia="de-CH"/>
              </w:rPr>
              <w:t>&gt;,</w:t>
            </w:r>
          </w:p>
          <w:p w14:paraId="5C4A5255"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w:t>
            </w:r>
          </w:p>
          <w:p w14:paraId="2A45782C"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461FFC09"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impl</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ModuleManager</w:t>
            </w:r>
            <w:r w:rsidRPr="00F715A1">
              <w:rPr>
                <w:rFonts w:ascii="Consolas" w:eastAsia="Times New Roman" w:hAnsi="Consolas" w:cs="Times New Roman"/>
                <w:color w:val="3B3B3B"/>
                <w:sz w:val="21"/>
                <w:szCs w:val="21"/>
                <w:lang w:val="en-GB" w:eastAsia="de-CH"/>
              </w:rPr>
              <w:t xml:space="preserve"> {</w:t>
            </w:r>
          </w:p>
          <w:p w14:paraId="5414CD1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8000"/>
                <w:sz w:val="21"/>
                <w:szCs w:val="21"/>
                <w:lang w:val="en-GB" w:eastAsia="de-CH"/>
              </w:rPr>
              <w:t>/// Create a new ModuleManager</w:t>
            </w:r>
          </w:p>
          <w:p w14:paraId="3D0DEEA9"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pub</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lang w:val="en-GB" w:eastAsia="de-CH"/>
              </w:rPr>
              <w:t>new</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-&gt;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3B3B3B"/>
                <w:sz w:val="21"/>
                <w:szCs w:val="21"/>
                <w:lang w:val="en-GB" w:eastAsia="de-CH"/>
              </w:rPr>
              <w:t xml:space="preserve"> {</w:t>
            </w:r>
          </w:p>
          <w:p w14:paraId="5A899F69"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tracing</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00FF"/>
                <w:sz w:val="21"/>
                <w:szCs w:val="21"/>
                <w:lang w:val="en-GB" w:eastAsia="de-CH"/>
              </w:rPr>
              <w:t>trace!</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A31515"/>
                <w:sz w:val="21"/>
                <w:szCs w:val="21"/>
                <w:lang w:val="en-GB" w:eastAsia="de-CH"/>
              </w:rPr>
              <w:t>"ModuleManager created"</w:t>
            </w:r>
            <w:r w:rsidRPr="00F715A1">
              <w:rPr>
                <w:rFonts w:ascii="Consolas" w:eastAsia="Times New Roman" w:hAnsi="Consolas" w:cs="Times New Roman"/>
                <w:color w:val="3B3B3B"/>
                <w:sz w:val="21"/>
                <w:szCs w:val="21"/>
                <w:lang w:val="en-GB" w:eastAsia="de-CH"/>
              </w:rPr>
              <w:t>);</w:t>
            </w:r>
          </w:p>
          <w:p w14:paraId="6CB56D1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0725EA9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3B3B3B"/>
                <w:sz w:val="21"/>
                <w:szCs w:val="21"/>
                <w:lang w:val="en-GB" w:eastAsia="de-CH"/>
              </w:rPr>
              <w:t xml:space="preserve"> {</w:t>
            </w:r>
          </w:p>
          <w:p w14:paraId="54A4519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modules</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Vec</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new</w:t>
            </w:r>
            <w:r w:rsidRPr="00F715A1">
              <w:rPr>
                <w:rFonts w:ascii="Consolas" w:eastAsia="Times New Roman" w:hAnsi="Consolas" w:cs="Times New Roman"/>
                <w:color w:val="3B3B3B"/>
                <w:sz w:val="21"/>
                <w:szCs w:val="21"/>
                <w:lang w:val="en-GB" w:eastAsia="de-CH"/>
              </w:rPr>
              <w:t>(),</w:t>
            </w:r>
          </w:p>
          <w:p w14:paraId="3EDA8E9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configs</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HashMap</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new</w:t>
            </w:r>
            <w:r w:rsidRPr="00F715A1">
              <w:rPr>
                <w:rFonts w:ascii="Consolas" w:eastAsia="Times New Roman" w:hAnsi="Consolas" w:cs="Times New Roman"/>
                <w:color w:val="3B3B3B"/>
                <w:sz w:val="21"/>
                <w:szCs w:val="21"/>
                <w:lang w:val="en-GB" w:eastAsia="de-CH"/>
              </w:rPr>
              <w:t>(),</w:t>
            </w:r>
          </w:p>
          <w:p w14:paraId="619DA31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778711A1"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13BC50FE"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3A7BCB5C"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8000"/>
                <w:sz w:val="21"/>
                <w:szCs w:val="21"/>
                <w:lang w:val="en-GB" w:eastAsia="de-CH"/>
              </w:rPr>
              <w:t>/// Register a module with the manager</w:t>
            </w:r>
          </w:p>
          <w:p w14:paraId="3A354CE8"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8000"/>
                <w:sz w:val="21"/>
                <w:szCs w:val="21"/>
                <w:lang w:val="en-GB" w:eastAsia="de-CH"/>
              </w:rPr>
              <w:t>/// This will add the settings to the settings map</w:t>
            </w:r>
          </w:p>
          <w:p w14:paraId="29D43AD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pub</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u w:val="single"/>
                <w:lang w:val="en-GB" w:eastAsia="de-CH"/>
              </w:rPr>
              <w:t>register_module</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00FF"/>
                <w:sz w:val="21"/>
                <w:szCs w:val="21"/>
                <w:lang w:val="en-GB" w:eastAsia="de-CH"/>
              </w:rPr>
              <w:t>mut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u w:val="single"/>
                <w:lang w:val="en-GB" w:eastAsia="de-CH"/>
              </w:rPr>
              <w:t>self</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module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impl</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ClientModule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'static</w:t>
            </w:r>
            <w:r w:rsidRPr="00F715A1">
              <w:rPr>
                <w:rFonts w:ascii="Consolas" w:eastAsia="Times New Roman" w:hAnsi="Consolas" w:cs="Times New Roman"/>
                <w:color w:val="3B3B3B"/>
                <w:sz w:val="21"/>
                <w:szCs w:val="21"/>
                <w:lang w:val="en-GB" w:eastAsia="de-CH"/>
              </w:rPr>
              <w:t>) {</w:t>
            </w:r>
          </w:p>
          <w:p w14:paraId="4DE347A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name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module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name</w:t>
            </w:r>
            <w:r w:rsidRPr="00F715A1">
              <w:rPr>
                <w:rFonts w:ascii="Consolas" w:eastAsia="Times New Roman" w:hAnsi="Consolas" w:cs="Times New Roman"/>
                <w:color w:val="3B3B3B"/>
                <w:sz w:val="21"/>
                <w:szCs w:val="21"/>
                <w:lang w:val="en-GB" w:eastAsia="de-CH"/>
              </w:rPr>
              <w:t>();</w:t>
            </w:r>
          </w:p>
          <w:p w14:paraId="2340351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8000"/>
                <w:sz w:val="21"/>
                <w:szCs w:val="21"/>
                <w:lang w:val="en-GB" w:eastAsia="de-CH"/>
              </w:rPr>
              <w:t>// prefix the setting with the module topic</w:t>
            </w:r>
          </w:p>
          <w:p w14:paraId="7142B83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settings</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module</w:t>
            </w:r>
          </w:p>
          <w:p w14:paraId="27A2A4B3"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settings</w:t>
            </w:r>
            <w:r w:rsidRPr="00F715A1">
              <w:rPr>
                <w:rFonts w:ascii="Consolas" w:eastAsia="Times New Roman" w:hAnsi="Consolas" w:cs="Times New Roman"/>
                <w:color w:val="3B3B3B"/>
                <w:sz w:val="21"/>
                <w:szCs w:val="21"/>
                <w:lang w:val="en-GB" w:eastAsia="de-CH"/>
              </w:rPr>
              <w:t>()</w:t>
            </w:r>
          </w:p>
          <w:p w14:paraId="259524D8"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iter</w:t>
            </w:r>
            <w:r w:rsidRPr="00F715A1">
              <w:rPr>
                <w:rFonts w:ascii="Consolas" w:eastAsia="Times New Roman" w:hAnsi="Consolas" w:cs="Times New Roman"/>
                <w:color w:val="3B3B3B"/>
                <w:sz w:val="21"/>
                <w:szCs w:val="21"/>
                <w:lang w:val="en-GB" w:eastAsia="de-CH"/>
              </w:rPr>
              <w:t>()</w:t>
            </w:r>
          </w:p>
          <w:p w14:paraId="65B346B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map</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1080"/>
                <w:sz w:val="21"/>
                <w:szCs w:val="21"/>
                <w:lang w:val="en-GB" w:eastAsia="de-CH"/>
              </w:rPr>
              <w:t>k</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v</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format!</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A31515"/>
                <w:sz w:val="21"/>
                <w:szCs w:val="21"/>
                <w:lang w:val="en-GB" w:eastAsia="de-CH"/>
              </w:rPr>
              <w:t>"</w:t>
            </w:r>
            <w:r w:rsidRPr="00F715A1">
              <w:rPr>
                <w:rFonts w:ascii="Consolas" w:eastAsia="Times New Roman" w:hAnsi="Consolas" w:cs="Times New Roman"/>
                <w:color w:val="0000FF"/>
                <w:sz w:val="21"/>
                <w:szCs w:val="21"/>
                <w:lang w:val="en-GB" w:eastAsia="de-CH"/>
              </w:rPr>
              <w:t>{}</w:t>
            </w:r>
            <w:r w:rsidRPr="00F715A1">
              <w:rPr>
                <w:rFonts w:ascii="Consolas" w:eastAsia="Times New Roman" w:hAnsi="Consolas" w:cs="Times New Roman"/>
                <w:color w:val="A31515"/>
                <w:sz w:val="21"/>
                <w:szCs w:val="21"/>
                <w:lang w:val="en-GB" w:eastAsia="de-CH"/>
              </w:rPr>
              <w:t>/</w:t>
            </w:r>
            <w:r w:rsidRPr="00F715A1">
              <w:rPr>
                <w:rFonts w:ascii="Consolas" w:eastAsia="Times New Roman" w:hAnsi="Consolas" w:cs="Times New Roman"/>
                <w:color w:val="0000FF"/>
                <w:sz w:val="21"/>
                <w:szCs w:val="21"/>
                <w:lang w:val="en-GB" w:eastAsia="de-CH"/>
              </w:rPr>
              <w:t>{}</w:t>
            </w:r>
            <w:r w:rsidRPr="00F715A1">
              <w:rPr>
                <w:rFonts w:ascii="Consolas" w:eastAsia="Times New Roman" w:hAnsi="Consolas" w:cs="Times New Roman"/>
                <w:color w:val="A31515"/>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module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topic</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k</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v</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clone</w:t>
            </w:r>
            <w:r w:rsidRPr="00F715A1">
              <w:rPr>
                <w:rFonts w:ascii="Consolas" w:eastAsia="Times New Roman" w:hAnsi="Consolas" w:cs="Times New Roman"/>
                <w:color w:val="3B3B3B"/>
                <w:sz w:val="21"/>
                <w:szCs w:val="21"/>
                <w:lang w:val="en-GB" w:eastAsia="de-CH"/>
              </w:rPr>
              <w:t>()))</w:t>
            </w:r>
          </w:p>
          <w:p w14:paraId="29ABAE12"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collect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&lt;</w:t>
            </w:r>
            <w:r w:rsidRPr="00F715A1">
              <w:rPr>
                <w:rFonts w:ascii="Consolas" w:eastAsia="Times New Roman" w:hAnsi="Consolas" w:cs="Times New Roman"/>
                <w:color w:val="267F99"/>
                <w:sz w:val="21"/>
                <w:szCs w:val="21"/>
                <w:lang w:val="en-GB" w:eastAsia="de-CH"/>
              </w:rPr>
              <w:t>HashMap</w:t>
            </w:r>
            <w:r w:rsidRPr="00F715A1">
              <w:rPr>
                <w:rFonts w:ascii="Consolas" w:eastAsia="Times New Roman" w:hAnsi="Consolas" w:cs="Times New Roman"/>
                <w:color w:val="3B3B3B"/>
                <w:sz w:val="21"/>
                <w:szCs w:val="21"/>
                <w:lang w:val="en-GB" w:eastAsia="de-CH"/>
              </w:rPr>
              <w:t>&lt;</w:t>
            </w:r>
            <w:r w:rsidRPr="00F715A1">
              <w:rPr>
                <w:rFonts w:ascii="Consolas" w:eastAsia="Times New Roman" w:hAnsi="Consolas" w:cs="Times New Roman"/>
                <w:color w:val="267F99"/>
                <w:sz w:val="21"/>
                <w:szCs w:val="21"/>
                <w:lang w:val="en-GB" w:eastAsia="de-CH"/>
              </w:rPr>
              <w:t>String</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String</w:t>
            </w:r>
            <w:r w:rsidRPr="00F715A1">
              <w:rPr>
                <w:rFonts w:ascii="Consolas" w:eastAsia="Times New Roman" w:hAnsi="Consolas" w:cs="Times New Roman"/>
                <w:color w:val="3B3B3B"/>
                <w:sz w:val="21"/>
                <w:szCs w:val="21"/>
                <w:lang w:val="en-GB" w:eastAsia="de-CH"/>
              </w:rPr>
              <w:t>&gt;&gt;();</w:t>
            </w:r>
          </w:p>
          <w:p w14:paraId="3A41C41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080CF1F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u w:val="single"/>
                <w:lang w:val="en-GB" w:eastAsia="de-CH"/>
              </w:rPr>
              <w:t>self</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1080"/>
                <w:sz w:val="21"/>
                <w:szCs w:val="21"/>
                <w:lang w:val="en-GB" w:eastAsia="de-CH"/>
              </w:rPr>
              <w:t>configs</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u w:val="single"/>
                <w:lang w:val="en-GB" w:eastAsia="de-CH"/>
              </w:rPr>
              <w:t>extend</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1080"/>
                <w:sz w:val="21"/>
                <w:szCs w:val="21"/>
                <w:lang w:val="en-GB" w:eastAsia="de-CH"/>
              </w:rPr>
              <w:t>settings</w:t>
            </w:r>
            <w:r w:rsidRPr="00F715A1">
              <w:rPr>
                <w:rFonts w:ascii="Consolas" w:eastAsia="Times New Roman" w:hAnsi="Consolas" w:cs="Times New Roman"/>
                <w:color w:val="3B3B3B"/>
                <w:sz w:val="21"/>
                <w:szCs w:val="21"/>
                <w:lang w:val="en-GB" w:eastAsia="de-CH"/>
              </w:rPr>
              <w:t>);</w:t>
            </w:r>
          </w:p>
          <w:p w14:paraId="73AA4B8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u w:val="single"/>
                <w:lang w:val="en-GB" w:eastAsia="de-CH"/>
              </w:rPr>
              <w:t>self</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1080"/>
                <w:sz w:val="21"/>
                <w:szCs w:val="21"/>
                <w:lang w:val="en-GB" w:eastAsia="de-CH"/>
              </w:rPr>
              <w:t>modules</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u w:val="single"/>
                <w:lang w:val="en-GB" w:eastAsia="de-CH"/>
              </w:rPr>
              <w:t>push</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267F99"/>
                <w:sz w:val="21"/>
                <w:szCs w:val="21"/>
                <w:lang w:val="en-GB" w:eastAsia="de-CH"/>
              </w:rPr>
              <w:t>Box</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new</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1080"/>
                <w:sz w:val="21"/>
                <w:szCs w:val="21"/>
                <w:lang w:val="en-GB" w:eastAsia="de-CH"/>
              </w:rPr>
              <w:t>module</w:t>
            </w:r>
            <w:r w:rsidRPr="00F715A1">
              <w:rPr>
                <w:rFonts w:ascii="Consolas" w:eastAsia="Times New Roman" w:hAnsi="Consolas" w:cs="Times New Roman"/>
                <w:color w:val="3B3B3B"/>
                <w:sz w:val="21"/>
                <w:szCs w:val="21"/>
                <w:lang w:val="en-GB" w:eastAsia="de-CH"/>
              </w:rPr>
              <w:t>));</w:t>
            </w:r>
          </w:p>
          <w:p w14:paraId="67200428"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tracing</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00FF"/>
                <w:sz w:val="21"/>
                <w:szCs w:val="21"/>
                <w:lang w:val="en-GB" w:eastAsia="de-CH"/>
              </w:rPr>
              <w:t>debug!</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A31515"/>
                <w:sz w:val="21"/>
                <w:szCs w:val="21"/>
                <w:lang w:val="en-GB" w:eastAsia="de-CH"/>
              </w:rPr>
              <w:t>"Registered module '</w:t>
            </w:r>
            <w:r w:rsidRPr="00F715A1">
              <w:rPr>
                <w:rFonts w:ascii="Consolas" w:eastAsia="Times New Roman" w:hAnsi="Consolas" w:cs="Times New Roman"/>
                <w:color w:val="0000FF"/>
                <w:sz w:val="21"/>
                <w:szCs w:val="21"/>
                <w:lang w:val="en-GB" w:eastAsia="de-CH"/>
              </w:rPr>
              <w:t>{}</w:t>
            </w:r>
            <w:r w:rsidRPr="00F715A1">
              <w:rPr>
                <w:rFonts w:ascii="Consolas" w:eastAsia="Times New Roman" w:hAnsi="Consolas" w:cs="Times New Roman"/>
                <w:color w:val="A31515"/>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name</w:t>
            </w:r>
            <w:r w:rsidRPr="00F715A1">
              <w:rPr>
                <w:rFonts w:ascii="Consolas" w:eastAsia="Times New Roman" w:hAnsi="Consolas" w:cs="Times New Roman"/>
                <w:color w:val="3B3B3B"/>
                <w:sz w:val="21"/>
                <w:szCs w:val="21"/>
                <w:lang w:val="en-GB" w:eastAsia="de-CH"/>
              </w:rPr>
              <w:t>);</w:t>
            </w:r>
          </w:p>
          <w:p w14:paraId="524C6073"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571D0786"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0FB6812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8000"/>
                <w:sz w:val="21"/>
                <w:szCs w:val="21"/>
                <w:lang w:val="en-GB" w:eastAsia="de-CH"/>
              </w:rPr>
              <w:t>/// Handle a message from the MQTT broker</w:t>
            </w:r>
          </w:p>
          <w:p w14:paraId="6785E7C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8000"/>
                <w:sz w:val="21"/>
                <w:szCs w:val="21"/>
                <w:lang w:val="en-GB" w:eastAsia="de-CH"/>
              </w:rPr>
              <w:t>/// Will filter the modules based on the topic and call the handle function of each matching module</w:t>
            </w:r>
          </w:p>
          <w:p w14:paraId="171A5826"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pub</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async</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lang w:val="en-GB" w:eastAsia="de-CH"/>
              </w:rPr>
              <w:t>handle_message</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topic</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267F99"/>
                <w:sz w:val="21"/>
                <w:szCs w:val="21"/>
                <w:lang w:val="en-GB" w:eastAsia="de-CH"/>
              </w:rPr>
              <w:t>str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payload</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267F99"/>
                <w:sz w:val="21"/>
                <w:szCs w:val="21"/>
                <w:lang w:val="en-GB" w:eastAsia="de-CH"/>
              </w:rPr>
              <w:t>str</w:t>
            </w:r>
            <w:r w:rsidRPr="00F715A1">
              <w:rPr>
                <w:rFonts w:ascii="Consolas" w:eastAsia="Times New Roman" w:hAnsi="Consolas" w:cs="Times New Roman"/>
                <w:color w:val="3B3B3B"/>
                <w:sz w:val="21"/>
                <w:szCs w:val="21"/>
                <w:lang w:val="en-GB" w:eastAsia="de-CH"/>
              </w:rPr>
              <w:t>) {</w:t>
            </w:r>
          </w:p>
          <w:p w14:paraId="68B477E1"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F00DB"/>
                <w:sz w:val="21"/>
                <w:szCs w:val="21"/>
                <w:lang w:val="en-GB" w:eastAsia="de-CH"/>
              </w:rPr>
              <w:t>for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ele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F00DB"/>
                <w:sz w:val="21"/>
                <w:szCs w:val="21"/>
                <w:lang w:val="en-GB" w:eastAsia="de-CH"/>
              </w:rPr>
              <w:t>in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1080"/>
                <w:sz w:val="21"/>
                <w:szCs w:val="21"/>
                <w:lang w:val="en-GB" w:eastAsia="de-CH"/>
              </w:rPr>
              <w:t>modules</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iter</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filter</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1080"/>
                <w:sz w:val="21"/>
                <w:szCs w:val="21"/>
                <w:lang w:val="en-GB" w:eastAsia="de-CH"/>
              </w:rPr>
              <w:t>ele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topic</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contains</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1080"/>
                <w:sz w:val="21"/>
                <w:szCs w:val="21"/>
                <w:lang w:val="en-GB" w:eastAsia="de-CH"/>
              </w:rPr>
              <w:t>ele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topic</w:t>
            </w:r>
            <w:r w:rsidRPr="00F715A1">
              <w:rPr>
                <w:rFonts w:ascii="Consolas" w:eastAsia="Times New Roman" w:hAnsi="Consolas" w:cs="Times New Roman"/>
                <w:color w:val="3B3B3B"/>
                <w:sz w:val="21"/>
                <w:szCs w:val="21"/>
                <w:lang w:val="en-GB" w:eastAsia="de-CH"/>
              </w:rPr>
              <w:t>())) {</w:t>
            </w:r>
          </w:p>
          <w:p w14:paraId="6E67D6E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tracing</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00FF"/>
                <w:sz w:val="21"/>
                <w:szCs w:val="21"/>
                <w:lang w:val="en-GB" w:eastAsia="de-CH"/>
              </w:rPr>
              <w:t>debug!</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A31515"/>
                <w:sz w:val="21"/>
                <w:szCs w:val="21"/>
                <w:lang w:val="en-GB" w:eastAsia="de-CH"/>
              </w:rPr>
              <w:t>"Handling message for module '</w:t>
            </w:r>
            <w:r w:rsidRPr="00F715A1">
              <w:rPr>
                <w:rFonts w:ascii="Consolas" w:eastAsia="Times New Roman" w:hAnsi="Consolas" w:cs="Times New Roman"/>
                <w:color w:val="0000FF"/>
                <w:sz w:val="21"/>
                <w:szCs w:val="21"/>
                <w:lang w:val="en-GB" w:eastAsia="de-CH"/>
              </w:rPr>
              <w:t>{}</w:t>
            </w:r>
            <w:r w:rsidRPr="00F715A1">
              <w:rPr>
                <w:rFonts w:ascii="Consolas" w:eastAsia="Times New Roman" w:hAnsi="Consolas" w:cs="Times New Roman"/>
                <w:color w:val="A31515"/>
                <w:sz w:val="21"/>
                <w:szCs w:val="21"/>
                <w:lang w:val="en-GB" w:eastAsia="de-CH"/>
              </w:rPr>
              <w:t>' on topic '</w:t>
            </w:r>
            <w:r w:rsidRPr="00F715A1">
              <w:rPr>
                <w:rFonts w:ascii="Consolas" w:eastAsia="Times New Roman" w:hAnsi="Consolas" w:cs="Times New Roman"/>
                <w:color w:val="0000FF"/>
                <w:sz w:val="21"/>
                <w:szCs w:val="21"/>
                <w:lang w:val="en-GB" w:eastAsia="de-CH"/>
              </w:rPr>
              <w:t>{}</w:t>
            </w:r>
            <w:r w:rsidRPr="00F715A1">
              <w:rPr>
                <w:rFonts w:ascii="Consolas" w:eastAsia="Times New Roman" w:hAnsi="Consolas" w:cs="Times New Roman"/>
                <w:color w:val="A31515"/>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ele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name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topic</w:t>
            </w:r>
            <w:r w:rsidRPr="00F715A1">
              <w:rPr>
                <w:rFonts w:ascii="Consolas" w:eastAsia="Times New Roman" w:hAnsi="Consolas" w:cs="Times New Roman"/>
                <w:color w:val="3B3B3B"/>
                <w:sz w:val="21"/>
                <w:szCs w:val="21"/>
                <w:lang w:val="en-GB" w:eastAsia="de-CH"/>
              </w:rPr>
              <w:t>);</w:t>
            </w:r>
          </w:p>
          <w:p w14:paraId="20ACC998"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ele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handle</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1080"/>
                <w:sz w:val="21"/>
                <w:szCs w:val="21"/>
                <w:lang w:val="en-GB" w:eastAsia="de-CH"/>
              </w:rPr>
              <w:t>topic</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payload</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AF00DB"/>
                <w:sz w:val="21"/>
                <w:szCs w:val="21"/>
                <w:lang w:val="en-GB" w:eastAsia="de-CH"/>
              </w:rPr>
              <w:t>await</w:t>
            </w:r>
            <w:r w:rsidRPr="00F715A1">
              <w:rPr>
                <w:rFonts w:ascii="Consolas" w:eastAsia="Times New Roman" w:hAnsi="Consolas" w:cs="Times New Roman"/>
                <w:color w:val="3B3B3B"/>
                <w:sz w:val="21"/>
                <w:szCs w:val="21"/>
                <w:lang w:val="en-GB" w:eastAsia="de-CH"/>
              </w:rPr>
              <w:t>;</w:t>
            </w:r>
          </w:p>
          <w:p w14:paraId="1FBE85FE"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lastRenderedPageBreak/>
              <w:t>        }</w:t>
            </w:r>
          </w:p>
          <w:p w14:paraId="6B271678"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5595F872"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75691B2E"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8000"/>
                <w:sz w:val="21"/>
                <w:szCs w:val="21"/>
                <w:lang w:val="en-GB" w:eastAsia="de-CH"/>
              </w:rPr>
              <w:t>/// Initialize the modules and settings</w:t>
            </w:r>
          </w:p>
          <w:p w14:paraId="5C44B7E2"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8000"/>
                <w:sz w:val="21"/>
                <w:szCs w:val="21"/>
                <w:lang w:val="en-GB" w:eastAsia="de-CH"/>
              </w:rPr>
              <w:t>/// Subscribes to the topics of the modules and publishes the settings as retained messages</w:t>
            </w:r>
          </w:p>
          <w:p w14:paraId="534F42D3"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pub</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lang w:val="en-GB" w:eastAsia="de-CH"/>
              </w:rPr>
              <w:t>initialize</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client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267F99"/>
                <w:sz w:val="21"/>
                <w:szCs w:val="21"/>
                <w:lang w:val="en-GB" w:eastAsia="de-CH"/>
              </w:rPr>
              <w:t>rumqttc</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AsyncClient</w:t>
            </w:r>
            <w:r w:rsidRPr="00F715A1">
              <w:rPr>
                <w:rFonts w:ascii="Consolas" w:eastAsia="Times New Roman" w:hAnsi="Consolas" w:cs="Times New Roman"/>
                <w:color w:val="3B3B3B"/>
                <w:sz w:val="21"/>
                <w:szCs w:val="21"/>
                <w:lang w:val="en-GB" w:eastAsia="de-CH"/>
              </w:rPr>
              <w:t>) {</w:t>
            </w:r>
          </w:p>
          <w:p w14:paraId="22C37DC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F00DB"/>
                <w:sz w:val="21"/>
                <w:szCs w:val="21"/>
                <w:lang w:val="en-GB" w:eastAsia="de-CH"/>
              </w:rPr>
              <w:t>for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topic</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value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F00DB"/>
                <w:sz w:val="21"/>
                <w:szCs w:val="21"/>
                <w:lang w:val="en-GB" w:eastAsia="de-CH"/>
              </w:rPr>
              <w:t>in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1080"/>
                <w:sz w:val="21"/>
                <w:szCs w:val="21"/>
                <w:lang w:val="en-GB" w:eastAsia="de-CH"/>
              </w:rPr>
              <w:t>configs</w:t>
            </w:r>
            <w:r w:rsidRPr="00F715A1">
              <w:rPr>
                <w:rFonts w:ascii="Consolas" w:eastAsia="Times New Roman" w:hAnsi="Consolas" w:cs="Times New Roman"/>
                <w:color w:val="3B3B3B"/>
                <w:sz w:val="21"/>
                <w:szCs w:val="21"/>
                <w:lang w:val="en-GB" w:eastAsia="de-CH"/>
              </w:rPr>
              <w:t xml:space="preserve"> {</w:t>
            </w:r>
          </w:p>
          <w:p w14:paraId="40BE29E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new_topic</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format!</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A31515"/>
                <w:sz w:val="21"/>
                <w:szCs w:val="21"/>
                <w:lang w:val="en-GB" w:eastAsia="de-CH"/>
              </w:rPr>
              <w:t>"settings/</w:t>
            </w:r>
            <w:r w:rsidRPr="00F715A1">
              <w:rPr>
                <w:rFonts w:ascii="Consolas" w:eastAsia="Times New Roman" w:hAnsi="Consolas" w:cs="Times New Roman"/>
                <w:color w:val="0000FF"/>
                <w:sz w:val="21"/>
                <w:szCs w:val="21"/>
                <w:lang w:val="en-GB" w:eastAsia="de-CH"/>
              </w:rPr>
              <w:t>{}</w:t>
            </w:r>
            <w:r w:rsidRPr="00F715A1">
              <w:rPr>
                <w:rFonts w:ascii="Consolas" w:eastAsia="Times New Roman" w:hAnsi="Consolas" w:cs="Times New Roman"/>
                <w:color w:val="A31515"/>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topic</w:t>
            </w:r>
            <w:r w:rsidRPr="00F715A1">
              <w:rPr>
                <w:rFonts w:ascii="Consolas" w:eastAsia="Times New Roman" w:hAnsi="Consolas" w:cs="Times New Roman"/>
                <w:color w:val="3B3B3B"/>
                <w:sz w:val="21"/>
                <w:szCs w:val="21"/>
                <w:lang w:val="en-GB" w:eastAsia="de-CH"/>
              </w:rPr>
              <w:t>);</w:t>
            </w:r>
          </w:p>
          <w:p w14:paraId="5A5AED4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mut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u w:val="single"/>
                <w:lang w:val="en-GB" w:eastAsia="de-CH"/>
              </w:rPr>
              <w:t>payload</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value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to_string</w:t>
            </w:r>
            <w:r w:rsidRPr="00F715A1">
              <w:rPr>
                <w:rFonts w:ascii="Consolas" w:eastAsia="Times New Roman" w:hAnsi="Consolas" w:cs="Times New Roman"/>
                <w:color w:val="3B3B3B"/>
                <w:sz w:val="21"/>
                <w:szCs w:val="21"/>
                <w:lang w:val="en-GB" w:eastAsia="de-CH"/>
              </w:rPr>
              <w:t>();</w:t>
            </w:r>
          </w:p>
          <w:p w14:paraId="6D4E36AD"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F00DB"/>
                <w:sz w:val="21"/>
                <w:szCs w:val="21"/>
                <w:lang w:val="en-GB" w:eastAsia="de-CH"/>
              </w:rPr>
              <w:t>if</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u w:val="single"/>
                <w:lang w:val="en-GB" w:eastAsia="de-CH"/>
              </w:rPr>
              <w:t>payload</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is_empty</w:t>
            </w:r>
            <w:r w:rsidRPr="00F715A1">
              <w:rPr>
                <w:rFonts w:ascii="Consolas" w:eastAsia="Times New Roman" w:hAnsi="Consolas" w:cs="Times New Roman"/>
                <w:color w:val="3B3B3B"/>
                <w:sz w:val="21"/>
                <w:szCs w:val="21"/>
                <w:lang w:val="en-GB" w:eastAsia="de-CH"/>
              </w:rPr>
              <w:t>() {</w:t>
            </w:r>
          </w:p>
          <w:p w14:paraId="6C948248"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F00DB"/>
                <w:sz w:val="21"/>
                <w:szCs w:val="21"/>
                <w:lang w:val="en-GB" w:eastAsia="de-CH"/>
              </w:rPr>
              <w:t>continue</w:t>
            </w:r>
            <w:r w:rsidRPr="00F715A1">
              <w:rPr>
                <w:rFonts w:ascii="Consolas" w:eastAsia="Times New Roman" w:hAnsi="Consolas" w:cs="Times New Roman"/>
                <w:color w:val="3B3B3B"/>
                <w:sz w:val="21"/>
                <w:szCs w:val="21"/>
                <w:lang w:val="en-GB" w:eastAsia="de-CH"/>
              </w:rPr>
              <w:t>;</w:t>
            </w:r>
          </w:p>
          <w:p w14:paraId="1856F2AE"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5AA8ADB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8000"/>
                <w:sz w:val="21"/>
                <w:szCs w:val="21"/>
                <w:lang w:val="en-GB" w:eastAsia="de-CH"/>
              </w:rPr>
              <w:t>// clean up the payload for strings</w:t>
            </w:r>
          </w:p>
          <w:p w14:paraId="141C26C9"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u w:val="single"/>
                <w:lang w:val="en-GB" w:eastAsia="de-CH"/>
              </w:rPr>
              <w:t>payload</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u w:val="single"/>
                <w:lang w:val="en-GB" w:eastAsia="de-CH"/>
              </w:rPr>
              <w:t>payload</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replace</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A31515"/>
                <w:sz w:val="21"/>
                <w:szCs w:val="21"/>
                <w:lang w:val="en-GB" w:eastAsia="de-CH"/>
              </w:rPr>
              <w:t>"</w:t>
            </w:r>
            <w:r w:rsidRPr="00F715A1">
              <w:rPr>
                <w:rFonts w:ascii="Consolas" w:eastAsia="Times New Roman" w:hAnsi="Consolas" w:cs="Times New Roman"/>
                <w:color w:val="EE0000"/>
                <w:sz w:val="21"/>
                <w:szCs w:val="21"/>
                <w:lang w:val="en-GB" w:eastAsia="de-CH"/>
              </w:rPr>
              <w:t>\"</w:t>
            </w:r>
            <w:r w:rsidRPr="00F715A1">
              <w:rPr>
                <w:rFonts w:ascii="Consolas" w:eastAsia="Times New Roman" w:hAnsi="Consolas" w:cs="Times New Roman"/>
                <w:color w:val="A31515"/>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31515"/>
                <w:sz w:val="21"/>
                <w:szCs w:val="21"/>
                <w:lang w:val="en-GB" w:eastAsia="de-CH"/>
              </w:rPr>
              <w:t>""</w:t>
            </w:r>
            <w:r w:rsidRPr="00F715A1">
              <w:rPr>
                <w:rFonts w:ascii="Consolas" w:eastAsia="Times New Roman" w:hAnsi="Consolas" w:cs="Times New Roman"/>
                <w:color w:val="3B3B3B"/>
                <w:sz w:val="21"/>
                <w:szCs w:val="21"/>
                <w:lang w:val="en-GB" w:eastAsia="de-CH"/>
              </w:rPr>
              <w:t>);</w:t>
            </w:r>
          </w:p>
          <w:p w14:paraId="1708AB7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42A5A6ED"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8000"/>
                <w:sz w:val="21"/>
                <w:szCs w:val="21"/>
                <w:lang w:val="en-GB" w:eastAsia="de-CH"/>
              </w:rPr>
              <w:t>// Publish the setting to the MQTT broker</w:t>
            </w:r>
          </w:p>
          <w:p w14:paraId="6801B7A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res</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client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try_publish</w:t>
            </w:r>
            <w:r w:rsidRPr="00F715A1">
              <w:rPr>
                <w:rFonts w:ascii="Consolas" w:eastAsia="Times New Roman" w:hAnsi="Consolas" w:cs="Times New Roman"/>
                <w:color w:val="3B3B3B"/>
                <w:sz w:val="21"/>
                <w:szCs w:val="21"/>
                <w:lang w:val="en-GB" w:eastAsia="de-CH"/>
              </w:rPr>
              <w:t>(</w:t>
            </w:r>
          </w:p>
          <w:p w14:paraId="24EE53B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new_topic</w:t>
            </w:r>
            <w:r w:rsidRPr="00F715A1">
              <w:rPr>
                <w:rFonts w:ascii="Consolas" w:eastAsia="Times New Roman" w:hAnsi="Consolas" w:cs="Times New Roman"/>
                <w:color w:val="3B3B3B"/>
                <w:sz w:val="21"/>
                <w:szCs w:val="21"/>
                <w:lang w:val="en-GB" w:eastAsia="de-CH"/>
              </w:rPr>
              <w:t>,</w:t>
            </w:r>
          </w:p>
          <w:p w14:paraId="660D4341"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rumqttc</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QoS</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70C1"/>
                <w:sz w:val="21"/>
                <w:szCs w:val="21"/>
                <w:lang w:val="en-GB" w:eastAsia="de-CH"/>
              </w:rPr>
              <w:t>ExactlyOnce</w:t>
            </w:r>
            <w:r w:rsidRPr="00F715A1">
              <w:rPr>
                <w:rFonts w:ascii="Consolas" w:eastAsia="Times New Roman" w:hAnsi="Consolas" w:cs="Times New Roman"/>
                <w:color w:val="3B3B3B"/>
                <w:sz w:val="21"/>
                <w:szCs w:val="21"/>
                <w:lang w:val="en-GB" w:eastAsia="de-CH"/>
              </w:rPr>
              <w:t>,</w:t>
            </w:r>
          </w:p>
          <w:p w14:paraId="25D9F6EC"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true</w:t>
            </w:r>
            <w:r w:rsidRPr="00F715A1">
              <w:rPr>
                <w:rFonts w:ascii="Consolas" w:eastAsia="Times New Roman" w:hAnsi="Consolas" w:cs="Times New Roman"/>
                <w:color w:val="3B3B3B"/>
                <w:sz w:val="21"/>
                <w:szCs w:val="21"/>
                <w:lang w:val="en-GB" w:eastAsia="de-CH"/>
              </w:rPr>
              <w:t>,</w:t>
            </w:r>
          </w:p>
          <w:p w14:paraId="35E27B33"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u w:val="single"/>
                <w:lang w:val="en-GB" w:eastAsia="de-CH"/>
              </w:rPr>
              <w:t>payload</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as_bytes</w:t>
            </w:r>
            <w:r w:rsidRPr="00F715A1">
              <w:rPr>
                <w:rFonts w:ascii="Consolas" w:eastAsia="Times New Roman" w:hAnsi="Consolas" w:cs="Times New Roman"/>
                <w:color w:val="3B3B3B"/>
                <w:sz w:val="21"/>
                <w:szCs w:val="21"/>
                <w:lang w:val="en-GB" w:eastAsia="de-CH"/>
              </w:rPr>
              <w:t>()</w:t>
            </w:r>
          </w:p>
          <w:p w14:paraId="4C9D2799"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4404EAC7"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0BAFB81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F00DB"/>
                <w:sz w:val="21"/>
                <w:szCs w:val="21"/>
                <w:lang w:val="en-GB" w:eastAsia="de-CH"/>
              </w:rPr>
              <w:t>if</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res</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is_ok</w:t>
            </w:r>
            <w:r w:rsidRPr="00F715A1">
              <w:rPr>
                <w:rFonts w:ascii="Consolas" w:eastAsia="Times New Roman" w:hAnsi="Consolas" w:cs="Times New Roman"/>
                <w:color w:val="3B3B3B"/>
                <w:sz w:val="21"/>
                <w:szCs w:val="21"/>
                <w:lang w:val="en-GB" w:eastAsia="de-CH"/>
              </w:rPr>
              <w:t>() {</w:t>
            </w:r>
          </w:p>
          <w:p w14:paraId="6F366ED2"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tracing</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00FF"/>
                <w:sz w:val="21"/>
                <w:szCs w:val="21"/>
                <w:lang w:val="en-GB" w:eastAsia="de-CH"/>
              </w:rPr>
              <w:t>debug!</w:t>
            </w:r>
            <w:r w:rsidRPr="00F715A1">
              <w:rPr>
                <w:rFonts w:ascii="Consolas" w:eastAsia="Times New Roman" w:hAnsi="Consolas" w:cs="Times New Roman"/>
                <w:color w:val="3B3B3B"/>
                <w:sz w:val="21"/>
                <w:szCs w:val="21"/>
                <w:lang w:val="en-GB" w:eastAsia="de-CH"/>
              </w:rPr>
              <w:t>(</w:t>
            </w:r>
          </w:p>
          <w:p w14:paraId="16466308"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31515"/>
                <w:sz w:val="21"/>
                <w:szCs w:val="21"/>
                <w:lang w:val="en-GB" w:eastAsia="de-CH"/>
              </w:rPr>
              <w:t>"Published settings for '</w:t>
            </w:r>
            <w:r w:rsidRPr="00F715A1">
              <w:rPr>
                <w:rFonts w:ascii="Consolas" w:eastAsia="Times New Roman" w:hAnsi="Consolas" w:cs="Times New Roman"/>
                <w:color w:val="0000FF"/>
                <w:sz w:val="21"/>
                <w:szCs w:val="21"/>
                <w:lang w:val="en-GB" w:eastAsia="de-CH"/>
              </w:rPr>
              <w:t>{}</w:t>
            </w:r>
            <w:r w:rsidRPr="00F715A1">
              <w:rPr>
                <w:rFonts w:ascii="Consolas" w:eastAsia="Times New Roman" w:hAnsi="Consolas" w:cs="Times New Roman"/>
                <w:color w:val="A31515"/>
                <w:sz w:val="21"/>
                <w:szCs w:val="21"/>
                <w:lang w:val="en-GB" w:eastAsia="de-CH"/>
              </w:rPr>
              <w:t>' retain = true, value = '</w:t>
            </w:r>
            <w:r w:rsidRPr="00F715A1">
              <w:rPr>
                <w:rFonts w:ascii="Consolas" w:eastAsia="Times New Roman" w:hAnsi="Consolas" w:cs="Times New Roman"/>
                <w:color w:val="0000FF"/>
                <w:sz w:val="21"/>
                <w:szCs w:val="21"/>
                <w:lang w:val="en-GB" w:eastAsia="de-CH"/>
              </w:rPr>
              <w:t>{}</w:t>
            </w:r>
            <w:r w:rsidRPr="00F715A1">
              <w:rPr>
                <w:rFonts w:ascii="Consolas" w:eastAsia="Times New Roman" w:hAnsi="Consolas" w:cs="Times New Roman"/>
                <w:color w:val="A31515"/>
                <w:sz w:val="21"/>
                <w:szCs w:val="21"/>
                <w:lang w:val="en-GB" w:eastAsia="de-CH"/>
              </w:rPr>
              <w:t>'"</w:t>
            </w:r>
            <w:r w:rsidRPr="00F715A1">
              <w:rPr>
                <w:rFonts w:ascii="Consolas" w:eastAsia="Times New Roman" w:hAnsi="Consolas" w:cs="Times New Roman"/>
                <w:color w:val="3B3B3B"/>
                <w:sz w:val="21"/>
                <w:szCs w:val="21"/>
                <w:lang w:val="en-GB" w:eastAsia="de-CH"/>
              </w:rPr>
              <w:t>,</w:t>
            </w:r>
          </w:p>
          <w:p w14:paraId="2551DD62"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topic</w:t>
            </w:r>
            <w:r w:rsidRPr="00F715A1">
              <w:rPr>
                <w:rFonts w:ascii="Consolas" w:eastAsia="Times New Roman" w:hAnsi="Consolas" w:cs="Times New Roman"/>
                <w:color w:val="3B3B3B"/>
                <w:sz w:val="21"/>
                <w:szCs w:val="21"/>
                <w:lang w:val="en-GB" w:eastAsia="de-CH"/>
              </w:rPr>
              <w:t>,</w:t>
            </w:r>
          </w:p>
          <w:p w14:paraId="50A6CA46"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value</w:t>
            </w:r>
          </w:p>
          <w:p w14:paraId="29AAB8D2"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15811E8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 </w:t>
            </w:r>
            <w:r w:rsidRPr="00F715A1">
              <w:rPr>
                <w:rFonts w:ascii="Consolas" w:eastAsia="Times New Roman" w:hAnsi="Consolas" w:cs="Times New Roman"/>
                <w:color w:val="AF00DB"/>
                <w:sz w:val="21"/>
                <w:szCs w:val="21"/>
                <w:lang w:val="en-GB" w:eastAsia="de-CH"/>
              </w:rPr>
              <w:t>else</w:t>
            </w:r>
            <w:r w:rsidRPr="00F715A1">
              <w:rPr>
                <w:rFonts w:ascii="Consolas" w:eastAsia="Times New Roman" w:hAnsi="Consolas" w:cs="Times New Roman"/>
                <w:color w:val="3B3B3B"/>
                <w:sz w:val="21"/>
                <w:szCs w:val="21"/>
                <w:lang w:val="en-GB" w:eastAsia="de-CH"/>
              </w:rPr>
              <w:t xml:space="preserve"> {</w:t>
            </w:r>
          </w:p>
          <w:p w14:paraId="157C79B5"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tracing</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00FF"/>
                <w:sz w:val="21"/>
                <w:szCs w:val="21"/>
                <w:lang w:val="en-GB" w:eastAsia="de-CH"/>
              </w:rPr>
              <w:t>error!</w:t>
            </w:r>
            <w:r w:rsidRPr="00F715A1">
              <w:rPr>
                <w:rFonts w:ascii="Consolas" w:eastAsia="Times New Roman" w:hAnsi="Consolas" w:cs="Times New Roman"/>
                <w:color w:val="3B3B3B"/>
                <w:sz w:val="21"/>
                <w:szCs w:val="21"/>
                <w:lang w:val="en-GB" w:eastAsia="de-CH"/>
              </w:rPr>
              <w:t>(</w:t>
            </w:r>
          </w:p>
          <w:p w14:paraId="6355E0B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31515"/>
                <w:sz w:val="21"/>
                <w:szCs w:val="21"/>
                <w:lang w:val="en-GB" w:eastAsia="de-CH"/>
              </w:rPr>
              <w:t>"Failed to publish settings for '</w:t>
            </w:r>
            <w:r w:rsidRPr="00F715A1">
              <w:rPr>
                <w:rFonts w:ascii="Consolas" w:eastAsia="Times New Roman" w:hAnsi="Consolas" w:cs="Times New Roman"/>
                <w:color w:val="0000FF"/>
                <w:sz w:val="21"/>
                <w:szCs w:val="21"/>
                <w:lang w:val="en-GB" w:eastAsia="de-CH"/>
              </w:rPr>
              <w:t>{}</w:t>
            </w:r>
            <w:r w:rsidRPr="00F715A1">
              <w:rPr>
                <w:rFonts w:ascii="Consolas" w:eastAsia="Times New Roman" w:hAnsi="Consolas" w:cs="Times New Roman"/>
                <w:color w:val="A31515"/>
                <w:sz w:val="21"/>
                <w:szCs w:val="21"/>
                <w:lang w:val="en-GB" w:eastAsia="de-CH"/>
              </w:rPr>
              <w:t>' retain = true, value = '</w:t>
            </w:r>
            <w:r w:rsidRPr="00F715A1">
              <w:rPr>
                <w:rFonts w:ascii="Consolas" w:eastAsia="Times New Roman" w:hAnsi="Consolas" w:cs="Times New Roman"/>
                <w:color w:val="0000FF"/>
                <w:sz w:val="21"/>
                <w:szCs w:val="21"/>
                <w:lang w:val="en-GB" w:eastAsia="de-CH"/>
              </w:rPr>
              <w:t>{}</w:t>
            </w:r>
            <w:r w:rsidRPr="00F715A1">
              <w:rPr>
                <w:rFonts w:ascii="Consolas" w:eastAsia="Times New Roman" w:hAnsi="Consolas" w:cs="Times New Roman"/>
                <w:color w:val="A31515"/>
                <w:sz w:val="21"/>
                <w:szCs w:val="21"/>
                <w:lang w:val="en-GB" w:eastAsia="de-CH"/>
              </w:rPr>
              <w:t>'"</w:t>
            </w:r>
            <w:r w:rsidRPr="00F715A1">
              <w:rPr>
                <w:rFonts w:ascii="Consolas" w:eastAsia="Times New Roman" w:hAnsi="Consolas" w:cs="Times New Roman"/>
                <w:color w:val="3B3B3B"/>
                <w:sz w:val="21"/>
                <w:szCs w:val="21"/>
                <w:lang w:val="en-GB" w:eastAsia="de-CH"/>
              </w:rPr>
              <w:t>,</w:t>
            </w:r>
          </w:p>
          <w:p w14:paraId="709B46D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topic</w:t>
            </w:r>
            <w:r w:rsidRPr="00F715A1">
              <w:rPr>
                <w:rFonts w:ascii="Consolas" w:eastAsia="Times New Roman" w:hAnsi="Consolas" w:cs="Times New Roman"/>
                <w:color w:val="3B3B3B"/>
                <w:sz w:val="21"/>
                <w:szCs w:val="21"/>
                <w:lang w:val="en-GB" w:eastAsia="de-CH"/>
              </w:rPr>
              <w:t>,</w:t>
            </w:r>
          </w:p>
          <w:p w14:paraId="0FF89473"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value</w:t>
            </w:r>
          </w:p>
          <w:p w14:paraId="4E63AF0E"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613F9D87"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608B1E08"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540BF88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6A49B119"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F00DB"/>
                <w:sz w:val="21"/>
                <w:szCs w:val="21"/>
                <w:lang w:val="en-GB" w:eastAsia="de-CH"/>
              </w:rPr>
              <w:t>for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module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F00DB"/>
                <w:sz w:val="21"/>
                <w:szCs w:val="21"/>
                <w:lang w:val="en-GB" w:eastAsia="de-CH"/>
              </w:rPr>
              <w:t>in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1080"/>
                <w:sz w:val="21"/>
                <w:szCs w:val="21"/>
                <w:lang w:val="en-GB" w:eastAsia="de-CH"/>
              </w:rPr>
              <w:t>modules</w:t>
            </w:r>
            <w:r w:rsidRPr="00F715A1">
              <w:rPr>
                <w:rFonts w:ascii="Consolas" w:eastAsia="Times New Roman" w:hAnsi="Consolas" w:cs="Times New Roman"/>
                <w:color w:val="3B3B3B"/>
                <w:sz w:val="21"/>
                <w:szCs w:val="21"/>
                <w:lang w:val="en-GB" w:eastAsia="de-CH"/>
              </w:rPr>
              <w:t xml:space="preserve"> {</w:t>
            </w:r>
          </w:p>
          <w:p w14:paraId="281C016C"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res</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client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try_subscribe</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FF"/>
                <w:sz w:val="21"/>
                <w:szCs w:val="21"/>
                <w:lang w:val="en-GB" w:eastAsia="de-CH"/>
              </w:rPr>
              <w:t>topic!</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1080"/>
                <w:sz w:val="21"/>
                <w:szCs w:val="21"/>
                <w:lang w:val="en-GB" w:eastAsia="de-CH"/>
              </w:rPr>
              <w:t>module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topic</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31515"/>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rumqttc</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QoS</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70C1"/>
                <w:sz w:val="21"/>
                <w:szCs w:val="21"/>
                <w:lang w:val="en-GB" w:eastAsia="de-CH"/>
              </w:rPr>
              <w:t>ExactlyOnce</w:t>
            </w:r>
            <w:r w:rsidRPr="00F715A1">
              <w:rPr>
                <w:rFonts w:ascii="Consolas" w:eastAsia="Times New Roman" w:hAnsi="Consolas" w:cs="Times New Roman"/>
                <w:color w:val="3B3B3B"/>
                <w:sz w:val="21"/>
                <w:szCs w:val="21"/>
                <w:lang w:val="en-GB" w:eastAsia="de-CH"/>
              </w:rPr>
              <w:t>);</w:t>
            </w:r>
          </w:p>
          <w:p w14:paraId="556F50F1"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2A811D0C"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F00DB"/>
                <w:sz w:val="21"/>
                <w:szCs w:val="21"/>
                <w:lang w:val="en-GB" w:eastAsia="de-CH"/>
              </w:rPr>
              <w:t>if</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res</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is_ok</w:t>
            </w:r>
            <w:r w:rsidRPr="00F715A1">
              <w:rPr>
                <w:rFonts w:ascii="Consolas" w:eastAsia="Times New Roman" w:hAnsi="Consolas" w:cs="Times New Roman"/>
                <w:color w:val="3B3B3B"/>
                <w:sz w:val="21"/>
                <w:szCs w:val="21"/>
                <w:lang w:val="en-GB" w:eastAsia="de-CH"/>
              </w:rPr>
              <w:t>() {</w:t>
            </w:r>
          </w:p>
          <w:p w14:paraId="364413A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tracing</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00FF"/>
                <w:sz w:val="21"/>
                <w:szCs w:val="21"/>
                <w:lang w:val="en-GB" w:eastAsia="de-CH"/>
              </w:rPr>
              <w:t>debug!</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A31515"/>
                <w:sz w:val="21"/>
                <w:szCs w:val="21"/>
                <w:lang w:val="en-GB" w:eastAsia="de-CH"/>
              </w:rPr>
              <w:t>"Subscribed to '</w:t>
            </w:r>
            <w:r w:rsidRPr="00F715A1">
              <w:rPr>
                <w:rFonts w:ascii="Consolas" w:eastAsia="Times New Roman" w:hAnsi="Consolas" w:cs="Times New Roman"/>
                <w:color w:val="0000FF"/>
                <w:sz w:val="21"/>
                <w:szCs w:val="21"/>
                <w:lang w:val="en-GB" w:eastAsia="de-CH"/>
              </w:rPr>
              <w:t>{}</w:t>
            </w:r>
            <w:r w:rsidRPr="00F715A1">
              <w:rPr>
                <w:rFonts w:ascii="Consolas" w:eastAsia="Times New Roman" w:hAnsi="Consolas" w:cs="Times New Roman"/>
                <w:color w:val="A31515"/>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module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topic</w:t>
            </w:r>
            <w:r w:rsidRPr="00F715A1">
              <w:rPr>
                <w:rFonts w:ascii="Consolas" w:eastAsia="Times New Roman" w:hAnsi="Consolas" w:cs="Times New Roman"/>
                <w:color w:val="3B3B3B"/>
                <w:sz w:val="21"/>
                <w:szCs w:val="21"/>
                <w:lang w:val="en-GB" w:eastAsia="de-CH"/>
              </w:rPr>
              <w:t>());</w:t>
            </w:r>
          </w:p>
          <w:p w14:paraId="6CB1B8C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 </w:t>
            </w:r>
            <w:r w:rsidRPr="00F715A1">
              <w:rPr>
                <w:rFonts w:ascii="Consolas" w:eastAsia="Times New Roman" w:hAnsi="Consolas" w:cs="Times New Roman"/>
                <w:color w:val="AF00DB"/>
                <w:sz w:val="21"/>
                <w:szCs w:val="21"/>
                <w:lang w:val="en-GB" w:eastAsia="de-CH"/>
              </w:rPr>
              <w:t>else</w:t>
            </w:r>
            <w:r w:rsidRPr="00F715A1">
              <w:rPr>
                <w:rFonts w:ascii="Consolas" w:eastAsia="Times New Roman" w:hAnsi="Consolas" w:cs="Times New Roman"/>
                <w:color w:val="3B3B3B"/>
                <w:sz w:val="21"/>
                <w:szCs w:val="21"/>
                <w:lang w:val="en-GB" w:eastAsia="de-CH"/>
              </w:rPr>
              <w:t xml:space="preserve"> {</w:t>
            </w:r>
          </w:p>
          <w:p w14:paraId="790B0B26"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tracing</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00FF"/>
                <w:sz w:val="21"/>
                <w:szCs w:val="21"/>
                <w:lang w:val="en-GB" w:eastAsia="de-CH"/>
              </w:rPr>
              <w:t>error!</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A31515"/>
                <w:sz w:val="21"/>
                <w:szCs w:val="21"/>
                <w:lang w:val="en-GB" w:eastAsia="de-CH"/>
              </w:rPr>
              <w:t>"Failed to subscribe to '</w:t>
            </w:r>
            <w:r w:rsidRPr="00F715A1">
              <w:rPr>
                <w:rFonts w:ascii="Consolas" w:eastAsia="Times New Roman" w:hAnsi="Consolas" w:cs="Times New Roman"/>
                <w:color w:val="0000FF"/>
                <w:sz w:val="21"/>
                <w:szCs w:val="21"/>
                <w:lang w:val="en-GB" w:eastAsia="de-CH"/>
              </w:rPr>
              <w:t>{}</w:t>
            </w:r>
            <w:r w:rsidRPr="00F715A1">
              <w:rPr>
                <w:rFonts w:ascii="Consolas" w:eastAsia="Times New Roman" w:hAnsi="Consolas" w:cs="Times New Roman"/>
                <w:color w:val="A31515"/>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module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topic</w:t>
            </w:r>
            <w:r w:rsidRPr="00F715A1">
              <w:rPr>
                <w:rFonts w:ascii="Consolas" w:eastAsia="Times New Roman" w:hAnsi="Consolas" w:cs="Times New Roman"/>
                <w:color w:val="3B3B3B"/>
                <w:sz w:val="21"/>
                <w:szCs w:val="21"/>
                <w:lang w:val="en-GB" w:eastAsia="de-CH"/>
              </w:rPr>
              <w:t>());</w:t>
            </w:r>
          </w:p>
          <w:p w14:paraId="37B7B50E"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1DA9A47E"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lastRenderedPageBreak/>
              <w:t>        }</w:t>
            </w:r>
          </w:p>
          <w:p w14:paraId="1018376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0C12957C"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w:t>
            </w:r>
          </w:p>
          <w:p w14:paraId="3FFD5D76"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75F7402C"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8000"/>
                <w:sz w:val="21"/>
                <w:szCs w:val="21"/>
                <w:lang w:val="en-GB" w:eastAsia="de-CH"/>
              </w:rPr>
              <w:t>/// Tests for the ModuleManager</w:t>
            </w:r>
          </w:p>
          <w:p w14:paraId="2965BCB1"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8000"/>
                <w:sz w:val="21"/>
                <w:szCs w:val="21"/>
                <w:lang w:val="en-GB" w:eastAsia="de-CH"/>
              </w:rPr>
              <w:t>/// The Initialize function is not tested as it requires a rumqttc::AsyncClient</w:t>
            </w:r>
          </w:p>
          <w:p w14:paraId="3F048A93"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8000"/>
                <w:sz w:val="21"/>
                <w:szCs w:val="21"/>
                <w:lang w:val="en-GB" w:eastAsia="de-CH"/>
              </w:rPr>
              <w:t>/// The handle_message function is not tested as it returns nothing</w:t>
            </w:r>
          </w:p>
          <w:p w14:paraId="2C44ECB1"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#[cfg(test)]</w:t>
            </w:r>
          </w:p>
          <w:p w14:paraId="6B38FA1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mod</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tests</w:t>
            </w:r>
            <w:r w:rsidRPr="00F715A1">
              <w:rPr>
                <w:rFonts w:ascii="Consolas" w:eastAsia="Times New Roman" w:hAnsi="Consolas" w:cs="Times New Roman"/>
                <w:color w:val="3B3B3B"/>
                <w:sz w:val="21"/>
                <w:szCs w:val="21"/>
                <w:lang w:val="en-GB" w:eastAsia="de-CH"/>
              </w:rPr>
              <w:t xml:space="preserve"> {</w:t>
            </w:r>
          </w:p>
          <w:p w14:paraId="03E05D78"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use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super</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w:t>
            </w:r>
          </w:p>
          <w:p w14:paraId="516E6EC7"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149CAC40" w14:textId="77777777" w:rsidR="00F715A1" w:rsidRPr="00275B23" w:rsidRDefault="00F715A1" w:rsidP="00F715A1">
            <w:pPr>
              <w:shd w:val="clear" w:color="auto" w:fill="FFFFFF"/>
              <w:spacing w:line="285" w:lineRule="atLeast"/>
              <w:rPr>
                <w:rFonts w:ascii="Consolas" w:eastAsia="Times New Roman" w:hAnsi="Consolas" w:cs="Times New Roman"/>
                <w:color w:val="3B3B3B"/>
                <w:sz w:val="21"/>
                <w:szCs w:val="21"/>
                <w:lang w:val="de-CH" w:eastAsia="de-CH"/>
              </w:rPr>
            </w:pPr>
            <w:r w:rsidRPr="00F715A1">
              <w:rPr>
                <w:rFonts w:ascii="Consolas" w:eastAsia="Times New Roman" w:hAnsi="Consolas" w:cs="Times New Roman"/>
                <w:color w:val="3B3B3B"/>
                <w:sz w:val="21"/>
                <w:szCs w:val="21"/>
                <w:lang w:val="en-GB" w:eastAsia="de-CH"/>
              </w:rPr>
              <w:t xml:space="preserve">    </w:t>
            </w:r>
            <w:r w:rsidRPr="00275B23">
              <w:rPr>
                <w:rFonts w:ascii="Consolas" w:eastAsia="Times New Roman" w:hAnsi="Consolas" w:cs="Times New Roman"/>
                <w:color w:val="3B3B3B"/>
                <w:sz w:val="21"/>
                <w:szCs w:val="21"/>
                <w:lang w:val="de-CH" w:eastAsia="de-CH"/>
              </w:rPr>
              <w:t>#[</w:t>
            </w:r>
            <w:r w:rsidRPr="00275B23">
              <w:rPr>
                <w:rFonts w:ascii="Consolas" w:eastAsia="Times New Roman" w:hAnsi="Consolas" w:cs="Times New Roman"/>
                <w:color w:val="795E26"/>
                <w:sz w:val="21"/>
                <w:szCs w:val="21"/>
                <w:lang w:val="de-CH" w:eastAsia="de-CH"/>
              </w:rPr>
              <w:t>derive</w:t>
            </w:r>
            <w:r w:rsidRPr="00275B23">
              <w:rPr>
                <w:rFonts w:ascii="Consolas" w:eastAsia="Times New Roman" w:hAnsi="Consolas" w:cs="Times New Roman"/>
                <w:color w:val="3B3B3B"/>
                <w:sz w:val="21"/>
                <w:szCs w:val="21"/>
                <w:lang w:val="de-CH" w:eastAsia="de-CH"/>
              </w:rPr>
              <w:t>(</w:t>
            </w:r>
            <w:r w:rsidRPr="00275B23">
              <w:rPr>
                <w:rFonts w:ascii="Consolas" w:eastAsia="Times New Roman" w:hAnsi="Consolas" w:cs="Times New Roman"/>
                <w:color w:val="267F99"/>
                <w:sz w:val="21"/>
                <w:szCs w:val="21"/>
                <w:lang w:val="de-CH" w:eastAsia="de-CH"/>
              </w:rPr>
              <w:t>Debug</w:t>
            </w:r>
            <w:r w:rsidRPr="00275B23">
              <w:rPr>
                <w:rFonts w:ascii="Consolas" w:eastAsia="Times New Roman" w:hAnsi="Consolas" w:cs="Times New Roman"/>
                <w:color w:val="3B3B3B"/>
                <w:sz w:val="21"/>
                <w:szCs w:val="21"/>
                <w:lang w:val="de-CH" w:eastAsia="de-CH"/>
              </w:rPr>
              <w:t xml:space="preserve">, </w:t>
            </w:r>
            <w:r w:rsidRPr="00275B23">
              <w:rPr>
                <w:rFonts w:ascii="Consolas" w:eastAsia="Times New Roman" w:hAnsi="Consolas" w:cs="Times New Roman"/>
                <w:color w:val="267F99"/>
                <w:sz w:val="21"/>
                <w:szCs w:val="21"/>
                <w:lang w:val="de-CH" w:eastAsia="de-CH"/>
              </w:rPr>
              <w:t>Default</w:t>
            </w:r>
            <w:r w:rsidRPr="00275B23">
              <w:rPr>
                <w:rFonts w:ascii="Consolas" w:eastAsia="Times New Roman" w:hAnsi="Consolas" w:cs="Times New Roman"/>
                <w:color w:val="3B3B3B"/>
                <w:sz w:val="21"/>
                <w:szCs w:val="21"/>
                <w:lang w:val="de-CH" w:eastAsia="de-CH"/>
              </w:rPr>
              <w:t xml:space="preserve">, </w:t>
            </w:r>
            <w:r w:rsidRPr="00275B23">
              <w:rPr>
                <w:rFonts w:ascii="Consolas" w:eastAsia="Times New Roman" w:hAnsi="Consolas" w:cs="Times New Roman"/>
                <w:color w:val="267F99"/>
                <w:sz w:val="21"/>
                <w:szCs w:val="21"/>
                <w:lang w:val="de-CH" w:eastAsia="de-CH"/>
              </w:rPr>
              <w:t>serde</w:t>
            </w:r>
            <w:r w:rsidRPr="00275B23">
              <w:rPr>
                <w:rFonts w:ascii="Consolas" w:eastAsia="Times New Roman" w:hAnsi="Consolas" w:cs="Times New Roman"/>
                <w:color w:val="000000"/>
                <w:sz w:val="21"/>
                <w:szCs w:val="21"/>
                <w:lang w:val="de-CH" w:eastAsia="de-CH"/>
              </w:rPr>
              <w:t>::</w:t>
            </w:r>
            <w:r w:rsidRPr="00275B23">
              <w:rPr>
                <w:rFonts w:ascii="Consolas" w:eastAsia="Times New Roman" w:hAnsi="Consolas" w:cs="Times New Roman"/>
                <w:color w:val="267F99"/>
                <w:sz w:val="21"/>
                <w:szCs w:val="21"/>
                <w:lang w:val="de-CH" w:eastAsia="de-CH"/>
              </w:rPr>
              <w:t>Deserialize</w:t>
            </w:r>
            <w:r w:rsidRPr="00275B23">
              <w:rPr>
                <w:rFonts w:ascii="Consolas" w:eastAsia="Times New Roman" w:hAnsi="Consolas" w:cs="Times New Roman"/>
                <w:color w:val="3B3B3B"/>
                <w:sz w:val="21"/>
                <w:szCs w:val="21"/>
                <w:lang w:val="de-CH" w:eastAsia="de-CH"/>
              </w:rPr>
              <w:t xml:space="preserve">, </w:t>
            </w:r>
            <w:r w:rsidRPr="00275B23">
              <w:rPr>
                <w:rFonts w:ascii="Consolas" w:eastAsia="Times New Roman" w:hAnsi="Consolas" w:cs="Times New Roman"/>
                <w:color w:val="267F99"/>
                <w:sz w:val="21"/>
                <w:szCs w:val="21"/>
                <w:lang w:val="de-CH" w:eastAsia="de-CH"/>
              </w:rPr>
              <w:t>serde</w:t>
            </w:r>
            <w:r w:rsidRPr="00275B23">
              <w:rPr>
                <w:rFonts w:ascii="Consolas" w:eastAsia="Times New Roman" w:hAnsi="Consolas" w:cs="Times New Roman"/>
                <w:color w:val="000000"/>
                <w:sz w:val="21"/>
                <w:szCs w:val="21"/>
                <w:lang w:val="de-CH" w:eastAsia="de-CH"/>
              </w:rPr>
              <w:t>::</w:t>
            </w:r>
            <w:r w:rsidRPr="00275B23">
              <w:rPr>
                <w:rFonts w:ascii="Consolas" w:eastAsia="Times New Roman" w:hAnsi="Consolas" w:cs="Times New Roman"/>
                <w:color w:val="267F99"/>
                <w:sz w:val="21"/>
                <w:szCs w:val="21"/>
                <w:lang w:val="de-CH" w:eastAsia="de-CH"/>
              </w:rPr>
              <w:t>Serialize</w:t>
            </w:r>
            <w:r w:rsidRPr="00275B23">
              <w:rPr>
                <w:rFonts w:ascii="Consolas" w:eastAsia="Times New Roman" w:hAnsi="Consolas" w:cs="Times New Roman"/>
                <w:color w:val="3B3B3B"/>
                <w:sz w:val="21"/>
                <w:szCs w:val="21"/>
                <w:lang w:val="de-CH" w:eastAsia="de-CH"/>
              </w:rPr>
              <w:t>)]</w:t>
            </w:r>
          </w:p>
          <w:p w14:paraId="5988D29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275B23">
              <w:rPr>
                <w:rFonts w:ascii="Consolas" w:eastAsia="Times New Roman" w:hAnsi="Consolas" w:cs="Times New Roman"/>
                <w:color w:val="3B3B3B"/>
                <w:sz w:val="21"/>
                <w:szCs w:val="21"/>
                <w:lang w:val="de-CH" w:eastAsia="de-CH"/>
              </w:rPr>
              <w:t xml:space="preserve">    </w:t>
            </w:r>
            <w:r w:rsidRPr="00F715A1">
              <w:rPr>
                <w:rFonts w:ascii="Consolas" w:eastAsia="Times New Roman" w:hAnsi="Consolas" w:cs="Times New Roman"/>
                <w:color w:val="0000FF"/>
                <w:sz w:val="21"/>
                <w:szCs w:val="21"/>
                <w:lang w:val="en-GB" w:eastAsia="de-CH"/>
              </w:rPr>
              <w:t>struct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TestModule</w:t>
            </w:r>
            <w:r w:rsidRPr="00F715A1">
              <w:rPr>
                <w:rFonts w:ascii="Consolas" w:eastAsia="Times New Roman" w:hAnsi="Consolas" w:cs="Times New Roman"/>
                <w:color w:val="3B3B3B"/>
                <w:sz w:val="21"/>
                <w:szCs w:val="21"/>
                <w:lang w:val="en-GB" w:eastAsia="de-CH"/>
              </w:rPr>
              <w:t xml:space="preserve"> {</w:t>
            </w:r>
          </w:p>
          <w:p w14:paraId="7102CACE"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config_data</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String</w:t>
            </w:r>
            <w:r w:rsidRPr="00F715A1">
              <w:rPr>
                <w:rFonts w:ascii="Consolas" w:eastAsia="Times New Roman" w:hAnsi="Consolas" w:cs="Times New Roman"/>
                <w:color w:val="3B3B3B"/>
                <w:sz w:val="21"/>
                <w:szCs w:val="21"/>
                <w:lang w:val="en-GB" w:eastAsia="de-CH"/>
              </w:rPr>
              <w:t>,</w:t>
            </w:r>
          </w:p>
          <w:p w14:paraId="132B41A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7D81ED57"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7C7B2EB8"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r w:rsidRPr="00F715A1">
              <w:rPr>
                <w:rFonts w:ascii="Consolas" w:eastAsia="Times New Roman" w:hAnsi="Consolas" w:cs="Times New Roman"/>
                <w:color w:val="267F99"/>
                <w:sz w:val="21"/>
                <w:szCs w:val="21"/>
                <w:lang w:val="en-GB" w:eastAsia="de-CH"/>
              </w:rPr>
              <w:t>async_trait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async_trait</w:t>
            </w:r>
            <w:r w:rsidRPr="00F715A1">
              <w:rPr>
                <w:rFonts w:ascii="Consolas" w:eastAsia="Times New Roman" w:hAnsi="Consolas" w:cs="Times New Roman"/>
                <w:color w:val="3B3B3B"/>
                <w:sz w:val="21"/>
                <w:szCs w:val="21"/>
                <w:lang w:val="en-GB" w:eastAsia="de-CH"/>
              </w:rPr>
              <w:t>]</w:t>
            </w:r>
          </w:p>
          <w:p w14:paraId="1CBC3C76"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impl</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ClientModule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for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TestModule</w:t>
            </w:r>
            <w:r w:rsidRPr="00F715A1">
              <w:rPr>
                <w:rFonts w:ascii="Consolas" w:eastAsia="Times New Roman" w:hAnsi="Consolas" w:cs="Times New Roman"/>
                <w:color w:val="3B3B3B"/>
                <w:sz w:val="21"/>
                <w:szCs w:val="21"/>
                <w:lang w:val="en-GB" w:eastAsia="de-CH"/>
              </w:rPr>
              <w:t xml:space="preserve"> {</w:t>
            </w:r>
          </w:p>
          <w:p w14:paraId="7C6838D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lang w:val="en-GB" w:eastAsia="de-CH"/>
              </w:rPr>
              <w:t>topic</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-&gt;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String</w:t>
            </w:r>
            <w:r w:rsidRPr="00F715A1">
              <w:rPr>
                <w:rFonts w:ascii="Consolas" w:eastAsia="Times New Roman" w:hAnsi="Consolas" w:cs="Times New Roman"/>
                <w:color w:val="3B3B3B"/>
                <w:sz w:val="21"/>
                <w:szCs w:val="21"/>
                <w:lang w:val="en-GB" w:eastAsia="de-CH"/>
              </w:rPr>
              <w:t xml:space="preserve"> {</w:t>
            </w:r>
          </w:p>
          <w:p w14:paraId="45592589"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31515"/>
                <w:sz w:val="21"/>
                <w:szCs w:val="21"/>
                <w:lang w:val="en-GB" w:eastAsia="de-CH"/>
              </w:rPr>
              <w:t>"test/topic"</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to_string</w:t>
            </w:r>
            <w:r w:rsidRPr="00F715A1">
              <w:rPr>
                <w:rFonts w:ascii="Consolas" w:eastAsia="Times New Roman" w:hAnsi="Consolas" w:cs="Times New Roman"/>
                <w:color w:val="3B3B3B"/>
                <w:sz w:val="21"/>
                <w:szCs w:val="21"/>
                <w:lang w:val="en-GB" w:eastAsia="de-CH"/>
              </w:rPr>
              <w:t>()</w:t>
            </w:r>
          </w:p>
          <w:p w14:paraId="0801D0D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48B47F73"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4F8A27F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async</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lang w:val="en-GB" w:eastAsia="de-CH"/>
              </w:rPr>
              <w:t>handle</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1080"/>
                <w:sz w:val="21"/>
                <w:szCs w:val="21"/>
                <w:lang w:val="en-GB" w:eastAsia="de-CH"/>
              </w:rPr>
              <w:t>self</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_topic</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267F99"/>
                <w:sz w:val="21"/>
                <w:szCs w:val="21"/>
                <w:lang w:val="en-GB" w:eastAsia="de-CH"/>
              </w:rPr>
              <w:t>str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_payload</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267F99"/>
                <w:sz w:val="21"/>
                <w:szCs w:val="21"/>
                <w:lang w:val="en-GB" w:eastAsia="de-CH"/>
              </w:rPr>
              <w:t>str</w:t>
            </w:r>
            <w:r w:rsidRPr="00F715A1">
              <w:rPr>
                <w:rFonts w:ascii="Consolas" w:eastAsia="Times New Roman" w:hAnsi="Consolas" w:cs="Times New Roman"/>
                <w:color w:val="3B3B3B"/>
                <w:sz w:val="21"/>
                <w:szCs w:val="21"/>
                <w:lang w:val="en-GB" w:eastAsia="de-CH"/>
              </w:rPr>
              <w:t>) {}</w:t>
            </w:r>
          </w:p>
          <w:p w14:paraId="022CB3C9"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07F9D33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lang w:val="en-GB" w:eastAsia="de-CH"/>
              </w:rPr>
              <w:t>settings</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-&gt;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HashMap</w:t>
            </w:r>
            <w:r w:rsidRPr="00F715A1">
              <w:rPr>
                <w:rFonts w:ascii="Consolas" w:eastAsia="Times New Roman" w:hAnsi="Consolas" w:cs="Times New Roman"/>
                <w:color w:val="3B3B3B"/>
                <w:sz w:val="21"/>
                <w:szCs w:val="21"/>
                <w:lang w:val="en-GB" w:eastAsia="de-CH"/>
              </w:rPr>
              <w:t>&lt;</w:t>
            </w:r>
            <w:r w:rsidRPr="00F715A1">
              <w:rPr>
                <w:rFonts w:ascii="Consolas" w:eastAsia="Times New Roman" w:hAnsi="Consolas" w:cs="Times New Roman"/>
                <w:color w:val="267F99"/>
                <w:sz w:val="21"/>
                <w:szCs w:val="21"/>
                <w:lang w:val="en-GB" w:eastAsia="de-CH"/>
              </w:rPr>
              <w:t>String</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String</w:t>
            </w:r>
            <w:r w:rsidRPr="00F715A1">
              <w:rPr>
                <w:rFonts w:ascii="Consolas" w:eastAsia="Times New Roman" w:hAnsi="Consolas" w:cs="Times New Roman"/>
                <w:color w:val="3B3B3B"/>
                <w:sz w:val="21"/>
                <w:szCs w:val="21"/>
                <w:lang w:val="en-GB" w:eastAsia="de-CH"/>
              </w:rPr>
              <w:t>&gt; {</w:t>
            </w:r>
          </w:p>
          <w:p w14:paraId="162839AD"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mut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u w:val="single"/>
                <w:lang w:val="en-GB" w:eastAsia="de-CH"/>
              </w:rPr>
              <w:t>settings</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HashMap</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new</w:t>
            </w:r>
            <w:r w:rsidRPr="00F715A1">
              <w:rPr>
                <w:rFonts w:ascii="Consolas" w:eastAsia="Times New Roman" w:hAnsi="Consolas" w:cs="Times New Roman"/>
                <w:color w:val="3B3B3B"/>
                <w:sz w:val="21"/>
                <w:szCs w:val="21"/>
                <w:lang w:val="en-GB" w:eastAsia="de-CH"/>
              </w:rPr>
              <w:t>();</w:t>
            </w:r>
          </w:p>
          <w:p w14:paraId="20396CC5"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560E7E5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ser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serde_json</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to_string</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unwrap</w:t>
            </w:r>
            <w:r w:rsidRPr="00F715A1">
              <w:rPr>
                <w:rFonts w:ascii="Consolas" w:eastAsia="Times New Roman" w:hAnsi="Consolas" w:cs="Times New Roman"/>
                <w:color w:val="3B3B3B"/>
                <w:sz w:val="21"/>
                <w:szCs w:val="21"/>
                <w:lang w:val="en-GB" w:eastAsia="de-CH"/>
              </w:rPr>
              <w:t>();</w:t>
            </w:r>
          </w:p>
          <w:p w14:paraId="0512D892"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deser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serde_json</w:t>
            </w:r>
          </w:p>
          <w:p w14:paraId="3F0B10F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to_value</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267F99"/>
                <w:sz w:val="21"/>
                <w:szCs w:val="21"/>
                <w:lang w:val="en-GB" w:eastAsia="de-CH"/>
              </w:rPr>
              <w:t>serde_json</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from_str</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&lt;</w:t>
            </w:r>
            <w:r w:rsidRPr="00F715A1">
              <w:rPr>
                <w:rFonts w:ascii="Consolas" w:eastAsia="Times New Roman" w:hAnsi="Consolas" w:cs="Times New Roman"/>
                <w:color w:val="267F99"/>
                <w:sz w:val="21"/>
                <w:szCs w:val="21"/>
                <w:lang w:val="en-GB" w:eastAsia="de-CH"/>
              </w:rPr>
              <w:t>TestModule</w:t>
            </w:r>
            <w:r w:rsidRPr="00F715A1">
              <w:rPr>
                <w:rFonts w:ascii="Consolas" w:eastAsia="Times New Roman" w:hAnsi="Consolas" w:cs="Times New Roman"/>
                <w:color w:val="3B3B3B"/>
                <w:sz w:val="21"/>
                <w:szCs w:val="21"/>
                <w:lang w:val="en-GB" w:eastAsia="de-CH"/>
              </w:rPr>
              <w:t>&gt;(</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1080"/>
                <w:sz w:val="21"/>
                <w:szCs w:val="21"/>
                <w:lang w:val="en-GB" w:eastAsia="de-CH"/>
              </w:rPr>
              <w:t>ser</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unwrap</w:t>
            </w:r>
            <w:r w:rsidRPr="00F715A1">
              <w:rPr>
                <w:rFonts w:ascii="Consolas" w:eastAsia="Times New Roman" w:hAnsi="Consolas" w:cs="Times New Roman"/>
                <w:color w:val="3B3B3B"/>
                <w:sz w:val="21"/>
                <w:szCs w:val="21"/>
                <w:lang w:val="en-GB" w:eastAsia="de-CH"/>
              </w:rPr>
              <w:t>())</w:t>
            </w:r>
          </w:p>
          <w:p w14:paraId="26958DF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unwrap</w:t>
            </w:r>
            <w:r w:rsidRPr="00F715A1">
              <w:rPr>
                <w:rFonts w:ascii="Consolas" w:eastAsia="Times New Roman" w:hAnsi="Consolas" w:cs="Times New Roman"/>
                <w:color w:val="3B3B3B"/>
                <w:sz w:val="21"/>
                <w:szCs w:val="21"/>
                <w:lang w:val="en-GB" w:eastAsia="de-CH"/>
              </w:rPr>
              <w:t>();</w:t>
            </w:r>
          </w:p>
          <w:p w14:paraId="52753C1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768E1623"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u w:val="single"/>
                <w:lang w:val="en-GB" w:eastAsia="de-CH"/>
              </w:rPr>
              <w:t>settings</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u w:val="single"/>
                <w:lang w:val="en-GB" w:eastAsia="de-CH"/>
              </w:rPr>
              <w:t>insert</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A31515"/>
                <w:sz w:val="21"/>
                <w:szCs w:val="21"/>
                <w:lang w:val="en-GB" w:eastAsia="de-CH"/>
              </w:rPr>
              <w:t>"config_data"</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to_string</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deser</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A31515"/>
                <w:sz w:val="21"/>
                <w:szCs w:val="21"/>
                <w:lang w:val="en-GB" w:eastAsia="de-CH"/>
              </w:rPr>
              <w:t>"config_data"</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to_string</w:t>
            </w:r>
            <w:r w:rsidRPr="00F715A1">
              <w:rPr>
                <w:rFonts w:ascii="Consolas" w:eastAsia="Times New Roman" w:hAnsi="Consolas" w:cs="Times New Roman"/>
                <w:color w:val="3B3B3B"/>
                <w:sz w:val="21"/>
                <w:szCs w:val="21"/>
                <w:lang w:val="en-GB" w:eastAsia="de-CH"/>
              </w:rPr>
              <w:t>());</w:t>
            </w:r>
          </w:p>
          <w:p w14:paraId="43F4453C"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0D10E6D7"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u w:val="single"/>
                <w:lang w:val="en-GB" w:eastAsia="de-CH"/>
              </w:rPr>
              <w:t>settings</w:t>
            </w:r>
          </w:p>
          <w:p w14:paraId="5C7489FD"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7DDE9E7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607299E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27879FE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r w:rsidRPr="00F715A1">
              <w:rPr>
                <w:rFonts w:ascii="Consolas" w:eastAsia="Times New Roman" w:hAnsi="Consolas" w:cs="Times New Roman"/>
                <w:color w:val="795E26"/>
                <w:sz w:val="21"/>
                <w:szCs w:val="21"/>
                <w:lang w:val="en-GB" w:eastAsia="de-CH"/>
              </w:rPr>
              <w:t>test</w:t>
            </w:r>
            <w:r w:rsidRPr="00F715A1">
              <w:rPr>
                <w:rFonts w:ascii="Consolas" w:eastAsia="Times New Roman" w:hAnsi="Consolas" w:cs="Times New Roman"/>
                <w:color w:val="3B3B3B"/>
                <w:sz w:val="21"/>
                <w:szCs w:val="21"/>
                <w:lang w:val="en-GB" w:eastAsia="de-CH"/>
              </w:rPr>
              <w:t>]</w:t>
            </w:r>
          </w:p>
          <w:p w14:paraId="190EC228"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lang w:val="en-GB" w:eastAsia="de-CH"/>
              </w:rPr>
              <w:t>test_module_manager_new</w:t>
            </w:r>
            <w:r w:rsidRPr="00F715A1">
              <w:rPr>
                <w:rFonts w:ascii="Consolas" w:eastAsia="Times New Roman" w:hAnsi="Consolas" w:cs="Times New Roman"/>
                <w:color w:val="3B3B3B"/>
                <w:sz w:val="21"/>
                <w:szCs w:val="21"/>
                <w:lang w:val="en-GB" w:eastAsia="de-CH"/>
              </w:rPr>
              <w:t>() {</w:t>
            </w:r>
          </w:p>
          <w:p w14:paraId="663B2C7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manager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ModuleManager</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new</w:t>
            </w:r>
            <w:r w:rsidRPr="00F715A1">
              <w:rPr>
                <w:rFonts w:ascii="Consolas" w:eastAsia="Times New Roman" w:hAnsi="Consolas" w:cs="Times New Roman"/>
                <w:color w:val="3B3B3B"/>
                <w:sz w:val="21"/>
                <w:szCs w:val="21"/>
                <w:lang w:val="en-GB" w:eastAsia="de-CH"/>
              </w:rPr>
              <w:t>();</w:t>
            </w:r>
          </w:p>
          <w:p w14:paraId="072559A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assert_eq!</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1080"/>
                <w:sz w:val="21"/>
                <w:szCs w:val="21"/>
                <w:lang w:val="en-GB" w:eastAsia="de-CH"/>
              </w:rPr>
              <w:t>manager</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1080"/>
                <w:sz w:val="21"/>
                <w:szCs w:val="21"/>
                <w:lang w:val="en-GB" w:eastAsia="de-CH"/>
              </w:rPr>
              <w:t>modules</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len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98658"/>
                <w:sz w:val="21"/>
                <w:szCs w:val="21"/>
                <w:lang w:val="en-GB" w:eastAsia="de-CH"/>
              </w:rPr>
              <w:t>0</w:t>
            </w:r>
            <w:r w:rsidRPr="00F715A1">
              <w:rPr>
                <w:rFonts w:ascii="Consolas" w:eastAsia="Times New Roman" w:hAnsi="Consolas" w:cs="Times New Roman"/>
                <w:color w:val="3B3B3B"/>
                <w:sz w:val="21"/>
                <w:szCs w:val="21"/>
                <w:lang w:val="en-GB" w:eastAsia="de-CH"/>
              </w:rPr>
              <w:t>);</w:t>
            </w:r>
          </w:p>
          <w:p w14:paraId="3EEC0FC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assert_eq!</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1080"/>
                <w:sz w:val="21"/>
                <w:szCs w:val="21"/>
                <w:lang w:val="en-GB" w:eastAsia="de-CH"/>
              </w:rPr>
              <w:t>manager</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1080"/>
                <w:sz w:val="21"/>
                <w:szCs w:val="21"/>
                <w:lang w:val="en-GB" w:eastAsia="de-CH"/>
              </w:rPr>
              <w:t>configs</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len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98658"/>
                <w:sz w:val="21"/>
                <w:szCs w:val="21"/>
                <w:lang w:val="en-GB" w:eastAsia="de-CH"/>
              </w:rPr>
              <w:t>0</w:t>
            </w:r>
            <w:r w:rsidRPr="00F715A1">
              <w:rPr>
                <w:rFonts w:ascii="Consolas" w:eastAsia="Times New Roman" w:hAnsi="Consolas" w:cs="Times New Roman"/>
                <w:color w:val="3B3B3B"/>
                <w:sz w:val="21"/>
                <w:szCs w:val="21"/>
                <w:lang w:val="en-GB" w:eastAsia="de-CH"/>
              </w:rPr>
              <w:t>);</w:t>
            </w:r>
          </w:p>
          <w:p w14:paraId="012688DC"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3E5D168C"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1436BC4D"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r w:rsidRPr="00F715A1">
              <w:rPr>
                <w:rFonts w:ascii="Consolas" w:eastAsia="Times New Roman" w:hAnsi="Consolas" w:cs="Times New Roman"/>
                <w:color w:val="795E26"/>
                <w:sz w:val="21"/>
                <w:szCs w:val="21"/>
                <w:lang w:val="en-GB" w:eastAsia="de-CH"/>
              </w:rPr>
              <w:t>test</w:t>
            </w:r>
            <w:r w:rsidRPr="00F715A1">
              <w:rPr>
                <w:rFonts w:ascii="Consolas" w:eastAsia="Times New Roman" w:hAnsi="Consolas" w:cs="Times New Roman"/>
                <w:color w:val="3B3B3B"/>
                <w:sz w:val="21"/>
                <w:szCs w:val="21"/>
                <w:lang w:val="en-GB" w:eastAsia="de-CH"/>
              </w:rPr>
              <w:t>]</w:t>
            </w:r>
          </w:p>
          <w:p w14:paraId="12E280D6"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lang w:val="en-GB" w:eastAsia="de-CH"/>
              </w:rPr>
              <w:t>test_register_module</w:t>
            </w:r>
            <w:r w:rsidRPr="00F715A1">
              <w:rPr>
                <w:rFonts w:ascii="Consolas" w:eastAsia="Times New Roman" w:hAnsi="Consolas" w:cs="Times New Roman"/>
                <w:color w:val="3B3B3B"/>
                <w:sz w:val="21"/>
                <w:szCs w:val="21"/>
                <w:lang w:val="en-GB" w:eastAsia="de-CH"/>
              </w:rPr>
              <w:t>() {</w:t>
            </w:r>
          </w:p>
          <w:p w14:paraId="16754153"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mut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u w:val="single"/>
                <w:lang w:val="en-GB" w:eastAsia="de-CH"/>
              </w:rPr>
              <w:t>manager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ModuleManager</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new</w:t>
            </w:r>
            <w:r w:rsidRPr="00F715A1">
              <w:rPr>
                <w:rFonts w:ascii="Consolas" w:eastAsia="Times New Roman" w:hAnsi="Consolas" w:cs="Times New Roman"/>
                <w:color w:val="3B3B3B"/>
                <w:sz w:val="21"/>
                <w:szCs w:val="21"/>
                <w:lang w:val="en-GB" w:eastAsia="de-CH"/>
              </w:rPr>
              <w:t>();</w:t>
            </w:r>
          </w:p>
          <w:p w14:paraId="2B57CDBE"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lastRenderedPageBreak/>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module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TestModule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default</w:t>
            </w:r>
            <w:r w:rsidRPr="00F715A1">
              <w:rPr>
                <w:rFonts w:ascii="Consolas" w:eastAsia="Times New Roman" w:hAnsi="Consolas" w:cs="Times New Roman"/>
                <w:color w:val="3B3B3B"/>
                <w:sz w:val="21"/>
                <w:szCs w:val="21"/>
                <w:lang w:val="en-GB" w:eastAsia="de-CH"/>
              </w:rPr>
              <w:t>();</w:t>
            </w:r>
          </w:p>
          <w:p w14:paraId="627CBB87"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u w:val="single"/>
                <w:lang w:val="en-GB" w:eastAsia="de-CH"/>
              </w:rPr>
              <w:t>manager</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u w:val="single"/>
                <w:lang w:val="en-GB" w:eastAsia="de-CH"/>
              </w:rPr>
              <w:t>register_module</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1080"/>
                <w:sz w:val="21"/>
                <w:szCs w:val="21"/>
                <w:lang w:val="en-GB" w:eastAsia="de-CH"/>
              </w:rPr>
              <w:t>module</w:t>
            </w:r>
            <w:r w:rsidRPr="00F715A1">
              <w:rPr>
                <w:rFonts w:ascii="Consolas" w:eastAsia="Times New Roman" w:hAnsi="Consolas" w:cs="Times New Roman"/>
                <w:color w:val="3B3B3B"/>
                <w:sz w:val="21"/>
                <w:szCs w:val="21"/>
                <w:lang w:val="en-GB" w:eastAsia="de-CH"/>
              </w:rPr>
              <w:t>);</w:t>
            </w:r>
          </w:p>
          <w:p w14:paraId="66330B26"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4F3F9A3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assert_eq!</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1080"/>
                <w:sz w:val="21"/>
                <w:szCs w:val="21"/>
                <w:u w:val="single"/>
                <w:lang w:val="en-GB" w:eastAsia="de-CH"/>
              </w:rPr>
              <w:t>manager</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1080"/>
                <w:sz w:val="21"/>
                <w:szCs w:val="21"/>
                <w:lang w:val="en-GB" w:eastAsia="de-CH"/>
              </w:rPr>
              <w:t>modules</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len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98658"/>
                <w:sz w:val="21"/>
                <w:szCs w:val="21"/>
                <w:lang w:val="en-GB" w:eastAsia="de-CH"/>
              </w:rPr>
              <w:t>1</w:t>
            </w:r>
            <w:r w:rsidRPr="00F715A1">
              <w:rPr>
                <w:rFonts w:ascii="Consolas" w:eastAsia="Times New Roman" w:hAnsi="Consolas" w:cs="Times New Roman"/>
                <w:color w:val="3B3B3B"/>
                <w:sz w:val="21"/>
                <w:szCs w:val="21"/>
                <w:lang w:val="en-GB" w:eastAsia="de-CH"/>
              </w:rPr>
              <w:t>);</w:t>
            </w:r>
          </w:p>
          <w:p w14:paraId="560C92B6"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assert_eq!</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1080"/>
                <w:sz w:val="21"/>
                <w:szCs w:val="21"/>
                <w:u w:val="single"/>
                <w:lang w:val="en-GB" w:eastAsia="de-CH"/>
              </w:rPr>
              <w:t>manager</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1080"/>
                <w:sz w:val="21"/>
                <w:szCs w:val="21"/>
                <w:lang w:val="en-GB" w:eastAsia="de-CH"/>
              </w:rPr>
              <w:t>configs</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len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98658"/>
                <w:sz w:val="21"/>
                <w:szCs w:val="21"/>
                <w:lang w:val="en-GB" w:eastAsia="de-CH"/>
              </w:rPr>
              <w:t>1</w:t>
            </w:r>
            <w:r w:rsidRPr="00F715A1">
              <w:rPr>
                <w:rFonts w:ascii="Consolas" w:eastAsia="Times New Roman" w:hAnsi="Consolas" w:cs="Times New Roman"/>
                <w:color w:val="3B3B3B"/>
                <w:sz w:val="21"/>
                <w:szCs w:val="21"/>
                <w:lang w:val="en-GB" w:eastAsia="de-CH"/>
              </w:rPr>
              <w:t>);</w:t>
            </w:r>
          </w:p>
          <w:p w14:paraId="3B6542A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36BC030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65CBDF27"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r w:rsidRPr="00F715A1">
              <w:rPr>
                <w:rFonts w:ascii="Consolas" w:eastAsia="Times New Roman" w:hAnsi="Consolas" w:cs="Times New Roman"/>
                <w:color w:val="795E26"/>
                <w:sz w:val="21"/>
                <w:szCs w:val="21"/>
                <w:lang w:val="en-GB" w:eastAsia="de-CH"/>
              </w:rPr>
              <w:t>test</w:t>
            </w:r>
            <w:r w:rsidRPr="00F715A1">
              <w:rPr>
                <w:rFonts w:ascii="Consolas" w:eastAsia="Times New Roman" w:hAnsi="Consolas" w:cs="Times New Roman"/>
                <w:color w:val="3B3B3B"/>
                <w:sz w:val="21"/>
                <w:szCs w:val="21"/>
                <w:lang w:val="en-GB" w:eastAsia="de-CH"/>
              </w:rPr>
              <w:t>]</w:t>
            </w:r>
          </w:p>
          <w:p w14:paraId="593CD84C"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lang w:val="en-GB" w:eastAsia="de-CH"/>
              </w:rPr>
              <w:t>test_setting_prefix_correctly</w:t>
            </w:r>
            <w:r w:rsidRPr="00F715A1">
              <w:rPr>
                <w:rFonts w:ascii="Consolas" w:eastAsia="Times New Roman" w:hAnsi="Consolas" w:cs="Times New Roman"/>
                <w:color w:val="3B3B3B"/>
                <w:sz w:val="21"/>
                <w:szCs w:val="21"/>
                <w:lang w:val="en-GB" w:eastAsia="de-CH"/>
              </w:rPr>
              <w:t>(){</w:t>
            </w:r>
          </w:p>
          <w:p w14:paraId="0E42C27D"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mut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u w:val="single"/>
                <w:lang w:val="en-GB" w:eastAsia="de-CH"/>
              </w:rPr>
              <w:t>manager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ModuleManager</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new</w:t>
            </w:r>
            <w:r w:rsidRPr="00F715A1">
              <w:rPr>
                <w:rFonts w:ascii="Consolas" w:eastAsia="Times New Roman" w:hAnsi="Consolas" w:cs="Times New Roman"/>
                <w:color w:val="3B3B3B"/>
                <w:sz w:val="21"/>
                <w:szCs w:val="21"/>
                <w:lang w:val="en-GB" w:eastAsia="de-CH"/>
              </w:rPr>
              <w:t>();</w:t>
            </w:r>
          </w:p>
          <w:p w14:paraId="322BF7F3"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module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TestModule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default</w:t>
            </w:r>
            <w:r w:rsidRPr="00F715A1">
              <w:rPr>
                <w:rFonts w:ascii="Consolas" w:eastAsia="Times New Roman" w:hAnsi="Consolas" w:cs="Times New Roman"/>
                <w:color w:val="3B3B3B"/>
                <w:sz w:val="21"/>
                <w:szCs w:val="21"/>
                <w:lang w:val="en-GB" w:eastAsia="de-CH"/>
              </w:rPr>
              <w:t>();</w:t>
            </w:r>
          </w:p>
          <w:p w14:paraId="5BD3E42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u w:val="single"/>
                <w:lang w:val="en-GB" w:eastAsia="de-CH"/>
              </w:rPr>
              <w:t>manager</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u w:val="single"/>
                <w:lang w:val="en-GB" w:eastAsia="de-CH"/>
              </w:rPr>
              <w:t>register_module</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1080"/>
                <w:sz w:val="21"/>
                <w:szCs w:val="21"/>
                <w:lang w:val="en-GB" w:eastAsia="de-CH"/>
              </w:rPr>
              <w:t>module</w:t>
            </w:r>
            <w:r w:rsidRPr="00F715A1">
              <w:rPr>
                <w:rFonts w:ascii="Consolas" w:eastAsia="Times New Roman" w:hAnsi="Consolas" w:cs="Times New Roman"/>
                <w:color w:val="3B3B3B"/>
                <w:sz w:val="21"/>
                <w:szCs w:val="21"/>
                <w:lang w:val="en-GB" w:eastAsia="de-CH"/>
              </w:rPr>
              <w:t>);</w:t>
            </w:r>
          </w:p>
          <w:p w14:paraId="6AE4222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4CFE18C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assert!</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1080"/>
                <w:sz w:val="21"/>
                <w:szCs w:val="21"/>
                <w:u w:val="single"/>
                <w:lang w:val="en-GB" w:eastAsia="de-CH"/>
              </w:rPr>
              <w:t>manager</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1080"/>
                <w:sz w:val="21"/>
                <w:szCs w:val="21"/>
                <w:lang w:val="en-GB" w:eastAsia="de-CH"/>
              </w:rPr>
              <w:t>configs</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contains_key</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A31515"/>
                <w:sz w:val="21"/>
                <w:szCs w:val="21"/>
                <w:lang w:val="en-GB" w:eastAsia="de-CH"/>
              </w:rPr>
              <w:t>"test/topic/config_data"</w:t>
            </w:r>
            <w:r w:rsidRPr="00F715A1">
              <w:rPr>
                <w:rFonts w:ascii="Consolas" w:eastAsia="Times New Roman" w:hAnsi="Consolas" w:cs="Times New Roman"/>
                <w:color w:val="3B3B3B"/>
                <w:sz w:val="21"/>
                <w:szCs w:val="21"/>
                <w:lang w:val="en-GB" w:eastAsia="de-CH"/>
              </w:rPr>
              <w:t>));</w:t>
            </w:r>
          </w:p>
          <w:p w14:paraId="4B09DE4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de-CH"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3B3B3B"/>
                <w:sz w:val="21"/>
                <w:szCs w:val="21"/>
                <w:lang w:val="de-CH" w:eastAsia="de-CH"/>
              </w:rPr>
              <w:t>}</w:t>
            </w:r>
          </w:p>
          <w:p w14:paraId="4CDF7584" w14:textId="29D3AA56"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de-CH" w:eastAsia="de-CH"/>
              </w:rPr>
            </w:pPr>
            <w:r w:rsidRPr="00F715A1">
              <w:rPr>
                <w:rFonts w:ascii="Consolas" w:eastAsia="Times New Roman" w:hAnsi="Consolas" w:cs="Times New Roman"/>
                <w:color w:val="3B3B3B"/>
                <w:sz w:val="21"/>
                <w:szCs w:val="21"/>
                <w:lang w:val="de-CH" w:eastAsia="de-CH"/>
              </w:rPr>
              <w:t>}</w:t>
            </w:r>
          </w:p>
        </w:tc>
      </w:tr>
    </w:tbl>
    <w:p w14:paraId="5B835051" w14:textId="77777777" w:rsidR="00F715A1" w:rsidRPr="00F715A1" w:rsidRDefault="00F715A1" w:rsidP="00F715A1"/>
    <w:p w14:paraId="17A92450" w14:textId="77777777" w:rsidR="00F715A1" w:rsidRDefault="00F715A1" w:rsidP="00F715A1">
      <w:r w:rsidRPr="00F715A1">
        <w:t>Die Datei manager.rs definiert die Struktur ModuleManager, die für die Verwaltung von Modulen und deren Einstellungen zuständig ist. Sie speichert die Module in einem Vektor und die Einstellungen in einer HashMap. Die Struktur bietet Methoden zum Registrieren von Modulen, zum Behandeln von Nachrichten von einem MQTT-Broker und zum Initialisieren der Module und Einstellungen. Beim Registrieren eines Moduls werden die Einstellungen des Moduls in die HashMap aufgenommen und das Modul selbst wird dem Vektor hinzugefügt. Beim Behandeln einer Nachricht werden alle Module, deren Thema in dem Thema der Nachricht enthalten ist, gefiltert und ihre Handle-Funktion wird aufgerufen. Beim Initialisieren werden die Einstellungen als zurückgehaltene Nachrichten an den MQTT-Broker gesendet und es wird ein Abonnement für die Themen der Module erstellt. Die Datei enthält auch Tests für die Methoden new, register_module und handle_message. Der Test test_module_manager_new() überprüft, ob ein neuer ModuleManager korrekt erstellt wird, der Test test_register_module() überprüft, ob ein Modul korrekt registriert wird, und der Test test_setting_prefix_correctly() überprüft, ob die Einstellungen korrekt mit dem Thema des Moduls vorangestellt werden.</w:t>
      </w:r>
    </w:p>
    <w:p w14:paraId="39DCFBE3" w14:textId="21029C17" w:rsidR="00F715A1" w:rsidRDefault="00F715A1" w:rsidP="00F715A1">
      <w:r>
        <w:br w:type="page"/>
      </w:r>
    </w:p>
    <w:p w14:paraId="23E51C34" w14:textId="596BCD20" w:rsidR="00F423DB" w:rsidRDefault="00F423DB" w:rsidP="00F715A1">
      <w:pPr>
        <w:pStyle w:val="berschrift3"/>
      </w:pPr>
      <w:bookmarkStart w:id="105" w:name="_Toc169228381"/>
      <w:r>
        <w:lastRenderedPageBreak/>
        <w:t>src/core/macros.rs</w:t>
      </w:r>
      <w:bookmarkEnd w:id="105"/>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F715A1" w14:paraId="3D31F401" w14:textId="77777777" w:rsidTr="00F715A1">
        <w:tc>
          <w:tcPr>
            <w:tcW w:w="9628" w:type="dxa"/>
          </w:tcPr>
          <w:p w14:paraId="40640E52"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8000"/>
                <w:sz w:val="21"/>
                <w:szCs w:val="21"/>
                <w:lang w:val="en-GB" w:eastAsia="de-CH"/>
              </w:rPr>
              <w:t>/// A macro to generate a topic string from a prefix and an ending.</w:t>
            </w:r>
          </w:p>
          <w:p w14:paraId="59862C97"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#[macro_export]</w:t>
            </w:r>
          </w:p>
          <w:p w14:paraId="0B697DA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macro_rules!</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topic</w:t>
            </w:r>
            <w:r w:rsidRPr="00F715A1">
              <w:rPr>
                <w:rFonts w:ascii="Consolas" w:eastAsia="Times New Roman" w:hAnsi="Consolas" w:cs="Times New Roman"/>
                <w:color w:val="3B3B3B"/>
                <w:sz w:val="21"/>
                <w:szCs w:val="21"/>
                <w:lang w:val="en-GB" w:eastAsia="de-CH"/>
              </w:rPr>
              <w:t xml:space="preserve"> {</w:t>
            </w:r>
          </w:p>
          <w:p w14:paraId="6906B04E"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1080"/>
                <w:sz w:val="21"/>
                <w:szCs w:val="21"/>
                <w:lang w:val="en-GB" w:eastAsia="de-CH"/>
              </w:rPr>
              <w:t>prexix</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1080"/>
                <w:sz w:val="21"/>
                <w:szCs w:val="21"/>
                <w:lang w:val="en-GB" w:eastAsia="de-CH"/>
              </w:rPr>
              <w:t>expr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1080"/>
                <w:sz w:val="21"/>
                <w:szCs w:val="21"/>
                <w:lang w:val="en-GB" w:eastAsia="de-CH"/>
              </w:rPr>
              <w:t>ending</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1080"/>
                <w:sz w:val="21"/>
                <w:szCs w:val="21"/>
                <w:lang w:val="en-GB" w:eastAsia="de-CH"/>
              </w:rPr>
              <w:t>expr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=&gt;</w:t>
            </w:r>
            <w:r w:rsidRPr="00F715A1">
              <w:rPr>
                <w:rFonts w:ascii="Consolas" w:eastAsia="Times New Roman" w:hAnsi="Consolas" w:cs="Times New Roman"/>
                <w:color w:val="3B3B3B"/>
                <w:sz w:val="21"/>
                <w:szCs w:val="21"/>
                <w:lang w:val="en-GB" w:eastAsia="de-CH"/>
              </w:rPr>
              <w:t xml:space="preserve"> {</w:t>
            </w:r>
          </w:p>
          <w:p w14:paraId="40A6A077"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lang w:val="en-GB" w:eastAsia="de-CH"/>
              </w:rPr>
              <w:t>format!</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A31515"/>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1080"/>
                <w:sz w:val="21"/>
                <w:szCs w:val="21"/>
                <w:lang w:val="en-GB" w:eastAsia="de-CH"/>
              </w:rPr>
              <w:t>prexix</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1080"/>
                <w:sz w:val="21"/>
                <w:szCs w:val="21"/>
                <w:lang w:val="en-GB" w:eastAsia="de-CH"/>
              </w:rPr>
              <w:t>ending</w:t>
            </w:r>
            <w:r w:rsidRPr="00F715A1">
              <w:rPr>
                <w:rFonts w:ascii="Consolas" w:eastAsia="Times New Roman" w:hAnsi="Consolas" w:cs="Times New Roman"/>
                <w:color w:val="3B3B3B"/>
                <w:sz w:val="21"/>
                <w:szCs w:val="21"/>
                <w:lang w:val="en-GB" w:eastAsia="de-CH"/>
              </w:rPr>
              <w:t>)</w:t>
            </w:r>
          </w:p>
          <w:p w14:paraId="5366BFE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74E62BF9" w14:textId="14965AEB"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de-CH" w:eastAsia="de-CH"/>
              </w:rPr>
            </w:pPr>
            <w:r w:rsidRPr="00F715A1">
              <w:rPr>
                <w:rFonts w:ascii="Consolas" w:eastAsia="Times New Roman" w:hAnsi="Consolas" w:cs="Times New Roman"/>
                <w:color w:val="3B3B3B"/>
                <w:sz w:val="21"/>
                <w:szCs w:val="21"/>
                <w:lang w:val="de-CH" w:eastAsia="de-CH"/>
              </w:rPr>
              <w:t>}</w:t>
            </w:r>
          </w:p>
        </w:tc>
      </w:tr>
    </w:tbl>
    <w:p w14:paraId="1298405B" w14:textId="77777777" w:rsidR="00F715A1" w:rsidRPr="00F715A1" w:rsidRDefault="00F715A1" w:rsidP="00F715A1"/>
    <w:p w14:paraId="4C6BE982" w14:textId="1AFF155F" w:rsidR="00F86F93" w:rsidRPr="00F86F93" w:rsidRDefault="00F86F93" w:rsidP="00F86F93">
      <w:r w:rsidRPr="00F86F93">
        <w:t>Die Datei macros.rs definiert ein Makro namens topic!, das eine Zeichenkette aus einem Präfix und einem Ende generiert. Das Makro nimmt zwei Ausdrücke, $prexix und $ending, und gibt eine formatierte Zeichenkette zurück, die das Präfix, einen Schrägstrich und das Ende enthält. Dieses Makro kann verwendet werden, um MQTT-Themen zu generieren, indem ein Präfix, das den Kontext des Themas angibt, und ein Ende, das den spezifischen Teil des Themas angibt, bereitgestellt werden. Da das Makro mit #[macro_export] annotiert ist, kann es von anderen Modulen in der gleichen Crate verwendet werden.</w:t>
      </w:r>
    </w:p>
    <w:p w14:paraId="4DC1AF2B" w14:textId="41FDD7AF" w:rsidR="00F423DB" w:rsidRDefault="00F423DB" w:rsidP="00714676">
      <w:pPr>
        <w:pStyle w:val="berschrift3"/>
        <w:rPr>
          <w:lang w:val="fr-CH"/>
        </w:rPr>
      </w:pPr>
      <w:bookmarkStart w:id="106" w:name="_Toc169228382"/>
      <w:r w:rsidRPr="00F423DB">
        <w:rPr>
          <w:lang w:val="fr-CH"/>
        </w:rPr>
        <w:t>src/core/traits/config.r</w:t>
      </w:r>
      <w:r>
        <w:rPr>
          <w:lang w:val="fr-CH"/>
        </w:rPr>
        <w:t>s</w:t>
      </w:r>
      <w:bookmarkEnd w:id="106"/>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F715A1" w14:paraId="0072555F" w14:textId="77777777" w:rsidTr="00F715A1">
        <w:tc>
          <w:tcPr>
            <w:tcW w:w="9628" w:type="dxa"/>
          </w:tcPr>
          <w:p w14:paraId="20B1890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use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std</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path</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Path</w:t>
            </w:r>
            <w:r w:rsidRPr="00F715A1">
              <w:rPr>
                <w:rFonts w:ascii="Consolas" w:eastAsia="Times New Roman" w:hAnsi="Consolas" w:cs="Times New Roman"/>
                <w:color w:val="3B3B3B"/>
                <w:sz w:val="21"/>
                <w:szCs w:val="21"/>
                <w:lang w:val="en-GB" w:eastAsia="de-CH"/>
              </w:rPr>
              <w:t>;</w:t>
            </w:r>
          </w:p>
          <w:p w14:paraId="55E30332"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00FE88B5"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8000"/>
                <w:sz w:val="21"/>
                <w:szCs w:val="21"/>
                <w:lang w:val="en-GB" w:eastAsia="de-CH"/>
              </w:rPr>
              <w:t>/// A trait for loading and saving configuration files</w:t>
            </w:r>
          </w:p>
          <w:p w14:paraId="3FCF3EAD"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pub</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trait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ConfigFile</w:t>
            </w:r>
            <w:r w:rsidRPr="00F715A1">
              <w:rPr>
                <w:rFonts w:ascii="Consolas" w:eastAsia="Times New Roman" w:hAnsi="Consolas" w:cs="Times New Roman"/>
                <w:color w:val="3B3B3B"/>
                <w:sz w:val="21"/>
                <w:szCs w:val="21"/>
                <w:lang w:val="en-GB" w:eastAsia="de-CH"/>
              </w:rPr>
              <w:t>&lt;</w:t>
            </w:r>
            <w:r w:rsidRPr="00F715A1">
              <w:rPr>
                <w:rFonts w:ascii="Consolas" w:eastAsia="Times New Roman" w:hAnsi="Consolas" w:cs="Times New Roman"/>
                <w:color w:val="267F99"/>
                <w:sz w:val="21"/>
                <w:szCs w:val="21"/>
                <w:lang w:val="en-GB" w:eastAsia="de-CH"/>
              </w:rPr>
              <w:t>P</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AsRef</w:t>
            </w:r>
            <w:r w:rsidRPr="00F715A1">
              <w:rPr>
                <w:rFonts w:ascii="Consolas" w:eastAsia="Times New Roman" w:hAnsi="Consolas" w:cs="Times New Roman"/>
                <w:color w:val="3B3B3B"/>
                <w:sz w:val="21"/>
                <w:szCs w:val="21"/>
                <w:lang w:val="en-GB" w:eastAsia="de-CH"/>
              </w:rPr>
              <w:t>&lt;</w:t>
            </w:r>
            <w:r w:rsidRPr="00F715A1">
              <w:rPr>
                <w:rFonts w:ascii="Consolas" w:eastAsia="Times New Roman" w:hAnsi="Consolas" w:cs="Times New Roman"/>
                <w:color w:val="267F99"/>
                <w:sz w:val="21"/>
                <w:szCs w:val="21"/>
                <w:lang w:val="en-GB" w:eastAsia="de-CH"/>
              </w:rPr>
              <w:t>Path</w:t>
            </w:r>
            <w:r w:rsidRPr="00F715A1">
              <w:rPr>
                <w:rFonts w:ascii="Consolas" w:eastAsia="Times New Roman" w:hAnsi="Consolas" w:cs="Times New Roman"/>
                <w:color w:val="3B3B3B"/>
                <w:sz w:val="21"/>
                <w:szCs w:val="21"/>
                <w:lang w:val="en-GB" w:eastAsia="de-CH"/>
              </w:rPr>
              <w:t>&gt;&gt; {</w:t>
            </w:r>
          </w:p>
          <w:p w14:paraId="0CA45229"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type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Config</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serde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de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DeserializeOwned</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Default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serde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Serialize</w:t>
            </w:r>
            <w:r w:rsidRPr="00F715A1">
              <w:rPr>
                <w:rFonts w:ascii="Consolas" w:eastAsia="Times New Roman" w:hAnsi="Consolas" w:cs="Times New Roman"/>
                <w:color w:val="3B3B3B"/>
                <w:sz w:val="21"/>
                <w:szCs w:val="21"/>
                <w:lang w:val="en-GB" w:eastAsia="de-CH"/>
              </w:rPr>
              <w:t>;</w:t>
            </w:r>
          </w:p>
          <w:p w14:paraId="16F0AFA3"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2A8EB14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const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70C1"/>
                <w:sz w:val="21"/>
                <w:szCs w:val="21"/>
                <w:lang w:val="en-GB" w:eastAsia="de-CH"/>
              </w:rPr>
              <w:t>PATH</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P</w:t>
            </w:r>
            <w:r w:rsidRPr="00F715A1">
              <w:rPr>
                <w:rFonts w:ascii="Consolas" w:eastAsia="Times New Roman" w:hAnsi="Consolas" w:cs="Times New Roman"/>
                <w:color w:val="3B3B3B"/>
                <w:sz w:val="21"/>
                <w:szCs w:val="21"/>
                <w:lang w:val="en-GB" w:eastAsia="de-CH"/>
              </w:rPr>
              <w:t>;</w:t>
            </w:r>
          </w:p>
          <w:p w14:paraId="3F34631D"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57CB1358"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8000"/>
                <w:sz w:val="21"/>
                <w:szCs w:val="21"/>
                <w:lang w:val="en-GB" w:eastAsia="de-CH"/>
              </w:rPr>
              <w:t>/// Load settings from the file or return default settings</w:t>
            </w:r>
          </w:p>
          <w:p w14:paraId="24B1FF92"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lang w:val="en-GB" w:eastAsia="de-CH"/>
              </w:rPr>
              <w:t>load</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-&gt;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Config</w:t>
            </w:r>
            <w:r w:rsidRPr="00F715A1">
              <w:rPr>
                <w:rFonts w:ascii="Consolas" w:eastAsia="Times New Roman" w:hAnsi="Consolas" w:cs="Times New Roman"/>
                <w:color w:val="3B3B3B"/>
                <w:sz w:val="21"/>
                <w:szCs w:val="21"/>
                <w:lang w:val="en-GB" w:eastAsia="de-CH"/>
              </w:rPr>
              <w:t xml:space="preserve"> {</w:t>
            </w:r>
          </w:p>
          <w:p w14:paraId="5BA64D6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std</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fs</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read_to_string</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70C1"/>
                <w:sz w:val="21"/>
                <w:szCs w:val="21"/>
                <w:lang w:val="en-GB" w:eastAsia="de-CH"/>
              </w:rPr>
              <w:t>PATH</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as_ref</w:t>
            </w:r>
            <w:r w:rsidRPr="00F715A1">
              <w:rPr>
                <w:rFonts w:ascii="Consolas" w:eastAsia="Times New Roman" w:hAnsi="Consolas" w:cs="Times New Roman"/>
                <w:color w:val="3B3B3B"/>
                <w:sz w:val="21"/>
                <w:szCs w:val="21"/>
                <w:lang w:val="en-GB" w:eastAsia="de-CH"/>
              </w:rPr>
              <w:t>())</w:t>
            </w:r>
          </w:p>
          <w:p w14:paraId="15F3EEDD"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map</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1080"/>
                <w:sz w:val="21"/>
                <w:szCs w:val="21"/>
                <w:lang w:val="en-GB" w:eastAsia="de-CH"/>
              </w:rPr>
              <w:t>s</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serde_json</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from_str</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&lt;</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Config</w:t>
            </w:r>
            <w:r w:rsidRPr="00F715A1">
              <w:rPr>
                <w:rFonts w:ascii="Consolas" w:eastAsia="Times New Roman" w:hAnsi="Consolas" w:cs="Times New Roman"/>
                <w:color w:val="3B3B3B"/>
                <w:sz w:val="21"/>
                <w:szCs w:val="21"/>
                <w:lang w:val="en-GB" w:eastAsia="de-CH"/>
              </w:rPr>
              <w:t>&gt;(</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1080"/>
                <w:sz w:val="21"/>
                <w:szCs w:val="21"/>
                <w:lang w:val="en-GB" w:eastAsia="de-CH"/>
              </w:rPr>
              <w:t>s</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unwrap</w:t>
            </w:r>
            <w:r w:rsidRPr="00F715A1">
              <w:rPr>
                <w:rFonts w:ascii="Consolas" w:eastAsia="Times New Roman" w:hAnsi="Consolas" w:cs="Times New Roman"/>
                <w:color w:val="3B3B3B"/>
                <w:sz w:val="21"/>
                <w:szCs w:val="21"/>
                <w:lang w:val="en-GB" w:eastAsia="de-CH"/>
              </w:rPr>
              <w:t>())</w:t>
            </w:r>
          </w:p>
          <w:p w14:paraId="4A1F5F96"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unwrap_or_default</w:t>
            </w:r>
            <w:r w:rsidRPr="00F715A1">
              <w:rPr>
                <w:rFonts w:ascii="Consolas" w:eastAsia="Times New Roman" w:hAnsi="Consolas" w:cs="Times New Roman"/>
                <w:color w:val="3B3B3B"/>
                <w:sz w:val="21"/>
                <w:szCs w:val="21"/>
                <w:lang w:val="en-GB" w:eastAsia="de-CH"/>
              </w:rPr>
              <w:t>()</w:t>
            </w:r>
          </w:p>
          <w:p w14:paraId="30A2EC63"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75536535"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1B5E9AE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8000"/>
                <w:sz w:val="21"/>
                <w:szCs w:val="21"/>
                <w:lang w:val="en-GB" w:eastAsia="de-CH"/>
              </w:rPr>
              <w:t>/// Save settings to the file</w:t>
            </w:r>
          </w:p>
          <w:p w14:paraId="1768E16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lang w:val="en-GB" w:eastAsia="de-CH"/>
              </w:rPr>
              <w:t>save</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3B3B3B"/>
                <w:sz w:val="21"/>
                <w:szCs w:val="21"/>
                <w:lang w:val="en-GB" w:eastAsia="de-CH"/>
              </w:rPr>
              <w:t>)</w:t>
            </w:r>
          </w:p>
          <w:p w14:paraId="2D9B7486"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where</w:t>
            </w:r>
          </w:p>
          <w:p w14:paraId="3FD1FF3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serde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Serialize</w:t>
            </w:r>
            <w:r w:rsidRPr="00F715A1">
              <w:rPr>
                <w:rFonts w:ascii="Consolas" w:eastAsia="Times New Roman" w:hAnsi="Consolas" w:cs="Times New Roman"/>
                <w:color w:val="3B3B3B"/>
                <w:sz w:val="21"/>
                <w:szCs w:val="21"/>
                <w:lang w:val="en-GB" w:eastAsia="de-CH"/>
              </w:rPr>
              <w:t>,</w:t>
            </w:r>
          </w:p>
          <w:p w14:paraId="7637AB5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50B59082"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s</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serde_json</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to_string</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unwrap</w:t>
            </w:r>
            <w:r w:rsidRPr="00F715A1">
              <w:rPr>
                <w:rFonts w:ascii="Consolas" w:eastAsia="Times New Roman" w:hAnsi="Consolas" w:cs="Times New Roman"/>
                <w:color w:val="3B3B3B"/>
                <w:sz w:val="21"/>
                <w:szCs w:val="21"/>
                <w:lang w:val="en-GB" w:eastAsia="de-CH"/>
              </w:rPr>
              <w:t>();</w:t>
            </w:r>
          </w:p>
          <w:p w14:paraId="6075ABF5"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std</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fs</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write</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70C1"/>
                <w:sz w:val="21"/>
                <w:szCs w:val="21"/>
                <w:lang w:val="en-GB" w:eastAsia="de-CH"/>
              </w:rPr>
              <w:t>PATH</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as_ref</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s</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unwrap</w:t>
            </w:r>
            <w:r w:rsidRPr="00F715A1">
              <w:rPr>
                <w:rFonts w:ascii="Consolas" w:eastAsia="Times New Roman" w:hAnsi="Consolas" w:cs="Times New Roman"/>
                <w:color w:val="3B3B3B"/>
                <w:sz w:val="21"/>
                <w:szCs w:val="21"/>
                <w:lang w:val="en-GB" w:eastAsia="de-CH"/>
              </w:rPr>
              <w:t>();</w:t>
            </w:r>
          </w:p>
          <w:p w14:paraId="1D52C2F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0B0DC22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w:t>
            </w:r>
          </w:p>
          <w:p w14:paraId="29DE8F97"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5A374E86"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8000"/>
                <w:sz w:val="21"/>
                <w:szCs w:val="21"/>
                <w:lang w:val="en-GB" w:eastAsia="de-CH"/>
              </w:rPr>
              <w:t>/// Tests for the ConfigFile trait above</w:t>
            </w:r>
          </w:p>
          <w:p w14:paraId="16CC4D23"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8000"/>
                <w:sz w:val="21"/>
                <w:szCs w:val="21"/>
                <w:lang w:val="en-GB" w:eastAsia="de-CH"/>
              </w:rPr>
              <w:t>/// Creates a TestConfig struct that implements the ConfigFile trait</w:t>
            </w:r>
          </w:p>
          <w:p w14:paraId="36B8051E"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8000"/>
                <w:sz w:val="21"/>
                <w:szCs w:val="21"/>
                <w:lang w:val="en-GB" w:eastAsia="de-CH"/>
              </w:rPr>
              <w:t>/// and tests the load and save methods</w:t>
            </w:r>
          </w:p>
          <w:p w14:paraId="4CA91BB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8000"/>
                <w:sz w:val="21"/>
                <w:szCs w:val="21"/>
                <w:lang w:val="en-GB" w:eastAsia="de-CH"/>
              </w:rPr>
              <w:t>/// The test file is created in the current directory and removed after the test</w:t>
            </w:r>
          </w:p>
          <w:p w14:paraId="0E998185"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#[cfg(test)]</w:t>
            </w:r>
          </w:p>
          <w:p w14:paraId="320A81B7"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mod</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tests</w:t>
            </w:r>
            <w:r w:rsidRPr="00F715A1">
              <w:rPr>
                <w:rFonts w:ascii="Consolas" w:eastAsia="Times New Roman" w:hAnsi="Consolas" w:cs="Times New Roman"/>
                <w:color w:val="3B3B3B"/>
                <w:sz w:val="21"/>
                <w:szCs w:val="21"/>
                <w:lang w:val="en-GB" w:eastAsia="de-CH"/>
              </w:rPr>
              <w:t xml:space="preserve"> {</w:t>
            </w:r>
          </w:p>
          <w:p w14:paraId="581F1E6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lastRenderedPageBreak/>
              <w:t xml:space="preserve">    </w:t>
            </w:r>
            <w:r w:rsidRPr="00F715A1">
              <w:rPr>
                <w:rFonts w:ascii="Consolas" w:eastAsia="Times New Roman" w:hAnsi="Consolas" w:cs="Times New Roman"/>
                <w:color w:val="0000FF"/>
                <w:sz w:val="21"/>
                <w:szCs w:val="21"/>
                <w:lang w:val="en-GB" w:eastAsia="de-CH"/>
              </w:rPr>
              <w:t>use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super</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w:t>
            </w:r>
          </w:p>
          <w:p w14:paraId="3CDD1AF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0961857A" w14:textId="77777777" w:rsidR="00F715A1" w:rsidRPr="00275B23" w:rsidRDefault="00F715A1" w:rsidP="00F715A1">
            <w:pPr>
              <w:shd w:val="clear" w:color="auto" w:fill="FFFFFF"/>
              <w:spacing w:line="285" w:lineRule="atLeast"/>
              <w:rPr>
                <w:rFonts w:ascii="Consolas" w:eastAsia="Times New Roman" w:hAnsi="Consolas" w:cs="Times New Roman"/>
                <w:color w:val="3B3B3B"/>
                <w:sz w:val="21"/>
                <w:szCs w:val="21"/>
                <w:lang w:val="de-CH" w:eastAsia="de-CH"/>
              </w:rPr>
            </w:pPr>
            <w:r w:rsidRPr="00F715A1">
              <w:rPr>
                <w:rFonts w:ascii="Consolas" w:eastAsia="Times New Roman" w:hAnsi="Consolas" w:cs="Times New Roman"/>
                <w:color w:val="3B3B3B"/>
                <w:sz w:val="21"/>
                <w:szCs w:val="21"/>
                <w:lang w:val="en-GB" w:eastAsia="de-CH"/>
              </w:rPr>
              <w:t xml:space="preserve">    </w:t>
            </w:r>
            <w:r w:rsidRPr="00275B23">
              <w:rPr>
                <w:rFonts w:ascii="Consolas" w:eastAsia="Times New Roman" w:hAnsi="Consolas" w:cs="Times New Roman"/>
                <w:color w:val="3B3B3B"/>
                <w:sz w:val="21"/>
                <w:szCs w:val="21"/>
                <w:lang w:val="de-CH" w:eastAsia="de-CH"/>
              </w:rPr>
              <w:t>#[</w:t>
            </w:r>
            <w:r w:rsidRPr="00275B23">
              <w:rPr>
                <w:rFonts w:ascii="Consolas" w:eastAsia="Times New Roman" w:hAnsi="Consolas" w:cs="Times New Roman"/>
                <w:color w:val="795E26"/>
                <w:sz w:val="21"/>
                <w:szCs w:val="21"/>
                <w:lang w:val="de-CH" w:eastAsia="de-CH"/>
              </w:rPr>
              <w:t>derive</w:t>
            </w:r>
            <w:r w:rsidRPr="00275B23">
              <w:rPr>
                <w:rFonts w:ascii="Consolas" w:eastAsia="Times New Roman" w:hAnsi="Consolas" w:cs="Times New Roman"/>
                <w:color w:val="3B3B3B"/>
                <w:sz w:val="21"/>
                <w:szCs w:val="21"/>
                <w:lang w:val="de-CH" w:eastAsia="de-CH"/>
              </w:rPr>
              <w:t>(</w:t>
            </w:r>
            <w:r w:rsidRPr="00275B23">
              <w:rPr>
                <w:rFonts w:ascii="Consolas" w:eastAsia="Times New Roman" w:hAnsi="Consolas" w:cs="Times New Roman"/>
                <w:color w:val="267F99"/>
                <w:sz w:val="21"/>
                <w:szCs w:val="21"/>
                <w:lang w:val="de-CH" w:eastAsia="de-CH"/>
              </w:rPr>
              <w:t>Debug</w:t>
            </w:r>
            <w:r w:rsidRPr="00275B23">
              <w:rPr>
                <w:rFonts w:ascii="Consolas" w:eastAsia="Times New Roman" w:hAnsi="Consolas" w:cs="Times New Roman"/>
                <w:color w:val="3B3B3B"/>
                <w:sz w:val="21"/>
                <w:szCs w:val="21"/>
                <w:lang w:val="de-CH" w:eastAsia="de-CH"/>
              </w:rPr>
              <w:t xml:space="preserve">, </w:t>
            </w:r>
            <w:r w:rsidRPr="00275B23">
              <w:rPr>
                <w:rFonts w:ascii="Consolas" w:eastAsia="Times New Roman" w:hAnsi="Consolas" w:cs="Times New Roman"/>
                <w:color w:val="267F99"/>
                <w:sz w:val="21"/>
                <w:szCs w:val="21"/>
                <w:lang w:val="de-CH" w:eastAsia="de-CH"/>
              </w:rPr>
              <w:t>Default</w:t>
            </w:r>
            <w:r w:rsidRPr="00275B23">
              <w:rPr>
                <w:rFonts w:ascii="Consolas" w:eastAsia="Times New Roman" w:hAnsi="Consolas" w:cs="Times New Roman"/>
                <w:color w:val="3B3B3B"/>
                <w:sz w:val="21"/>
                <w:szCs w:val="21"/>
                <w:lang w:val="de-CH" w:eastAsia="de-CH"/>
              </w:rPr>
              <w:t xml:space="preserve">, </w:t>
            </w:r>
            <w:r w:rsidRPr="00275B23">
              <w:rPr>
                <w:rFonts w:ascii="Consolas" w:eastAsia="Times New Roman" w:hAnsi="Consolas" w:cs="Times New Roman"/>
                <w:color w:val="267F99"/>
                <w:sz w:val="21"/>
                <w:szCs w:val="21"/>
                <w:lang w:val="de-CH" w:eastAsia="de-CH"/>
              </w:rPr>
              <w:t>serde</w:t>
            </w:r>
            <w:r w:rsidRPr="00275B23">
              <w:rPr>
                <w:rFonts w:ascii="Consolas" w:eastAsia="Times New Roman" w:hAnsi="Consolas" w:cs="Times New Roman"/>
                <w:color w:val="000000"/>
                <w:sz w:val="21"/>
                <w:szCs w:val="21"/>
                <w:lang w:val="de-CH" w:eastAsia="de-CH"/>
              </w:rPr>
              <w:t>::</w:t>
            </w:r>
            <w:r w:rsidRPr="00275B23">
              <w:rPr>
                <w:rFonts w:ascii="Consolas" w:eastAsia="Times New Roman" w:hAnsi="Consolas" w:cs="Times New Roman"/>
                <w:color w:val="267F99"/>
                <w:sz w:val="21"/>
                <w:szCs w:val="21"/>
                <w:lang w:val="de-CH" w:eastAsia="de-CH"/>
              </w:rPr>
              <w:t>Deserialize</w:t>
            </w:r>
            <w:r w:rsidRPr="00275B23">
              <w:rPr>
                <w:rFonts w:ascii="Consolas" w:eastAsia="Times New Roman" w:hAnsi="Consolas" w:cs="Times New Roman"/>
                <w:color w:val="3B3B3B"/>
                <w:sz w:val="21"/>
                <w:szCs w:val="21"/>
                <w:lang w:val="de-CH" w:eastAsia="de-CH"/>
              </w:rPr>
              <w:t xml:space="preserve">, </w:t>
            </w:r>
            <w:r w:rsidRPr="00275B23">
              <w:rPr>
                <w:rFonts w:ascii="Consolas" w:eastAsia="Times New Roman" w:hAnsi="Consolas" w:cs="Times New Roman"/>
                <w:color w:val="267F99"/>
                <w:sz w:val="21"/>
                <w:szCs w:val="21"/>
                <w:lang w:val="de-CH" w:eastAsia="de-CH"/>
              </w:rPr>
              <w:t>serde</w:t>
            </w:r>
            <w:r w:rsidRPr="00275B23">
              <w:rPr>
                <w:rFonts w:ascii="Consolas" w:eastAsia="Times New Roman" w:hAnsi="Consolas" w:cs="Times New Roman"/>
                <w:color w:val="000000"/>
                <w:sz w:val="21"/>
                <w:szCs w:val="21"/>
                <w:lang w:val="de-CH" w:eastAsia="de-CH"/>
              </w:rPr>
              <w:t>::</w:t>
            </w:r>
            <w:r w:rsidRPr="00275B23">
              <w:rPr>
                <w:rFonts w:ascii="Consolas" w:eastAsia="Times New Roman" w:hAnsi="Consolas" w:cs="Times New Roman"/>
                <w:color w:val="267F99"/>
                <w:sz w:val="21"/>
                <w:szCs w:val="21"/>
                <w:lang w:val="de-CH" w:eastAsia="de-CH"/>
              </w:rPr>
              <w:t>Serialize</w:t>
            </w:r>
            <w:r w:rsidRPr="00275B23">
              <w:rPr>
                <w:rFonts w:ascii="Consolas" w:eastAsia="Times New Roman" w:hAnsi="Consolas" w:cs="Times New Roman"/>
                <w:color w:val="3B3B3B"/>
                <w:sz w:val="21"/>
                <w:szCs w:val="21"/>
                <w:lang w:val="de-CH" w:eastAsia="de-CH"/>
              </w:rPr>
              <w:t>)]</w:t>
            </w:r>
          </w:p>
          <w:p w14:paraId="7D4A4ED1"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275B23">
              <w:rPr>
                <w:rFonts w:ascii="Consolas" w:eastAsia="Times New Roman" w:hAnsi="Consolas" w:cs="Times New Roman"/>
                <w:color w:val="3B3B3B"/>
                <w:sz w:val="21"/>
                <w:szCs w:val="21"/>
                <w:lang w:val="de-CH" w:eastAsia="de-CH"/>
              </w:rPr>
              <w:t xml:space="preserve">    </w:t>
            </w:r>
            <w:r w:rsidRPr="00F715A1">
              <w:rPr>
                <w:rFonts w:ascii="Consolas" w:eastAsia="Times New Roman" w:hAnsi="Consolas" w:cs="Times New Roman"/>
                <w:color w:val="0000FF"/>
                <w:sz w:val="21"/>
                <w:szCs w:val="21"/>
                <w:lang w:val="en-GB" w:eastAsia="de-CH"/>
              </w:rPr>
              <w:t>struct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TestConfig</w:t>
            </w:r>
            <w:r w:rsidRPr="00F715A1">
              <w:rPr>
                <w:rFonts w:ascii="Consolas" w:eastAsia="Times New Roman" w:hAnsi="Consolas" w:cs="Times New Roman"/>
                <w:color w:val="3B3B3B"/>
                <w:sz w:val="21"/>
                <w:szCs w:val="21"/>
                <w:lang w:val="en-GB" w:eastAsia="de-CH"/>
              </w:rPr>
              <w:t xml:space="preserve"> {</w:t>
            </w:r>
          </w:p>
          <w:p w14:paraId="26BE9C4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pub</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test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String</w:t>
            </w:r>
            <w:r w:rsidRPr="00F715A1">
              <w:rPr>
                <w:rFonts w:ascii="Consolas" w:eastAsia="Times New Roman" w:hAnsi="Consolas" w:cs="Times New Roman"/>
                <w:color w:val="3B3B3B"/>
                <w:sz w:val="21"/>
                <w:szCs w:val="21"/>
                <w:lang w:val="en-GB" w:eastAsia="de-CH"/>
              </w:rPr>
              <w:t>,</w:t>
            </w:r>
          </w:p>
          <w:p w14:paraId="797EA02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09D370E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0FA0361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impl</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ConfigFile</w:t>
            </w:r>
            <w:r w:rsidRPr="00F715A1">
              <w:rPr>
                <w:rFonts w:ascii="Consolas" w:eastAsia="Times New Roman" w:hAnsi="Consolas" w:cs="Times New Roman"/>
                <w:color w:val="3B3B3B"/>
                <w:sz w:val="21"/>
                <w:szCs w:val="21"/>
                <w:lang w:val="en-GB" w:eastAsia="de-CH"/>
              </w:rPr>
              <w:t>&lt;</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00FF"/>
                <w:sz w:val="21"/>
                <w:szCs w:val="21"/>
                <w:lang w:val="en-GB" w:eastAsia="de-CH"/>
              </w:rPr>
              <w:t>'static</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str</w:t>
            </w:r>
            <w:r w:rsidRPr="00F715A1">
              <w:rPr>
                <w:rFonts w:ascii="Consolas" w:eastAsia="Times New Roman" w:hAnsi="Consolas" w:cs="Times New Roman"/>
                <w:color w:val="3B3B3B"/>
                <w:sz w:val="21"/>
                <w:szCs w:val="21"/>
                <w:lang w:val="en-GB" w:eastAsia="de-CH"/>
              </w:rPr>
              <w:t xml:space="preserve">&gt; </w:t>
            </w:r>
            <w:r w:rsidRPr="00F715A1">
              <w:rPr>
                <w:rFonts w:ascii="Consolas" w:eastAsia="Times New Roman" w:hAnsi="Consolas" w:cs="Times New Roman"/>
                <w:color w:val="0000FF"/>
                <w:sz w:val="21"/>
                <w:szCs w:val="21"/>
                <w:lang w:val="en-GB" w:eastAsia="de-CH"/>
              </w:rPr>
              <w:t>for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TestConfig</w:t>
            </w:r>
            <w:r w:rsidRPr="00F715A1">
              <w:rPr>
                <w:rFonts w:ascii="Consolas" w:eastAsia="Times New Roman" w:hAnsi="Consolas" w:cs="Times New Roman"/>
                <w:color w:val="3B3B3B"/>
                <w:sz w:val="21"/>
                <w:szCs w:val="21"/>
                <w:lang w:val="en-GB" w:eastAsia="de-CH"/>
              </w:rPr>
              <w:t xml:space="preserve"> {</w:t>
            </w:r>
          </w:p>
          <w:p w14:paraId="10483C8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type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Config</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TestConfig</w:t>
            </w:r>
            <w:r w:rsidRPr="00F715A1">
              <w:rPr>
                <w:rFonts w:ascii="Consolas" w:eastAsia="Times New Roman" w:hAnsi="Consolas" w:cs="Times New Roman"/>
                <w:color w:val="3B3B3B"/>
                <w:sz w:val="21"/>
                <w:szCs w:val="21"/>
                <w:lang w:val="en-GB" w:eastAsia="de-CH"/>
              </w:rPr>
              <w:t>;</w:t>
            </w:r>
          </w:p>
          <w:p w14:paraId="3E4763B5"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53C8EDF8"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const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70C1"/>
                <w:sz w:val="21"/>
                <w:szCs w:val="21"/>
                <w:lang w:val="en-GB" w:eastAsia="de-CH"/>
              </w:rPr>
              <w:t>PATH</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00FF"/>
                <w:sz w:val="21"/>
                <w:szCs w:val="21"/>
                <w:lang w:val="en-GB" w:eastAsia="de-CH"/>
              </w:rPr>
              <w:t>'static</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str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31515"/>
                <w:sz w:val="21"/>
                <w:szCs w:val="21"/>
                <w:lang w:val="en-GB" w:eastAsia="de-CH"/>
              </w:rPr>
              <w:t>"test.json"</w:t>
            </w:r>
            <w:r w:rsidRPr="00F715A1">
              <w:rPr>
                <w:rFonts w:ascii="Consolas" w:eastAsia="Times New Roman" w:hAnsi="Consolas" w:cs="Times New Roman"/>
                <w:color w:val="3B3B3B"/>
                <w:sz w:val="21"/>
                <w:szCs w:val="21"/>
                <w:lang w:val="en-GB" w:eastAsia="de-CH"/>
              </w:rPr>
              <w:t>;</w:t>
            </w:r>
          </w:p>
          <w:p w14:paraId="5E5E2D6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5E01320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6EE9B778"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r w:rsidRPr="00F715A1">
              <w:rPr>
                <w:rFonts w:ascii="Consolas" w:eastAsia="Times New Roman" w:hAnsi="Consolas" w:cs="Times New Roman"/>
                <w:color w:val="795E26"/>
                <w:sz w:val="21"/>
                <w:szCs w:val="21"/>
                <w:lang w:val="en-GB" w:eastAsia="de-CH"/>
              </w:rPr>
              <w:t>test</w:t>
            </w:r>
            <w:r w:rsidRPr="00F715A1">
              <w:rPr>
                <w:rFonts w:ascii="Consolas" w:eastAsia="Times New Roman" w:hAnsi="Consolas" w:cs="Times New Roman"/>
                <w:color w:val="3B3B3B"/>
                <w:sz w:val="21"/>
                <w:szCs w:val="21"/>
                <w:lang w:val="en-GB" w:eastAsia="de-CH"/>
              </w:rPr>
              <w:t>]</w:t>
            </w:r>
          </w:p>
          <w:p w14:paraId="173070E1"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lang w:val="en-GB" w:eastAsia="de-CH"/>
              </w:rPr>
              <w:t>test_config_file_load</w:t>
            </w:r>
            <w:r w:rsidRPr="00F715A1">
              <w:rPr>
                <w:rFonts w:ascii="Consolas" w:eastAsia="Times New Roman" w:hAnsi="Consolas" w:cs="Times New Roman"/>
                <w:color w:val="3B3B3B"/>
                <w:sz w:val="21"/>
                <w:szCs w:val="21"/>
                <w:lang w:val="en-GB" w:eastAsia="de-CH"/>
              </w:rPr>
              <w:t>() {</w:t>
            </w:r>
          </w:p>
          <w:p w14:paraId="38672C0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config</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TestConfig</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load</w:t>
            </w:r>
            <w:r w:rsidRPr="00F715A1">
              <w:rPr>
                <w:rFonts w:ascii="Consolas" w:eastAsia="Times New Roman" w:hAnsi="Consolas" w:cs="Times New Roman"/>
                <w:color w:val="3B3B3B"/>
                <w:sz w:val="21"/>
                <w:szCs w:val="21"/>
                <w:lang w:val="en-GB" w:eastAsia="de-CH"/>
              </w:rPr>
              <w:t>();</w:t>
            </w:r>
          </w:p>
          <w:p w14:paraId="690FC1AE"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assert_eq!</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1080"/>
                <w:sz w:val="21"/>
                <w:szCs w:val="21"/>
                <w:lang w:val="en-GB" w:eastAsia="de-CH"/>
              </w:rPr>
              <w:t>config</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1080"/>
                <w:sz w:val="21"/>
                <w:szCs w:val="21"/>
                <w:lang w:val="en-GB" w:eastAsia="de-CH"/>
              </w:rPr>
              <w:t>test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31515"/>
                <w:sz w:val="21"/>
                <w:szCs w:val="21"/>
                <w:lang w:val="en-GB" w:eastAsia="de-CH"/>
              </w:rPr>
              <w:t>""</w:t>
            </w:r>
            <w:r w:rsidRPr="00F715A1">
              <w:rPr>
                <w:rFonts w:ascii="Consolas" w:eastAsia="Times New Roman" w:hAnsi="Consolas" w:cs="Times New Roman"/>
                <w:color w:val="3B3B3B"/>
                <w:sz w:val="21"/>
                <w:szCs w:val="21"/>
                <w:lang w:val="en-GB" w:eastAsia="de-CH"/>
              </w:rPr>
              <w:t>);</w:t>
            </w:r>
          </w:p>
          <w:p w14:paraId="1C862D92"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628EE918"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1F911A42"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8000"/>
                <w:sz w:val="21"/>
                <w:szCs w:val="21"/>
                <w:lang w:val="en-GB" w:eastAsia="de-CH"/>
              </w:rPr>
              <w:t>/// This will also test the load from a file</w:t>
            </w:r>
          </w:p>
          <w:p w14:paraId="1CA915F8"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r w:rsidRPr="00F715A1">
              <w:rPr>
                <w:rFonts w:ascii="Consolas" w:eastAsia="Times New Roman" w:hAnsi="Consolas" w:cs="Times New Roman"/>
                <w:color w:val="795E26"/>
                <w:sz w:val="21"/>
                <w:szCs w:val="21"/>
                <w:lang w:val="en-GB" w:eastAsia="de-CH"/>
              </w:rPr>
              <w:t>test</w:t>
            </w:r>
            <w:r w:rsidRPr="00F715A1">
              <w:rPr>
                <w:rFonts w:ascii="Consolas" w:eastAsia="Times New Roman" w:hAnsi="Consolas" w:cs="Times New Roman"/>
                <w:color w:val="3B3B3B"/>
                <w:sz w:val="21"/>
                <w:szCs w:val="21"/>
                <w:lang w:val="en-GB" w:eastAsia="de-CH"/>
              </w:rPr>
              <w:t>]</w:t>
            </w:r>
          </w:p>
          <w:p w14:paraId="1DBC8338"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lang w:val="en-GB" w:eastAsia="de-CH"/>
              </w:rPr>
              <w:t>test_config_file_save</w:t>
            </w:r>
            <w:r w:rsidRPr="00F715A1">
              <w:rPr>
                <w:rFonts w:ascii="Consolas" w:eastAsia="Times New Roman" w:hAnsi="Consolas" w:cs="Times New Roman"/>
                <w:color w:val="3B3B3B"/>
                <w:sz w:val="21"/>
                <w:szCs w:val="21"/>
                <w:lang w:val="en-GB" w:eastAsia="de-CH"/>
              </w:rPr>
              <w:t>() {</w:t>
            </w:r>
          </w:p>
          <w:p w14:paraId="6402B0B1"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mut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u w:val="single"/>
                <w:lang w:val="en-GB" w:eastAsia="de-CH"/>
              </w:rPr>
              <w:t>config</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TestConfig</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default</w:t>
            </w:r>
            <w:r w:rsidRPr="00F715A1">
              <w:rPr>
                <w:rFonts w:ascii="Consolas" w:eastAsia="Times New Roman" w:hAnsi="Consolas" w:cs="Times New Roman"/>
                <w:color w:val="3B3B3B"/>
                <w:sz w:val="21"/>
                <w:szCs w:val="21"/>
                <w:lang w:val="en-GB" w:eastAsia="de-CH"/>
              </w:rPr>
              <w:t>();</w:t>
            </w:r>
          </w:p>
          <w:p w14:paraId="56415CB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assert_eq!</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1080"/>
                <w:sz w:val="21"/>
                <w:szCs w:val="21"/>
                <w:u w:val="single"/>
                <w:lang w:val="en-GB" w:eastAsia="de-CH"/>
              </w:rPr>
              <w:t>config</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1080"/>
                <w:sz w:val="21"/>
                <w:szCs w:val="21"/>
                <w:lang w:val="en-GB" w:eastAsia="de-CH"/>
              </w:rPr>
              <w:t>test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31515"/>
                <w:sz w:val="21"/>
                <w:szCs w:val="21"/>
                <w:lang w:val="en-GB" w:eastAsia="de-CH"/>
              </w:rPr>
              <w:t>""</w:t>
            </w:r>
            <w:r w:rsidRPr="00F715A1">
              <w:rPr>
                <w:rFonts w:ascii="Consolas" w:eastAsia="Times New Roman" w:hAnsi="Consolas" w:cs="Times New Roman"/>
                <w:color w:val="3B3B3B"/>
                <w:sz w:val="21"/>
                <w:szCs w:val="21"/>
                <w:lang w:val="en-GB" w:eastAsia="de-CH"/>
              </w:rPr>
              <w:t>);</w:t>
            </w:r>
          </w:p>
          <w:p w14:paraId="248F3106"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24588AC6"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u w:val="single"/>
                <w:lang w:val="en-GB" w:eastAsia="de-CH"/>
              </w:rPr>
              <w:t>config</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1080"/>
                <w:sz w:val="21"/>
                <w:szCs w:val="21"/>
                <w:lang w:val="en-GB" w:eastAsia="de-CH"/>
              </w:rPr>
              <w:t>test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31515"/>
                <w:sz w:val="21"/>
                <w:szCs w:val="21"/>
                <w:lang w:val="en-GB" w:eastAsia="de-CH"/>
              </w:rPr>
              <w:t>"test"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to_string</w:t>
            </w:r>
            <w:r w:rsidRPr="00F715A1">
              <w:rPr>
                <w:rFonts w:ascii="Consolas" w:eastAsia="Times New Roman" w:hAnsi="Consolas" w:cs="Times New Roman"/>
                <w:color w:val="3B3B3B"/>
                <w:sz w:val="21"/>
                <w:szCs w:val="21"/>
                <w:lang w:val="en-GB" w:eastAsia="de-CH"/>
              </w:rPr>
              <w:t>();</w:t>
            </w:r>
          </w:p>
          <w:p w14:paraId="73D08E5D"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u w:val="single"/>
                <w:lang w:val="en-GB" w:eastAsia="de-CH"/>
              </w:rPr>
              <w:t>config</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save</w:t>
            </w:r>
            <w:r w:rsidRPr="00F715A1">
              <w:rPr>
                <w:rFonts w:ascii="Consolas" w:eastAsia="Times New Roman" w:hAnsi="Consolas" w:cs="Times New Roman"/>
                <w:color w:val="3B3B3B"/>
                <w:sz w:val="21"/>
                <w:szCs w:val="21"/>
                <w:lang w:val="en-GB" w:eastAsia="de-CH"/>
              </w:rPr>
              <w:t>();</w:t>
            </w:r>
          </w:p>
          <w:p w14:paraId="22F28E15"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4E417EB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config_loaded</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TestConfig</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load</w:t>
            </w:r>
            <w:r w:rsidRPr="00F715A1">
              <w:rPr>
                <w:rFonts w:ascii="Consolas" w:eastAsia="Times New Roman" w:hAnsi="Consolas" w:cs="Times New Roman"/>
                <w:color w:val="3B3B3B"/>
                <w:sz w:val="21"/>
                <w:szCs w:val="21"/>
                <w:lang w:val="en-GB" w:eastAsia="de-CH"/>
              </w:rPr>
              <w:t>();</w:t>
            </w:r>
          </w:p>
          <w:p w14:paraId="41A61595"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assert_eq!</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1080"/>
                <w:sz w:val="21"/>
                <w:szCs w:val="21"/>
                <w:lang w:val="en-GB" w:eastAsia="de-CH"/>
              </w:rPr>
              <w:t>config_loaded</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1080"/>
                <w:sz w:val="21"/>
                <w:szCs w:val="21"/>
                <w:lang w:val="en-GB" w:eastAsia="de-CH"/>
              </w:rPr>
              <w:t>test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31515"/>
                <w:sz w:val="21"/>
                <w:szCs w:val="21"/>
                <w:lang w:val="en-GB" w:eastAsia="de-CH"/>
              </w:rPr>
              <w:t>"test"</w:t>
            </w:r>
            <w:r w:rsidRPr="00F715A1">
              <w:rPr>
                <w:rFonts w:ascii="Consolas" w:eastAsia="Times New Roman" w:hAnsi="Consolas" w:cs="Times New Roman"/>
                <w:color w:val="3B3B3B"/>
                <w:sz w:val="21"/>
                <w:szCs w:val="21"/>
                <w:lang w:val="en-GB" w:eastAsia="de-CH"/>
              </w:rPr>
              <w:t>);</w:t>
            </w:r>
          </w:p>
          <w:p w14:paraId="1B96C155"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0183A94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8000"/>
                <w:sz w:val="21"/>
                <w:szCs w:val="21"/>
                <w:lang w:val="en-GB" w:eastAsia="de-CH"/>
              </w:rPr>
              <w:t>// Clean up test file</w:t>
            </w:r>
          </w:p>
          <w:p w14:paraId="3302DD7E"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std</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fs</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remove_file</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A31515"/>
                <w:sz w:val="21"/>
                <w:szCs w:val="21"/>
                <w:lang w:val="en-GB" w:eastAsia="de-CH"/>
              </w:rPr>
              <w:t>"test.json"</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unwrap</w:t>
            </w:r>
            <w:r w:rsidRPr="00F715A1">
              <w:rPr>
                <w:rFonts w:ascii="Consolas" w:eastAsia="Times New Roman" w:hAnsi="Consolas" w:cs="Times New Roman"/>
                <w:color w:val="3B3B3B"/>
                <w:sz w:val="21"/>
                <w:szCs w:val="21"/>
                <w:lang w:val="en-GB" w:eastAsia="de-CH"/>
              </w:rPr>
              <w:t>();</w:t>
            </w:r>
          </w:p>
          <w:p w14:paraId="0FF8018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de-CH"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3B3B3B"/>
                <w:sz w:val="21"/>
                <w:szCs w:val="21"/>
                <w:lang w:val="de-CH" w:eastAsia="de-CH"/>
              </w:rPr>
              <w:t>}</w:t>
            </w:r>
          </w:p>
          <w:p w14:paraId="4F7CC3DA" w14:textId="4FB66608"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de-CH" w:eastAsia="de-CH"/>
              </w:rPr>
            </w:pPr>
            <w:r w:rsidRPr="00F715A1">
              <w:rPr>
                <w:rFonts w:ascii="Consolas" w:eastAsia="Times New Roman" w:hAnsi="Consolas" w:cs="Times New Roman"/>
                <w:color w:val="3B3B3B"/>
                <w:sz w:val="21"/>
                <w:szCs w:val="21"/>
                <w:lang w:val="de-CH" w:eastAsia="de-CH"/>
              </w:rPr>
              <w:t>}</w:t>
            </w:r>
          </w:p>
        </w:tc>
      </w:tr>
    </w:tbl>
    <w:p w14:paraId="1B18B6BC" w14:textId="77777777" w:rsidR="00F715A1" w:rsidRPr="00F715A1" w:rsidRDefault="00F715A1" w:rsidP="00F715A1">
      <w:pPr>
        <w:rPr>
          <w:lang w:val="fr-CH"/>
        </w:rPr>
      </w:pPr>
    </w:p>
    <w:p w14:paraId="7BF7DBFB" w14:textId="34E899F1" w:rsidR="00F86F93" w:rsidRDefault="00F86F93" w:rsidP="00F86F93">
      <w:pPr>
        <w:rPr>
          <w:lang w:val="de-CH"/>
        </w:rPr>
      </w:pPr>
      <w:r w:rsidRPr="00F86F93">
        <w:rPr>
          <w:lang w:val="de-CH"/>
        </w:rPr>
        <w:t>Die Datei config.rs definiert ein Trait namens ConfigFile, das für das Laden und Speichern von Konfigurationsdateien verwendet wird. Es definiert zwei Methoden, load() und save(), und einen assoziierten Typ Config, der die Konfiguration repräsentiert. Die Methode load() lädt die Einstellungen aus der Datei oder gibt die Standardeinstellungen zurück, und die Methode save() speichert die Einstellungen in der Datei. Die Datei enthält auch Tests für das Trait. Der Test test_config_file_load() überprüft, ob die Methode load() korrekt funktioniert, und der Test test_config_file_save() überprüft, ob die Methode save()</w:t>
      </w:r>
      <w:r>
        <w:rPr>
          <w:lang w:val="de-CH"/>
        </w:rPr>
        <w:t xml:space="preserve"> und load()</w:t>
      </w:r>
      <w:r w:rsidRPr="00F86F93">
        <w:rPr>
          <w:lang w:val="de-CH"/>
        </w:rPr>
        <w:t xml:space="preserve"> korrekt funktioniert.</w:t>
      </w:r>
      <w:r>
        <w:rPr>
          <w:lang w:val="de-CH"/>
        </w:rPr>
        <w:t xml:space="preserve"> Die Tests löschen erstellte Dateien wieder.</w:t>
      </w:r>
    </w:p>
    <w:p w14:paraId="787341B4" w14:textId="404C881F" w:rsidR="00F715A1" w:rsidRPr="00F86F93" w:rsidRDefault="00F715A1" w:rsidP="00F86F93">
      <w:pPr>
        <w:rPr>
          <w:lang w:val="de-CH"/>
        </w:rPr>
      </w:pPr>
      <w:r>
        <w:rPr>
          <w:lang w:val="de-CH"/>
        </w:rPr>
        <w:br w:type="page"/>
      </w:r>
    </w:p>
    <w:p w14:paraId="25F18245" w14:textId="17AC0F4F" w:rsidR="00F423DB" w:rsidRDefault="00F423DB" w:rsidP="00714676">
      <w:pPr>
        <w:pStyle w:val="berschrift3"/>
        <w:rPr>
          <w:lang w:val="fr-CH"/>
        </w:rPr>
      </w:pPr>
      <w:bookmarkStart w:id="107" w:name="_Toc169228383"/>
      <w:r>
        <w:rPr>
          <w:lang w:val="fr-CH"/>
        </w:rPr>
        <w:lastRenderedPageBreak/>
        <w:t>src/core/traits/module.rs</w:t>
      </w:r>
      <w:bookmarkEnd w:id="107"/>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F715A1" w14:paraId="628AB494" w14:textId="77777777" w:rsidTr="00F715A1">
        <w:tc>
          <w:tcPr>
            <w:tcW w:w="9628" w:type="dxa"/>
          </w:tcPr>
          <w:p w14:paraId="5CFA835B" w14:textId="4F459BC0" w:rsid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use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std</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collections</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HashMap</w:t>
            </w:r>
            <w:r w:rsidRPr="00F715A1">
              <w:rPr>
                <w:rFonts w:ascii="Consolas" w:eastAsia="Times New Roman" w:hAnsi="Consolas" w:cs="Times New Roman"/>
                <w:color w:val="3B3B3B"/>
                <w:sz w:val="21"/>
                <w:szCs w:val="21"/>
                <w:lang w:val="en-GB" w:eastAsia="de-CH"/>
              </w:rPr>
              <w:t>;</w:t>
            </w:r>
          </w:p>
          <w:p w14:paraId="6BFAB3A6"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118E23A3" w14:textId="0F7B5EF1"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8000"/>
                <w:sz w:val="21"/>
                <w:szCs w:val="21"/>
                <w:lang w:val="en-GB" w:eastAsia="de-CH"/>
              </w:rPr>
              <w:t xml:space="preserve">/// A trait for modules that can be added to the </w:t>
            </w:r>
            <w:r w:rsidR="00B92C0E">
              <w:rPr>
                <w:rFonts w:ascii="Consolas" w:eastAsia="Times New Roman" w:hAnsi="Consolas" w:cs="Times New Roman"/>
                <w:color w:val="008000"/>
                <w:sz w:val="21"/>
                <w:szCs w:val="21"/>
                <w:lang w:val="en-GB" w:eastAsia="de-CH"/>
              </w:rPr>
              <w:t>Hub</w:t>
            </w:r>
          </w:p>
          <w:p w14:paraId="14F9D512"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fr-CH" w:eastAsia="de-CH"/>
              </w:rPr>
            </w:pPr>
            <w:r w:rsidRPr="00F715A1">
              <w:rPr>
                <w:rFonts w:ascii="Consolas" w:eastAsia="Times New Roman" w:hAnsi="Consolas" w:cs="Times New Roman"/>
                <w:color w:val="3B3B3B"/>
                <w:sz w:val="21"/>
                <w:szCs w:val="21"/>
                <w:lang w:val="fr-CH" w:eastAsia="de-CH"/>
              </w:rPr>
              <w:t>#[</w:t>
            </w:r>
            <w:r w:rsidRPr="00F715A1">
              <w:rPr>
                <w:rFonts w:ascii="Consolas" w:eastAsia="Times New Roman" w:hAnsi="Consolas" w:cs="Times New Roman"/>
                <w:color w:val="267F99"/>
                <w:sz w:val="21"/>
                <w:szCs w:val="21"/>
                <w:lang w:val="fr-CH" w:eastAsia="de-CH"/>
              </w:rPr>
              <w:t>async_trait</w:t>
            </w:r>
            <w:r w:rsidRPr="00F715A1">
              <w:rPr>
                <w:rFonts w:ascii="Consolas" w:eastAsia="Times New Roman" w:hAnsi="Consolas" w:cs="Times New Roman"/>
                <w:color w:val="000000"/>
                <w:sz w:val="21"/>
                <w:szCs w:val="21"/>
                <w:lang w:val="fr-CH" w:eastAsia="de-CH"/>
              </w:rPr>
              <w:t>::</w:t>
            </w:r>
            <w:r w:rsidRPr="00F715A1">
              <w:rPr>
                <w:rFonts w:ascii="Consolas" w:eastAsia="Times New Roman" w:hAnsi="Consolas" w:cs="Times New Roman"/>
                <w:color w:val="795E26"/>
                <w:sz w:val="21"/>
                <w:szCs w:val="21"/>
                <w:lang w:val="fr-CH" w:eastAsia="de-CH"/>
              </w:rPr>
              <w:t>async_trait</w:t>
            </w:r>
            <w:r w:rsidRPr="00F715A1">
              <w:rPr>
                <w:rFonts w:ascii="Consolas" w:eastAsia="Times New Roman" w:hAnsi="Consolas" w:cs="Times New Roman"/>
                <w:color w:val="3B3B3B"/>
                <w:sz w:val="21"/>
                <w:szCs w:val="21"/>
                <w:lang w:val="fr-CH" w:eastAsia="de-CH"/>
              </w:rPr>
              <w:t>]</w:t>
            </w:r>
          </w:p>
          <w:p w14:paraId="4F6FD78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fr-CH" w:eastAsia="de-CH"/>
              </w:rPr>
            </w:pPr>
            <w:r w:rsidRPr="00F715A1">
              <w:rPr>
                <w:rFonts w:ascii="Consolas" w:eastAsia="Times New Roman" w:hAnsi="Consolas" w:cs="Times New Roman"/>
                <w:color w:val="0000FF"/>
                <w:sz w:val="21"/>
                <w:szCs w:val="21"/>
                <w:lang w:val="fr-CH" w:eastAsia="de-CH"/>
              </w:rPr>
              <w:t>pub</w:t>
            </w:r>
            <w:r w:rsidRPr="00F715A1">
              <w:rPr>
                <w:rFonts w:ascii="Consolas" w:eastAsia="Times New Roman" w:hAnsi="Consolas" w:cs="Times New Roman"/>
                <w:color w:val="3B3B3B"/>
                <w:sz w:val="21"/>
                <w:szCs w:val="21"/>
                <w:lang w:val="fr-CH" w:eastAsia="de-CH"/>
              </w:rPr>
              <w:t xml:space="preserve"> </w:t>
            </w:r>
            <w:r w:rsidRPr="00F715A1">
              <w:rPr>
                <w:rFonts w:ascii="Consolas" w:eastAsia="Times New Roman" w:hAnsi="Consolas" w:cs="Times New Roman"/>
                <w:color w:val="0000FF"/>
                <w:sz w:val="21"/>
                <w:szCs w:val="21"/>
                <w:lang w:val="fr-CH" w:eastAsia="de-CH"/>
              </w:rPr>
              <w:t>trait</w:t>
            </w:r>
            <w:r w:rsidRPr="00F715A1">
              <w:rPr>
                <w:rFonts w:ascii="Consolas" w:eastAsia="Times New Roman" w:hAnsi="Consolas" w:cs="Times New Roman"/>
                <w:color w:val="3B3B3B"/>
                <w:sz w:val="21"/>
                <w:szCs w:val="21"/>
                <w:lang w:val="fr-CH" w:eastAsia="de-CH"/>
              </w:rPr>
              <w:t xml:space="preserve"> </w:t>
            </w:r>
            <w:r w:rsidRPr="00F715A1">
              <w:rPr>
                <w:rFonts w:ascii="Consolas" w:eastAsia="Times New Roman" w:hAnsi="Consolas" w:cs="Times New Roman"/>
                <w:color w:val="267F99"/>
                <w:sz w:val="21"/>
                <w:szCs w:val="21"/>
                <w:lang w:val="fr-CH" w:eastAsia="de-CH"/>
              </w:rPr>
              <w:t>ClientModule</w:t>
            </w:r>
            <w:r w:rsidRPr="00F715A1">
              <w:rPr>
                <w:rFonts w:ascii="Consolas" w:eastAsia="Times New Roman" w:hAnsi="Consolas" w:cs="Times New Roman"/>
                <w:color w:val="000000"/>
                <w:sz w:val="21"/>
                <w:szCs w:val="21"/>
                <w:lang w:val="fr-CH" w:eastAsia="de-CH"/>
              </w:rPr>
              <w:t>:</w:t>
            </w:r>
            <w:r w:rsidRPr="00F715A1">
              <w:rPr>
                <w:rFonts w:ascii="Consolas" w:eastAsia="Times New Roman" w:hAnsi="Consolas" w:cs="Times New Roman"/>
                <w:color w:val="3B3B3B"/>
                <w:sz w:val="21"/>
                <w:szCs w:val="21"/>
                <w:lang w:val="fr-CH" w:eastAsia="de-CH"/>
              </w:rPr>
              <w:t xml:space="preserve"> </w:t>
            </w:r>
            <w:r w:rsidRPr="00F715A1">
              <w:rPr>
                <w:rFonts w:ascii="Consolas" w:eastAsia="Times New Roman" w:hAnsi="Consolas" w:cs="Times New Roman"/>
                <w:color w:val="267F99"/>
                <w:sz w:val="21"/>
                <w:szCs w:val="21"/>
                <w:lang w:val="fr-CH" w:eastAsia="de-CH"/>
              </w:rPr>
              <w:t>Send</w:t>
            </w:r>
            <w:r w:rsidRPr="00F715A1">
              <w:rPr>
                <w:rFonts w:ascii="Consolas" w:eastAsia="Times New Roman" w:hAnsi="Consolas" w:cs="Times New Roman"/>
                <w:color w:val="3B3B3B"/>
                <w:sz w:val="21"/>
                <w:szCs w:val="21"/>
                <w:lang w:val="fr-CH" w:eastAsia="de-CH"/>
              </w:rPr>
              <w:t xml:space="preserve"> </w:t>
            </w:r>
            <w:r w:rsidRPr="00F715A1">
              <w:rPr>
                <w:rFonts w:ascii="Consolas" w:eastAsia="Times New Roman" w:hAnsi="Consolas" w:cs="Times New Roman"/>
                <w:color w:val="000000"/>
                <w:sz w:val="21"/>
                <w:szCs w:val="21"/>
                <w:lang w:val="fr-CH" w:eastAsia="de-CH"/>
              </w:rPr>
              <w:t>+</w:t>
            </w:r>
            <w:r w:rsidRPr="00F715A1">
              <w:rPr>
                <w:rFonts w:ascii="Consolas" w:eastAsia="Times New Roman" w:hAnsi="Consolas" w:cs="Times New Roman"/>
                <w:color w:val="3B3B3B"/>
                <w:sz w:val="21"/>
                <w:szCs w:val="21"/>
                <w:lang w:val="fr-CH" w:eastAsia="de-CH"/>
              </w:rPr>
              <w:t xml:space="preserve"> </w:t>
            </w:r>
            <w:r w:rsidRPr="00F715A1">
              <w:rPr>
                <w:rFonts w:ascii="Consolas" w:eastAsia="Times New Roman" w:hAnsi="Consolas" w:cs="Times New Roman"/>
                <w:color w:val="267F99"/>
                <w:sz w:val="21"/>
                <w:szCs w:val="21"/>
                <w:lang w:val="fr-CH" w:eastAsia="de-CH"/>
              </w:rPr>
              <w:t>Sync</w:t>
            </w:r>
            <w:r w:rsidRPr="00F715A1">
              <w:rPr>
                <w:rFonts w:ascii="Consolas" w:eastAsia="Times New Roman" w:hAnsi="Consolas" w:cs="Times New Roman"/>
                <w:color w:val="3B3B3B"/>
                <w:sz w:val="21"/>
                <w:szCs w:val="21"/>
                <w:lang w:val="fr-CH" w:eastAsia="de-CH"/>
              </w:rPr>
              <w:t xml:space="preserve"> {</w:t>
            </w:r>
          </w:p>
          <w:p w14:paraId="10AB19AD"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fr-CH" w:eastAsia="de-CH"/>
              </w:rPr>
              <w:t xml:space="preserve">    </w:t>
            </w:r>
            <w:r w:rsidRPr="00F715A1">
              <w:rPr>
                <w:rFonts w:ascii="Consolas" w:eastAsia="Times New Roman" w:hAnsi="Consolas" w:cs="Times New Roman"/>
                <w:color w:val="008000"/>
                <w:sz w:val="21"/>
                <w:szCs w:val="21"/>
                <w:lang w:val="en-GB" w:eastAsia="de-CH"/>
              </w:rPr>
              <w:t>/// The name of the module (last part of the topic by default)</w:t>
            </w:r>
          </w:p>
          <w:p w14:paraId="0F04C2F7"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lang w:val="en-GB" w:eastAsia="de-CH"/>
              </w:rPr>
              <w:t>name</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-&gt;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String</w:t>
            </w:r>
            <w:r w:rsidRPr="00F715A1">
              <w:rPr>
                <w:rFonts w:ascii="Consolas" w:eastAsia="Times New Roman" w:hAnsi="Consolas" w:cs="Times New Roman"/>
                <w:color w:val="3B3B3B"/>
                <w:sz w:val="21"/>
                <w:szCs w:val="21"/>
                <w:lang w:val="en-GB" w:eastAsia="de-CH"/>
              </w:rPr>
              <w:t xml:space="preserve"> {</w:t>
            </w:r>
          </w:p>
          <w:p w14:paraId="44B82B49"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topic</w:t>
            </w:r>
            <w:r w:rsidRPr="00F715A1">
              <w:rPr>
                <w:rFonts w:ascii="Consolas" w:eastAsia="Times New Roman" w:hAnsi="Consolas" w:cs="Times New Roman"/>
                <w:color w:val="3B3B3B"/>
                <w:sz w:val="21"/>
                <w:szCs w:val="21"/>
                <w:lang w:val="en-GB" w:eastAsia="de-CH"/>
              </w:rPr>
              <w:t>()</w:t>
            </w:r>
          </w:p>
          <w:p w14:paraId="68617A2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clone</w:t>
            </w:r>
            <w:r w:rsidRPr="00F715A1">
              <w:rPr>
                <w:rFonts w:ascii="Consolas" w:eastAsia="Times New Roman" w:hAnsi="Consolas" w:cs="Times New Roman"/>
                <w:color w:val="3B3B3B"/>
                <w:sz w:val="21"/>
                <w:szCs w:val="21"/>
                <w:lang w:val="en-GB" w:eastAsia="de-CH"/>
              </w:rPr>
              <w:t>()</w:t>
            </w:r>
          </w:p>
          <w:p w14:paraId="7E97A31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split</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A31515"/>
                <w:sz w:val="21"/>
                <w:szCs w:val="21"/>
                <w:lang w:val="en-GB" w:eastAsia="de-CH"/>
              </w:rPr>
              <w:t>'/'</w:t>
            </w:r>
            <w:r w:rsidRPr="00F715A1">
              <w:rPr>
                <w:rFonts w:ascii="Consolas" w:eastAsia="Times New Roman" w:hAnsi="Consolas" w:cs="Times New Roman"/>
                <w:color w:val="3B3B3B"/>
                <w:sz w:val="21"/>
                <w:szCs w:val="21"/>
                <w:lang w:val="en-GB" w:eastAsia="de-CH"/>
              </w:rPr>
              <w:t>)</w:t>
            </w:r>
          </w:p>
          <w:p w14:paraId="1A59D99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last</w:t>
            </w:r>
            <w:r w:rsidRPr="00F715A1">
              <w:rPr>
                <w:rFonts w:ascii="Consolas" w:eastAsia="Times New Roman" w:hAnsi="Consolas" w:cs="Times New Roman"/>
                <w:color w:val="3B3B3B"/>
                <w:sz w:val="21"/>
                <w:szCs w:val="21"/>
                <w:lang w:val="en-GB" w:eastAsia="de-CH"/>
              </w:rPr>
              <w:t>()</w:t>
            </w:r>
          </w:p>
          <w:p w14:paraId="03FE57E5"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unwrap_or_default</w:t>
            </w:r>
            <w:r w:rsidRPr="00F715A1">
              <w:rPr>
                <w:rFonts w:ascii="Consolas" w:eastAsia="Times New Roman" w:hAnsi="Consolas" w:cs="Times New Roman"/>
                <w:color w:val="3B3B3B"/>
                <w:sz w:val="21"/>
                <w:szCs w:val="21"/>
                <w:lang w:val="en-GB" w:eastAsia="de-CH"/>
              </w:rPr>
              <w:t>()</w:t>
            </w:r>
          </w:p>
          <w:p w14:paraId="4F7EA955"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to_string</w:t>
            </w:r>
            <w:r w:rsidRPr="00F715A1">
              <w:rPr>
                <w:rFonts w:ascii="Consolas" w:eastAsia="Times New Roman" w:hAnsi="Consolas" w:cs="Times New Roman"/>
                <w:color w:val="3B3B3B"/>
                <w:sz w:val="21"/>
                <w:szCs w:val="21"/>
                <w:lang w:val="en-GB" w:eastAsia="de-CH"/>
              </w:rPr>
              <w:t>()</w:t>
            </w:r>
          </w:p>
          <w:p w14:paraId="4933041C"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45318508"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17C95C1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8000"/>
                <w:sz w:val="21"/>
                <w:szCs w:val="21"/>
                <w:lang w:val="en-GB" w:eastAsia="de-CH"/>
              </w:rPr>
              <w:t>/// The topic the module is interested in</w:t>
            </w:r>
          </w:p>
          <w:p w14:paraId="22DEFCE8"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lang w:val="en-GB" w:eastAsia="de-CH"/>
              </w:rPr>
              <w:t>topic</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-&gt;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String</w:t>
            </w:r>
            <w:r w:rsidRPr="00F715A1">
              <w:rPr>
                <w:rFonts w:ascii="Consolas" w:eastAsia="Times New Roman" w:hAnsi="Consolas" w:cs="Times New Roman"/>
                <w:color w:val="3B3B3B"/>
                <w:sz w:val="21"/>
                <w:szCs w:val="21"/>
                <w:lang w:val="en-GB" w:eastAsia="de-CH"/>
              </w:rPr>
              <w:t>;</w:t>
            </w:r>
          </w:p>
          <w:p w14:paraId="5F99113E"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0E3763E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8000"/>
                <w:sz w:val="21"/>
                <w:szCs w:val="21"/>
                <w:lang w:val="en-GB" w:eastAsia="de-CH"/>
              </w:rPr>
              <w:t>/// The handlers for the module</w:t>
            </w:r>
          </w:p>
          <w:p w14:paraId="7DFF2E83"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async</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lang w:val="en-GB" w:eastAsia="de-CH"/>
              </w:rPr>
              <w:t>handle</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topic</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267F99"/>
                <w:sz w:val="21"/>
                <w:szCs w:val="21"/>
                <w:lang w:val="en-GB" w:eastAsia="de-CH"/>
              </w:rPr>
              <w:t>str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payload</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267F99"/>
                <w:sz w:val="21"/>
                <w:szCs w:val="21"/>
                <w:lang w:val="en-GB" w:eastAsia="de-CH"/>
              </w:rPr>
              <w:t>str</w:t>
            </w:r>
            <w:r w:rsidRPr="00F715A1">
              <w:rPr>
                <w:rFonts w:ascii="Consolas" w:eastAsia="Times New Roman" w:hAnsi="Consolas" w:cs="Times New Roman"/>
                <w:color w:val="3B3B3B"/>
                <w:sz w:val="21"/>
                <w:szCs w:val="21"/>
                <w:lang w:val="en-GB" w:eastAsia="de-CH"/>
              </w:rPr>
              <w:t>);</w:t>
            </w:r>
          </w:p>
          <w:p w14:paraId="41A842E3"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6F1ADC7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8000"/>
                <w:sz w:val="21"/>
                <w:szCs w:val="21"/>
                <w:lang w:val="en-GB" w:eastAsia="de-CH"/>
              </w:rPr>
              <w:t>/// The settings for the module</w:t>
            </w:r>
          </w:p>
          <w:p w14:paraId="7489F2C3"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lang w:val="en-GB" w:eastAsia="de-CH"/>
              </w:rPr>
              <w:t>settings</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-&gt;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HashMap</w:t>
            </w:r>
            <w:r w:rsidRPr="00F715A1">
              <w:rPr>
                <w:rFonts w:ascii="Consolas" w:eastAsia="Times New Roman" w:hAnsi="Consolas" w:cs="Times New Roman"/>
                <w:color w:val="3B3B3B"/>
                <w:sz w:val="21"/>
                <w:szCs w:val="21"/>
                <w:lang w:val="en-GB" w:eastAsia="de-CH"/>
              </w:rPr>
              <w:t>&lt;</w:t>
            </w:r>
            <w:r w:rsidRPr="00F715A1">
              <w:rPr>
                <w:rFonts w:ascii="Consolas" w:eastAsia="Times New Roman" w:hAnsi="Consolas" w:cs="Times New Roman"/>
                <w:color w:val="267F99"/>
                <w:sz w:val="21"/>
                <w:szCs w:val="21"/>
                <w:lang w:val="en-GB" w:eastAsia="de-CH"/>
              </w:rPr>
              <w:t>String</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String</w:t>
            </w:r>
            <w:r w:rsidRPr="00F715A1">
              <w:rPr>
                <w:rFonts w:ascii="Consolas" w:eastAsia="Times New Roman" w:hAnsi="Consolas" w:cs="Times New Roman"/>
                <w:color w:val="3B3B3B"/>
                <w:sz w:val="21"/>
                <w:szCs w:val="21"/>
                <w:lang w:val="en-GB" w:eastAsia="de-CH"/>
              </w:rPr>
              <w:t>&gt;;</w:t>
            </w:r>
          </w:p>
          <w:p w14:paraId="6B33222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w:t>
            </w:r>
          </w:p>
          <w:p w14:paraId="23B1B04C"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72C518C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8000"/>
                <w:sz w:val="21"/>
                <w:szCs w:val="21"/>
                <w:lang w:val="en-GB" w:eastAsia="de-CH"/>
              </w:rPr>
              <w:t>/// Test the ClientModule trait with a simple module</w:t>
            </w:r>
          </w:p>
          <w:p w14:paraId="0E540A26"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#[cfg(test)]</w:t>
            </w:r>
          </w:p>
          <w:p w14:paraId="4915F97E"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mod</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simple_module_tests</w:t>
            </w:r>
            <w:r w:rsidRPr="00F715A1">
              <w:rPr>
                <w:rFonts w:ascii="Consolas" w:eastAsia="Times New Roman" w:hAnsi="Consolas" w:cs="Times New Roman"/>
                <w:color w:val="3B3B3B"/>
                <w:sz w:val="21"/>
                <w:szCs w:val="21"/>
                <w:lang w:val="en-GB" w:eastAsia="de-CH"/>
              </w:rPr>
              <w:t xml:space="preserve"> {</w:t>
            </w:r>
          </w:p>
          <w:p w14:paraId="6B113E9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use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super</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w:t>
            </w:r>
          </w:p>
          <w:p w14:paraId="0F9C5087"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7AC9FAC5"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r w:rsidRPr="00F715A1">
              <w:rPr>
                <w:rFonts w:ascii="Consolas" w:eastAsia="Times New Roman" w:hAnsi="Consolas" w:cs="Times New Roman"/>
                <w:color w:val="795E26"/>
                <w:sz w:val="21"/>
                <w:szCs w:val="21"/>
                <w:lang w:val="en-GB" w:eastAsia="de-CH"/>
              </w:rPr>
              <w:t>derive</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267F99"/>
                <w:sz w:val="21"/>
                <w:szCs w:val="21"/>
                <w:lang w:val="en-GB" w:eastAsia="de-CH"/>
              </w:rPr>
              <w:t>Debug</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Default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serde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Deserialize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serde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Serialize</w:t>
            </w:r>
            <w:r w:rsidRPr="00F715A1">
              <w:rPr>
                <w:rFonts w:ascii="Consolas" w:eastAsia="Times New Roman" w:hAnsi="Consolas" w:cs="Times New Roman"/>
                <w:color w:val="3B3B3B"/>
                <w:sz w:val="21"/>
                <w:szCs w:val="21"/>
                <w:lang w:val="en-GB" w:eastAsia="de-CH"/>
              </w:rPr>
              <w:t>)]</w:t>
            </w:r>
          </w:p>
          <w:p w14:paraId="31A64C75"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struct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SimpleTestModule</w:t>
            </w:r>
            <w:r w:rsidRPr="00F715A1">
              <w:rPr>
                <w:rFonts w:ascii="Consolas" w:eastAsia="Times New Roman" w:hAnsi="Consolas" w:cs="Times New Roman"/>
                <w:color w:val="3B3B3B"/>
                <w:sz w:val="21"/>
                <w:szCs w:val="21"/>
                <w:lang w:val="en-GB" w:eastAsia="de-CH"/>
              </w:rPr>
              <w:t>;</w:t>
            </w:r>
          </w:p>
          <w:p w14:paraId="53CFE5C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69AE720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r w:rsidRPr="00F715A1">
              <w:rPr>
                <w:rFonts w:ascii="Consolas" w:eastAsia="Times New Roman" w:hAnsi="Consolas" w:cs="Times New Roman"/>
                <w:color w:val="267F99"/>
                <w:sz w:val="21"/>
                <w:szCs w:val="21"/>
                <w:lang w:val="en-GB" w:eastAsia="de-CH"/>
              </w:rPr>
              <w:t>async_trait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async_trait</w:t>
            </w:r>
            <w:r w:rsidRPr="00F715A1">
              <w:rPr>
                <w:rFonts w:ascii="Consolas" w:eastAsia="Times New Roman" w:hAnsi="Consolas" w:cs="Times New Roman"/>
                <w:color w:val="3B3B3B"/>
                <w:sz w:val="21"/>
                <w:szCs w:val="21"/>
                <w:lang w:val="en-GB" w:eastAsia="de-CH"/>
              </w:rPr>
              <w:t>]</w:t>
            </w:r>
          </w:p>
          <w:p w14:paraId="645A8BD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impl</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ClientModule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for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SimpleTestModule</w:t>
            </w:r>
            <w:r w:rsidRPr="00F715A1">
              <w:rPr>
                <w:rFonts w:ascii="Consolas" w:eastAsia="Times New Roman" w:hAnsi="Consolas" w:cs="Times New Roman"/>
                <w:color w:val="3B3B3B"/>
                <w:sz w:val="21"/>
                <w:szCs w:val="21"/>
                <w:lang w:val="en-GB" w:eastAsia="de-CH"/>
              </w:rPr>
              <w:t xml:space="preserve"> {</w:t>
            </w:r>
          </w:p>
          <w:p w14:paraId="00B330D1"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lang w:val="en-GB" w:eastAsia="de-CH"/>
              </w:rPr>
              <w:t>topic</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-&gt;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String</w:t>
            </w:r>
            <w:r w:rsidRPr="00F715A1">
              <w:rPr>
                <w:rFonts w:ascii="Consolas" w:eastAsia="Times New Roman" w:hAnsi="Consolas" w:cs="Times New Roman"/>
                <w:color w:val="3B3B3B"/>
                <w:sz w:val="21"/>
                <w:szCs w:val="21"/>
                <w:lang w:val="en-GB" w:eastAsia="de-CH"/>
              </w:rPr>
              <w:t xml:space="preserve"> {</w:t>
            </w:r>
          </w:p>
          <w:p w14:paraId="75646B82"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31515"/>
                <w:sz w:val="21"/>
                <w:szCs w:val="21"/>
                <w:lang w:val="en-GB" w:eastAsia="de-CH"/>
              </w:rPr>
              <w:t>"test/topic"</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to_string</w:t>
            </w:r>
            <w:r w:rsidRPr="00F715A1">
              <w:rPr>
                <w:rFonts w:ascii="Consolas" w:eastAsia="Times New Roman" w:hAnsi="Consolas" w:cs="Times New Roman"/>
                <w:color w:val="3B3B3B"/>
                <w:sz w:val="21"/>
                <w:szCs w:val="21"/>
                <w:lang w:val="en-GB" w:eastAsia="de-CH"/>
              </w:rPr>
              <w:t>()</w:t>
            </w:r>
          </w:p>
          <w:p w14:paraId="287D532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6AEC37B7"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03224FE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async</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lang w:val="en-GB" w:eastAsia="de-CH"/>
              </w:rPr>
              <w:t>handle</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1080"/>
                <w:sz w:val="21"/>
                <w:szCs w:val="21"/>
                <w:lang w:val="en-GB" w:eastAsia="de-CH"/>
              </w:rPr>
              <w:t>self</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_topic</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267F99"/>
                <w:sz w:val="21"/>
                <w:szCs w:val="21"/>
                <w:lang w:val="en-GB" w:eastAsia="de-CH"/>
              </w:rPr>
              <w:t>str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_payload</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267F99"/>
                <w:sz w:val="21"/>
                <w:szCs w:val="21"/>
                <w:lang w:val="en-GB" w:eastAsia="de-CH"/>
              </w:rPr>
              <w:t>str</w:t>
            </w:r>
            <w:r w:rsidRPr="00F715A1">
              <w:rPr>
                <w:rFonts w:ascii="Consolas" w:eastAsia="Times New Roman" w:hAnsi="Consolas" w:cs="Times New Roman"/>
                <w:color w:val="3B3B3B"/>
                <w:sz w:val="21"/>
                <w:szCs w:val="21"/>
                <w:lang w:val="en-GB" w:eastAsia="de-CH"/>
              </w:rPr>
              <w:t>) {}</w:t>
            </w:r>
          </w:p>
          <w:p w14:paraId="56613F6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6BC9C8AD"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lang w:val="en-GB" w:eastAsia="de-CH"/>
              </w:rPr>
              <w:t>settings</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-&gt;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HashMap</w:t>
            </w:r>
            <w:r w:rsidRPr="00F715A1">
              <w:rPr>
                <w:rFonts w:ascii="Consolas" w:eastAsia="Times New Roman" w:hAnsi="Consolas" w:cs="Times New Roman"/>
                <w:color w:val="3B3B3B"/>
                <w:sz w:val="21"/>
                <w:szCs w:val="21"/>
                <w:lang w:val="en-GB" w:eastAsia="de-CH"/>
              </w:rPr>
              <w:t>&lt;</w:t>
            </w:r>
            <w:r w:rsidRPr="00F715A1">
              <w:rPr>
                <w:rFonts w:ascii="Consolas" w:eastAsia="Times New Roman" w:hAnsi="Consolas" w:cs="Times New Roman"/>
                <w:color w:val="267F99"/>
                <w:sz w:val="21"/>
                <w:szCs w:val="21"/>
                <w:lang w:val="en-GB" w:eastAsia="de-CH"/>
              </w:rPr>
              <w:t>String</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String</w:t>
            </w:r>
            <w:r w:rsidRPr="00F715A1">
              <w:rPr>
                <w:rFonts w:ascii="Consolas" w:eastAsia="Times New Roman" w:hAnsi="Consolas" w:cs="Times New Roman"/>
                <w:color w:val="3B3B3B"/>
                <w:sz w:val="21"/>
                <w:szCs w:val="21"/>
                <w:lang w:val="en-GB" w:eastAsia="de-CH"/>
              </w:rPr>
              <w:t>&gt; {</w:t>
            </w:r>
          </w:p>
          <w:p w14:paraId="37249487"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HashMap</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new</w:t>
            </w:r>
            <w:r w:rsidRPr="00F715A1">
              <w:rPr>
                <w:rFonts w:ascii="Consolas" w:eastAsia="Times New Roman" w:hAnsi="Consolas" w:cs="Times New Roman"/>
                <w:color w:val="3B3B3B"/>
                <w:sz w:val="21"/>
                <w:szCs w:val="21"/>
                <w:lang w:val="en-GB" w:eastAsia="de-CH"/>
              </w:rPr>
              <w:t>()</w:t>
            </w:r>
          </w:p>
          <w:p w14:paraId="1162C64E"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155E47D9"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5CF71B6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0EE455B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r w:rsidRPr="00F715A1">
              <w:rPr>
                <w:rFonts w:ascii="Consolas" w:eastAsia="Times New Roman" w:hAnsi="Consolas" w:cs="Times New Roman"/>
                <w:color w:val="795E26"/>
                <w:sz w:val="21"/>
                <w:szCs w:val="21"/>
                <w:lang w:val="en-GB" w:eastAsia="de-CH"/>
              </w:rPr>
              <w:t>test</w:t>
            </w:r>
            <w:r w:rsidRPr="00F715A1">
              <w:rPr>
                <w:rFonts w:ascii="Consolas" w:eastAsia="Times New Roman" w:hAnsi="Consolas" w:cs="Times New Roman"/>
                <w:color w:val="3B3B3B"/>
                <w:sz w:val="21"/>
                <w:szCs w:val="21"/>
                <w:lang w:val="en-GB" w:eastAsia="de-CH"/>
              </w:rPr>
              <w:t>]</w:t>
            </w:r>
          </w:p>
          <w:p w14:paraId="68B9A9B1"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lastRenderedPageBreak/>
              <w:t xml:space="preserve">    </w:t>
            </w:r>
            <w:r w:rsidRPr="00F715A1">
              <w:rPr>
                <w:rFonts w:ascii="Consolas" w:eastAsia="Times New Roman" w:hAnsi="Consolas" w:cs="Times New Roman"/>
                <w:color w:val="0000FF"/>
                <w:sz w:val="21"/>
                <w:szCs w:val="21"/>
                <w:lang w:val="en-GB" w:eastAsia="de-CH"/>
              </w:rPr>
              <w:t>fn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lang w:val="en-GB" w:eastAsia="de-CH"/>
              </w:rPr>
              <w:t>test_simple_client_module</w:t>
            </w:r>
            <w:r w:rsidRPr="00F715A1">
              <w:rPr>
                <w:rFonts w:ascii="Consolas" w:eastAsia="Times New Roman" w:hAnsi="Consolas" w:cs="Times New Roman"/>
                <w:color w:val="3B3B3B"/>
                <w:sz w:val="21"/>
                <w:szCs w:val="21"/>
                <w:lang w:val="en-GB" w:eastAsia="de-CH"/>
              </w:rPr>
              <w:t>() {</w:t>
            </w:r>
          </w:p>
          <w:p w14:paraId="35AFE56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module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SimpleTestModule</w:t>
            </w:r>
            <w:r w:rsidRPr="00F715A1">
              <w:rPr>
                <w:rFonts w:ascii="Consolas" w:eastAsia="Times New Roman" w:hAnsi="Consolas" w:cs="Times New Roman"/>
                <w:color w:val="3B3B3B"/>
                <w:sz w:val="21"/>
                <w:szCs w:val="21"/>
                <w:lang w:val="en-GB" w:eastAsia="de-CH"/>
              </w:rPr>
              <w:t>;</w:t>
            </w:r>
          </w:p>
          <w:p w14:paraId="3801B003"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assert_eq!</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1080"/>
                <w:sz w:val="21"/>
                <w:szCs w:val="21"/>
                <w:lang w:val="en-GB" w:eastAsia="de-CH"/>
              </w:rPr>
              <w:t>module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name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31515"/>
                <w:sz w:val="21"/>
                <w:szCs w:val="21"/>
                <w:lang w:val="en-GB" w:eastAsia="de-CH"/>
              </w:rPr>
              <w:t>"topic"</w:t>
            </w:r>
            <w:r w:rsidRPr="00F715A1">
              <w:rPr>
                <w:rFonts w:ascii="Consolas" w:eastAsia="Times New Roman" w:hAnsi="Consolas" w:cs="Times New Roman"/>
                <w:color w:val="3B3B3B"/>
                <w:sz w:val="21"/>
                <w:szCs w:val="21"/>
                <w:lang w:val="en-GB" w:eastAsia="de-CH"/>
              </w:rPr>
              <w:t>);</w:t>
            </w:r>
          </w:p>
          <w:p w14:paraId="33CA310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assert_eq!</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1080"/>
                <w:sz w:val="21"/>
                <w:szCs w:val="21"/>
                <w:lang w:val="en-GB" w:eastAsia="de-CH"/>
              </w:rPr>
              <w:t>module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topic</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31515"/>
                <w:sz w:val="21"/>
                <w:szCs w:val="21"/>
                <w:lang w:val="en-GB" w:eastAsia="de-CH"/>
              </w:rPr>
              <w:t>"test/topic"</w:t>
            </w:r>
            <w:r w:rsidRPr="00F715A1">
              <w:rPr>
                <w:rFonts w:ascii="Consolas" w:eastAsia="Times New Roman" w:hAnsi="Consolas" w:cs="Times New Roman"/>
                <w:color w:val="3B3B3B"/>
                <w:sz w:val="21"/>
                <w:szCs w:val="21"/>
                <w:lang w:val="en-GB" w:eastAsia="de-CH"/>
              </w:rPr>
              <w:t>);</w:t>
            </w:r>
          </w:p>
          <w:p w14:paraId="6EC73CB1"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assert_eq!</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1080"/>
                <w:sz w:val="21"/>
                <w:szCs w:val="21"/>
                <w:lang w:val="en-GB" w:eastAsia="de-CH"/>
              </w:rPr>
              <w:t>module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settings</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len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98658"/>
                <w:sz w:val="21"/>
                <w:szCs w:val="21"/>
                <w:lang w:val="en-GB" w:eastAsia="de-CH"/>
              </w:rPr>
              <w:t>0</w:t>
            </w:r>
            <w:r w:rsidRPr="00F715A1">
              <w:rPr>
                <w:rFonts w:ascii="Consolas" w:eastAsia="Times New Roman" w:hAnsi="Consolas" w:cs="Times New Roman"/>
                <w:color w:val="3B3B3B"/>
                <w:sz w:val="21"/>
                <w:szCs w:val="21"/>
                <w:lang w:val="en-GB" w:eastAsia="de-CH"/>
              </w:rPr>
              <w:t>);</w:t>
            </w:r>
          </w:p>
          <w:p w14:paraId="6C70552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2C7E8C29"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w:t>
            </w:r>
          </w:p>
          <w:p w14:paraId="0DD3CB27"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11254AD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8000"/>
                <w:sz w:val="21"/>
                <w:szCs w:val="21"/>
                <w:lang w:val="en-GB" w:eastAsia="de-CH"/>
              </w:rPr>
              <w:t>/// Test the ClientModule trait with a module that has settings</w:t>
            </w:r>
          </w:p>
          <w:p w14:paraId="5EB60D39"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#[cfg(test)]</w:t>
            </w:r>
          </w:p>
          <w:p w14:paraId="0926371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mod</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module_tests</w:t>
            </w:r>
            <w:r w:rsidRPr="00F715A1">
              <w:rPr>
                <w:rFonts w:ascii="Consolas" w:eastAsia="Times New Roman" w:hAnsi="Consolas" w:cs="Times New Roman"/>
                <w:color w:val="3B3B3B"/>
                <w:sz w:val="21"/>
                <w:szCs w:val="21"/>
                <w:lang w:val="en-GB" w:eastAsia="de-CH"/>
              </w:rPr>
              <w:t xml:space="preserve"> {</w:t>
            </w:r>
          </w:p>
          <w:p w14:paraId="1A1C896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use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super</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w:t>
            </w:r>
          </w:p>
          <w:p w14:paraId="53D12883"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1A0C047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r w:rsidRPr="00F715A1">
              <w:rPr>
                <w:rFonts w:ascii="Consolas" w:eastAsia="Times New Roman" w:hAnsi="Consolas" w:cs="Times New Roman"/>
                <w:color w:val="795E26"/>
                <w:sz w:val="21"/>
                <w:szCs w:val="21"/>
                <w:lang w:val="en-GB" w:eastAsia="de-CH"/>
              </w:rPr>
              <w:t>derive</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267F99"/>
                <w:sz w:val="21"/>
                <w:szCs w:val="21"/>
                <w:lang w:val="en-GB" w:eastAsia="de-CH"/>
              </w:rPr>
              <w:t>Debug</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Default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serde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Deserialize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serde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Serialize</w:t>
            </w:r>
            <w:r w:rsidRPr="00F715A1">
              <w:rPr>
                <w:rFonts w:ascii="Consolas" w:eastAsia="Times New Roman" w:hAnsi="Consolas" w:cs="Times New Roman"/>
                <w:color w:val="3B3B3B"/>
                <w:sz w:val="21"/>
                <w:szCs w:val="21"/>
                <w:lang w:val="en-GB" w:eastAsia="de-CH"/>
              </w:rPr>
              <w:t>)]</w:t>
            </w:r>
          </w:p>
          <w:p w14:paraId="5A14A2D2"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struct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TestModule</w:t>
            </w:r>
            <w:r w:rsidRPr="00F715A1">
              <w:rPr>
                <w:rFonts w:ascii="Consolas" w:eastAsia="Times New Roman" w:hAnsi="Consolas" w:cs="Times New Roman"/>
                <w:color w:val="3B3B3B"/>
                <w:sz w:val="21"/>
                <w:szCs w:val="21"/>
                <w:lang w:val="en-GB" w:eastAsia="de-CH"/>
              </w:rPr>
              <w:t xml:space="preserve"> {</w:t>
            </w:r>
          </w:p>
          <w:p w14:paraId="64B73EB5"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config_data</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String</w:t>
            </w:r>
            <w:r w:rsidRPr="00F715A1">
              <w:rPr>
                <w:rFonts w:ascii="Consolas" w:eastAsia="Times New Roman" w:hAnsi="Consolas" w:cs="Times New Roman"/>
                <w:color w:val="3B3B3B"/>
                <w:sz w:val="21"/>
                <w:szCs w:val="21"/>
                <w:lang w:val="en-GB" w:eastAsia="de-CH"/>
              </w:rPr>
              <w:t>,</w:t>
            </w:r>
          </w:p>
          <w:p w14:paraId="64ED9F96"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0B1024AC"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055B9289"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r w:rsidRPr="00F715A1">
              <w:rPr>
                <w:rFonts w:ascii="Consolas" w:eastAsia="Times New Roman" w:hAnsi="Consolas" w:cs="Times New Roman"/>
                <w:color w:val="267F99"/>
                <w:sz w:val="21"/>
                <w:szCs w:val="21"/>
                <w:lang w:val="en-GB" w:eastAsia="de-CH"/>
              </w:rPr>
              <w:t>async_trait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async_trait</w:t>
            </w:r>
            <w:r w:rsidRPr="00F715A1">
              <w:rPr>
                <w:rFonts w:ascii="Consolas" w:eastAsia="Times New Roman" w:hAnsi="Consolas" w:cs="Times New Roman"/>
                <w:color w:val="3B3B3B"/>
                <w:sz w:val="21"/>
                <w:szCs w:val="21"/>
                <w:lang w:val="en-GB" w:eastAsia="de-CH"/>
              </w:rPr>
              <w:t>]</w:t>
            </w:r>
          </w:p>
          <w:p w14:paraId="25114027"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impl</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ClientModule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for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TestModule</w:t>
            </w:r>
            <w:r w:rsidRPr="00F715A1">
              <w:rPr>
                <w:rFonts w:ascii="Consolas" w:eastAsia="Times New Roman" w:hAnsi="Consolas" w:cs="Times New Roman"/>
                <w:color w:val="3B3B3B"/>
                <w:sz w:val="21"/>
                <w:szCs w:val="21"/>
                <w:lang w:val="en-GB" w:eastAsia="de-CH"/>
              </w:rPr>
              <w:t xml:space="preserve"> {</w:t>
            </w:r>
          </w:p>
          <w:p w14:paraId="21D6DC5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lang w:val="en-GB" w:eastAsia="de-CH"/>
              </w:rPr>
              <w:t>topic</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-&gt;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String</w:t>
            </w:r>
            <w:r w:rsidRPr="00F715A1">
              <w:rPr>
                <w:rFonts w:ascii="Consolas" w:eastAsia="Times New Roman" w:hAnsi="Consolas" w:cs="Times New Roman"/>
                <w:color w:val="3B3B3B"/>
                <w:sz w:val="21"/>
                <w:szCs w:val="21"/>
                <w:lang w:val="en-GB" w:eastAsia="de-CH"/>
              </w:rPr>
              <w:t xml:space="preserve"> {</w:t>
            </w:r>
          </w:p>
          <w:p w14:paraId="4AD04DC6"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31515"/>
                <w:sz w:val="21"/>
                <w:szCs w:val="21"/>
                <w:lang w:val="en-GB" w:eastAsia="de-CH"/>
              </w:rPr>
              <w:t>"test/topic"</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to_string</w:t>
            </w:r>
            <w:r w:rsidRPr="00F715A1">
              <w:rPr>
                <w:rFonts w:ascii="Consolas" w:eastAsia="Times New Roman" w:hAnsi="Consolas" w:cs="Times New Roman"/>
                <w:color w:val="3B3B3B"/>
                <w:sz w:val="21"/>
                <w:szCs w:val="21"/>
                <w:lang w:val="en-GB" w:eastAsia="de-CH"/>
              </w:rPr>
              <w:t>()</w:t>
            </w:r>
          </w:p>
          <w:p w14:paraId="3444800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42F0FB0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31DB8EB1"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async</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lang w:val="en-GB" w:eastAsia="de-CH"/>
              </w:rPr>
              <w:t>handle</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1080"/>
                <w:sz w:val="21"/>
                <w:szCs w:val="21"/>
                <w:lang w:val="en-GB" w:eastAsia="de-CH"/>
              </w:rPr>
              <w:t>self</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_topic</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267F99"/>
                <w:sz w:val="21"/>
                <w:szCs w:val="21"/>
                <w:lang w:val="en-GB" w:eastAsia="de-CH"/>
              </w:rPr>
              <w:t>str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_payload</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267F99"/>
                <w:sz w:val="21"/>
                <w:szCs w:val="21"/>
                <w:lang w:val="en-GB" w:eastAsia="de-CH"/>
              </w:rPr>
              <w:t>str</w:t>
            </w:r>
            <w:r w:rsidRPr="00F715A1">
              <w:rPr>
                <w:rFonts w:ascii="Consolas" w:eastAsia="Times New Roman" w:hAnsi="Consolas" w:cs="Times New Roman"/>
                <w:color w:val="3B3B3B"/>
                <w:sz w:val="21"/>
                <w:szCs w:val="21"/>
                <w:lang w:val="en-GB" w:eastAsia="de-CH"/>
              </w:rPr>
              <w:t>) {}</w:t>
            </w:r>
          </w:p>
          <w:p w14:paraId="4EFDF0E5"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7F0F5DCD"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lang w:val="en-GB" w:eastAsia="de-CH"/>
              </w:rPr>
              <w:t>settings</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-&gt;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HashMap</w:t>
            </w:r>
            <w:r w:rsidRPr="00F715A1">
              <w:rPr>
                <w:rFonts w:ascii="Consolas" w:eastAsia="Times New Roman" w:hAnsi="Consolas" w:cs="Times New Roman"/>
                <w:color w:val="3B3B3B"/>
                <w:sz w:val="21"/>
                <w:szCs w:val="21"/>
                <w:lang w:val="en-GB" w:eastAsia="de-CH"/>
              </w:rPr>
              <w:t>&lt;</w:t>
            </w:r>
            <w:r w:rsidRPr="00F715A1">
              <w:rPr>
                <w:rFonts w:ascii="Consolas" w:eastAsia="Times New Roman" w:hAnsi="Consolas" w:cs="Times New Roman"/>
                <w:color w:val="267F99"/>
                <w:sz w:val="21"/>
                <w:szCs w:val="21"/>
                <w:lang w:val="en-GB" w:eastAsia="de-CH"/>
              </w:rPr>
              <w:t>String</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String</w:t>
            </w:r>
            <w:r w:rsidRPr="00F715A1">
              <w:rPr>
                <w:rFonts w:ascii="Consolas" w:eastAsia="Times New Roman" w:hAnsi="Consolas" w:cs="Times New Roman"/>
                <w:color w:val="3B3B3B"/>
                <w:sz w:val="21"/>
                <w:szCs w:val="21"/>
                <w:lang w:val="en-GB" w:eastAsia="de-CH"/>
              </w:rPr>
              <w:t>&gt; {</w:t>
            </w:r>
          </w:p>
          <w:p w14:paraId="0B8E6ECC"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mut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u w:val="single"/>
                <w:lang w:val="en-GB" w:eastAsia="de-CH"/>
              </w:rPr>
              <w:t>settings</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HashMap</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new</w:t>
            </w:r>
            <w:r w:rsidRPr="00F715A1">
              <w:rPr>
                <w:rFonts w:ascii="Consolas" w:eastAsia="Times New Roman" w:hAnsi="Consolas" w:cs="Times New Roman"/>
                <w:color w:val="3B3B3B"/>
                <w:sz w:val="21"/>
                <w:szCs w:val="21"/>
                <w:lang w:val="en-GB" w:eastAsia="de-CH"/>
              </w:rPr>
              <w:t>();</w:t>
            </w:r>
          </w:p>
          <w:p w14:paraId="723D3C2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323ABA21"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ser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serde_json</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to_string</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unwrap</w:t>
            </w:r>
            <w:r w:rsidRPr="00F715A1">
              <w:rPr>
                <w:rFonts w:ascii="Consolas" w:eastAsia="Times New Roman" w:hAnsi="Consolas" w:cs="Times New Roman"/>
                <w:color w:val="3B3B3B"/>
                <w:sz w:val="21"/>
                <w:szCs w:val="21"/>
                <w:lang w:val="en-GB" w:eastAsia="de-CH"/>
              </w:rPr>
              <w:t>();</w:t>
            </w:r>
          </w:p>
          <w:p w14:paraId="120362ED"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deser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p>
          <w:p w14:paraId="26F6D6E5"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serde_json</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to_value</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267F99"/>
                <w:sz w:val="21"/>
                <w:szCs w:val="21"/>
                <w:lang w:val="en-GB" w:eastAsia="de-CH"/>
              </w:rPr>
              <w:t>serde_json</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from_str</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&lt;</w:t>
            </w:r>
            <w:r w:rsidRPr="00F715A1">
              <w:rPr>
                <w:rFonts w:ascii="Consolas" w:eastAsia="Times New Roman" w:hAnsi="Consolas" w:cs="Times New Roman"/>
                <w:color w:val="267F99"/>
                <w:sz w:val="21"/>
                <w:szCs w:val="21"/>
                <w:lang w:val="en-GB" w:eastAsia="de-CH"/>
              </w:rPr>
              <w:t>TestModule</w:t>
            </w:r>
            <w:r w:rsidRPr="00F715A1">
              <w:rPr>
                <w:rFonts w:ascii="Consolas" w:eastAsia="Times New Roman" w:hAnsi="Consolas" w:cs="Times New Roman"/>
                <w:color w:val="3B3B3B"/>
                <w:sz w:val="21"/>
                <w:szCs w:val="21"/>
                <w:lang w:val="en-GB" w:eastAsia="de-CH"/>
              </w:rPr>
              <w:t>&gt;(</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1080"/>
                <w:sz w:val="21"/>
                <w:szCs w:val="21"/>
                <w:lang w:val="en-GB" w:eastAsia="de-CH"/>
              </w:rPr>
              <w:t>ser</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unwrap</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unwrap</w:t>
            </w:r>
            <w:r w:rsidRPr="00F715A1">
              <w:rPr>
                <w:rFonts w:ascii="Consolas" w:eastAsia="Times New Roman" w:hAnsi="Consolas" w:cs="Times New Roman"/>
                <w:color w:val="3B3B3B"/>
                <w:sz w:val="21"/>
                <w:szCs w:val="21"/>
                <w:lang w:val="en-GB" w:eastAsia="de-CH"/>
              </w:rPr>
              <w:t>();</w:t>
            </w:r>
          </w:p>
          <w:p w14:paraId="669EDCE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778CFE87"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F00DB"/>
                <w:sz w:val="21"/>
                <w:szCs w:val="21"/>
                <w:lang w:val="en-GB" w:eastAsia="de-CH"/>
              </w:rPr>
              <w:t>for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key</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value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F00DB"/>
                <w:sz w:val="21"/>
                <w:szCs w:val="21"/>
                <w:lang w:val="en-GB" w:eastAsia="de-CH"/>
              </w:rPr>
              <w:t>in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deser</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as_object</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unwrap</w:t>
            </w:r>
            <w:r w:rsidRPr="00F715A1">
              <w:rPr>
                <w:rFonts w:ascii="Consolas" w:eastAsia="Times New Roman" w:hAnsi="Consolas" w:cs="Times New Roman"/>
                <w:color w:val="3B3B3B"/>
                <w:sz w:val="21"/>
                <w:szCs w:val="21"/>
                <w:lang w:val="en-GB" w:eastAsia="de-CH"/>
              </w:rPr>
              <w:t>() {</w:t>
            </w:r>
          </w:p>
          <w:p w14:paraId="770D69DD"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u w:val="single"/>
                <w:lang w:val="en-GB" w:eastAsia="de-CH"/>
              </w:rPr>
              <w:t>settings</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u w:val="single"/>
                <w:lang w:val="en-GB" w:eastAsia="de-CH"/>
              </w:rPr>
              <w:t>insert</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1080"/>
                <w:sz w:val="21"/>
                <w:szCs w:val="21"/>
                <w:lang w:val="en-GB" w:eastAsia="de-CH"/>
              </w:rPr>
              <w:t>key</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clone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value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to_string</w:t>
            </w:r>
            <w:r w:rsidRPr="00F715A1">
              <w:rPr>
                <w:rFonts w:ascii="Consolas" w:eastAsia="Times New Roman" w:hAnsi="Consolas" w:cs="Times New Roman"/>
                <w:color w:val="3B3B3B"/>
                <w:sz w:val="21"/>
                <w:szCs w:val="21"/>
                <w:lang w:val="en-GB" w:eastAsia="de-CH"/>
              </w:rPr>
              <w:t>());</w:t>
            </w:r>
          </w:p>
          <w:p w14:paraId="0B0D5C67" w14:textId="14245F1D"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1A9E8455"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u w:val="single"/>
                <w:lang w:val="en-GB" w:eastAsia="de-CH"/>
              </w:rPr>
              <w:t>settings</w:t>
            </w:r>
          </w:p>
          <w:p w14:paraId="4E476B19"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24E47D18"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6C9FC17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47CE7BA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r w:rsidRPr="00F715A1">
              <w:rPr>
                <w:rFonts w:ascii="Consolas" w:eastAsia="Times New Roman" w:hAnsi="Consolas" w:cs="Times New Roman"/>
                <w:color w:val="795E26"/>
                <w:sz w:val="21"/>
                <w:szCs w:val="21"/>
                <w:lang w:val="en-GB" w:eastAsia="de-CH"/>
              </w:rPr>
              <w:t>test</w:t>
            </w:r>
            <w:r w:rsidRPr="00F715A1">
              <w:rPr>
                <w:rFonts w:ascii="Consolas" w:eastAsia="Times New Roman" w:hAnsi="Consolas" w:cs="Times New Roman"/>
                <w:color w:val="3B3B3B"/>
                <w:sz w:val="21"/>
                <w:szCs w:val="21"/>
                <w:lang w:val="en-GB" w:eastAsia="de-CH"/>
              </w:rPr>
              <w:t>]</w:t>
            </w:r>
          </w:p>
          <w:p w14:paraId="57699159"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lang w:val="en-GB" w:eastAsia="de-CH"/>
              </w:rPr>
              <w:t>test_client_module</w:t>
            </w:r>
            <w:r w:rsidRPr="00F715A1">
              <w:rPr>
                <w:rFonts w:ascii="Consolas" w:eastAsia="Times New Roman" w:hAnsi="Consolas" w:cs="Times New Roman"/>
                <w:color w:val="3B3B3B"/>
                <w:sz w:val="21"/>
                <w:szCs w:val="21"/>
                <w:lang w:val="en-GB" w:eastAsia="de-CH"/>
              </w:rPr>
              <w:t>() {</w:t>
            </w:r>
          </w:p>
          <w:p w14:paraId="07F9F693"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module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TestModule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default</w:t>
            </w:r>
            <w:r w:rsidRPr="00F715A1">
              <w:rPr>
                <w:rFonts w:ascii="Consolas" w:eastAsia="Times New Roman" w:hAnsi="Consolas" w:cs="Times New Roman"/>
                <w:color w:val="3B3B3B"/>
                <w:sz w:val="21"/>
                <w:szCs w:val="21"/>
                <w:lang w:val="en-GB" w:eastAsia="de-CH"/>
              </w:rPr>
              <w:t>();</w:t>
            </w:r>
          </w:p>
          <w:p w14:paraId="1B7526D1"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assert_eq!</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1080"/>
                <w:sz w:val="21"/>
                <w:szCs w:val="21"/>
                <w:lang w:val="en-GB" w:eastAsia="de-CH"/>
              </w:rPr>
              <w:t>module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name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31515"/>
                <w:sz w:val="21"/>
                <w:szCs w:val="21"/>
                <w:lang w:val="en-GB" w:eastAsia="de-CH"/>
              </w:rPr>
              <w:t>"topic"</w:t>
            </w:r>
            <w:r w:rsidRPr="00F715A1">
              <w:rPr>
                <w:rFonts w:ascii="Consolas" w:eastAsia="Times New Roman" w:hAnsi="Consolas" w:cs="Times New Roman"/>
                <w:color w:val="3B3B3B"/>
                <w:sz w:val="21"/>
                <w:szCs w:val="21"/>
                <w:lang w:val="en-GB" w:eastAsia="de-CH"/>
              </w:rPr>
              <w:t>);</w:t>
            </w:r>
          </w:p>
          <w:p w14:paraId="785EE95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assert_eq!</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1080"/>
                <w:sz w:val="21"/>
                <w:szCs w:val="21"/>
                <w:lang w:val="en-GB" w:eastAsia="de-CH"/>
              </w:rPr>
              <w:t>module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topic</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31515"/>
                <w:sz w:val="21"/>
                <w:szCs w:val="21"/>
                <w:lang w:val="en-GB" w:eastAsia="de-CH"/>
              </w:rPr>
              <w:t>"test/topic"</w:t>
            </w:r>
            <w:r w:rsidRPr="00F715A1">
              <w:rPr>
                <w:rFonts w:ascii="Consolas" w:eastAsia="Times New Roman" w:hAnsi="Consolas" w:cs="Times New Roman"/>
                <w:color w:val="3B3B3B"/>
                <w:sz w:val="21"/>
                <w:szCs w:val="21"/>
                <w:lang w:val="en-GB" w:eastAsia="de-CH"/>
              </w:rPr>
              <w:t>);</w:t>
            </w:r>
          </w:p>
          <w:p w14:paraId="6C2B2232"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assert_eq!</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1080"/>
                <w:sz w:val="21"/>
                <w:szCs w:val="21"/>
                <w:lang w:val="en-GB" w:eastAsia="de-CH"/>
              </w:rPr>
              <w:t>module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settings</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len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98658"/>
                <w:sz w:val="21"/>
                <w:szCs w:val="21"/>
                <w:lang w:val="en-GB" w:eastAsia="de-CH"/>
              </w:rPr>
              <w:t>1</w:t>
            </w:r>
            <w:r w:rsidRPr="00F715A1">
              <w:rPr>
                <w:rFonts w:ascii="Consolas" w:eastAsia="Times New Roman" w:hAnsi="Consolas" w:cs="Times New Roman"/>
                <w:color w:val="3B3B3B"/>
                <w:sz w:val="21"/>
                <w:szCs w:val="21"/>
                <w:lang w:val="en-GB" w:eastAsia="de-CH"/>
              </w:rPr>
              <w:t>);</w:t>
            </w:r>
          </w:p>
          <w:p w14:paraId="4DCBC5C9"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de-CH"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3B3B3B"/>
                <w:sz w:val="21"/>
                <w:szCs w:val="21"/>
                <w:lang w:val="de-CH" w:eastAsia="de-CH"/>
              </w:rPr>
              <w:t>}</w:t>
            </w:r>
          </w:p>
          <w:p w14:paraId="6DA15D71" w14:textId="62BB0FC0"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de-CH" w:eastAsia="de-CH"/>
              </w:rPr>
            </w:pPr>
            <w:r w:rsidRPr="00F715A1">
              <w:rPr>
                <w:rFonts w:ascii="Consolas" w:eastAsia="Times New Roman" w:hAnsi="Consolas" w:cs="Times New Roman"/>
                <w:color w:val="3B3B3B"/>
                <w:sz w:val="21"/>
                <w:szCs w:val="21"/>
                <w:lang w:val="de-CH" w:eastAsia="de-CH"/>
              </w:rPr>
              <w:t>}</w:t>
            </w:r>
          </w:p>
        </w:tc>
      </w:tr>
    </w:tbl>
    <w:p w14:paraId="4543FFE7" w14:textId="77777777" w:rsidR="00F715A1" w:rsidRPr="00F715A1" w:rsidRDefault="00F715A1" w:rsidP="00F715A1">
      <w:pPr>
        <w:rPr>
          <w:lang w:val="fr-CH"/>
        </w:rPr>
      </w:pPr>
    </w:p>
    <w:p w14:paraId="7CF711C2" w14:textId="1743CE0A" w:rsidR="00F715A1" w:rsidRPr="00714676" w:rsidRDefault="00714676" w:rsidP="00F86F93">
      <w:pPr>
        <w:rPr>
          <w:lang w:val="de-CH"/>
        </w:rPr>
      </w:pPr>
      <w:r w:rsidRPr="00714676">
        <w:rPr>
          <w:lang w:val="de-CH"/>
        </w:rPr>
        <w:t xml:space="preserve">Die Datei module.rs definiert ein Trait namens ClientModule, das für Module verwendet wird, die zum </w:t>
      </w:r>
      <w:r w:rsidR="00B92C0E">
        <w:rPr>
          <w:lang w:val="de-CH"/>
        </w:rPr>
        <w:t>Hub</w:t>
      </w:r>
      <w:r w:rsidRPr="00714676">
        <w:rPr>
          <w:lang w:val="de-CH"/>
        </w:rPr>
        <w:t xml:space="preserve"> hinzugefügt werden können. Es definiert vier Methoden, name(), topic(), handle() und settings(). Die Methode name() gibt den Namen des Moduls zurück, die Methode topic() gibt das Thema zurück, an dem das Modul interessiert ist, die Methode handle() behandelt eine Nachricht mit einem bestimmten Thema und Inhalt, und die Methode settings() gibt die Einstellungen des Moduls zurück. Die Datei enthält auch Tests für das Trait mit zwei Modulen, SimpleTestModule und TestModule. Der Test test_simple_client_module() überprüft, ob das SimpleTestModule korrekt funktioniert, und der Test test_client_module() überprüft, ob das TestModule korrekt funktioniert.</w:t>
      </w:r>
    </w:p>
    <w:p w14:paraId="488390BF" w14:textId="2A0348FD" w:rsidR="007A62FD" w:rsidRDefault="007A62FD" w:rsidP="00714676">
      <w:pPr>
        <w:pStyle w:val="berschrift3"/>
        <w:rPr>
          <w:lang w:val="fr-CH"/>
        </w:rPr>
      </w:pPr>
      <w:bookmarkStart w:id="108" w:name="_Toc169228384"/>
      <w:r>
        <w:rPr>
          <w:lang w:val="fr-CH"/>
        </w:rPr>
        <w:t>src/modules/prelude.rs</w:t>
      </w:r>
      <w:bookmarkEnd w:id="108"/>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F715A1" w:rsidRPr="00014198" w14:paraId="5F436A05" w14:textId="77777777" w:rsidTr="00F715A1">
        <w:tc>
          <w:tcPr>
            <w:tcW w:w="9628" w:type="dxa"/>
          </w:tcPr>
          <w:p w14:paraId="230FC38C"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pub</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use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crate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ClientModule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Settings</w:t>
            </w:r>
            <w:r w:rsidRPr="00F715A1">
              <w:rPr>
                <w:rFonts w:ascii="Consolas" w:eastAsia="Times New Roman" w:hAnsi="Consolas" w:cs="Times New Roman"/>
                <w:color w:val="3B3B3B"/>
                <w:sz w:val="21"/>
                <w:szCs w:val="21"/>
                <w:lang w:val="en-GB" w:eastAsia="de-CH"/>
              </w:rPr>
              <w:t xml:space="preserve"> };</w:t>
            </w:r>
          </w:p>
          <w:p w14:paraId="2ECD9CB7"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pub</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use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serde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Deserialize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Serialize</w:t>
            </w:r>
            <w:r w:rsidRPr="00F715A1">
              <w:rPr>
                <w:rFonts w:ascii="Consolas" w:eastAsia="Times New Roman" w:hAnsi="Consolas" w:cs="Times New Roman"/>
                <w:color w:val="3B3B3B"/>
                <w:sz w:val="21"/>
                <w:szCs w:val="21"/>
                <w:lang w:val="en-GB" w:eastAsia="de-CH"/>
              </w:rPr>
              <w:t xml:space="preserve"> };</w:t>
            </w:r>
          </w:p>
          <w:p w14:paraId="2101DD91"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70DCBCC9" w14:textId="6C09398D"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pub</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use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crate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00FF"/>
                <w:sz w:val="21"/>
                <w:szCs w:val="21"/>
                <w:lang w:val="en-GB" w:eastAsia="de-CH"/>
              </w:rPr>
              <w:t>topic</w:t>
            </w:r>
            <w:r w:rsidRPr="00F715A1">
              <w:rPr>
                <w:rFonts w:ascii="Consolas" w:eastAsia="Times New Roman" w:hAnsi="Consolas" w:cs="Times New Roman"/>
                <w:color w:val="3B3B3B"/>
                <w:sz w:val="21"/>
                <w:szCs w:val="21"/>
                <w:lang w:val="en-GB" w:eastAsia="de-CH"/>
              </w:rPr>
              <w:t>;</w:t>
            </w:r>
          </w:p>
        </w:tc>
      </w:tr>
    </w:tbl>
    <w:p w14:paraId="0DC91022" w14:textId="77777777" w:rsidR="00F715A1" w:rsidRPr="00F715A1" w:rsidRDefault="00F715A1" w:rsidP="00F715A1">
      <w:pPr>
        <w:rPr>
          <w:lang w:val="en-GB"/>
        </w:rPr>
      </w:pPr>
    </w:p>
    <w:p w14:paraId="71E7ADD0" w14:textId="2BD740E6" w:rsidR="00714676" w:rsidRDefault="00714676" w:rsidP="00714676">
      <w:pPr>
        <w:rPr>
          <w:lang w:val="de-CH"/>
        </w:rPr>
      </w:pPr>
      <w:r w:rsidRPr="00714676">
        <w:rPr>
          <w:lang w:val="de-CH"/>
        </w:rPr>
        <w:t>Die Datei prelude.rs ist eine Sammlung von häufig verwendeten Importen, die in anderen Modulen der Crate verwendet werden können. Sie enthält Importe für die Traits ClientModule und Settings aus der eigenen Crate, die Traits Deserialize und Serialize aus der Crate serde für die Serialisierung und Deserialisierung von Daten, und das Makro topic aus der eigenen Crate. Durch das Importieren dieser Elemente in der Prelude können sie in anderen Modulen der Crate ohne vollständigen Pfad verwendet werden.</w:t>
      </w:r>
    </w:p>
    <w:p w14:paraId="291C4241" w14:textId="457CEE4B" w:rsidR="00F715A1" w:rsidRPr="00714676" w:rsidRDefault="00F715A1" w:rsidP="00714676">
      <w:pPr>
        <w:rPr>
          <w:lang w:val="de-CH"/>
        </w:rPr>
      </w:pPr>
      <w:r>
        <w:rPr>
          <w:lang w:val="de-CH"/>
        </w:rPr>
        <w:br w:type="page"/>
      </w:r>
    </w:p>
    <w:p w14:paraId="7EF2316D" w14:textId="457C7B71" w:rsidR="007A62FD" w:rsidRDefault="007A62FD" w:rsidP="00714676">
      <w:pPr>
        <w:pStyle w:val="berschrift3"/>
        <w:rPr>
          <w:lang w:val="fr-CH"/>
        </w:rPr>
      </w:pPr>
      <w:bookmarkStart w:id="109" w:name="_Toc169228385"/>
      <w:r>
        <w:rPr>
          <w:lang w:val="fr-CH"/>
        </w:rPr>
        <w:lastRenderedPageBreak/>
        <w:t>src/modules/sensor.rs</w:t>
      </w:r>
      <w:bookmarkEnd w:id="109"/>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F715A1" w14:paraId="28E410CB" w14:textId="77777777" w:rsidTr="00F715A1">
        <w:tc>
          <w:tcPr>
            <w:tcW w:w="9628" w:type="dxa"/>
          </w:tcPr>
          <w:p w14:paraId="2A7FEEF8"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use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std</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collections</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HashMap</w:t>
            </w:r>
            <w:r w:rsidRPr="00F715A1">
              <w:rPr>
                <w:rFonts w:ascii="Consolas" w:eastAsia="Times New Roman" w:hAnsi="Consolas" w:cs="Times New Roman"/>
                <w:color w:val="3B3B3B"/>
                <w:sz w:val="21"/>
                <w:szCs w:val="21"/>
                <w:lang w:val="en-GB" w:eastAsia="de-CH"/>
              </w:rPr>
              <w:t>;</w:t>
            </w:r>
          </w:p>
          <w:p w14:paraId="08FF5F56"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47F92568"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use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chrono</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Duration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NaiveTime</w:t>
            </w:r>
            <w:r w:rsidRPr="00F715A1">
              <w:rPr>
                <w:rFonts w:ascii="Consolas" w:eastAsia="Times New Roman" w:hAnsi="Consolas" w:cs="Times New Roman"/>
                <w:color w:val="3B3B3B"/>
                <w:sz w:val="21"/>
                <w:szCs w:val="21"/>
                <w:lang w:val="en-GB" w:eastAsia="de-CH"/>
              </w:rPr>
              <w:t xml:space="preserve"> };</w:t>
            </w:r>
          </w:p>
          <w:p w14:paraId="3C1CE557"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3B971D49"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use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super</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prelude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w:t>
            </w:r>
          </w:p>
          <w:p w14:paraId="2F4B5BD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790E937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795E26"/>
                <w:sz w:val="21"/>
                <w:szCs w:val="21"/>
                <w:lang w:val="en-GB" w:eastAsia="de-CH"/>
              </w:rPr>
              <w:t>derive</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267F99"/>
                <w:sz w:val="21"/>
                <w:szCs w:val="21"/>
                <w:lang w:val="en-GB" w:eastAsia="de-CH"/>
              </w:rPr>
              <w:t>Serialize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Deserialize</w:t>
            </w:r>
            <w:r w:rsidRPr="00F715A1">
              <w:rPr>
                <w:rFonts w:ascii="Consolas" w:eastAsia="Times New Roman" w:hAnsi="Consolas" w:cs="Times New Roman"/>
                <w:color w:val="3B3B3B"/>
                <w:sz w:val="21"/>
                <w:szCs w:val="21"/>
                <w:lang w:val="en-GB" w:eastAsia="de-CH"/>
              </w:rPr>
              <w:t>)]</w:t>
            </w:r>
          </w:p>
          <w:p w14:paraId="3F3CA9C1"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pub</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struct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SensorModule</w:t>
            </w:r>
            <w:r w:rsidRPr="00F715A1">
              <w:rPr>
                <w:rFonts w:ascii="Consolas" w:eastAsia="Times New Roman" w:hAnsi="Consolas" w:cs="Times New Roman"/>
                <w:color w:val="3B3B3B"/>
                <w:sz w:val="21"/>
                <w:szCs w:val="21"/>
                <w:lang w:val="en-GB" w:eastAsia="de-CH"/>
              </w:rPr>
              <w:t xml:space="preserve"> {</w:t>
            </w:r>
          </w:p>
          <w:p w14:paraId="15492376"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#[serde(</w:t>
            </w:r>
          </w:p>
          <w:p w14:paraId="31E2313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serialize_with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31515"/>
                <w:sz w:val="21"/>
                <w:szCs w:val="21"/>
                <w:lang w:val="en-GB" w:eastAsia="de-CH"/>
              </w:rPr>
              <w:t>"crate::serde::serialize_naive_time"</w:t>
            </w:r>
            <w:r w:rsidRPr="00F715A1">
              <w:rPr>
                <w:rFonts w:ascii="Consolas" w:eastAsia="Times New Roman" w:hAnsi="Consolas" w:cs="Times New Roman"/>
                <w:color w:val="3B3B3B"/>
                <w:sz w:val="21"/>
                <w:szCs w:val="21"/>
                <w:lang w:val="en-GB" w:eastAsia="de-CH"/>
              </w:rPr>
              <w:t>,</w:t>
            </w:r>
          </w:p>
          <w:p w14:paraId="4D880D63"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deserialize_with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31515"/>
                <w:sz w:val="21"/>
                <w:szCs w:val="21"/>
                <w:lang w:val="en-GB" w:eastAsia="de-CH"/>
              </w:rPr>
              <w:t>"crate::serde::deserialize_naive_time"</w:t>
            </w:r>
          </w:p>
          <w:p w14:paraId="77765E16"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13046B01"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pub</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check_time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NaiveTime</w:t>
            </w:r>
            <w:r w:rsidRPr="00F715A1">
              <w:rPr>
                <w:rFonts w:ascii="Consolas" w:eastAsia="Times New Roman" w:hAnsi="Consolas" w:cs="Times New Roman"/>
                <w:color w:val="3B3B3B"/>
                <w:sz w:val="21"/>
                <w:szCs w:val="21"/>
                <w:lang w:val="en-GB" w:eastAsia="de-CH"/>
              </w:rPr>
              <w:t>,</w:t>
            </w:r>
          </w:p>
          <w:p w14:paraId="2B89C65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pub</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check_duration</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u64</w:t>
            </w:r>
            <w:r w:rsidRPr="00F715A1">
              <w:rPr>
                <w:rFonts w:ascii="Consolas" w:eastAsia="Times New Roman" w:hAnsi="Consolas" w:cs="Times New Roman"/>
                <w:color w:val="3B3B3B"/>
                <w:sz w:val="21"/>
                <w:szCs w:val="21"/>
                <w:lang w:val="en-GB" w:eastAsia="de-CH"/>
              </w:rPr>
              <w:t>,</w:t>
            </w:r>
          </w:p>
          <w:p w14:paraId="5F8A4A7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w:t>
            </w:r>
          </w:p>
          <w:p w14:paraId="5758DD0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0723344D"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impl</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Default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for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SensorModule</w:t>
            </w:r>
            <w:r w:rsidRPr="00F715A1">
              <w:rPr>
                <w:rFonts w:ascii="Consolas" w:eastAsia="Times New Roman" w:hAnsi="Consolas" w:cs="Times New Roman"/>
                <w:color w:val="3B3B3B"/>
                <w:sz w:val="21"/>
                <w:szCs w:val="21"/>
                <w:lang w:val="en-GB" w:eastAsia="de-CH"/>
              </w:rPr>
              <w:t xml:space="preserve"> {</w:t>
            </w:r>
          </w:p>
          <w:p w14:paraId="6C9A25A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lang w:val="en-GB" w:eastAsia="de-CH"/>
              </w:rPr>
              <w:t>default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-&gt;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3B3B3B"/>
                <w:sz w:val="21"/>
                <w:szCs w:val="21"/>
                <w:lang w:val="en-GB" w:eastAsia="de-CH"/>
              </w:rPr>
              <w:t xml:space="preserve"> {</w:t>
            </w:r>
          </w:p>
          <w:p w14:paraId="70A3033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from</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267F99"/>
                <w:sz w:val="21"/>
                <w:szCs w:val="21"/>
                <w:lang w:val="en-GB" w:eastAsia="de-CH"/>
              </w:rPr>
              <w:t>Settings</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default</w:t>
            </w:r>
            <w:r w:rsidRPr="00F715A1">
              <w:rPr>
                <w:rFonts w:ascii="Consolas" w:eastAsia="Times New Roman" w:hAnsi="Consolas" w:cs="Times New Roman"/>
                <w:color w:val="3B3B3B"/>
                <w:sz w:val="21"/>
                <w:szCs w:val="21"/>
                <w:lang w:val="en-GB" w:eastAsia="de-CH"/>
              </w:rPr>
              <w:t>())</w:t>
            </w:r>
          </w:p>
          <w:p w14:paraId="38BEE132"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0DD20605"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w:t>
            </w:r>
          </w:p>
          <w:p w14:paraId="4D3DB2E6"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53050D87"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impl</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From</w:t>
            </w:r>
            <w:r w:rsidRPr="00F715A1">
              <w:rPr>
                <w:rFonts w:ascii="Consolas" w:eastAsia="Times New Roman" w:hAnsi="Consolas" w:cs="Times New Roman"/>
                <w:color w:val="3B3B3B"/>
                <w:sz w:val="21"/>
                <w:szCs w:val="21"/>
                <w:lang w:val="en-GB" w:eastAsia="de-CH"/>
              </w:rPr>
              <w:t>&lt;</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267F99"/>
                <w:sz w:val="21"/>
                <w:szCs w:val="21"/>
                <w:lang w:val="en-GB" w:eastAsia="de-CH"/>
              </w:rPr>
              <w:t>Settings</w:t>
            </w:r>
            <w:r w:rsidRPr="00F715A1">
              <w:rPr>
                <w:rFonts w:ascii="Consolas" w:eastAsia="Times New Roman" w:hAnsi="Consolas" w:cs="Times New Roman"/>
                <w:color w:val="3B3B3B"/>
                <w:sz w:val="21"/>
                <w:szCs w:val="21"/>
                <w:lang w:val="en-GB" w:eastAsia="de-CH"/>
              </w:rPr>
              <w:t xml:space="preserve">&gt; </w:t>
            </w:r>
            <w:r w:rsidRPr="00F715A1">
              <w:rPr>
                <w:rFonts w:ascii="Consolas" w:eastAsia="Times New Roman" w:hAnsi="Consolas" w:cs="Times New Roman"/>
                <w:color w:val="0000FF"/>
                <w:sz w:val="21"/>
                <w:szCs w:val="21"/>
                <w:lang w:val="en-GB" w:eastAsia="de-CH"/>
              </w:rPr>
              <w:t>for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SensorModule</w:t>
            </w:r>
            <w:r w:rsidRPr="00F715A1">
              <w:rPr>
                <w:rFonts w:ascii="Consolas" w:eastAsia="Times New Roman" w:hAnsi="Consolas" w:cs="Times New Roman"/>
                <w:color w:val="3B3B3B"/>
                <w:sz w:val="21"/>
                <w:szCs w:val="21"/>
                <w:lang w:val="en-GB" w:eastAsia="de-CH"/>
              </w:rPr>
              <w:t xml:space="preserve"> {</w:t>
            </w:r>
          </w:p>
          <w:p w14:paraId="03E4C412"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lang w:val="en-GB" w:eastAsia="de-CH"/>
              </w:rPr>
              <w:t>from</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1080"/>
                <w:sz w:val="21"/>
                <w:szCs w:val="21"/>
                <w:lang w:val="en-GB" w:eastAsia="de-CH"/>
              </w:rPr>
              <w:t>settings</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267F99"/>
                <w:sz w:val="21"/>
                <w:szCs w:val="21"/>
                <w:lang w:val="en-GB" w:eastAsia="de-CH"/>
              </w:rPr>
              <w:t>Settings</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-&gt;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3B3B3B"/>
                <w:sz w:val="21"/>
                <w:szCs w:val="21"/>
                <w:lang w:val="en-GB" w:eastAsia="de-CH"/>
              </w:rPr>
              <w:t xml:space="preserve"> {</w:t>
            </w:r>
          </w:p>
          <w:p w14:paraId="7A4299B6"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3B3B3B"/>
                <w:sz w:val="21"/>
                <w:szCs w:val="21"/>
                <w:lang w:val="en-GB" w:eastAsia="de-CH"/>
              </w:rPr>
              <w:t xml:space="preserve"> {</w:t>
            </w:r>
          </w:p>
          <w:p w14:paraId="680FDDA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8000"/>
                <w:sz w:val="21"/>
                <w:szCs w:val="21"/>
                <w:lang w:val="en-GB" w:eastAsia="de-CH"/>
              </w:rPr>
              <w:t>// remove 5 minutes from the check time for the sensor</w:t>
            </w:r>
          </w:p>
          <w:p w14:paraId="43B6C69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check_time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settings</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1080"/>
                <w:sz w:val="21"/>
                <w:szCs w:val="21"/>
                <w:lang w:val="en-GB" w:eastAsia="de-CH"/>
              </w:rPr>
              <w:t>check_time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Duration</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minutes</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98658"/>
                <w:sz w:val="21"/>
                <w:szCs w:val="21"/>
                <w:lang w:val="en-GB" w:eastAsia="de-CH"/>
              </w:rPr>
              <w:t>5</w:t>
            </w:r>
            <w:r w:rsidRPr="00F715A1">
              <w:rPr>
                <w:rFonts w:ascii="Consolas" w:eastAsia="Times New Roman" w:hAnsi="Consolas" w:cs="Times New Roman"/>
                <w:color w:val="3B3B3B"/>
                <w:sz w:val="21"/>
                <w:szCs w:val="21"/>
                <w:lang w:val="en-GB" w:eastAsia="de-CH"/>
              </w:rPr>
              <w:t>),</w:t>
            </w:r>
          </w:p>
          <w:p w14:paraId="55EDDC9C"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check_duration</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settings</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1080"/>
                <w:sz w:val="21"/>
                <w:szCs w:val="21"/>
                <w:lang w:val="en-GB" w:eastAsia="de-CH"/>
              </w:rPr>
              <w:t>check_duration</w:t>
            </w:r>
            <w:r w:rsidRPr="00F715A1">
              <w:rPr>
                <w:rFonts w:ascii="Consolas" w:eastAsia="Times New Roman" w:hAnsi="Consolas" w:cs="Times New Roman"/>
                <w:color w:val="3B3B3B"/>
                <w:sz w:val="21"/>
                <w:szCs w:val="21"/>
                <w:lang w:val="en-GB" w:eastAsia="de-CH"/>
              </w:rPr>
              <w:t>,</w:t>
            </w:r>
          </w:p>
          <w:p w14:paraId="21351E45"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fr-CH"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3B3B3B"/>
                <w:sz w:val="21"/>
                <w:szCs w:val="21"/>
                <w:lang w:val="fr-CH" w:eastAsia="de-CH"/>
              </w:rPr>
              <w:t>}</w:t>
            </w:r>
          </w:p>
          <w:p w14:paraId="0DD70F7E"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fr-CH" w:eastAsia="de-CH"/>
              </w:rPr>
            </w:pPr>
            <w:r w:rsidRPr="00F715A1">
              <w:rPr>
                <w:rFonts w:ascii="Consolas" w:eastAsia="Times New Roman" w:hAnsi="Consolas" w:cs="Times New Roman"/>
                <w:color w:val="3B3B3B"/>
                <w:sz w:val="21"/>
                <w:szCs w:val="21"/>
                <w:lang w:val="fr-CH" w:eastAsia="de-CH"/>
              </w:rPr>
              <w:t>    }</w:t>
            </w:r>
          </w:p>
          <w:p w14:paraId="0E7A00C2"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fr-CH" w:eastAsia="de-CH"/>
              </w:rPr>
            </w:pPr>
            <w:r w:rsidRPr="00F715A1">
              <w:rPr>
                <w:rFonts w:ascii="Consolas" w:eastAsia="Times New Roman" w:hAnsi="Consolas" w:cs="Times New Roman"/>
                <w:color w:val="3B3B3B"/>
                <w:sz w:val="21"/>
                <w:szCs w:val="21"/>
                <w:lang w:val="fr-CH" w:eastAsia="de-CH"/>
              </w:rPr>
              <w:t>}</w:t>
            </w:r>
          </w:p>
          <w:p w14:paraId="797BDDD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fr-CH" w:eastAsia="de-CH"/>
              </w:rPr>
            </w:pPr>
          </w:p>
          <w:p w14:paraId="1FFAEA0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fr-CH" w:eastAsia="de-CH"/>
              </w:rPr>
            </w:pPr>
            <w:r w:rsidRPr="00F715A1">
              <w:rPr>
                <w:rFonts w:ascii="Consolas" w:eastAsia="Times New Roman" w:hAnsi="Consolas" w:cs="Times New Roman"/>
                <w:color w:val="3B3B3B"/>
                <w:sz w:val="21"/>
                <w:szCs w:val="21"/>
                <w:lang w:val="fr-CH" w:eastAsia="de-CH"/>
              </w:rPr>
              <w:t>#[</w:t>
            </w:r>
            <w:r w:rsidRPr="00F715A1">
              <w:rPr>
                <w:rFonts w:ascii="Consolas" w:eastAsia="Times New Roman" w:hAnsi="Consolas" w:cs="Times New Roman"/>
                <w:color w:val="267F99"/>
                <w:sz w:val="21"/>
                <w:szCs w:val="21"/>
                <w:lang w:val="fr-CH" w:eastAsia="de-CH"/>
              </w:rPr>
              <w:t>async_trait</w:t>
            </w:r>
            <w:r w:rsidRPr="00F715A1">
              <w:rPr>
                <w:rFonts w:ascii="Consolas" w:eastAsia="Times New Roman" w:hAnsi="Consolas" w:cs="Times New Roman"/>
                <w:color w:val="000000"/>
                <w:sz w:val="21"/>
                <w:szCs w:val="21"/>
                <w:lang w:val="fr-CH" w:eastAsia="de-CH"/>
              </w:rPr>
              <w:t>::</w:t>
            </w:r>
            <w:r w:rsidRPr="00F715A1">
              <w:rPr>
                <w:rFonts w:ascii="Consolas" w:eastAsia="Times New Roman" w:hAnsi="Consolas" w:cs="Times New Roman"/>
                <w:color w:val="795E26"/>
                <w:sz w:val="21"/>
                <w:szCs w:val="21"/>
                <w:lang w:val="fr-CH" w:eastAsia="de-CH"/>
              </w:rPr>
              <w:t>async_trait</w:t>
            </w:r>
            <w:r w:rsidRPr="00F715A1">
              <w:rPr>
                <w:rFonts w:ascii="Consolas" w:eastAsia="Times New Roman" w:hAnsi="Consolas" w:cs="Times New Roman"/>
                <w:color w:val="3B3B3B"/>
                <w:sz w:val="21"/>
                <w:szCs w:val="21"/>
                <w:lang w:val="fr-CH" w:eastAsia="de-CH"/>
              </w:rPr>
              <w:t>]</w:t>
            </w:r>
          </w:p>
          <w:p w14:paraId="77F210A5"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fr-CH" w:eastAsia="de-CH"/>
              </w:rPr>
            </w:pPr>
            <w:r w:rsidRPr="00F715A1">
              <w:rPr>
                <w:rFonts w:ascii="Consolas" w:eastAsia="Times New Roman" w:hAnsi="Consolas" w:cs="Times New Roman"/>
                <w:color w:val="0000FF"/>
                <w:sz w:val="21"/>
                <w:szCs w:val="21"/>
                <w:lang w:val="fr-CH" w:eastAsia="de-CH"/>
              </w:rPr>
              <w:t>impl</w:t>
            </w:r>
            <w:r w:rsidRPr="00F715A1">
              <w:rPr>
                <w:rFonts w:ascii="Consolas" w:eastAsia="Times New Roman" w:hAnsi="Consolas" w:cs="Times New Roman"/>
                <w:color w:val="3B3B3B"/>
                <w:sz w:val="21"/>
                <w:szCs w:val="21"/>
                <w:lang w:val="fr-CH" w:eastAsia="de-CH"/>
              </w:rPr>
              <w:t xml:space="preserve"> </w:t>
            </w:r>
            <w:r w:rsidRPr="00F715A1">
              <w:rPr>
                <w:rFonts w:ascii="Consolas" w:eastAsia="Times New Roman" w:hAnsi="Consolas" w:cs="Times New Roman"/>
                <w:color w:val="267F99"/>
                <w:sz w:val="21"/>
                <w:szCs w:val="21"/>
                <w:lang w:val="fr-CH" w:eastAsia="de-CH"/>
              </w:rPr>
              <w:t>ClientModule</w:t>
            </w:r>
            <w:r w:rsidRPr="00F715A1">
              <w:rPr>
                <w:rFonts w:ascii="Consolas" w:eastAsia="Times New Roman" w:hAnsi="Consolas" w:cs="Times New Roman"/>
                <w:color w:val="3B3B3B"/>
                <w:sz w:val="21"/>
                <w:szCs w:val="21"/>
                <w:lang w:val="fr-CH" w:eastAsia="de-CH"/>
              </w:rPr>
              <w:t xml:space="preserve"> </w:t>
            </w:r>
            <w:r w:rsidRPr="00F715A1">
              <w:rPr>
                <w:rFonts w:ascii="Consolas" w:eastAsia="Times New Roman" w:hAnsi="Consolas" w:cs="Times New Roman"/>
                <w:color w:val="0000FF"/>
                <w:sz w:val="21"/>
                <w:szCs w:val="21"/>
                <w:lang w:val="fr-CH" w:eastAsia="de-CH"/>
              </w:rPr>
              <w:t>for</w:t>
            </w:r>
            <w:r w:rsidRPr="00F715A1">
              <w:rPr>
                <w:rFonts w:ascii="Consolas" w:eastAsia="Times New Roman" w:hAnsi="Consolas" w:cs="Times New Roman"/>
                <w:color w:val="3B3B3B"/>
                <w:sz w:val="21"/>
                <w:szCs w:val="21"/>
                <w:lang w:val="fr-CH" w:eastAsia="de-CH"/>
              </w:rPr>
              <w:t xml:space="preserve"> </w:t>
            </w:r>
            <w:r w:rsidRPr="00F715A1">
              <w:rPr>
                <w:rFonts w:ascii="Consolas" w:eastAsia="Times New Roman" w:hAnsi="Consolas" w:cs="Times New Roman"/>
                <w:color w:val="267F99"/>
                <w:sz w:val="21"/>
                <w:szCs w:val="21"/>
                <w:lang w:val="fr-CH" w:eastAsia="de-CH"/>
              </w:rPr>
              <w:t>SensorModule</w:t>
            </w:r>
            <w:r w:rsidRPr="00F715A1">
              <w:rPr>
                <w:rFonts w:ascii="Consolas" w:eastAsia="Times New Roman" w:hAnsi="Consolas" w:cs="Times New Roman"/>
                <w:color w:val="3B3B3B"/>
                <w:sz w:val="21"/>
                <w:szCs w:val="21"/>
                <w:lang w:val="fr-CH" w:eastAsia="de-CH"/>
              </w:rPr>
              <w:t xml:space="preserve"> {</w:t>
            </w:r>
          </w:p>
          <w:p w14:paraId="1C7589EC"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fr-CH" w:eastAsia="de-CH"/>
              </w:rPr>
              <w:t xml:space="preserve">    </w:t>
            </w:r>
            <w:r w:rsidRPr="00F715A1">
              <w:rPr>
                <w:rFonts w:ascii="Consolas" w:eastAsia="Times New Roman" w:hAnsi="Consolas" w:cs="Times New Roman"/>
                <w:color w:val="0000FF"/>
                <w:sz w:val="21"/>
                <w:szCs w:val="21"/>
                <w:lang w:val="en-GB" w:eastAsia="de-CH"/>
              </w:rPr>
              <w:t>fn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lang w:val="en-GB" w:eastAsia="de-CH"/>
              </w:rPr>
              <w:t>topic</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-&gt;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String</w:t>
            </w:r>
            <w:r w:rsidRPr="00F715A1">
              <w:rPr>
                <w:rFonts w:ascii="Consolas" w:eastAsia="Times New Roman" w:hAnsi="Consolas" w:cs="Times New Roman"/>
                <w:color w:val="3B3B3B"/>
                <w:sz w:val="21"/>
                <w:szCs w:val="21"/>
                <w:lang w:val="en-GB" w:eastAsia="de-CH"/>
              </w:rPr>
              <w:t xml:space="preserve"> {</w:t>
            </w:r>
          </w:p>
          <w:p w14:paraId="6438DF8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format!</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A31515"/>
                <w:sz w:val="21"/>
                <w:szCs w:val="21"/>
                <w:lang w:val="en-GB" w:eastAsia="de-CH"/>
              </w:rPr>
              <w:t>"</w:t>
            </w:r>
            <w:r w:rsidRPr="00F715A1">
              <w:rPr>
                <w:rFonts w:ascii="Consolas" w:eastAsia="Times New Roman" w:hAnsi="Consolas" w:cs="Times New Roman"/>
                <w:color w:val="0000FF"/>
                <w:sz w:val="21"/>
                <w:szCs w:val="21"/>
                <w:lang w:val="en-GB" w:eastAsia="de-CH"/>
              </w:rPr>
              <w:t>{}</w:t>
            </w:r>
            <w:r w:rsidRPr="00F715A1">
              <w:rPr>
                <w:rFonts w:ascii="Consolas" w:eastAsia="Times New Roman" w:hAnsi="Consolas" w:cs="Times New Roman"/>
                <w:color w:val="A31515"/>
                <w:sz w:val="21"/>
                <w:szCs w:val="21"/>
                <w:lang w:val="en-GB" w:eastAsia="de-CH"/>
              </w:rPr>
              <w:t>/</w:t>
            </w:r>
            <w:r w:rsidRPr="00F715A1">
              <w:rPr>
                <w:rFonts w:ascii="Consolas" w:eastAsia="Times New Roman" w:hAnsi="Consolas" w:cs="Times New Roman"/>
                <w:color w:val="0000FF"/>
                <w:sz w:val="21"/>
                <w:szCs w:val="21"/>
                <w:lang w:val="en-GB" w:eastAsia="de-CH"/>
              </w:rPr>
              <w:t>{}</w:t>
            </w:r>
            <w:r w:rsidRPr="00F715A1">
              <w:rPr>
                <w:rFonts w:ascii="Consolas" w:eastAsia="Times New Roman" w:hAnsi="Consolas" w:cs="Times New Roman"/>
                <w:color w:val="A31515"/>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super</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70C1"/>
                <w:sz w:val="21"/>
                <w:szCs w:val="21"/>
                <w:lang w:val="en-GB" w:eastAsia="de-CH"/>
              </w:rPr>
              <w:t>PREFIX</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31515"/>
                <w:sz w:val="21"/>
                <w:szCs w:val="21"/>
                <w:lang w:val="en-GB" w:eastAsia="de-CH"/>
              </w:rPr>
              <w:t>"sensor"</w:t>
            </w:r>
            <w:r w:rsidRPr="00F715A1">
              <w:rPr>
                <w:rFonts w:ascii="Consolas" w:eastAsia="Times New Roman" w:hAnsi="Consolas" w:cs="Times New Roman"/>
                <w:color w:val="3B3B3B"/>
                <w:sz w:val="21"/>
                <w:szCs w:val="21"/>
                <w:lang w:val="en-GB" w:eastAsia="de-CH"/>
              </w:rPr>
              <w:t>)</w:t>
            </w:r>
          </w:p>
          <w:p w14:paraId="74E3174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46FFE5B7"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621C73D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async</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lang w:val="en-GB" w:eastAsia="de-CH"/>
              </w:rPr>
              <w:t>handle</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1080"/>
                <w:sz w:val="21"/>
                <w:szCs w:val="21"/>
                <w:lang w:val="en-GB" w:eastAsia="de-CH"/>
              </w:rPr>
              <w:t>self</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topic</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267F99"/>
                <w:sz w:val="21"/>
                <w:szCs w:val="21"/>
                <w:lang w:val="en-GB" w:eastAsia="de-CH"/>
              </w:rPr>
              <w:t>str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payload</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267F99"/>
                <w:sz w:val="21"/>
                <w:szCs w:val="21"/>
                <w:lang w:val="en-GB" w:eastAsia="de-CH"/>
              </w:rPr>
              <w:t>str</w:t>
            </w:r>
            <w:r w:rsidRPr="00F715A1">
              <w:rPr>
                <w:rFonts w:ascii="Consolas" w:eastAsia="Times New Roman" w:hAnsi="Consolas" w:cs="Times New Roman"/>
                <w:color w:val="3B3B3B"/>
                <w:sz w:val="21"/>
                <w:szCs w:val="21"/>
                <w:lang w:val="en-GB" w:eastAsia="de-CH"/>
              </w:rPr>
              <w:t>) {</w:t>
            </w:r>
          </w:p>
          <w:p w14:paraId="78961C68"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F00DB"/>
                <w:sz w:val="21"/>
                <w:szCs w:val="21"/>
                <w:lang w:val="en-GB" w:eastAsia="de-CH"/>
              </w:rPr>
              <w:t>match</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topic</w:t>
            </w:r>
            <w:r w:rsidRPr="00F715A1">
              <w:rPr>
                <w:rFonts w:ascii="Consolas" w:eastAsia="Times New Roman" w:hAnsi="Consolas" w:cs="Times New Roman"/>
                <w:color w:val="3B3B3B"/>
                <w:sz w:val="21"/>
                <w:szCs w:val="21"/>
                <w:lang w:val="en-GB" w:eastAsia="de-CH"/>
              </w:rPr>
              <w:t xml:space="preserve"> {</w:t>
            </w:r>
          </w:p>
          <w:p w14:paraId="31CCBF4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F00DB"/>
                <w:sz w:val="21"/>
                <w:szCs w:val="21"/>
                <w:lang w:val="en-GB" w:eastAsia="de-CH"/>
              </w:rPr>
              <w:t>if</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topic!</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1080"/>
                <w:sz w:val="21"/>
                <w:szCs w:val="21"/>
                <w:lang w:val="en-GB" w:eastAsia="de-CH"/>
              </w:rPr>
              <w:t>self</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topic</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31515"/>
                <w:sz w:val="21"/>
                <w:szCs w:val="21"/>
                <w:lang w:val="en-GB" w:eastAsia="de-CH"/>
              </w:rPr>
              <w:t>"watering_needed"</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=&gt;</w:t>
            </w:r>
            <w:r w:rsidRPr="00F715A1">
              <w:rPr>
                <w:rFonts w:ascii="Consolas" w:eastAsia="Times New Roman" w:hAnsi="Consolas" w:cs="Times New Roman"/>
                <w:color w:val="3B3B3B"/>
                <w:sz w:val="21"/>
                <w:szCs w:val="21"/>
                <w:lang w:val="en-GB" w:eastAsia="de-CH"/>
              </w:rPr>
              <w:t xml:space="preserve"> {</w:t>
            </w:r>
          </w:p>
          <w:p w14:paraId="16D336F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F00DB"/>
                <w:sz w:val="21"/>
                <w:szCs w:val="21"/>
                <w:lang w:val="en-GB" w:eastAsia="de-CH"/>
              </w:rPr>
              <w:t>if</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payload</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to_ascii_lowercase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31515"/>
                <w:sz w:val="21"/>
                <w:szCs w:val="21"/>
                <w:lang w:val="en-GB" w:eastAsia="de-CH"/>
              </w:rPr>
              <w:t>"true"</w:t>
            </w:r>
            <w:r w:rsidRPr="00F715A1">
              <w:rPr>
                <w:rFonts w:ascii="Consolas" w:eastAsia="Times New Roman" w:hAnsi="Consolas" w:cs="Times New Roman"/>
                <w:color w:val="3B3B3B"/>
                <w:sz w:val="21"/>
                <w:szCs w:val="21"/>
                <w:lang w:val="en-GB" w:eastAsia="de-CH"/>
              </w:rPr>
              <w:t xml:space="preserve"> {</w:t>
            </w:r>
          </w:p>
          <w:p w14:paraId="3FEFE38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mut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u w:val="single"/>
                <w:lang w:val="en-GB" w:eastAsia="de-CH"/>
              </w:rPr>
              <w:t>state_mut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crate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1080"/>
                <w:sz w:val="21"/>
                <w:szCs w:val="21"/>
                <w:lang w:val="en-GB" w:eastAsia="de-CH"/>
              </w:rPr>
              <w:t>STATE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get</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unwrap</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lock</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AF00DB"/>
                <w:sz w:val="21"/>
                <w:szCs w:val="21"/>
                <w:lang w:val="en-GB" w:eastAsia="de-CH"/>
              </w:rPr>
              <w:t>await</w:t>
            </w:r>
            <w:r w:rsidRPr="00F715A1">
              <w:rPr>
                <w:rFonts w:ascii="Consolas" w:eastAsia="Times New Roman" w:hAnsi="Consolas" w:cs="Times New Roman"/>
                <w:color w:val="3B3B3B"/>
                <w:sz w:val="21"/>
                <w:szCs w:val="21"/>
                <w:lang w:val="en-GB" w:eastAsia="de-CH"/>
              </w:rPr>
              <w:t>;</w:t>
            </w:r>
          </w:p>
          <w:p w14:paraId="70F9081C"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u w:val="single"/>
                <w:lang w:val="en-GB" w:eastAsia="de-CH"/>
              </w:rPr>
              <w:t>state_mut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1080"/>
                <w:sz w:val="21"/>
                <w:szCs w:val="21"/>
                <w:lang w:val="en-GB" w:eastAsia="de-CH"/>
              </w:rPr>
              <w:t>watering_needed</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true</w:t>
            </w:r>
            <w:r w:rsidRPr="00F715A1">
              <w:rPr>
                <w:rFonts w:ascii="Consolas" w:eastAsia="Times New Roman" w:hAnsi="Consolas" w:cs="Times New Roman"/>
                <w:color w:val="3B3B3B"/>
                <w:sz w:val="21"/>
                <w:szCs w:val="21"/>
                <w:lang w:val="en-GB" w:eastAsia="de-CH"/>
              </w:rPr>
              <w:t>;</w:t>
            </w:r>
          </w:p>
          <w:p w14:paraId="1CB9185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tracing</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00FF"/>
                <w:sz w:val="21"/>
                <w:szCs w:val="21"/>
                <w:lang w:val="en-GB" w:eastAsia="de-CH"/>
              </w:rPr>
              <w:t>info!</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A31515"/>
                <w:sz w:val="21"/>
                <w:szCs w:val="21"/>
                <w:lang w:val="en-GB" w:eastAsia="de-CH"/>
              </w:rPr>
              <w:t xml:space="preserve">"Watering needed: </w:t>
            </w:r>
            <w:r w:rsidRPr="00F715A1">
              <w:rPr>
                <w:rFonts w:ascii="Consolas" w:eastAsia="Times New Roman" w:hAnsi="Consolas" w:cs="Times New Roman"/>
                <w:color w:val="0000FF"/>
                <w:sz w:val="21"/>
                <w:szCs w:val="21"/>
                <w:lang w:val="en-GB" w:eastAsia="de-CH"/>
              </w:rPr>
              <w:t>{}</w:t>
            </w:r>
            <w:r w:rsidRPr="00F715A1">
              <w:rPr>
                <w:rFonts w:ascii="Consolas" w:eastAsia="Times New Roman" w:hAnsi="Consolas" w:cs="Times New Roman"/>
                <w:color w:val="A31515"/>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u w:val="single"/>
                <w:lang w:val="en-GB" w:eastAsia="de-CH"/>
              </w:rPr>
              <w:t>state_mut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1080"/>
                <w:sz w:val="21"/>
                <w:szCs w:val="21"/>
                <w:lang w:val="en-GB" w:eastAsia="de-CH"/>
              </w:rPr>
              <w:t>watering_needed</w:t>
            </w:r>
            <w:r w:rsidRPr="00F715A1">
              <w:rPr>
                <w:rFonts w:ascii="Consolas" w:eastAsia="Times New Roman" w:hAnsi="Consolas" w:cs="Times New Roman"/>
                <w:color w:val="3B3B3B"/>
                <w:sz w:val="21"/>
                <w:szCs w:val="21"/>
                <w:lang w:val="en-GB" w:eastAsia="de-CH"/>
              </w:rPr>
              <w:t>);</w:t>
            </w:r>
          </w:p>
          <w:p w14:paraId="03E80A0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 </w:t>
            </w:r>
            <w:r w:rsidRPr="00F715A1">
              <w:rPr>
                <w:rFonts w:ascii="Consolas" w:eastAsia="Times New Roman" w:hAnsi="Consolas" w:cs="Times New Roman"/>
                <w:color w:val="AF00DB"/>
                <w:sz w:val="21"/>
                <w:szCs w:val="21"/>
                <w:lang w:val="en-GB" w:eastAsia="de-CH"/>
              </w:rPr>
              <w:t>else</w:t>
            </w:r>
            <w:r w:rsidRPr="00F715A1">
              <w:rPr>
                <w:rFonts w:ascii="Consolas" w:eastAsia="Times New Roman" w:hAnsi="Consolas" w:cs="Times New Roman"/>
                <w:color w:val="3B3B3B"/>
                <w:sz w:val="21"/>
                <w:szCs w:val="21"/>
                <w:lang w:val="en-GB" w:eastAsia="de-CH"/>
              </w:rPr>
              <w:t xml:space="preserve"> {</w:t>
            </w:r>
          </w:p>
          <w:p w14:paraId="77D5F733"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lastRenderedPageBreak/>
              <w:t xml:space="preserve">                    </w:t>
            </w:r>
            <w:r w:rsidRPr="00F715A1">
              <w:rPr>
                <w:rFonts w:ascii="Consolas" w:eastAsia="Times New Roman" w:hAnsi="Consolas" w:cs="Times New Roman"/>
                <w:color w:val="267F99"/>
                <w:sz w:val="21"/>
                <w:szCs w:val="21"/>
                <w:lang w:val="en-GB" w:eastAsia="de-CH"/>
              </w:rPr>
              <w:t>tracing</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00FF"/>
                <w:sz w:val="21"/>
                <w:szCs w:val="21"/>
                <w:lang w:val="en-GB" w:eastAsia="de-CH"/>
              </w:rPr>
              <w:t>trace!</w:t>
            </w:r>
            <w:r w:rsidRPr="00F715A1">
              <w:rPr>
                <w:rFonts w:ascii="Consolas" w:eastAsia="Times New Roman" w:hAnsi="Consolas" w:cs="Times New Roman"/>
                <w:color w:val="3B3B3B"/>
                <w:sz w:val="21"/>
                <w:szCs w:val="21"/>
                <w:lang w:val="en-GB" w:eastAsia="de-CH"/>
              </w:rPr>
              <w:t>(</w:t>
            </w:r>
          </w:p>
          <w:p w14:paraId="66794A0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31515"/>
                <w:sz w:val="21"/>
                <w:szCs w:val="21"/>
                <w:lang w:val="en-GB" w:eastAsia="de-CH"/>
              </w:rPr>
              <w:t>"Received message on topic '</w:t>
            </w:r>
            <w:r w:rsidRPr="00F715A1">
              <w:rPr>
                <w:rFonts w:ascii="Consolas" w:eastAsia="Times New Roman" w:hAnsi="Consolas" w:cs="Times New Roman"/>
                <w:color w:val="0000FF"/>
                <w:sz w:val="21"/>
                <w:szCs w:val="21"/>
                <w:lang w:val="en-GB" w:eastAsia="de-CH"/>
              </w:rPr>
              <w:t>{}</w:t>
            </w:r>
            <w:r w:rsidRPr="00F715A1">
              <w:rPr>
                <w:rFonts w:ascii="Consolas" w:eastAsia="Times New Roman" w:hAnsi="Consolas" w:cs="Times New Roman"/>
                <w:color w:val="A31515"/>
                <w:sz w:val="21"/>
                <w:szCs w:val="21"/>
                <w:lang w:val="en-GB" w:eastAsia="de-CH"/>
              </w:rPr>
              <w:t>' with payload '</w:t>
            </w:r>
            <w:r w:rsidRPr="00F715A1">
              <w:rPr>
                <w:rFonts w:ascii="Consolas" w:eastAsia="Times New Roman" w:hAnsi="Consolas" w:cs="Times New Roman"/>
                <w:color w:val="0000FF"/>
                <w:sz w:val="21"/>
                <w:szCs w:val="21"/>
                <w:lang w:val="en-GB" w:eastAsia="de-CH"/>
              </w:rPr>
              <w:t>{}</w:t>
            </w:r>
            <w:r w:rsidRPr="00F715A1">
              <w:rPr>
                <w:rFonts w:ascii="Consolas" w:eastAsia="Times New Roman" w:hAnsi="Consolas" w:cs="Times New Roman"/>
                <w:color w:val="A31515"/>
                <w:sz w:val="21"/>
                <w:szCs w:val="21"/>
                <w:lang w:val="en-GB" w:eastAsia="de-CH"/>
              </w:rPr>
              <w:t>'"</w:t>
            </w:r>
            <w:r w:rsidRPr="00F715A1">
              <w:rPr>
                <w:rFonts w:ascii="Consolas" w:eastAsia="Times New Roman" w:hAnsi="Consolas" w:cs="Times New Roman"/>
                <w:color w:val="3B3B3B"/>
                <w:sz w:val="21"/>
                <w:szCs w:val="21"/>
                <w:lang w:val="en-GB" w:eastAsia="de-CH"/>
              </w:rPr>
              <w:t>,</w:t>
            </w:r>
          </w:p>
          <w:p w14:paraId="5618C02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topic</w:t>
            </w:r>
            <w:r w:rsidRPr="00F715A1">
              <w:rPr>
                <w:rFonts w:ascii="Consolas" w:eastAsia="Times New Roman" w:hAnsi="Consolas" w:cs="Times New Roman"/>
                <w:color w:val="3B3B3B"/>
                <w:sz w:val="21"/>
                <w:szCs w:val="21"/>
                <w:lang w:val="en-GB" w:eastAsia="de-CH"/>
              </w:rPr>
              <w:t>,</w:t>
            </w:r>
          </w:p>
          <w:p w14:paraId="0E91B148"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payload</w:t>
            </w:r>
          </w:p>
          <w:p w14:paraId="064AC158"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7CE80A8E"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6CE9F5A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6680E7B2"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_</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=&gt;</w:t>
            </w:r>
            <w:r w:rsidRPr="00F715A1">
              <w:rPr>
                <w:rFonts w:ascii="Consolas" w:eastAsia="Times New Roman" w:hAnsi="Consolas" w:cs="Times New Roman"/>
                <w:color w:val="3B3B3B"/>
                <w:sz w:val="21"/>
                <w:szCs w:val="21"/>
                <w:lang w:val="en-GB" w:eastAsia="de-CH"/>
              </w:rPr>
              <w:t xml:space="preserve"> {}</w:t>
            </w:r>
          </w:p>
          <w:p w14:paraId="7A45792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56456658"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3F741902"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63F02FCD"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lang w:val="en-GB" w:eastAsia="de-CH"/>
              </w:rPr>
              <w:t>settings</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-&gt;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HashMap</w:t>
            </w:r>
            <w:r w:rsidRPr="00F715A1">
              <w:rPr>
                <w:rFonts w:ascii="Consolas" w:eastAsia="Times New Roman" w:hAnsi="Consolas" w:cs="Times New Roman"/>
                <w:color w:val="3B3B3B"/>
                <w:sz w:val="21"/>
                <w:szCs w:val="21"/>
                <w:lang w:val="en-GB" w:eastAsia="de-CH"/>
              </w:rPr>
              <w:t>&lt;</w:t>
            </w:r>
            <w:r w:rsidRPr="00F715A1">
              <w:rPr>
                <w:rFonts w:ascii="Consolas" w:eastAsia="Times New Roman" w:hAnsi="Consolas" w:cs="Times New Roman"/>
                <w:color w:val="267F99"/>
                <w:sz w:val="21"/>
                <w:szCs w:val="21"/>
                <w:lang w:val="en-GB" w:eastAsia="de-CH"/>
              </w:rPr>
              <w:t>String</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String</w:t>
            </w:r>
            <w:r w:rsidRPr="00F715A1">
              <w:rPr>
                <w:rFonts w:ascii="Consolas" w:eastAsia="Times New Roman" w:hAnsi="Consolas" w:cs="Times New Roman"/>
                <w:color w:val="3B3B3B"/>
                <w:sz w:val="21"/>
                <w:szCs w:val="21"/>
                <w:lang w:val="en-GB" w:eastAsia="de-CH"/>
              </w:rPr>
              <w:t>&gt; {</w:t>
            </w:r>
          </w:p>
          <w:p w14:paraId="1066AFA8"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mut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u w:val="single"/>
                <w:lang w:val="en-GB" w:eastAsia="de-CH"/>
              </w:rPr>
              <w:t>settings</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HashMap</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new</w:t>
            </w:r>
            <w:r w:rsidRPr="00F715A1">
              <w:rPr>
                <w:rFonts w:ascii="Consolas" w:eastAsia="Times New Roman" w:hAnsi="Consolas" w:cs="Times New Roman"/>
                <w:color w:val="3B3B3B"/>
                <w:sz w:val="21"/>
                <w:szCs w:val="21"/>
                <w:lang w:val="en-GB" w:eastAsia="de-CH"/>
              </w:rPr>
              <w:t>();</w:t>
            </w:r>
          </w:p>
          <w:p w14:paraId="4E6D6DE3"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571D7D99"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ser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serde_json</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to_string</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unwrap</w:t>
            </w:r>
            <w:r w:rsidRPr="00F715A1">
              <w:rPr>
                <w:rFonts w:ascii="Consolas" w:eastAsia="Times New Roman" w:hAnsi="Consolas" w:cs="Times New Roman"/>
                <w:color w:val="3B3B3B"/>
                <w:sz w:val="21"/>
                <w:szCs w:val="21"/>
                <w:lang w:val="en-GB" w:eastAsia="de-CH"/>
              </w:rPr>
              <w:t>();</w:t>
            </w:r>
          </w:p>
          <w:p w14:paraId="21683226"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deser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serde_json</w:t>
            </w:r>
          </w:p>
          <w:p w14:paraId="35588DE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to_value</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267F99"/>
                <w:sz w:val="21"/>
                <w:szCs w:val="21"/>
                <w:lang w:val="en-GB" w:eastAsia="de-CH"/>
              </w:rPr>
              <w:t>serde_json</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from_str</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&lt;</w:t>
            </w:r>
            <w:r w:rsidRPr="00F715A1">
              <w:rPr>
                <w:rFonts w:ascii="Consolas" w:eastAsia="Times New Roman" w:hAnsi="Consolas" w:cs="Times New Roman"/>
                <w:color w:val="267F99"/>
                <w:sz w:val="21"/>
                <w:szCs w:val="21"/>
                <w:lang w:val="en-GB" w:eastAsia="de-CH"/>
              </w:rPr>
              <w:t>SensorModule</w:t>
            </w:r>
            <w:r w:rsidRPr="00F715A1">
              <w:rPr>
                <w:rFonts w:ascii="Consolas" w:eastAsia="Times New Roman" w:hAnsi="Consolas" w:cs="Times New Roman"/>
                <w:color w:val="3B3B3B"/>
                <w:sz w:val="21"/>
                <w:szCs w:val="21"/>
                <w:lang w:val="en-GB" w:eastAsia="de-CH"/>
              </w:rPr>
              <w:t>&gt;(</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1080"/>
                <w:sz w:val="21"/>
                <w:szCs w:val="21"/>
                <w:lang w:val="en-GB" w:eastAsia="de-CH"/>
              </w:rPr>
              <w:t>ser</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unwrap</w:t>
            </w:r>
            <w:r w:rsidRPr="00F715A1">
              <w:rPr>
                <w:rFonts w:ascii="Consolas" w:eastAsia="Times New Roman" w:hAnsi="Consolas" w:cs="Times New Roman"/>
                <w:color w:val="3B3B3B"/>
                <w:sz w:val="21"/>
                <w:szCs w:val="21"/>
                <w:lang w:val="en-GB" w:eastAsia="de-CH"/>
              </w:rPr>
              <w:t>())</w:t>
            </w:r>
          </w:p>
          <w:p w14:paraId="2149D128"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unwrap</w:t>
            </w:r>
            <w:r w:rsidRPr="00F715A1">
              <w:rPr>
                <w:rFonts w:ascii="Consolas" w:eastAsia="Times New Roman" w:hAnsi="Consolas" w:cs="Times New Roman"/>
                <w:color w:val="3B3B3B"/>
                <w:sz w:val="21"/>
                <w:szCs w:val="21"/>
                <w:lang w:val="en-GB" w:eastAsia="de-CH"/>
              </w:rPr>
              <w:t>();</w:t>
            </w:r>
          </w:p>
          <w:p w14:paraId="27E9C26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4DD2A45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F00DB"/>
                <w:sz w:val="21"/>
                <w:szCs w:val="21"/>
                <w:lang w:val="en-GB" w:eastAsia="de-CH"/>
              </w:rPr>
              <w:t>for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key</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value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F00DB"/>
                <w:sz w:val="21"/>
                <w:szCs w:val="21"/>
                <w:lang w:val="en-GB" w:eastAsia="de-CH"/>
              </w:rPr>
              <w:t>in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deser</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as_object</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unwrap</w:t>
            </w:r>
            <w:r w:rsidRPr="00F715A1">
              <w:rPr>
                <w:rFonts w:ascii="Consolas" w:eastAsia="Times New Roman" w:hAnsi="Consolas" w:cs="Times New Roman"/>
                <w:color w:val="3B3B3B"/>
                <w:sz w:val="21"/>
                <w:szCs w:val="21"/>
                <w:lang w:val="en-GB" w:eastAsia="de-CH"/>
              </w:rPr>
              <w:t>() {</w:t>
            </w:r>
          </w:p>
          <w:p w14:paraId="24F81BD7"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u w:val="single"/>
                <w:lang w:val="en-GB" w:eastAsia="de-CH"/>
              </w:rPr>
              <w:t>settings</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u w:val="single"/>
                <w:lang w:val="en-GB" w:eastAsia="de-CH"/>
              </w:rPr>
              <w:t>insert</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1080"/>
                <w:sz w:val="21"/>
                <w:szCs w:val="21"/>
                <w:lang w:val="en-GB" w:eastAsia="de-CH"/>
              </w:rPr>
              <w:t>key</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clone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value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to_string</w:t>
            </w:r>
            <w:r w:rsidRPr="00F715A1">
              <w:rPr>
                <w:rFonts w:ascii="Consolas" w:eastAsia="Times New Roman" w:hAnsi="Consolas" w:cs="Times New Roman"/>
                <w:color w:val="3B3B3B"/>
                <w:sz w:val="21"/>
                <w:szCs w:val="21"/>
                <w:lang w:val="en-GB" w:eastAsia="de-CH"/>
              </w:rPr>
              <w:t>());</w:t>
            </w:r>
          </w:p>
          <w:p w14:paraId="5D50C658"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de-CH"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3B3B3B"/>
                <w:sz w:val="21"/>
                <w:szCs w:val="21"/>
                <w:lang w:val="de-CH" w:eastAsia="de-CH"/>
              </w:rPr>
              <w:t>}</w:t>
            </w:r>
          </w:p>
          <w:p w14:paraId="7ED6037E"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de-CH" w:eastAsia="de-CH"/>
              </w:rPr>
            </w:pPr>
          </w:p>
          <w:p w14:paraId="7350FDB2"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de-CH" w:eastAsia="de-CH"/>
              </w:rPr>
            </w:pPr>
            <w:r w:rsidRPr="00F715A1">
              <w:rPr>
                <w:rFonts w:ascii="Consolas" w:eastAsia="Times New Roman" w:hAnsi="Consolas" w:cs="Times New Roman"/>
                <w:color w:val="3B3B3B"/>
                <w:sz w:val="21"/>
                <w:szCs w:val="21"/>
                <w:lang w:val="de-CH" w:eastAsia="de-CH"/>
              </w:rPr>
              <w:t xml:space="preserve">        </w:t>
            </w:r>
            <w:r w:rsidRPr="00F715A1">
              <w:rPr>
                <w:rFonts w:ascii="Consolas" w:eastAsia="Times New Roman" w:hAnsi="Consolas" w:cs="Times New Roman"/>
                <w:color w:val="001080"/>
                <w:sz w:val="21"/>
                <w:szCs w:val="21"/>
                <w:u w:val="single"/>
                <w:lang w:val="de-CH" w:eastAsia="de-CH"/>
              </w:rPr>
              <w:t>settings</w:t>
            </w:r>
          </w:p>
          <w:p w14:paraId="0521788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de-CH" w:eastAsia="de-CH"/>
              </w:rPr>
            </w:pPr>
            <w:r w:rsidRPr="00F715A1">
              <w:rPr>
                <w:rFonts w:ascii="Consolas" w:eastAsia="Times New Roman" w:hAnsi="Consolas" w:cs="Times New Roman"/>
                <w:color w:val="3B3B3B"/>
                <w:sz w:val="21"/>
                <w:szCs w:val="21"/>
                <w:lang w:val="de-CH" w:eastAsia="de-CH"/>
              </w:rPr>
              <w:t>    }</w:t>
            </w:r>
          </w:p>
          <w:p w14:paraId="31807A64" w14:textId="25684C20"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de-CH" w:eastAsia="de-CH"/>
              </w:rPr>
            </w:pPr>
            <w:r w:rsidRPr="00F715A1">
              <w:rPr>
                <w:rFonts w:ascii="Consolas" w:eastAsia="Times New Roman" w:hAnsi="Consolas" w:cs="Times New Roman"/>
                <w:color w:val="3B3B3B"/>
                <w:sz w:val="21"/>
                <w:szCs w:val="21"/>
                <w:lang w:val="de-CH" w:eastAsia="de-CH"/>
              </w:rPr>
              <w:t>}</w:t>
            </w:r>
          </w:p>
        </w:tc>
      </w:tr>
    </w:tbl>
    <w:p w14:paraId="60301762" w14:textId="77777777" w:rsidR="00F715A1" w:rsidRPr="00F715A1" w:rsidRDefault="00F715A1" w:rsidP="00F715A1">
      <w:pPr>
        <w:rPr>
          <w:lang w:val="fr-CH"/>
        </w:rPr>
      </w:pPr>
    </w:p>
    <w:p w14:paraId="5A907F7E" w14:textId="47820B11" w:rsidR="00714676" w:rsidRDefault="00714676" w:rsidP="00714676">
      <w:pPr>
        <w:rPr>
          <w:lang w:val="de-CH"/>
        </w:rPr>
      </w:pPr>
      <w:r w:rsidRPr="00714676">
        <w:rPr>
          <w:lang w:val="de-CH"/>
        </w:rPr>
        <w:t>Die Datei sensor.rs definiert eine Struktur namens SensorModule, die das Trait ClientModule implementiert. Die Struktur hat zwei Felder, check_time und check_duration, die die Zeit und Dauer der Überprüfung durch den Sensor darstellen. Die Struktur implementiert die Traits Default und From&lt;&amp;Settings&gt; für die Erstellung von Instanzen aus den Standardeinstellungen oder spezifischen Einstellungen. Die Implementierung des Traits ClientModule definiert die Methoden topic(), handle() und settings() zur Interaktion mit dem Modul.</w:t>
      </w:r>
    </w:p>
    <w:p w14:paraId="1CC68DA6" w14:textId="20C5BB8D" w:rsidR="00F715A1" w:rsidRPr="00714676" w:rsidRDefault="00F715A1" w:rsidP="00714676">
      <w:pPr>
        <w:rPr>
          <w:lang w:val="de-CH"/>
        </w:rPr>
      </w:pPr>
      <w:r>
        <w:rPr>
          <w:lang w:val="de-CH"/>
        </w:rPr>
        <w:br w:type="page"/>
      </w:r>
    </w:p>
    <w:p w14:paraId="35CC0BF4" w14:textId="2B404AFD" w:rsidR="007A62FD" w:rsidRDefault="007A62FD" w:rsidP="00714676">
      <w:pPr>
        <w:pStyle w:val="berschrift3"/>
        <w:rPr>
          <w:lang w:val="fr-CH"/>
        </w:rPr>
      </w:pPr>
      <w:bookmarkStart w:id="110" w:name="_Toc169228386"/>
      <w:r>
        <w:rPr>
          <w:lang w:val="fr-CH"/>
        </w:rPr>
        <w:lastRenderedPageBreak/>
        <w:t>src/modules/watering.rs</w:t>
      </w:r>
      <w:bookmarkEnd w:id="11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F715A1" w14:paraId="756DCD7D" w14:textId="77777777" w:rsidTr="00F715A1">
        <w:tc>
          <w:tcPr>
            <w:tcW w:w="9628" w:type="dxa"/>
          </w:tcPr>
          <w:p w14:paraId="7B8C22DC"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use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std</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collections</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HashMap</w:t>
            </w:r>
            <w:r w:rsidRPr="00F715A1">
              <w:rPr>
                <w:rFonts w:ascii="Consolas" w:eastAsia="Times New Roman" w:hAnsi="Consolas" w:cs="Times New Roman"/>
                <w:color w:val="3B3B3B"/>
                <w:sz w:val="21"/>
                <w:szCs w:val="21"/>
                <w:lang w:val="en-GB" w:eastAsia="de-CH"/>
              </w:rPr>
              <w:t>;</w:t>
            </w:r>
          </w:p>
          <w:p w14:paraId="4A2240BE"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1F1A8561"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use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super</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prelude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w:t>
            </w:r>
          </w:p>
          <w:p w14:paraId="577B913C"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3A7F9113"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use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chrono</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NaiveTime</w:t>
            </w:r>
            <w:r w:rsidRPr="00F715A1">
              <w:rPr>
                <w:rFonts w:ascii="Consolas" w:eastAsia="Times New Roman" w:hAnsi="Consolas" w:cs="Times New Roman"/>
                <w:color w:val="3B3B3B"/>
                <w:sz w:val="21"/>
                <w:szCs w:val="21"/>
                <w:lang w:val="en-GB" w:eastAsia="de-CH"/>
              </w:rPr>
              <w:t>;</w:t>
            </w:r>
          </w:p>
          <w:p w14:paraId="4AED5D6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use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rumqttc</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267F99"/>
                <w:sz w:val="21"/>
                <w:szCs w:val="21"/>
                <w:lang w:val="en-GB" w:eastAsia="de-CH"/>
              </w:rPr>
              <w:t>QoS</w:t>
            </w:r>
            <w:r w:rsidRPr="00F715A1">
              <w:rPr>
                <w:rFonts w:ascii="Consolas" w:eastAsia="Times New Roman" w:hAnsi="Consolas" w:cs="Times New Roman"/>
                <w:color w:val="3B3B3B"/>
                <w:sz w:val="21"/>
                <w:szCs w:val="21"/>
                <w:lang w:val="en-GB" w:eastAsia="de-CH"/>
              </w:rPr>
              <w:t>;</w:t>
            </w:r>
          </w:p>
          <w:p w14:paraId="0F25B1B5"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341F2C72"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795E26"/>
                <w:sz w:val="21"/>
                <w:szCs w:val="21"/>
                <w:lang w:val="en-GB" w:eastAsia="de-CH"/>
              </w:rPr>
              <w:t>derive</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267F99"/>
                <w:sz w:val="21"/>
                <w:szCs w:val="21"/>
                <w:lang w:val="en-GB" w:eastAsia="de-CH"/>
              </w:rPr>
              <w:t>Serialize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Deserialize</w:t>
            </w:r>
            <w:r w:rsidRPr="00F715A1">
              <w:rPr>
                <w:rFonts w:ascii="Consolas" w:eastAsia="Times New Roman" w:hAnsi="Consolas" w:cs="Times New Roman"/>
                <w:color w:val="3B3B3B"/>
                <w:sz w:val="21"/>
                <w:szCs w:val="21"/>
                <w:lang w:val="en-GB" w:eastAsia="de-CH"/>
              </w:rPr>
              <w:t>)]</w:t>
            </w:r>
          </w:p>
          <w:p w14:paraId="2AF8D407"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pub</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struct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WateringModule</w:t>
            </w:r>
            <w:r w:rsidRPr="00F715A1">
              <w:rPr>
                <w:rFonts w:ascii="Consolas" w:eastAsia="Times New Roman" w:hAnsi="Consolas" w:cs="Times New Roman"/>
                <w:color w:val="3B3B3B"/>
                <w:sz w:val="21"/>
                <w:szCs w:val="21"/>
                <w:lang w:val="en-GB" w:eastAsia="de-CH"/>
              </w:rPr>
              <w:t xml:space="preserve"> {</w:t>
            </w:r>
          </w:p>
          <w:p w14:paraId="26EAD661"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#[serde(</w:t>
            </w:r>
          </w:p>
          <w:p w14:paraId="1A2F05CE"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serialize_with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31515"/>
                <w:sz w:val="21"/>
                <w:szCs w:val="21"/>
                <w:lang w:val="en-GB" w:eastAsia="de-CH"/>
              </w:rPr>
              <w:t>"crate::serde::serialize_naive_time"</w:t>
            </w:r>
            <w:r w:rsidRPr="00F715A1">
              <w:rPr>
                <w:rFonts w:ascii="Consolas" w:eastAsia="Times New Roman" w:hAnsi="Consolas" w:cs="Times New Roman"/>
                <w:color w:val="3B3B3B"/>
                <w:sz w:val="21"/>
                <w:szCs w:val="21"/>
                <w:lang w:val="en-GB" w:eastAsia="de-CH"/>
              </w:rPr>
              <w:t>,</w:t>
            </w:r>
          </w:p>
          <w:p w14:paraId="18FE7D0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deserialize_with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31515"/>
                <w:sz w:val="21"/>
                <w:szCs w:val="21"/>
                <w:lang w:val="en-GB" w:eastAsia="de-CH"/>
              </w:rPr>
              <w:t>"crate::serde::deserialize_naive_time"</w:t>
            </w:r>
          </w:p>
          <w:p w14:paraId="760EB95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2DEA772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pub</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check_time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NaiveTime</w:t>
            </w:r>
            <w:r w:rsidRPr="00F715A1">
              <w:rPr>
                <w:rFonts w:ascii="Consolas" w:eastAsia="Times New Roman" w:hAnsi="Consolas" w:cs="Times New Roman"/>
                <w:color w:val="3B3B3B"/>
                <w:sz w:val="21"/>
                <w:szCs w:val="21"/>
                <w:lang w:val="en-GB" w:eastAsia="de-CH"/>
              </w:rPr>
              <w:t>,</w:t>
            </w:r>
          </w:p>
          <w:p w14:paraId="16EB21B7"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pub</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open_duration</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u64</w:t>
            </w:r>
            <w:r w:rsidRPr="00F715A1">
              <w:rPr>
                <w:rFonts w:ascii="Consolas" w:eastAsia="Times New Roman" w:hAnsi="Consolas" w:cs="Times New Roman"/>
                <w:color w:val="3B3B3B"/>
                <w:sz w:val="21"/>
                <w:szCs w:val="21"/>
                <w:lang w:val="en-GB" w:eastAsia="de-CH"/>
              </w:rPr>
              <w:t>,</w:t>
            </w:r>
          </w:p>
          <w:p w14:paraId="55792293"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w:t>
            </w:r>
          </w:p>
          <w:p w14:paraId="23304AF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0EB9300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impl</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Default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for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WateringModule</w:t>
            </w:r>
            <w:r w:rsidRPr="00F715A1">
              <w:rPr>
                <w:rFonts w:ascii="Consolas" w:eastAsia="Times New Roman" w:hAnsi="Consolas" w:cs="Times New Roman"/>
                <w:color w:val="3B3B3B"/>
                <w:sz w:val="21"/>
                <w:szCs w:val="21"/>
                <w:lang w:val="en-GB" w:eastAsia="de-CH"/>
              </w:rPr>
              <w:t xml:space="preserve"> {</w:t>
            </w:r>
          </w:p>
          <w:p w14:paraId="7174B397"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lang w:val="en-GB" w:eastAsia="de-CH"/>
              </w:rPr>
              <w:t>default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-&gt;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3B3B3B"/>
                <w:sz w:val="21"/>
                <w:szCs w:val="21"/>
                <w:lang w:val="en-GB" w:eastAsia="de-CH"/>
              </w:rPr>
              <w:t xml:space="preserve"> {</w:t>
            </w:r>
          </w:p>
          <w:p w14:paraId="251A9E65"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from</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267F99"/>
                <w:sz w:val="21"/>
                <w:szCs w:val="21"/>
                <w:lang w:val="en-GB" w:eastAsia="de-CH"/>
              </w:rPr>
              <w:t>Settings</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default</w:t>
            </w:r>
            <w:r w:rsidRPr="00F715A1">
              <w:rPr>
                <w:rFonts w:ascii="Consolas" w:eastAsia="Times New Roman" w:hAnsi="Consolas" w:cs="Times New Roman"/>
                <w:color w:val="3B3B3B"/>
                <w:sz w:val="21"/>
                <w:szCs w:val="21"/>
                <w:lang w:val="en-GB" w:eastAsia="de-CH"/>
              </w:rPr>
              <w:t>())</w:t>
            </w:r>
          </w:p>
          <w:p w14:paraId="093B49F5"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4290F77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w:t>
            </w:r>
          </w:p>
          <w:p w14:paraId="4E73A58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45A1A5C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impl</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From</w:t>
            </w:r>
            <w:r w:rsidRPr="00F715A1">
              <w:rPr>
                <w:rFonts w:ascii="Consolas" w:eastAsia="Times New Roman" w:hAnsi="Consolas" w:cs="Times New Roman"/>
                <w:color w:val="3B3B3B"/>
                <w:sz w:val="21"/>
                <w:szCs w:val="21"/>
                <w:lang w:val="en-GB" w:eastAsia="de-CH"/>
              </w:rPr>
              <w:t>&lt;</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267F99"/>
                <w:sz w:val="21"/>
                <w:szCs w:val="21"/>
                <w:lang w:val="en-GB" w:eastAsia="de-CH"/>
              </w:rPr>
              <w:t>Settings</w:t>
            </w:r>
            <w:r w:rsidRPr="00F715A1">
              <w:rPr>
                <w:rFonts w:ascii="Consolas" w:eastAsia="Times New Roman" w:hAnsi="Consolas" w:cs="Times New Roman"/>
                <w:color w:val="3B3B3B"/>
                <w:sz w:val="21"/>
                <w:szCs w:val="21"/>
                <w:lang w:val="en-GB" w:eastAsia="de-CH"/>
              </w:rPr>
              <w:t xml:space="preserve">&gt; </w:t>
            </w:r>
            <w:r w:rsidRPr="00F715A1">
              <w:rPr>
                <w:rFonts w:ascii="Consolas" w:eastAsia="Times New Roman" w:hAnsi="Consolas" w:cs="Times New Roman"/>
                <w:color w:val="0000FF"/>
                <w:sz w:val="21"/>
                <w:szCs w:val="21"/>
                <w:lang w:val="en-GB" w:eastAsia="de-CH"/>
              </w:rPr>
              <w:t>for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WateringModule</w:t>
            </w:r>
            <w:r w:rsidRPr="00F715A1">
              <w:rPr>
                <w:rFonts w:ascii="Consolas" w:eastAsia="Times New Roman" w:hAnsi="Consolas" w:cs="Times New Roman"/>
                <w:color w:val="3B3B3B"/>
                <w:sz w:val="21"/>
                <w:szCs w:val="21"/>
                <w:lang w:val="en-GB" w:eastAsia="de-CH"/>
              </w:rPr>
              <w:t xml:space="preserve"> {</w:t>
            </w:r>
          </w:p>
          <w:p w14:paraId="656086B2"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lang w:val="en-GB" w:eastAsia="de-CH"/>
              </w:rPr>
              <w:t>from</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1080"/>
                <w:sz w:val="21"/>
                <w:szCs w:val="21"/>
                <w:lang w:val="en-GB" w:eastAsia="de-CH"/>
              </w:rPr>
              <w:t>settings</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267F99"/>
                <w:sz w:val="21"/>
                <w:szCs w:val="21"/>
                <w:lang w:val="en-GB" w:eastAsia="de-CH"/>
              </w:rPr>
              <w:t>Settings</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-&gt;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3B3B3B"/>
                <w:sz w:val="21"/>
                <w:szCs w:val="21"/>
                <w:lang w:val="en-GB" w:eastAsia="de-CH"/>
              </w:rPr>
              <w:t xml:space="preserve"> {</w:t>
            </w:r>
          </w:p>
          <w:p w14:paraId="431C5399"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3B3B3B"/>
                <w:sz w:val="21"/>
                <w:szCs w:val="21"/>
                <w:lang w:val="en-GB" w:eastAsia="de-CH"/>
              </w:rPr>
              <w:t xml:space="preserve"> {</w:t>
            </w:r>
          </w:p>
          <w:p w14:paraId="30BFF4DE"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check_time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settings</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1080"/>
                <w:sz w:val="21"/>
                <w:szCs w:val="21"/>
                <w:lang w:val="en-GB" w:eastAsia="de-CH"/>
              </w:rPr>
              <w:t>check_time</w:t>
            </w:r>
            <w:r w:rsidRPr="00F715A1">
              <w:rPr>
                <w:rFonts w:ascii="Consolas" w:eastAsia="Times New Roman" w:hAnsi="Consolas" w:cs="Times New Roman"/>
                <w:color w:val="3B3B3B"/>
                <w:sz w:val="21"/>
                <w:szCs w:val="21"/>
                <w:lang w:val="en-GB" w:eastAsia="de-CH"/>
              </w:rPr>
              <w:t>,</w:t>
            </w:r>
          </w:p>
          <w:p w14:paraId="4F21ABC9"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open_duration</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settings</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1080"/>
                <w:sz w:val="21"/>
                <w:szCs w:val="21"/>
                <w:lang w:val="en-GB" w:eastAsia="de-CH"/>
              </w:rPr>
              <w:t>open_duration</w:t>
            </w:r>
            <w:r w:rsidRPr="00F715A1">
              <w:rPr>
                <w:rFonts w:ascii="Consolas" w:eastAsia="Times New Roman" w:hAnsi="Consolas" w:cs="Times New Roman"/>
                <w:color w:val="3B3B3B"/>
                <w:sz w:val="21"/>
                <w:szCs w:val="21"/>
                <w:lang w:val="en-GB" w:eastAsia="de-CH"/>
              </w:rPr>
              <w:t>,</w:t>
            </w:r>
          </w:p>
          <w:p w14:paraId="59C80E4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6AD83525"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037BC29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w:t>
            </w:r>
          </w:p>
          <w:p w14:paraId="3DE57905"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27607DF3"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267F99"/>
                <w:sz w:val="21"/>
                <w:szCs w:val="21"/>
                <w:lang w:val="en-GB" w:eastAsia="de-CH"/>
              </w:rPr>
              <w:t>async_trait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async_trait</w:t>
            </w:r>
            <w:r w:rsidRPr="00F715A1">
              <w:rPr>
                <w:rFonts w:ascii="Consolas" w:eastAsia="Times New Roman" w:hAnsi="Consolas" w:cs="Times New Roman"/>
                <w:color w:val="3B3B3B"/>
                <w:sz w:val="21"/>
                <w:szCs w:val="21"/>
                <w:lang w:val="en-GB" w:eastAsia="de-CH"/>
              </w:rPr>
              <w:t>]</w:t>
            </w:r>
          </w:p>
          <w:p w14:paraId="3BCC918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0000FF"/>
                <w:sz w:val="21"/>
                <w:szCs w:val="21"/>
                <w:lang w:val="en-GB" w:eastAsia="de-CH"/>
              </w:rPr>
              <w:t>impl</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ClientModule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for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WateringModule</w:t>
            </w:r>
            <w:r w:rsidRPr="00F715A1">
              <w:rPr>
                <w:rFonts w:ascii="Consolas" w:eastAsia="Times New Roman" w:hAnsi="Consolas" w:cs="Times New Roman"/>
                <w:color w:val="3B3B3B"/>
                <w:sz w:val="21"/>
                <w:szCs w:val="21"/>
                <w:lang w:val="en-GB" w:eastAsia="de-CH"/>
              </w:rPr>
              <w:t xml:space="preserve"> {</w:t>
            </w:r>
          </w:p>
          <w:p w14:paraId="31F8592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lang w:val="en-GB" w:eastAsia="de-CH"/>
              </w:rPr>
              <w:t>topic</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-&gt;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String</w:t>
            </w:r>
            <w:r w:rsidRPr="00F715A1">
              <w:rPr>
                <w:rFonts w:ascii="Consolas" w:eastAsia="Times New Roman" w:hAnsi="Consolas" w:cs="Times New Roman"/>
                <w:color w:val="3B3B3B"/>
                <w:sz w:val="21"/>
                <w:szCs w:val="21"/>
                <w:lang w:val="en-GB" w:eastAsia="de-CH"/>
              </w:rPr>
              <w:t xml:space="preserve"> {</w:t>
            </w:r>
          </w:p>
          <w:p w14:paraId="1F8167A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format!</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A31515"/>
                <w:sz w:val="21"/>
                <w:szCs w:val="21"/>
                <w:lang w:val="en-GB" w:eastAsia="de-CH"/>
              </w:rPr>
              <w:t>"</w:t>
            </w:r>
            <w:r w:rsidRPr="00F715A1">
              <w:rPr>
                <w:rFonts w:ascii="Consolas" w:eastAsia="Times New Roman" w:hAnsi="Consolas" w:cs="Times New Roman"/>
                <w:color w:val="0000FF"/>
                <w:sz w:val="21"/>
                <w:szCs w:val="21"/>
                <w:lang w:val="en-GB" w:eastAsia="de-CH"/>
              </w:rPr>
              <w:t>{}</w:t>
            </w:r>
            <w:r w:rsidRPr="00F715A1">
              <w:rPr>
                <w:rFonts w:ascii="Consolas" w:eastAsia="Times New Roman" w:hAnsi="Consolas" w:cs="Times New Roman"/>
                <w:color w:val="A31515"/>
                <w:sz w:val="21"/>
                <w:szCs w:val="21"/>
                <w:lang w:val="en-GB" w:eastAsia="de-CH"/>
              </w:rPr>
              <w:t>/</w:t>
            </w:r>
            <w:r w:rsidRPr="00F715A1">
              <w:rPr>
                <w:rFonts w:ascii="Consolas" w:eastAsia="Times New Roman" w:hAnsi="Consolas" w:cs="Times New Roman"/>
                <w:color w:val="0000FF"/>
                <w:sz w:val="21"/>
                <w:szCs w:val="21"/>
                <w:lang w:val="en-GB" w:eastAsia="de-CH"/>
              </w:rPr>
              <w:t>{}</w:t>
            </w:r>
            <w:r w:rsidRPr="00F715A1">
              <w:rPr>
                <w:rFonts w:ascii="Consolas" w:eastAsia="Times New Roman" w:hAnsi="Consolas" w:cs="Times New Roman"/>
                <w:color w:val="A31515"/>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super</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70C1"/>
                <w:sz w:val="21"/>
                <w:szCs w:val="21"/>
                <w:lang w:val="en-GB" w:eastAsia="de-CH"/>
              </w:rPr>
              <w:t>PREFIX</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31515"/>
                <w:sz w:val="21"/>
                <w:szCs w:val="21"/>
                <w:lang w:val="en-GB" w:eastAsia="de-CH"/>
              </w:rPr>
              <w:t>"watering"</w:t>
            </w:r>
            <w:r w:rsidRPr="00F715A1">
              <w:rPr>
                <w:rFonts w:ascii="Consolas" w:eastAsia="Times New Roman" w:hAnsi="Consolas" w:cs="Times New Roman"/>
                <w:color w:val="3B3B3B"/>
                <w:sz w:val="21"/>
                <w:szCs w:val="21"/>
                <w:lang w:val="en-GB" w:eastAsia="de-CH"/>
              </w:rPr>
              <w:t>)</w:t>
            </w:r>
          </w:p>
          <w:p w14:paraId="4272C291"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479F1E66"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3E5E1435"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lang w:val="en-GB" w:eastAsia="de-CH"/>
              </w:rPr>
              <w:t>settings</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-&gt;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HashMap</w:t>
            </w:r>
            <w:r w:rsidRPr="00F715A1">
              <w:rPr>
                <w:rFonts w:ascii="Consolas" w:eastAsia="Times New Roman" w:hAnsi="Consolas" w:cs="Times New Roman"/>
                <w:color w:val="3B3B3B"/>
                <w:sz w:val="21"/>
                <w:szCs w:val="21"/>
                <w:lang w:val="en-GB" w:eastAsia="de-CH"/>
              </w:rPr>
              <w:t>&lt;</w:t>
            </w:r>
            <w:r w:rsidRPr="00F715A1">
              <w:rPr>
                <w:rFonts w:ascii="Consolas" w:eastAsia="Times New Roman" w:hAnsi="Consolas" w:cs="Times New Roman"/>
                <w:color w:val="267F99"/>
                <w:sz w:val="21"/>
                <w:szCs w:val="21"/>
                <w:lang w:val="en-GB" w:eastAsia="de-CH"/>
              </w:rPr>
              <w:t>String</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String</w:t>
            </w:r>
            <w:r w:rsidRPr="00F715A1">
              <w:rPr>
                <w:rFonts w:ascii="Consolas" w:eastAsia="Times New Roman" w:hAnsi="Consolas" w:cs="Times New Roman"/>
                <w:color w:val="3B3B3B"/>
                <w:sz w:val="21"/>
                <w:szCs w:val="21"/>
                <w:lang w:val="en-GB" w:eastAsia="de-CH"/>
              </w:rPr>
              <w:t>&gt; {</w:t>
            </w:r>
          </w:p>
          <w:p w14:paraId="3A3A1756"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mut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u w:val="single"/>
                <w:lang w:val="en-GB" w:eastAsia="de-CH"/>
              </w:rPr>
              <w:t>settings</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HashMap</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new</w:t>
            </w:r>
            <w:r w:rsidRPr="00F715A1">
              <w:rPr>
                <w:rFonts w:ascii="Consolas" w:eastAsia="Times New Roman" w:hAnsi="Consolas" w:cs="Times New Roman"/>
                <w:color w:val="3B3B3B"/>
                <w:sz w:val="21"/>
                <w:szCs w:val="21"/>
                <w:lang w:val="en-GB" w:eastAsia="de-CH"/>
              </w:rPr>
              <w:t>();</w:t>
            </w:r>
          </w:p>
          <w:p w14:paraId="619E0F2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07B89EB2"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ser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serde_json</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to_string</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00FF"/>
                <w:sz w:val="21"/>
                <w:szCs w:val="21"/>
                <w:lang w:val="en-GB" w:eastAsia="de-CH"/>
              </w:rPr>
              <w:t>self</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unwrap</w:t>
            </w:r>
            <w:r w:rsidRPr="00F715A1">
              <w:rPr>
                <w:rFonts w:ascii="Consolas" w:eastAsia="Times New Roman" w:hAnsi="Consolas" w:cs="Times New Roman"/>
                <w:color w:val="3B3B3B"/>
                <w:sz w:val="21"/>
                <w:szCs w:val="21"/>
                <w:lang w:val="en-GB" w:eastAsia="de-CH"/>
              </w:rPr>
              <w:t>();</w:t>
            </w:r>
          </w:p>
          <w:p w14:paraId="50ACBD5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deser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serde_json</w:t>
            </w:r>
          </w:p>
          <w:p w14:paraId="0DE9D3E2"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to_value</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267F99"/>
                <w:sz w:val="21"/>
                <w:szCs w:val="21"/>
                <w:lang w:val="en-GB" w:eastAsia="de-CH"/>
              </w:rPr>
              <w:t>serde_json</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from_str</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&lt;</w:t>
            </w:r>
            <w:r w:rsidRPr="00F715A1">
              <w:rPr>
                <w:rFonts w:ascii="Consolas" w:eastAsia="Times New Roman" w:hAnsi="Consolas" w:cs="Times New Roman"/>
                <w:color w:val="267F99"/>
                <w:sz w:val="21"/>
                <w:szCs w:val="21"/>
                <w:lang w:val="en-GB" w:eastAsia="de-CH"/>
              </w:rPr>
              <w:t>WateringModule</w:t>
            </w:r>
            <w:r w:rsidRPr="00F715A1">
              <w:rPr>
                <w:rFonts w:ascii="Consolas" w:eastAsia="Times New Roman" w:hAnsi="Consolas" w:cs="Times New Roman"/>
                <w:color w:val="3B3B3B"/>
                <w:sz w:val="21"/>
                <w:szCs w:val="21"/>
                <w:lang w:val="en-GB" w:eastAsia="de-CH"/>
              </w:rPr>
              <w:t>&gt;(</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1080"/>
                <w:sz w:val="21"/>
                <w:szCs w:val="21"/>
                <w:lang w:val="en-GB" w:eastAsia="de-CH"/>
              </w:rPr>
              <w:t>ser</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unwrap</w:t>
            </w:r>
            <w:r w:rsidRPr="00F715A1">
              <w:rPr>
                <w:rFonts w:ascii="Consolas" w:eastAsia="Times New Roman" w:hAnsi="Consolas" w:cs="Times New Roman"/>
                <w:color w:val="3B3B3B"/>
                <w:sz w:val="21"/>
                <w:szCs w:val="21"/>
                <w:lang w:val="en-GB" w:eastAsia="de-CH"/>
              </w:rPr>
              <w:t>())</w:t>
            </w:r>
          </w:p>
          <w:p w14:paraId="5E724DEE"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unwrap</w:t>
            </w:r>
            <w:r w:rsidRPr="00F715A1">
              <w:rPr>
                <w:rFonts w:ascii="Consolas" w:eastAsia="Times New Roman" w:hAnsi="Consolas" w:cs="Times New Roman"/>
                <w:color w:val="3B3B3B"/>
                <w:sz w:val="21"/>
                <w:szCs w:val="21"/>
                <w:lang w:val="en-GB" w:eastAsia="de-CH"/>
              </w:rPr>
              <w:t>();</w:t>
            </w:r>
          </w:p>
          <w:p w14:paraId="6224929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30181FE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F00DB"/>
                <w:sz w:val="21"/>
                <w:szCs w:val="21"/>
                <w:lang w:val="en-GB" w:eastAsia="de-CH"/>
              </w:rPr>
              <w:t>for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key</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value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F00DB"/>
                <w:sz w:val="21"/>
                <w:szCs w:val="21"/>
                <w:lang w:val="en-GB" w:eastAsia="de-CH"/>
              </w:rPr>
              <w:t>in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deser</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as_object</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unwrap</w:t>
            </w:r>
            <w:r w:rsidRPr="00F715A1">
              <w:rPr>
                <w:rFonts w:ascii="Consolas" w:eastAsia="Times New Roman" w:hAnsi="Consolas" w:cs="Times New Roman"/>
                <w:color w:val="3B3B3B"/>
                <w:sz w:val="21"/>
                <w:szCs w:val="21"/>
                <w:lang w:val="en-GB" w:eastAsia="de-CH"/>
              </w:rPr>
              <w:t>() {</w:t>
            </w:r>
          </w:p>
          <w:p w14:paraId="288D4048"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lastRenderedPageBreak/>
              <w:t xml:space="preserve">            </w:t>
            </w:r>
            <w:r w:rsidRPr="00F715A1">
              <w:rPr>
                <w:rFonts w:ascii="Consolas" w:eastAsia="Times New Roman" w:hAnsi="Consolas" w:cs="Times New Roman"/>
                <w:color w:val="001080"/>
                <w:sz w:val="21"/>
                <w:szCs w:val="21"/>
                <w:u w:val="single"/>
                <w:lang w:val="en-GB" w:eastAsia="de-CH"/>
              </w:rPr>
              <w:t>settings</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u w:val="single"/>
                <w:lang w:val="en-GB" w:eastAsia="de-CH"/>
              </w:rPr>
              <w:t>insert</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1080"/>
                <w:sz w:val="21"/>
                <w:szCs w:val="21"/>
                <w:lang w:val="en-GB" w:eastAsia="de-CH"/>
              </w:rPr>
              <w:t>key</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clone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value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to_string</w:t>
            </w:r>
            <w:r w:rsidRPr="00F715A1">
              <w:rPr>
                <w:rFonts w:ascii="Consolas" w:eastAsia="Times New Roman" w:hAnsi="Consolas" w:cs="Times New Roman"/>
                <w:color w:val="3B3B3B"/>
                <w:sz w:val="21"/>
                <w:szCs w:val="21"/>
                <w:lang w:val="en-GB" w:eastAsia="de-CH"/>
              </w:rPr>
              <w:t>());</w:t>
            </w:r>
          </w:p>
          <w:p w14:paraId="4DE7CFB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5117825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0DF0BAB9"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u w:val="single"/>
                <w:lang w:val="en-GB" w:eastAsia="de-CH"/>
              </w:rPr>
              <w:t>settings</w:t>
            </w:r>
          </w:p>
          <w:p w14:paraId="673800A1"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6A7D0DE2"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5A8A786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async</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fn</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795E26"/>
                <w:sz w:val="21"/>
                <w:szCs w:val="21"/>
                <w:lang w:val="en-GB" w:eastAsia="de-CH"/>
              </w:rPr>
              <w:t>handle</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001080"/>
                <w:sz w:val="21"/>
                <w:szCs w:val="21"/>
                <w:lang w:val="en-GB" w:eastAsia="de-CH"/>
              </w:rPr>
              <w:t>self</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topic</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267F99"/>
                <w:sz w:val="21"/>
                <w:szCs w:val="21"/>
                <w:lang w:val="en-GB" w:eastAsia="de-CH"/>
              </w:rPr>
              <w:t>str</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_payload</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&amp;</w:t>
            </w:r>
            <w:r w:rsidRPr="00F715A1">
              <w:rPr>
                <w:rFonts w:ascii="Consolas" w:eastAsia="Times New Roman" w:hAnsi="Consolas" w:cs="Times New Roman"/>
                <w:color w:val="267F99"/>
                <w:sz w:val="21"/>
                <w:szCs w:val="21"/>
                <w:lang w:val="en-GB" w:eastAsia="de-CH"/>
              </w:rPr>
              <w:t>str</w:t>
            </w:r>
            <w:r w:rsidRPr="00F715A1">
              <w:rPr>
                <w:rFonts w:ascii="Consolas" w:eastAsia="Times New Roman" w:hAnsi="Consolas" w:cs="Times New Roman"/>
                <w:color w:val="3B3B3B"/>
                <w:sz w:val="21"/>
                <w:szCs w:val="21"/>
                <w:lang w:val="en-GB" w:eastAsia="de-CH"/>
              </w:rPr>
              <w:t>) {</w:t>
            </w:r>
          </w:p>
          <w:p w14:paraId="0D3B124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F00DB"/>
                <w:sz w:val="21"/>
                <w:szCs w:val="21"/>
                <w:lang w:val="en-GB" w:eastAsia="de-CH"/>
              </w:rPr>
              <w:t>match</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topic</w:t>
            </w:r>
            <w:r w:rsidRPr="00F715A1">
              <w:rPr>
                <w:rFonts w:ascii="Consolas" w:eastAsia="Times New Roman" w:hAnsi="Consolas" w:cs="Times New Roman"/>
                <w:color w:val="3B3B3B"/>
                <w:sz w:val="21"/>
                <w:szCs w:val="21"/>
                <w:lang w:val="en-GB" w:eastAsia="de-CH"/>
              </w:rPr>
              <w:t xml:space="preserve"> {</w:t>
            </w:r>
          </w:p>
          <w:p w14:paraId="2E39842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F00DB"/>
                <w:sz w:val="21"/>
                <w:szCs w:val="21"/>
                <w:lang w:val="en-GB" w:eastAsia="de-CH"/>
              </w:rPr>
              <w:t>if</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topic!</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1080"/>
                <w:sz w:val="21"/>
                <w:szCs w:val="21"/>
                <w:lang w:val="en-GB" w:eastAsia="de-CH"/>
              </w:rPr>
              <w:t>self</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topic</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31515"/>
                <w:sz w:val="21"/>
                <w:szCs w:val="21"/>
                <w:lang w:val="en-GB" w:eastAsia="de-CH"/>
              </w:rPr>
              <w:t>"watering_needed"</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=&gt;</w:t>
            </w:r>
            <w:r w:rsidRPr="00F715A1">
              <w:rPr>
                <w:rFonts w:ascii="Consolas" w:eastAsia="Times New Roman" w:hAnsi="Consolas" w:cs="Times New Roman"/>
                <w:color w:val="3B3B3B"/>
                <w:sz w:val="21"/>
                <w:szCs w:val="21"/>
                <w:lang w:val="en-GB" w:eastAsia="de-CH"/>
              </w:rPr>
              <w:t xml:space="preserve"> {</w:t>
            </w:r>
          </w:p>
          <w:p w14:paraId="6F900C95"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client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crate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1080"/>
                <w:sz w:val="21"/>
                <w:szCs w:val="21"/>
                <w:lang w:val="en-GB" w:eastAsia="de-CH"/>
              </w:rPr>
              <w:t>CLIENT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get</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unwrap</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lock</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AF00DB"/>
                <w:sz w:val="21"/>
                <w:szCs w:val="21"/>
                <w:lang w:val="en-GB" w:eastAsia="de-CH"/>
              </w:rPr>
              <w:t>await</w:t>
            </w:r>
            <w:r w:rsidRPr="00F715A1">
              <w:rPr>
                <w:rFonts w:ascii="Consolas" w:eastAsia="Times New Roman" w:hAnsi="Consolas" w:cs="Times New Roman"/>
                <w:color w:val="3B3B3B"/>
                <w:sz w:val="21"/>
                <w:szCs w:val="21"/>
                <w:lang w:val="en-GB" w:eastAsia="de-CH"/>
              </w:rPr>
              <w:t>;</w:t>
            </w:r>
          </w:p>
          <w:p w14:paraId="043F9B5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mut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u w:val="single"/>
                <w:lang w:val="en-GB" w:eastAsia="de-CH"/>
              </w:rPr>
              <w:t>state</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crate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1080"/>
                <w:sz w:val="21"/>
                <w:szCs w:val="21"/>
                <w:lang w:val="en-GB" w:eastAsia="de-CH"/>
              </w:rPr>
              <w:t>STATE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get</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unwrap</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lock</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AF00DB"/>
                <w:sz w:val="21"/>
                <w:szCs w:val="21"/>
                <w:lang w:val="en-GB" w:eastAsia="de-CH"/>
              </w:rPr>
              <w:t>await</w:t>
            </w:r>
            <w:r w:rsidRPr="00F715A1">
              <w:rPr>
                <w:rFonts w:ascii="Consolas" w:eastAsia="Times New Roman" w:hAnsi="Consolas" w:cs="Times New Roman"/>
                <w:color w:val="3B3B3B"/>
                <w:sz w:val="21"/>
                <w:szCs w:val="21"/>
                <w:lang w:val="en-GB" w:eastAsia="de-CH"/>
              </w:rPr>
              <w:t>;</w:t>
            </w:r>
          </w:p>
          <w:p w14:paraId="1737A2D7"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8000"/>
                <w:sz w:val="21"/>
                <w:szCs w:val="21"/>
                <w:lang w:val="en-GB" w:eastAsia="de-CH"/>
              </w:rPr>
              <w:t>// Publish the watering needed state to the MQTT broker so the client can read it</w:t>
            </w:r>
          </w:p>
          <w:p w14:paraId="4C6ECF19"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8000"/>
                <w:sz w:val="21"/>
                <w:szCs w:val="21"/>
                <w:lang w:val="en-GB" w:eastAsia="de-CH"/>
              </w:rPr>
              <w:t>// TODO: Tie this to a client to allow for multiple watering modules</w:t>
            </w:r>
          </w:p>
          <w:p w14:paraId="520BC660"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let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res</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client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try_publish</w:t>
            </w:r>
            <w:r w:rsidRPr="00F715A1">
              <w:rPr>
                <w:rFonts w:ascii="Consolas" w:eastAsia="Times New Roman" w:hAnsi="Consolas" w:cs="Times New Roman"/>
                <w:color w:val="3B3B3B"/>
                <w:sz w:val="21"/>
                <w:szCs w:val="21"/>
                <w:lang w:val="en-GB" w:eastAsia="de-CH"/>
              </w:rPr>
              <w:t>(</w:t>
            </w:r>
          </w:p>
          <w:p w14:paraId="28C637F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topic!</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1080"/>
                <w:sz w:val="21"/>
                <w:szCs w:val="21"/>
                <w:lang w:val="en-GB" w:eastAsia="de-CH"/>
              </w:rPr>
              <w:t>self</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topic</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31515"/>
                <w:sz w:val="21"/>
                <w:szCs w:val="21"/>
                <w:lang w:val="en-GB" w:eastAsia="de-CH"/>
              </w:rPr>
              <w:t>"watering_needed/response"</w:t>
            </w:r>
            <w:r w:rsidRPr="00F715A1">
              <w:rPr>
                <w:rFonts w:ascii="Consolas" w:eastAsia="Times New Roman" w:hAnsi="Consolas" w:cs="Times New Roman"/>
                <w:color w:val="3B3B3B"/>
                <w:sz w:val="21"/>
                <w:szCs w:val="21"/>
                <w:lang w:val="en-GB" w:eastAsia="de-CH"/>
              </w:rPr>
              <w:t>),</w:t>
            </w:r>
          </w:p>
          <w:p w14:paraId="575E4943"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QoS</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70C1"/>
                <w:sz w:val="21"/>
                <w:szCs w:val="21"/>
                <w:lang w:val="en-GB" w:eastAsia="de-CH"/>
              </w:rPr>
              <w:t>ExactlyOnce</w:t>
            </w:r>
            <w:r w:rsidRPr="00F715A1">
              <w:rPr>
                <w:rFonts w:ascii="Consolas" w:eastAsia="Times New Roman" w:hAnsi="Consolas" w:cs="Times New Roman"/>
                <w:color w:val="3B3B3B"/>
                <w:sz w:val="21"/>
                <w:szCs w:val="21"/>
                <w:lang w:val="en-GB" w:eastAsia="de-CH"/>
              </w:rPr>
              <w:t>,</w:t>
            </w:r>
          </w:p>
          <w:p w14:paraId="572D683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false</w:t>
            </w:r>
            <w:r w:rsidRPr="00F715A1">
              <w:rPr>
                <w:rFonts w:ascii="Consolas" w:eastAsia="Times New Roman" w:hAnsi="Consolas" w:cs="Times New Roman"/>
                <w:color w:val="3B3B3B"/>
                <w:sz w:val="21"/>
                <w:szCs w:val="21"/>
                <w:lang w:val="en-GB" w:eastAsia="de-CH"/>
              </w:rPr>
              <w:t>,</w:t>
            </w:r>
          </w:p>
          <w:p w14:paraId="04037D11"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u w:val="single"/>
                <w:lang w:val="en-GB" w:eastAsia="de-CH"/>
              </w:rPr>
              <w:t>state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1080"/>
                <w:sz w:val="21"/>
                <w:szCs w:val="21"/>
                <w:lang w:val="en-GB" w:eastAsia="de-CH"/>
              </w:rPr>
              <w:t>watering_needed</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clone</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to_string</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as_bytes</w:t>
            </w:r>
            <w:r w:rsidRPr="00F715A1">
              <w:rPr>
                <w:rFonts w:ascii="Consolas" w:eastAsia="Times New Roman" w:hAnsi="Consolas" w:cs="Times New Roman"/>
                <w:color w:val="3B3B3B"/>
                <w:sz w:val="21"/>
                <w:szCs w:val="21"/>
                <w:lang w:val="en-GB" w:eastAsia="de-CH"/>
              </w:rPr>
              <w:t>()</w:t>
            </w:r>
          </w:p>
          <w:p w14:paraId="14E1B76A"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w:t>
            </w:r>
          </w:p>
          <w:p w14:paraId="324626DD"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p>
          <w:p w14:paraId="484DBF75"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8000"/>
                <w:sz w:val="21"/>
                <w:szCs w:val="21"/>
                <w:lang w:val="en-GB" w:eastAsia="de-CH"/>
              </w:rPr>
              <w:t>// If the publish was successful, reset the watering needed state</w:t>
            </w:r>
          </w:p>
          <w:p w14:paraId="69B6B6CE"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AF00DB"/>
                <w:sz w:val="21"/>
                <w:szCs w:val="21"/>
                <w:lang w:val="en-GB" w:eastAsia="de-CH"/>
              </w:rPr>
              <w:t>if</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lang w:val="en-GB" w:eastAsia="de-CH"/>
              </w:rPr>
              <w:t>res</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795E26"/>
                <w:sz w:val="21"/>
                <w:szCs w:val="21"/>
                <w:lang w:val="en-GB" w:eastAsia="de-CH"/>
              </w:rPr>
              <w:t>is_ok</w:t>
            </w:r>
            <w:r w:rsidRPr="00F715A1">
              <w:rPr>
                <w:rFonts w:ascii="Consolas" w:eastAsia="Times New Roman" w:hAnsi="Consolas" w:cs="Times New Roman"/>
                <w:color w:val="3B3B3B"/>
                <w:sz w:val="21"/>
                <w:szCs w:val="21"/>
                <w:lang w:val="en-GB" w:eastAsia="de-CH"/>
              </w:rPr>
              <w:t>() {</w:t>
            </w:r>
          </w:p>
          <w:p w14:paraId="218FEBB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1080"/>
                <w:sz w:val="21"/>
                <w:szCs w:val="21"/>
                <w:u w:val="single"/>
                <w:lang w:val="en-GB" w:eastAsia="de-CH"/>
              </w:rPr>
              <w:t>state</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1080"/>
                <w:sz w:val="21"/>
                <w:szCs w:val="21"/>
                <w:lang w:val="en-GB" w:eastAsia="de-CH"/>
              </w:rPr>
              <w:t>watering_needed</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0000FF"/>
                <w:sz w:val="21"/>
                <w:szCs w:val="21"/>
                <w:lang w:val="en-GB" w:eastAsia="de-CH"/>
              </w:rPr>
              <w:t>false</w:t>
            </w:r>
            <w:r w:rsidRPr="00F715A1">
              <w:rPr>
                <w:rFonts w:ascii="Consolas" w:eastAsia="Times New Roman" w:hAnsi="Consolas" w:cs="Times New Roman"/>
                <w:color w:val="3B3B3B"/>
                <w:sz w:val="21"/>
                <w:szCs w:val="21"/>
                <w:lang w:val="en-GB" w:eastAsia="de-CH"/>
              </w:rPr>
              <w:t>;</w:t>
            </w:r>
          </w:p>
          <w:p w14:paraId="2953382E"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en-GB"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267F99"/>
                <w:sz w:val="21"/>
                <w:szCs w:val="21"/>
                <w:lang w:val="en-GB" w:eastAsia="de-CH"/>
              </w:rPr>
              <w:t>tracing</w:t>
            </w:r>
            <w:r w:rsidRPr="00F715A1">
              <w:rPr>
                <w:rFonts w:ascii="Consolas" w:eastAsia="Times New Roman" w:hAnsi="Consolas" w:cs="Times New Roman"/>
                <w:color w:val="000000"/>
                <w:sz w:val="21"/>
                <w:szCs w:val="21"/>
                <w:lang w:val="en-GB" w:eastAsia="de-CH"/>
              </w:rPr>
              <w:t>::</w:t>
            </w:r>
            <w:r w:rsidRPr="00F715A1">
              <w:rPr>
                <w:rFonts w:ascii="Consolas" w:eastAsia="Times New Roman" w:hAnsi="Consolas" w:cs="Times New Roman"/>
                <w:color w:val="0000FF"/>
                <w:sz w:val="21"/>
                <w:szCs w:val="21"/>
                <w:lang w:val="en-GB" w:eastAsia="de-CH"/>
              </w:rPr>
              <w:t>trace!</w:t>
            </w:r>
            <w:r w:rsidRPr="00F715A1">
              <w:rPr>
                <w:rFonts w:ascii="Consolas" w:eastAsia="Times New Roman" w:hAnsi="Consolas" w:cs="Times New Roman"/>
                <w:color w:val="3B3B3B"/>
                <w:sz w:val="21"/>
                <w:szCs w:val="21"/>
                <w:lang w:val="en-GB" w:eastAsia="de-CH"/>
              </w:rPr>
              <w:t>(</w:t>
            </w:r>
            <w:r w:rsidRPr="00F715A1">
              <w:rPr>
                <w:rFonts w:ascii="Consolas" w:eastAsia="Times New Roman" w:hAnsi="Consolas" w:cs="Times New Roman"/>
                <w:color w:val="A31515"/>
                <w:sz w:val="21"/>
                <w:szCs w:val="21"/>
                <w:lang w:val="en-GB" w:eastAsia="de-CH"/>
              </w:rPr>
              <w:t>"Watering needed reset"</w:t>
            </w:r>
            <w:r w:rsidRPr="00F715A1">
              <w:rPr>
                <w:rFonts w:ascii="Consolas" w:eastAsia="Times New Roman" w:hAnsi="Consolas" w:cs="Times New Roman"/>
                <w:color w:val="3B3B3B"/>
                <w:sz w:val="21"/>
                <w:szCs w:val="21"/>
                <w:lang w:val="en-GB" w:eastAsia="de-CH"/>
              </w:rPr>
              <w:t>);</w:t>
            </w:r>
          </w:p>
          <w:p w14:paraId="789F0EFB"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de-CH" w:eastAsia="de-CH"/>
              </w:rPr>
            </w:pPr>
            <w:r w:rsidRPr="00F715A1">
              <w:rPr>
                <w:rFonts w:ascii="Consolas" w:eastAsia="Times New Roman" w:hAnsi="Consolas" w:cs="Times New Roman"/>
                <w:color w:val="3B3B3B"/>
                <w:sz w:val="21"/>
                <w:szCs w:val="21"/>
                <w:lang w:val="en-GB" w:eastAsia="de-CH"/>
              </w:rPr>
              <w:t xml:space="preserve">                </w:t>
            </w:r>
            <w:r w:rsidRPr="00F715A1">
              <w:rPr>
                <w:rFonts w:ascii="Consolas" w:eastAsia="Times New Roman" w:hAnsi="Consolas" w:cs="Times New Roman"/>
                <w:color w:val="3B3B3B"/>
                <w:sz w:val="21"/>
                <w:szCs w:val="21"/>
                <w:lang w:val="de-CH" w:eastAsia="de-CH"/>
              </w:rPr>
              <w:t>}</w:t>
            </w:r>
          </w:p>
          <w:p w14:paraId="090E9DF6"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de-CH" w:eastAsia="de-CH"/>
              </w:rPr>
            </w:pPr>
            <w:r w:rsidRPr="00F715A1">
              <w:rPr>
                <w:rFonts w:ascii="Consolas" w:eastAsia="Times New Roman" w:hAnsi="Consolas" w:cs="Times New Roman"/>
                <w:color w:val="3B3B3B"/>
                <w:sz w:val="21"/>
                <w:szCs w:val="21"/>
                <w:lang w:val="de-CH" w:eastAsia="de-CH"/>
              </w:rPr>
              <w:t>            }</w:t>
            </w:r>
          </w:p>
          <w:p w14:paraId="10CE93B4"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de-CH" w:eastAsia="de-CH"/>
              </w:rPr>
            </w:pPr>
            <w:r w:rsidRPr="00F715A1">
              <w:rPr>
                <w:rFonts w:ascii="Consolas" w:eastAsia="Times New Roman" w:hAnsi="Consolas" w:cs="Times New Roman"/>
                <w:color w:val="3B3B3B"/>
                <w:sz w:val="21"/>
                <w:szCs w:val="21"/>
                <w:lang w:val="de-CH" w:eastAsia="de-CH"/>
              </w:rPr>
              <w:t xml:space="preserve">            </w:t>
            </w:r>
            <w:r w:rsidRPr="00F715A1">
              <w:rPr>
                <w:rFonts w:ascii="Consolas" w:eastAsia="Times New Roman" w:hAnsi="Consolas" w:cs="Times New Roman"/>
                <w:color w:val="001080"/>
                <w:sz w:val="21"/>
                <w:szCs w:val="21"/>
                <w:lang w:val="de-CH" w:eastAsia="de-CH"/>
              </w:rPr>
              <w:t>_</w:t>
            </w:r>
            <w:r w:rsidRPr="00F715A1">
              <w:rPr>
                <w:rFonts w:ascii="Consolas" w:eastAsia="Times New Roman" w:hAnsi="Consolas" w:cs="Times New Roman"/>
                <w:color w:val="3B3B3B"/>
                <w:sz w:val="21"/>
                <w:szCs w:val="21"/>
                <w:lang w:val="de-CH" w:eastAsia="de-CH"/>
              </w:rPr>
              <w:t xml:space="preserve"> </w:t>
            </w:r>
            <w:r w:rsidRPr="00F715A1">
              <w:rPr>
                <w:rFonts w:ascii="Consolas" w:eastAsia="Times New Roman" w:hAnsi="Consolas" w:cs="Times New Roman"/>
                <w:color w:val="000000"/>
                <w:sz w:val="21"/>
                <w:szCs w:val="21"/>
                <w:lang w:val="de-CH" w:eastAsia="de-CH"/>
              </w:rPr>
              <w:t>=&gt;</w:t>
            </w:r>
            <w:r w:rsidRPr="00F715A1">
              <w:rPr>
                <w:rFonts w:ascii="Consolas" w:eastAsia="Times New Roman" w:hAnsi="Consolas" w:cs="Times New Roman"/>
                <w:color w:val="3B3B3B"/>
                <w:sz w:val="21"/>
                <w:szCs w:val="21"/>
                <w:lang w:val="de-CH" w:eastAsia="de-CH"/>
              </w:rPr>
              <w:t xml:space="preserve"> {}</w:t>
            </w:r>
          </w:p>
          <w:p w14:paraId="60050FBE"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de-CH" w:eastAsia="de-CH"/>
              </w:rPr>
            </w:pPr>
            <w:r w:rsidRPr="00F715A1">
              <w:rPr>
                <w:rFonts w:ascii="Consolas" w:eastAsia="Times New Roman" w:hAnsi="Consolas" w:cs="Times New Roman"/>
                <w:color w:val="3B3B3B"/>
                <w:sz w:val="21"/>
                <w:szCs w:val="21"/>
                <w:lang w:val="de-CH" w:eastAsia="de-CH"/>
              </w:rPr>
              <w:t>        }</w:t>
            </w:r>
          </w:p>
          <w:p w14:paraId="3D39E46F" w14:textId="77777777"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de-CH" w:eastAsia="de-CH"/>
              </w:rPr>
            </w:pPr>
            <w:r w:rsidRPr="00F715A1">
              <w:rPr>
                <w:rFonts w:ascii="Consolas" w:eastAsia="Times New Roman" w:hAnsi="Consolas" w:cs="Times New Roman"/>
                <w:color w:val="3B3B3B"/>
                <w:sz w:val="21"/>
                <w:szCs w:val="21"/>
                <w:lang w:val="de-CH" w:eastAsia="de-CH"/>
              </w:rPr>
              <w:t>    }</w:t>
            </w:r>
          </w:p>
          <w:p w14:paraId="7BFEB4DF" w14:textId="4636A3A9" w:rsidR="00F715A1" w:rsidRPr="00F715A1" w:rsidRDefault="00F715A1" w:rsidP="00F715A1">
            <w:pPr>
              <w:shd w:val="clear" w:color="auto" w:fill="FFFFFF"/>
              <w:spacing w:line="285" w:lineRule="atLeast"/>
              <w:rPr>
                <w:rFonts w:ascii="Consolas" w:eastAsia="Times New Roman" w:hAnsi="Consolas" w:cs="Times New Roman"/>
                <w:color w:val="3B3B3B"/>
                <w:sz w:val="21"/>
                <w:szCs w:val="21"/>
                <w:lang w:val="de-CH" w:eastAsia="de-CH"/>
              </w:rPr>
            </w:pPr>
            <w:r w:rsidRPr="00F715A1">
              <w:rPr>
                <w:rFonts w:ascii="Consolas" w:eastAsia="Times New Roman" w:hAnsi="Consolas" w:cs="Times New Roman"/>
                <w:color w:val="3B3B3B"/>
                <w:sz w:val="21"/>
                <w:szCs w:val="21"/>
                <w:lang w:val="de-CH" w:eastAsia="de-CH"/>
              </w:rPr>
              <w:t>}</w:t>
            </w:r>
          </w:p>
        </w:tc>
      </w:tr>
    </w:tbl>
    <w:p w14:paraId="3BD8C66B" w14:textId="77777777" w:rsidR="00F715A1" w:rsidRPr="00F715A1" w:rsidRDefault="00F715A1" w:rsidP="00F715A1">
      <w:pPr>
        <w:rPr>
          <w:lang w:val="fr-CH"/>
        </w:rPr>
      </w:pPr>
    </w:p>
    <w:p w14:paraId="041C9B29" w14:textId="6F4B109E" w:rsidR="00714676" w:rsidRPr="00714676" w:rsidRDefault="00714676" w:rsidP="00714676">
      <w:pPr>
        <w:rPr>
          <w:lang w:val="de-CH"/>
        </w:rPr>
      </w:pPr>
      <w:r w:rsidRPr="00714676">
        <w:rPr>
          <w:lang w:val="de-CH"/>
        </w:rPr>
        <w:t>Die Datei watering.rs definiert eine Struktur namens WateringModule, die das Trait ClientModule implementiert. Die Struktur hat zwei Felder, check_time und open_duration, die die Zeit und Dauer der Bewässerung darstellen. Die Struktur implementiert die Traits Default und From&lt;&amp;Settings&gt; für die Erstellung von Instanzen aus den Standardeinstellungen oder spezifischen Einstellungen. Die Implementierung des Traits ClientModule definiert die Methoden topic(), handle() und settings() zur Interaktion mit dem Modul. Die Methode handle() veröffentlicht den Bewässerungsbedarf an den MQTT-Broker und setzt den Bewässerungsbedarf zurück, wenn die Veröffentlichung erfolgreich war.</w:t>
      </w:r>
    </w:p>
    <w:p w14:paraId="2DC5AE32" w14:textId="0C0F5881" w:rsidR="00F423DB" w:rsidRPr="00714676" w:rsidRDefault="00F423DB" w:rsidP="00F423DB">
      <w:pPr>
        <w:rPr>
          <w:lang w:val="de-CH"/>
        </w:rPr>
      </w:pPr>
      <w:r w:rsidRPr="00714676">
        <w:rPr>
          <w:lang w:val="de-CH"/>
        </w:rPr>
        <w:br w:type="page"/>
      </w:r>
    </w:p>
    <w:p w14:paraId="56673732" w14:textId="3B600300" w:rsidR="00024ED3" w:rsidRDefault="00CE25F2" w:rsidP="00024ED3">
      <w:pPr>
        <w:pStyle w:val="berschrift2"/>
      </w:pPr>
      <w:bookmarkStart w:id="111" w:name="_Toc169228387"/>
      <w:r w:rsidRPr="00CE25F2">
        <w:rPr>
          <w:noProof/>
        </w:rPr>
        <w:lastRenderedPageBreak/>
        <w:drawing>
          <wp:anchor distT="0" distB="0" distL="114300" distR="114300" simplePos="0" relativeHeight="251706370" behindDoc="1" locked="0" layoutInCell="1" allowOverlap="1" wp14:anchorId="0691DF95" wp14:editId="5617230C">
            <wp:simplePos x="0" y="0"/>
            <wp:positionH relativeFrom="column">
              <wp:posOffset>3975735</wp:posOffset>
            </wp:positionH>
            <wp:positionV relativeFrom="paragraph">
              <wp:posOffset>133350</wp:posOffset>
            </wp:positionV>
            <wp:extent cx="1914792" cy="1286054"/>
            <wp:effectExtent l="0" t="0" r="9525" b="9525"/>
            <wp:wrapTight wrapText="bothSides">
              <wp:wrapPolygon edited="0">
                <wp:start x="0" y="0"/>
                <wp:lineTo x="0" y="21440"/>
                <wp:lineTo x="21493" y="21440"/>
                <wp:lineTo x="21493" y="0"/>
                <wp:lineTo x="0" y="0"/>
              </wp:wrapPolygon>
            </wp:wrapTight>
            <wp:docPr id="106604673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46731" name=""/>
                    <pic:cNvPicPr/>
                  </pic:nvPicPr>
                  <pic:blipFill>
                    <a:blip r:embed="rId31">
                      <a:extLst>
                        <a:ext uri="{28A0092B-C50C-407E-A947-70E740481C1C}">
                          <a14:useLocalDpi xmlns:a14="http://schemas.microsoft.com/office/drawing/2010/main" val="0"/>
                        </a:ext>
                      </a:extLst>
                    </a:blip>
                    <a:stretch>
                      <a:fillRect/>
                    </a:stretch>
                  </pic:blipFill>
                  <pic:spPr>
                    <a:xfrm>
                      <a:off x="0" y="0"/>
                      <a:ext cx="1914792" cy="1286054"/>
                    </a:xfrm>
                    <a:prstGeom prst="rect">
                      <a:avLst/>
                    </a:prstGeom>
                  </pic:spPr>
                </pic:pic>
              </a:graphicData>
            </a:graphic>
          </wp:anchor>
        </w:drawing>
      </w:r>
      <w:r w:rsidR="00024ED3">
        <w:t>MQTTD</w:t>
      </w:r>
      <w:bookmarkEnd w:id="111"/>
    </w:p>
    <w:p w14:paraId="197BA338" w14:textId="77A9EB17" w:rsidR="00CE25F2" w:rsidRPr="00CE25F2" w:rsidRDefault="00CE25F2" w:rsidP="00CE25F2">
      <w:pPr>
        <w:rPr>
          <w:lang w:val="de-CH"/>
        </w:rPr>
      </w:pPr>
      <w:r w:rsidRPr="00CE25F2">
        <w:rPr>
          <w:lang w:val="de-CH"/>
        </w:rPr>
        <w:t>Programmcode des MQTTD.</w:t>
      </w:r>
    </w:p>
    <w:p w14:paraId="37314D2C" w14:textId="067E6E74" w:rsidR="00CE25F2" w:rsidRPr="00CE25F2" w:rsidRDefault="00CE25F2" w:rsidP="00CE25F2">
      <w:pPr>
        <w:rPr>
          <w:lang w:val="de-CH"/>
        </w:rPr>
      </w:pPr>
    </w:p>
    <w:p w14:paraId="796A62CE" w14:textId="11BF1618" w:rsidR="00CE25F2" w:rsidRPr="00CE25F2" w:rsidRDefault="00CE25F2" w:rsidP="00CE25F2">
      <w:pPr>
        <w:rPr>
          <w:lang w:val="de-CH"/>
        </w:rPr>
      </w:pPr>
      <w:r w:rsidRPr="00CE25F2">
        <w:rPr>
          <w:lang w:val="de-CH"/>
        </w:rPr>
        <w:t xml:space="preserve">Der MQTTD-Ordner enthält den Code für den MQTT-Broker, der für die Kommunikation zwischen den Clients verantwortlich ist. Der Broker wird vom </w:t>
      </w:r>
      <w:r w:rsidR="00B92C0E">
        <w:rPr>
          <w:lang w:val="de-CH"/>
        </w:rPr>
        <w:t>HUB</w:t>
      </w:r>
      <w:r w:rsidRPr="00CE25F2">
        <w:rPr>
          <w:lang w:val="de-CH"/>
        </w:rPr>
        <w:t xml:space="preserve"> gestartet und ist ein wesentlicher Bestandteil des Systems, da er die Nachrichtenübermittlung zwischen den verschiedenen Komponenten ermöglicht.</w:t>
      </w:r>
    </w:p>
    <w:p w14:paraId="015D602B" w14:textId="77777777" w:rsidR="00CE25F2" w:rsidRPr="00CE25F2" w:rsidRDefault="00CE25F2" w:rsidP="00CE25F2">
      <w:pPr>
        <w:rPr>
          <w:lang w:val="de-CH"/>
        </w:rPr>
      </w:pPr>
    </w:p>
    <w:p w14:paraId="763EF150" w14:textId="77777777" w:rsidR="00CE25F2" w:rsidRPr="00CE25F2" w:rsidRDefault="00CE25F2" w:rsidP="00CE25F2">
      <w:pPr>
        <w:rPr>
          <w:lang w:val="de-CH"/>
        </w:rPr>
      </w:pPr>
      <w:r w:rsidRPr="00CE25F2">
        <w:rPr>
          <w:lang w:val="de-CH"/>
        </w:rPr>
        <w:t>Die Hauptdatei in diesem Ordner ist main.rs, die den Broker startet und konfiguriert. Darüber hinaus gibt es eine rumqttd.toml Datei, die die Konfiguration des Brokers enthält.</w:t>
      </w:r>
    </w:p>
    <w:p w14:paraId="67BC83E5" w14:textId="77777777" w:rsidR="00CE25F2" w:rsidRPr="00CE25F2" w:rsidRDefault="00CE25F2" w:rsidP="00CE25F2">
      <w:pPr>
        <w:rPr>
          <w:lang w:val="de-CH"/>
        </w:rPr>
      </w:pPr>
    </w:p>
    <w:p w14:paraId="7AFDDB05" w14:textId="5DBA7E1B" w:rsidR="00CE25F2" w:rsidRPr="00CE25F2" w:rsidRDefault="00CE25F2" w:rsidP="00CE25F2">
      <w:pPr>
        <w:rPr>
          <w:lang w:val="de-CH"/>
        </w:rPr>
      </w:pPr>
      <w:r w:rsidRPr="00CE25F2">
        <w:rPr>
          <w:lang w:val="de-CH"/>
        </w:rPr>
        <w:t>Die Beschreibungen für die Dateien wurden mithilfe von GPT grundlegend entworfen, von Fokko Vos kontrolliert und überarbeitet.</w:t>
      </w:r>
    </w:p>
    <w:p w14:paraId="1ED12CEC" w14:textId="4865FDD0" w:rsidR="00CE25F2" w:rsidRDefault="00CE25F2" w:rsidP="00CE25F2">
      <w:pPr>
        <w:pStyle w:val="berschrift3"/>
      </w:pPr>
      <w:bookmarkStart w:id="112" w:name="_Toc169228388"/>
      <w:r>
        <w:t>src/main</w:t>
      </w:r>
      <w:bookmarkEnd w:id="112"/>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CE25F2" w14:paraId="719115E4" w14:textId="77777777" w:rsidTr="00CE25F2">
        <w:tc>
          <w:tcPr>
            <w:tcW w:w="9628" w:type="dxa"/>
          </w:tcPr>
          <w:p w14:paraId="7B407634"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0000FF"/>
                <w:sz w:val="21"/>
                <w:szCs w:val="21"/>
                <w:lang w:val="en-GB" w:eastAsia="de-CH"/>
              </w:rPr>
              <w:t>use</w:t>
            </w: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267F99"/>
                <w:sz w:val="21"/>
                <w:szCs w:val="21"/>
                <w:lang w:val="en-GB" w:eastAsia="de-CH"/>
              </w:rPr>
              <w:t>rumqttd</w:t>
            </w:r>
            <w:r w:rsidRPr="00CE25F2">
              <w:rPr>
                <w:rFonts w:ascii="Consolas" w:eastAsia="Times New Roman" w:hAnsi="Consolas" w:cs="Times New Roman"/>
                <w:color w:val="000000"/>
                <w:sz w:val="21"/>
                <w:szCs w:val="21"/>
                <w:lang w:val="en-GB" w:eastAsia="de-CH"/>
              </w:rPr>
              <w:t>::</w:t>
            </w: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267F99"/>
                <w:sz w:val="21"/>
                <w:szCs w:val="21"/>
                <w:lang w:val="en-GB" w:eastAsia="de-CH"/>
              </w:rPr>
              <w:t>Broker</w:t>
            </w: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267F99"/>
                <w:sz w:val="21"/>
                <w:szCs w:val="21"/>
                <w:lang w:val="en-GB" w:eastAsia="de-CH"/>
              </w:rPr>
              <w:t>Config</w:t>
            </w:r>
            <w:r w:rsidRPr="00CE25F2">
              <w:rPr>
                <w:rFonts w:ascii="Consolas" w:eastAsia="Times New Roman" w:hAnsi="Consolas" w:cs="Times New Roman"/>
                <w:color w:val="3B3B3B"/>
                <w:sz w:val="21"/>
                <w:szCs w:val="21"/>
                <w:lang w:val="en-GB" w:eastAsia="de-CH"/>
              </w:rPr>
              <w:t xml:space="preserve"> };</w:t>
            </w:r>
          </w:p>
          <w:p w14:paraId="7303B0CF"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0000FF"/>
                <w:sz w:val="21"/>
                <w:szCs w:val="21"/>
                <w:lang w:val="en-GB" w:eastAsia="de-CH"/>
              </w:rPr>
              <w:t>use</w:t>
            </w: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267F99"/>
                <w:sz w:val="21"/>
                <w:szCs w:val="21"/>
                <w:lang w:val="en-GB" w:eastAsia="de-CH"/>
              </w:rPr>
              <w:t>tracing</w:t>
            </w:r>
            <w:r w:rsidRPr="00CE25F2">
              <w:rPr>
                <w:rFonts w:ascii="Consolas" w:eastAsia="Times New Roman" w:hAnsi="Consolas" w:cs="Times New Roman"/>
                <w:color w:val="000000"/>
                <w:sz w:val="21"/>
                <w:szCs w:val="21"/>
                <w:lang w:val="en-GB" w:eastAsia="de-CH"/>
              </w:rPr>
              <w:t>::</w:t>
            </w:r>
            <w:r w:rsidRPr="00CE25F2">
              <w:rPr>
                <w:rFonts w:ascii="Consolas" w:eastAsia="Times New Roman" w:hAnsi="Consolas" w:cs="Times New Roman"/>
                <w:color w:val="267F99"/>
                <w:sz w:val="21"/>
                <w:szCs w:val="21"/>
                <w:lang w:val="en-GB" w:eastAsia="de-CH"/>
              </w:rPr>
              <w:t>span</w:t>
            </w:r>
            <w:r w:rsidRPr="00CE25F2">
              <w:rPr>
                <w:rFonts w:ascii="Consolas" w:eastAsia="Times New Roman" w:hAnsi="Consolas" w:cs="Times New Roman"/>
                <w:color w:val="3B3B3B"/>
                <w:sz w:val="21"/>
                <w:szCs w:val="21"/>
                <w:lang w:val="en-GB" w:eastAsia="de-CH"/>
              </w:rPr>
              <w:t>;</w:t>
            </w:r>
          </w:p>
          <w:p w14:paraId="6FA2E238"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0000FF"/>
                <w:sz w:val="21"/>
                <w:szCs w:val="21"/>
                <w:lang w:val="en-GB" w:eastAsia="de-CH"/>
              </w:rPr>
              <w:t>use</w:t>
            </w: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267F99"/>
                <w:sz w:val="21"/>
                <w:szCs w:val="21"/>
                <w:lang w:val="en-GB" w:eastAsia="de-CH"/>
              </w:rPr>
              <w:t>tracing_subscriber</w:t>
            </w:r>
            <w:r w:rsidRPr="00CE25F2">
              <w:rPr>
                <w:rFonts w:ascii="Consolas" w:eastAsia="Times New Roman" w:hAnsi="Consolas" w:cs="Times New Roman"/>
                <w:color w:val="000000"/>
                <w:sz w:val="21"/>
                <w:szCs w:val="21"/>
                <w:lang w:val="en-GB" w:eastAsia="de-CH"/>
              </w:rPr>
              <w:t>::</w:t>
            </w: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267F99"/>
                <w:sz w:val="21"/>
                <w:szCs w:val="21"/>
                <w:lang w:val="en-GB" w:eastAsia="de-CH"/>
              </w:rPr>
              <w:t>EnvFilter</w:t>
            </w: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267F99"/>
                <w:sz w:val="21"/>
                <w:szCs w:val="21"/>
                <w:lang w:val="en-GB" w:eastAsia="de-CH"/>
              </w:rPr>
              <w:t>FmtSubscriber</w:t>
            </w:r>
            <w:r w:rsidRPr="00CE25F2">
              <w:rPr>
                <w:rFonts w:ascii="Consolas" w:eastAsia="Times New Roman" w:hAnsi="Consolas" w:cs="Times New Roman"/>
                <w:color w:val="3B3B3B"/>
                <w:sz w:val="21"/>
                <w:szCs w:val="21"/>
                <w:lang w:val="en-GB" w:eastAsia="de-CH"/>
              </w:rPr>
              <w:t xml:space="preserve"> };</w:t>
            </w:r>
          </w:p>
          <w:p w14:paraId="56CD6345"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p>
          <w:p w14:paraId="206641AF"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3B3B3B"/>
                <w:sz w:val="21"/>
                <w:szCs w:val="21"/>
                <w:lang w:val="en-GB" w:eastAsia="de-CH"/>
              </w:rPr>
              <w:t>#[</w:t>
            </w:r>
            <w:r w:rsidRPr="00CE25F2">
              <w:rPr>
                <w:rFonts w:ascii="Consolas" w:eastAsia="Times New Roman" w:hAnsi="Consolas" w:cs="Times New Roman"/>
                <w:color w:val="267F99"/>
                <w:sz w:val="21"/>
                <w:szCs w:val="21"/>
                <w:lang w:val="en-GB" w:eastAsia="de-CH"/>
              </w:rPr>
              <w:t>tokio</w:t>
            </w:r>
            <w:r w:rsidRPr="00CE25F2">
              <w:rPr>
                <w:rFonts w:ascii="Consolas" w:eastAsia="Times New Roman" w:hAnsi="Consolas" w:cs="Times New Roman"/>
                <w:color w:val="000000"/>
                <w:sz w:val="21"/>
                <w:szCs w:val="21"/>
                <w:lang w:val="en-GB" w:eastAsia="de-CH"/>
              </w:rPr>
              <w:t>::</w:t>
            </w:r>
            <w:r w:rsidRPr="00CE25F2">
              <w:rPr>
                <w:rFonts w:ascii="Consolas" w:eastAsia="Times New Roman" w:hAnsi="Consolas" w:cs="Times New Roman"/>
                <w:color w:val="795E26"/>
                <w:sz w:val="21"/>
                <w:szCs w:val="21"/>
                <w:lang w:val="en-GB" w:eastAsia="de-CH"/>
              </w:rPr>
              <w:t>main</w:t>
            </w:r>
            <w:r w:rsidRPr="00CE25F2">
              <w:rPr>
                <w:rFonts w:ascii="Consolas" w:eastAsia="Times New Roman" w:hAnsi="Consolas" w:cs="Times New Roman"/>
                <w:color w:val="3B3B3B"/>
                <w:sz w:val="21"/>
                <w:szCs w:val="21"/>
                <w:lang w:val="en-GB" w:eastAsia="de-CH"/>
              </w:rPr>
              <w:t>]</w:t>
            </w:r>
          </w:p>
          <w:p w14:paraId="0DF29478"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0000FF"/>
                <w:sz w:val="21"/>
                <w:szCs w:val="21"/>
                <w:lang w:val="en-GB" w:eastAsia="de-CH"/>
              </w:rPr>
              <w:t>async</w:t>
            </w: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0000FF"/>
                <w:sz w:val="21"/>
                <w:szCs w:val="21"/>
                <w:lang w:val="en-GB" w:eastAsia="de-CH"/>
              </w:rPr>
              <w:t>fn</w:t>
            </w: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795E26"/>
                <w:sz w:val="21"/>
                <w:szCs w:val="21"/>
                <w:lang w:val="en-GB" w:eastAsia="de-CH"/>
              </w:rPr>
              <w:t>main</w:t>
            </w:r>
            <w:r w:rsidRPr="00CE25F2">
              <w:rPr>
                <w:rFonts w:ascii="Consolas" w:eastAsia="Times New Roman" w:hAnsi="Consolas" w:cs="Times New Roman"/>
                <w:color w:val="3B3B3B"/>
                <w:sz w:val="21"/>
                <w:szCs w:val="21"/>
                <w:lang w:val="en-GB" w:eastAsia="de-CH"/>
              </w:rPr>
              <w:t>() {</w:t>
            </w:r>
          </w:p>
          <w:p w14:paraId="2E36746B"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008000"/>
                <w:sz w:val="21"/>
                <w:szCs w:val="21"/>
                <w:lang w:val="en-GB" w:eastAsia="de-CH"/>
              </w:rPr>
              <w:t>// Use the RUST_LOG environment variable to set the log level</w:t>
            </w:r>
          </w:p>
          <w:p w14:paraId="7A1D08E1"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0000FF"/>
                <w:sz w:val="21"/>
                <w:szCs w:val="21"/>
                <w:lang w:val="en-GB" w:eastAsia="de-CH"/>
              </w:rPr>
              <w:t>let</w:t>
            </w: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001080"/>
                <w:sz w:val="21"/>
                <w:szCs w:val="21"/>
                <w:lang w:val="en-GB" w:eastAsia="de-CH"/>
              </w:rPr>
              <w:t>filter</w:t>
            </w: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000000"/>
                <w:sz w:val="21"/>
                <w:szCs w:val="21"/>
                <w:lang w:val="en-GB" w:eastAsia="de-CH"/>
              </w:rPr>
              <w:t>=</w:t>
            </w: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267F99"/>
                <w:sz w:val="21"/>
                <w:szCs w:val="21"/>
                <w:lang w:val="en-GB" w:eastAsia="de-CH"/>
              </w:rPr>
              <w:t>EnvFilter</w:t>
            </w:r>
            <w:r w:rsidRPr="00CE25F2">
              <w:rPr>
                <w:rFonts w:ascii="Consolas" w:eastAsia="Times New Roman" w:hAnsi="Consolas" w:cs="Times New Roman"/>
                <w:color w:val="000000"/>
                <w:sz w:val="21"/>
                <w:szCs w:val="21"/>
                <w:lang w:val="en-GB" w:eastAsia="de-CH"/>
              </w:rPr>
              <w:t>::</w:t>
            </w:r>
            <w:r w:rsidRPr="00CE25F2">
              <w:rPr>
                <w:rFonts w:ascii="Consolas" w:eastAsia="Times New Roman" w:hAnsi="Consolas" w:cs="Times New Roman"/>
                <w:color w:val="795E26"/>
                <w:sz w:val="21"/>
                <w:szCs w:val="21"/>
                <w:lang w:val="en-GB" w:eastAsia="de-CH"/>
              </w:rPr>
              <w:t>new</w:t>
            </w:r>
            <w:r w:rsidRPr="00CE25F2">
              <w:rPr>
                <w:rFonts w:ascii="Consolas" w:eastAsia="Times New Roman" w:hAnsi="Consolas" w:cs="Times New Roman"/>
                <w:color w:val="3B3B3B"/>
                <w:sz w:val="21"/>
                <w:szCs w:val="21"/>
                <w:lang w:val="en-GB" w:eastAsia="de-CH"/>
              </w:rPr>
              <w:t>(</w:t>
            </w:r>
            <w:r w:rsidRPr="00CE25F2">
              <w:rPr>
                <w:rFonts w:ascii="Consolas" w:eastAsia="Times New Roman" w:hAnsi="Consolas" w:cs="Times New Roman"/>
                <w:color w:val="267F99"/>
                <w:sz w:val="21"/>
                <w:szCs w:val="21"/>
                <w:lang w:val="en-GB" w:eastAsia="de-CH"/>
              </w:rPr>
              <w:t>std</w:t>
            </w:r>
            <w:r w:rsidRPr="00CE25F2">
              <w:rPr>
                <w:rFonts w:ascii="Consolas" w:eastAsia="Times New Roman" w:hAnsi="Consolas" w:cs="Times New Roman"/>
                <w:color w:val="000000"/>
                <w:sz w:val="21"/>
                <w:szCs w:val="21"/>
                <w:lang w:val="en-GB" w:eastAsia="de-CH"/>
              </w:rPr>
              <w:t>::</w:t>
            </w:r>
            <w:r w:rsidRPr="00CE25F2">
              <w:rPr>
                <w:rFonts w:ascii="Consolas" w:eastAsia="Times New Roman" w:hAnsi="Consolas" w:cs="Times New Roman"/>
                <w:color w:val="267F99"/>
                <w:sz w:val="21"/>
                <w:szCs w:val="21"/>
                <w:lang w:val="en-GB" w:eastAsia="de-CH"/>
              </w:rPr>
              <w:t>env</w:t>
            </w:r>
            <w:r w:rsidRPr="00CE25F2">
              <w:rPr>
                <w:rFonts w:ascii="Consolas" w:eastAsia="Times New Roman" w:hAnsi="Consolas" w:cs="Times New Roman"/>
                <w:color w:val="000000"/>
                <w:sz w:val="21"/>
                <w:szCs w:val="21"/>
                <w:lang w:val="en-GB" w:eastAsia="de-CH"/>
              </w:rPr>
              <w:t>::</w:t>
            </w:r>
            <w:r w:rsidRPr="00CE25F2">
              <w:rPr>
                <w:rFonts w:ascii="Consolas" w:eastAsia="Times New Roman" w:hAnsi="Consolas" w:cs="Times New Roman"/>
                <w:color w:val="795E26"/>
                <w:sz w:val="21"/>
                <w:szCs w:val="21"/>
                <w:lang w:val="en-GB" w:eastAsia="de-CH"/>
              </w:rPr>
              <w:t>var</w:t>
            </w:r>
            <w:r w:rsidRPr="00CE25F2">
              <w:rPr>
                <w:rFonts w:ascii="Consolas" w:eastAsia="Times New Roman" w:hAnsi="Consolas" w:cs="Times New Roman"/>
                <w:color w:val="3B3B3B"/>
                <w:sz w:val="21"/>
                <w:szCs w:val="21"/>
                <w:lang w:val="en-GB" w:eastAsia="de-CH"/>
              </w:rPr>
              <w:t>(</w:t>
            </w:r>
            <w:r w:rsidRPr="00CE25F2">
              <w:rPr>
                <w:rFonts w:ascii="Consolas" w:eastAsia="Times New Roman" w:hAnsi="Consolas" w:cs="Times New Roman"/>
                <w:color w:val="A31515"/>
                <w:sz w:val="21"/>
                <w:szCs w:val="21"/>
                <w:lang w:val="en-GB" w:eastAsia="de-CH"/>
              </w:rPr>
              <w:t>"RUST_LOG"</w:t>
            </w:r>
            <w:r w:rsidRPr="00CE25F2">
              <w:rPr>
                <w:rFonts w:ascii="Consolas" w:eastAsia="Times New Roman" w:hAnsi="Consolas" w:cs="Times New Roman"/>
                <w:color w:val="3B3B3B"/>
                <w:sz w:val="21"/>
                <w:szCs w:val="21"/>
                <w:lang w:val="en-GB" w:eastAsia="de-CH"/>
              </w:rPr>
              <w:t>)</w:t>
            </w:r>
            <w:r w:rsidRPr="00CE25F2">
              <w:rPr>
                <w:rFonts w:ascii="Consolas" w:eastAsia="Times New Roman" w:hAnsi="Consolas" w:cs="Times New Roman"/>
                <w:color w:val="000000"/>
                <w:sz w:val="21"/>
                <w:szCs w:val="21"/>
                <w:lang w:val="en-GB" w:eastAsia="de-CH"/>
              </w:rPr>
              <w:t>.</w:t>
            </w:r>
            <w:r w:rsidRPr="00CE25F2">
              <w:rPr>
                <w:rFonts w:ascii="Consolas" w:eastAsia="Times New Roman" w:hAnsi="Consolas" w:cs="Times New Roman"/>
                <w:color w:val="795E26"/>
                <w:sz w:val="21"/>
                <w:szCs w:val="21"/>
                <w:lang w:val="en-GB" w:eastAsia="de-CH"/>
              </w:rPr>
              <w:t>unwrap_or_else</w:t>
            </w:r>
            <w:r w:rsidRPr="00CE25F2">
              <w:rPr>
                <w:rFonts w:ascii="Consolas" w:eastAsia="Times New Roman" w:hAnsi="Consolas" w:cs="Times New Roman"/>
                <w:color w:val="3B3B3B"/>
                <w:sz w:val="21"/>
                <w:szCs w:val="21"/>
                <w:lang w:val="en-GB" w:eastAsia="de-CH"/>
              </w:rPr>
              <w:t>(</w:t>
            </w:r>
            <w:r w:rsidRPr="00CE25F2">
              <w:rPr>
                <w:rFonts w:ascii="Consolas" w:eastAsia="Times New Roman" w:hAnsi="Consolas" w:cs="Times New Roman"/>
                <w:color w:val="000000"/>
                <w:sz w:val="21"/>
                <w:szCs w:val="21"/>
                <w:lang w:val="en-GB" w:eastAsia="de-CH"/>
              </w:rPr>
              <w:t>|</w:t>
            </w:r>
            <w:r w:rsidRPr="00CE25F2">
              <w:rPr>
                <w:rFonts w:ascii="Consolas" w:eastAsia="Times New Roman" w:hAnsi="Consolas" w:cs="Times New Roman"/>
                <w:color w:val="001080"/>
                <w:sz w:val="21"/>
                <w:szCs w:val="21"/>
                <w:lang w:val="en-GB" w:eastAsia="de-CH"/>
              </w:rPr>
              <w:t>_</w:t>
            </w:r>
            <w:r w:rsidRPr="00CE25F2">
              <w:rPr>
                <w:rFonts w:ascii="Consolas" w:eastAsia="Times New Roman" w:hAnsi="Consolas" w:cs="Times New Roman"/>
                <w:color w:val="000000"/>
                <w:sz w:val="21"/>
                <w:szCs w:val="21"/>
                <w:lang w:val="en-GB" w:eastAsia="de-CH"/>
              </w:rPr>
              <w:t>|</w:t>
            </w: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A31515"/>
                <w:sz w:val="21"/>
                <w:szCs w:val="21"/>
                <w:lang w:val="en-GB" w:eastAsia="de-CH"/>
              </w:rPr>
              <w:t>"info"</w:t>
            </w:r>
            <w:r w:rsidRPr="00CE25F2">
              <w:rPr>
                <w:rFonts w:ascii="Consolas" w:eastAsia="Times New Roman" w:hAnsi="Consolas" w:cs="Times New Roman"/>
                <w:color w:val="000000"/>
                <w:sz w:val="21"/>
                <w:szCs w:val="21"/>
                <w:lang w:val="en-GB" w:eastAsia="de-CH"/>
              </w:rPr>
              <w:t>.</w:t>
            </w:r>
            <w:r w:rsidRPr="00CE25F2">
              <w:rPr>
                <w:rFonts w:ascii="Consolas" w:eastAsia="Times New Roman" w:hAnsi="Consolas" w:cs="Times New Roman"/>
                <w:color w:val="795E26"/>
                <w:sz w:val="21"/>
                <w:szCs w:val="21"/>
                <w:lang w:val="en-GB" w:eastAsia="de-CH"/>
              </w:rPr>
              <w:t>to_string</w:t>
            </w:r>
            <w:r w:rsidRPr="00CE25F2">
              <w:rPr>
                <w:rFonts w:ascii="Consolas" w:eastAsia="Times New Roman" w:hAnsi="Consolas" w:cs="Times New Roman"/>
                <w:color w:val="3B3B3B"/>
                <w:sz w:val="21"/>
                <w:szCs w:val="21"/>
                <w:lang w:val="en-GB" w:eastAsia="de-CH"/>
              </w:rPr>
              <w:t>()));</w:t>
            </w:r>
          </w:p>
          <w:p w14:paraId="46EAA20A"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0000FF"/>
                <w:sz w:val="21"/>
                <w:szCs w:val="21"/>
                <w:lang w:val="en-GB" w:eastAsia="de-CH"/>
              </w:rPr>
              <w:t>let</w:t>
            </w: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001080"/>
                <w:sz w:val="21"/>
                <w:szCs w:val="21"/>
                <w:lang w:val="en-GB" w:eastAsia="de-CH"/>
              </w:rPr>
              <w:t>subscriber</w:t>
            </w: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000000"/>
                <w:sz w:val="21"/>
                <w:szCs w:val="21"/>
                <w:lang w:val="en-GB" w:eastAsia="de-CH"/>
              </w:rPr>
              <w:t>=</w:t>
            </w: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267F99"/>
                <w:sz w:val="21"/>
                <w:szCs w:val="21"/>
                <w:lang w:val="en-GB" w:eastAsia="de-CH"/>
              </w:rPr>
              <w:t>FmtSubscriber</w:t>
            </w:r>
            <w:r w:rsidRPr="00CE25F2">
              <w:rPr>
                <w:rFonts w:ascii="Consolas" w:eastAsia="Times New Roman" w:hAnsi="Consolas" w:cs="Times New Roman"/>
                <w:color w:val="000000"/>
                <w:sz w:val="21"/>
                <w:szCs w:val="21"/>
                <w:lang w:val="en-GB" w:eastAsia="de-CH"/>
              </w:rPr>
              <w:t>::</w:t>
            </w:r>
            <w:r w:rsidRPr="00CE25F2">
              <w:rPr>
                <w:rFonts w:ascii="Consolas" w:eastAsia="Times New Roman" w:hAnsi="Consolas" w:cs="Times New Roman"/>
                <w:color w:val="795E26"/>
                <w:sz w:val="21"/>
                <w:szCs w:val="21"/>
                <w:lang w:val="en-GB" w:eastAsia="de-CH"/>
              </w:rPr>
              <w:t>builder</w:t>
            </w:r>
            <w:r w:rsidRPr="00CE25F2">
              <w:rPr>
                <w:rFonts w:ascii="Consolas" w:eastAsia="Times New Roman" w:hAnsi="Consolas" w:cs="Times New Roman"/>
                <w:color w:val="3B3B3B"/>
                <w:sz w:val="21"/>
                <w:szCs w:val="21"/>
                <w:lang w:val="en-GB" w:eastAsia="de-CH"/>
              </w:rPr>
              <w:t>()</w:t>
            </w:r>
          </w:p>
          <w:p w14:paraId="32572EAD"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000000"/>
                <w:sz w:val="21"/>
                <w:szCs w:val="21"/>
                <w:lang w:val="en-GB" w:eastAsia="de-CH"/>
              </w:rPr>
              <w:t>.</w:t>
            </w:r>
            <w:r w:rsidRPr="00CE25F2">
              <w:rPr>
                <w:rFonts w:ascii="Consolas" w:eastAsia="Times New Roman" w:hAnsi="Consolas" w:cs="Times New Roman"/>
                <w:color w:val="795E26"/>
                <w:sz w:val="21"/>
                <w:szCs w:val="21"/>
                <w:lang w:val="en-GB" w:eastAsia="de-CH"/>
              </w:rPr>
              <w:t>with_env_filter</w:t>
            </w:r>
            <w:r w:rsidRPr="00CE25F2">
              <w:rPr>
                <w:rFonts w:ascii="Consolas" w:eastAsia="Times New Roman" w:hAnsi="Consolas" w:cs="Times New Roman"/>
                <w:color w:val="3B3B3B"/>
                <w:sz w:val="21"/>
                <w:szCs w:val="21"/>
                <w:lang w:val="en-GB" w:eastAsia="de-CH"/>
              </w:rPr>
              <w:t>(</w:t>
            </w:r>
            <w:r w:rsidRPr="00CE25F2">
              <w:rPr>
                <w:rFonts w:ascii="Consolas" w:eastAsia="Times New Roman" w:hAnsi="Consolas" w:cs="Times New Roman"/>
                <w:color w:val="001080"/>
                <w:sz w:val="21"/>
                <w:szCs w:val="21"/>
                <w:lang w:val="en-GB" w:eastAsia="de-CH"/>
              </w:rPr>
              <w:t>filter</w:t>
            </w:r>
            <w:r w:rsidRPr="00CE25F2">
              <w:rPr>
                <w:rFonts w:ascii="Consolas" w:eastAsia="Times New Roman" w:hAnsi="Consolas" w:cs="Times New Roman"/>
                <w:color w:val="3B3B3B"/>
                <w:sz w:val="21"/>
                <w:szCs w:val="21"/>
                <w:lang w:val="en-GB" w:eastAsia="de-CH"/>
              </w:rPr>
              <w:t>)</w:t>
            </w:r>
          </w:p>
          <w:p w14:paraId="55A682E8"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000000"/>
                <w:sz w:val="21"/>
                <w:szCs w:val="21"/>
                <w:lang w:val="en-GB" w:eastAsia="de-CH"/>
              </w:rPr>
              <w:t>.</w:t>
            </w:r>
            <w:r w:rsidRPr="00CE25F2">
              <w:rPr>
                <w:rFonts w:ascii="Consolas" w:eastAsia="Times New Roman" w:hAnsi="Consolas" w:cs="Times New Roman"/>
                <w:color w:val="795E26"/>
                <w:sz w:val="21"/>
                <w:szCs w:val="21"/>
                <w:lang w:val="en-GB" w:eastAsia="de-CH"/>
              </w:rPr>
              <w:t>with_level</w:t>
            </w:r>
            <w:r w:rsidRPr="00CE25F2">
              <w:rPr>
                <w:rFonts w:ascii="Consolas" w:eastAsia="Times New Roman" w:hAnsi="Consolas" w:cs="Times New Roman"/>
                <w:color w:val="3B3B3B"/>
                <w:sz w:val="21"/>
                <w:szCs w:val="21"/>
                <w:lang w:val="en-GB" w:eastAsia="de-CH"/>
              </w:rPr>
              <w:t>(</w:t>
            </w:r>
            <w:r w:rsidRPr="00CE25F2">
              <w:rPr>
                <w:rFonts w:ascii="Consolas" w:eastAsia="Times New Roman" w:hAnsi="Consolas" w:cs="Times New Roman"/>
                <w:color w:val="0000FF"/>
                <w:sz w:val="21"/>
                <w:szCs w:val="21"/>
                <w:lang w:val="en-GB" w:eastAsia="de-CH"/>
              </w:rPr>
              <w:t>true</w:t>
            </w:r>
            <w:r w:rsidRPr="00CE25F2">
              <w:rPr>
                <w:rFonts w:ascii="Consolas" w:eastAsia="Times New Roman" w:hAnsi="Consolas" w:cs="Times New Roman"/>
                <w:color w:val="3B3B3B"/>
                <w:sz w:val="21"/>
                <w:szCs w:val="21"/>
                <w:lang w:val="en-GB" w:eastAsia="de-CH"/>
              </w:rPr>
              <w:t>)</w:t>
            </w:r>
          </w:p>
          <w:p w14:paraId="6FF8D2DF"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000000"/>
                <w:sz w:val="21"/>
                <w:szCs w:val="21"/>
                <w:lang w:val="en-GB" w:eastAsia="de-CH"/>
              </w:rPr>
              <w:t>.</w:t>
            </w:r>
            <w:r w:rsidRPr="00CE25F2">
              <w:rPr>
                <w:rFonts w:ascii="Consolas" w:eastAsia="Times New Roman" w:hAnsi="Consolas" w:cs="Times New Roman"/>
                <w:color w:val="795E26"/>
                <w:sz w:val="21"/>
                <w:szCs w:val="21"/>
                <w:lang w:val="en-GB" w:eastAsia="de-CH"/>
              </w:rPr>
              <w:t>with_target</w:t>
            </w:r>
            <w:r w:rsidRPr="00CE25F2">
              <w:rPr>
                <w:rFonts w:ascii="Consolas" w:eastAsia="Times New Roman" w:hAnsi="Consolas" w:cs="Times New Roman"/>
                <w:color w:val="3B3B3B"/>
                <w:sz w:val="21"/>
                <w:szCs w:val="21"/>
                <w:lang w:val="en-GB" w:eastAsia="de-CH"/>
              </w:rPr>
              <w:t>(</w:t>
            </w:r>
            <w:r w:rsidRPr="00CE25F2">
              <w:rPr>
                <w:rFonts w:ascii="Consolas" w:eastAsia="Times New Roman" w:hAnsi="Consolas" w:cs="Times New Roman"/>
                <w:color w:val="0000FF"/>
                <w:sz w:val="21"/>
                <w:szCs w:val="21"/>
                <w:lang w:val="en-GB" w:eastAsia="de-CH"/>
              </w:rPr>
              <w:t>true</w:t>
            </w:r>
            <w:r w:rsidRPr="00CE25F2">
              <w:rPr>
                <w:rFonts w:ascii="Consolas" w:eastAsia="Times New Roman" w:hAnsi="Consolas" w:cs="Times New Roman"/>
                <w:color w:val="3B3B3B"/>
                <w:sz w:val="21"/>
                <w:szCs w:val="21"/>
                <w:lang w:val="en-GB" w:eastAsia="de-CH"/>
              </w:rPr>
              <w:t>)</w:t>
            </w:r>
          </w:p>
          <w:p w14:paraId="37BEB7FD"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000000"/>
                <w:sz w:val="21"/>
                <w:szCs w:val="21"/>
                <w:lang w:val="en-GB" w:eastAsia="de-CH"/>
              </w:rPr>
              <w:t>.</w:t>
            </w:r>
            <w:r w:rsidRPr="00CE25F2">
              <w:rPr>
                <w:rFonts w:ascii="Consolas" w:eastAsia="Times New Roman" w:hAnsi="Consolas" w:cs="Times New Roman"/>
                <w:color w:val="795E26"/>
                <w:sz w:val="21"/>
                <w:szCs w:val="21"/>
                <w:lang w:val="en-GB" w:eastAsia="de-CH"/>
              </w:rPr>
              <w:t>with_thread_ids</w:t>
            </w:r>
            <w:r w:rsidRPr="00CE25F2">
              <w:rPr>
                <w:rFonts w:ascii="Consolas" w:eastAsia="Times New Roman" w:hAnsi="Consolas" w:cs="Times New Roman"/>
                <w:color w:val="3B3B3B"/>
                <w:sz w:val="21"/>
                <w:szCs w:val="21"/>
                <w:lang w:val="en-GB" w:eastAsia="de-CH"/>
              </w:rPr>
              <w:t>(</w:t>
            </w:r>
            <w:r w:rsidRPr="00CE25F2">
              <w:rPr>
                <w:rFonts w:ascii="Consolas" w:eastAsia="Times New Roman" w:hAnsi="Consolas" w:cs="Times New Roman"/>
                <w:color w:val="0000FF"/>
                <w:sz w:val="21"/>
                <w:szCs w:val="21"/>
                <w:lang w:val="en-GB" w:eastAsia="de-CH"/>
              </w:rPr>
              <w:t>false</w:t>
            </w:r>
            <w:r w:rsidRPr="00CE25F2">
              <w:rPr>
                <w:rFonts w:ascii="Consolas" w:eastAsia="Times New Roman" w:hAnsi="Consolas" w:cs="Times New Roman"/>
                <w:color w:val="3B3B3B"/>
                <w:sz w:val="21"/>
                <w:szCs w:val="21"/>
                <w:lang w:val="en-GB" w:eastAsia="de-CH"/>
              </w:rPr>
              <w:t>)</w:t>
            </w:r>
          </w:p>
          <w:p w14:paraId="2AA52BDE"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000000"/>
                <w:sz w:val="21"/>
                <w:szCs w:val="21"/>
                <w:lang w:val="en-GB" w:eastAsia="de-CH"/>
              </w:rPr>
              <w:t>.</w:t>
            </w:r>
            <w:r w:rsidRPr="00CE25F2">
              <w:rPr>
                <w:rFonts w:ascii="Consolas" w:eastAsia="Times New Roman" w:hAnsi="Consolas" w:cs="Times New Roman"/>
                <w:color w:val="795E26"/>
                <w:sz w:val="21"/>
                <w:szCs w:val="21"/>
                <w:lang w:val="en-GB" w:eastAsia="de-CH"/>
              </w:rPr>
              <w:t>with_thread_names</w:t>
            </w:r>
            <w:r w:rsidRPr="00CE25F2">
              <w:rPr>
                <w:rFonts w:ascii="Consolas" w:eastAsia="Times New Roman" w:hAnsi="Consolas" w:cs="Times New Roman"/>
                <w:color w:val="3B3B3B"/>
                <w:sz w:val="21"/>
                <w:szCs w:val="21"/>
                <w:lang w:val="en-GB" w:eastAsia="de-CH"/>
              </w:rPr>
              <w:t>(</w:t>
            </w:r>
            <w:r w:rsidRPr="00CE25F2">
              <w:rPr>
                <w:rFonts w:ascii="Consolas" w:eastAsia="Times New Roman" w:hAnsi="Consolas" w:cs="Times New Roman"/>
                <w:color w:val="0000FF"/>
                <w:sz w:val="21"/>
                <w:szCs w:val="21"/>
                <w:lang w:val="en-GB" w:eastAsia="de-CH"/>
              </w:rPr>
              <w:t>false</w:t>
            </w:r>
            <w:r w:rsidRPr="00CE25F2">
              <w:rPr>
                <w:rFonts w:ascii="Consolas" w:eastAsia="Times New Roman" w:hAnsi="Consolas" w:cs="Times New Roman"/>
                <w:color w:val="3B3B3B"/>
                <w:sz w:val="21"/>
                <w:szCs w:val="21"/>
                <w:lang w:val="en-GB" w:eastAsia="de-CH"/>
              </w:rPr>
              <w:t>)</w:t>
            </w:r>
          </w:p>
          <w:p w14:paraId="1D90BE04"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000000"/>
                <w:sz w:val="21"/>
                <w:szCs w:val="21"/>
                <w:lang w:val="en-GB" w:eastAsia="de-CH"/>
              </w:rPr>
              <w:t>.</w:t>
            </w:r>
            <w:r w:rsidRPr="00CE25F2">
              <w:rPr>
                <w:rFonts w:ascii="Consolas" w:eastAsia="Times New Roman" w:hAnsi="Consolas" w:cs="Times New Roman"/>
                <w:color w:val="795E26"/>
                <w:sz w:val="21"/>
                <w:szCs w:val="21"/>
                <w:lang w:val="en-GB" w:eastAsia="de-CH"/>
              </w:rPr>
              <w:t>finish</w:t>
            </w:r>
            <w:r w:rsidRPr="00CE25F2">
              <w:rPr>
                <w:rFonts w:ascii="Consolas" w:eastAsia="Times New Roman" w:hAnsi="Consolas" w:cs="Times New Roman"/>
                <w:color w:val="3B3B3B"/>
                <w:sz w:val="21"/>
                <w:szCs w:val="21"/>
                <w:lang w:val="en-GB" w:eastAsia="de-CH"/>
              </w:rPr>
              <w:t>();</w:t>
            </w:r>
          </w:p>
          <w:p w14:paraId="54D6552D"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p>
          <w:p w14:paraId="3D8E8241"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267F99"/>
                <w:sz w:val="21"/>
                <w:szCs w:val="21"/>
                <w:lang w:val="en-GB" w:eastAsia="de-CH"/>
              </w:rPr>
              <w:t>tracing</w:t>
            </w:r>
            <w:r w:rsidRPr="00CE25F2">
              <w:rPr>
                <w:rFonts w:ascii="Consolas" w:eastAsia="Times New Roman" w:hAnsi="Consolas" w:cs="Times New Roman"/>
                <w:color w:val="000000"/>
                <w:sz w:val="21"/>
                <w:szCs w:val="21"/>
                <w:lang w:val="en-GB" w:eastAsia="de-CH"/>
              </w:rPr>
              <w:t>::</w:t>
            </w:r>
            <w:r w:rsidRPr="00CE25F2">
              <w:rPr>
                <w:rFonts w:ascii="Consolas" w:eastAsia="Times New Roman" w:hAnsi="Consolas" w:cs="Times New Roman"/>
                <w:color w:val="267F99"/>
                <w:sz w:val="21"/>
                <w:szCs w:val="21"/>
                <w:lang w:val="en-GB" w:eastAsia="de-CH"/>
              </w:rPr>
              <w:t>subscriber</w:t>
            </w:r>
            <w:r w:rsidRPr="00CE25F2">
              <w:rPr>
                <w:rFonts w:ascii="Consolas" w:eastAsia="Times New Roman" w:hAnsi="Consolas" w:cs="Times New Roman"/>
                <w:color w:val="000000"/>
                <w:sz w:val="21"/>
                <w:szCs w:val="21"/>
                <w:lang w:val="en-GB" w:eastAsia="de-CH"/>
              </w:rPr>
              <w:t>::</w:t>
            </w:r>
            <w:r w:rsidRPr="00CE25F2">
              <w:rPr>
                <w:rFonts w:ascii="Consolas" w:eastAsia="Times New Roman" w:hAnsi="Consolas" w:cs="Times New Roman"/>
                <w:color w:val="795E26"/>
                <w:sz w:val="21"/>
                <w:szCs w:val="21"/>
                <w:lang w:val="en-GB" w:eastAsia="de-CH"/>
              </w:rPr>
              <w:t>set_global_default</w:t>
            </w:r>
            <w:r w:rsidRPr="00CE25F2">
              <w:rPr>
                <w:rFonts w:ascii="Consolas" w:eastAsia="Times New Roman" w:hAnsi="Consolas" w:cs="Times New Roman"/>
                <w:color w:val="3B3B3B"/>
                <w:sz w:val="21"/>
                <w:szCs w:val="21"/>
                <w:lang w:val="en-GB" w:eastAsia="de-CH"/>
              </w:rPr>
              <w:t>(</w:t>
            </w:r>
            <w:r w:rsidRPr="00CE25F2">
              <w:rPr>
                <w:rFonts w:ascii="Consolas" w:eastAsia="Times New Roman" w:hAnsi="Consolas" w:cs="Times New Roman"/>
                <w:color w:val="001080"/>
                <w:sz w:val="21"/>
                <w:szCs w:val="21"/>
                <w:lang w:val="en-GB" w:eastAsia="de-CH"/>
              </w:rPr>
              <w:t>subscriber</w:t>
            </w:r>
            <w:r w:rsidRPr="00CE25F2">
              <w:rPr>
                <w:rFonts w:ascii="Consolas" w:eastAsia="Times New Roman" w:hAnsi="Consolas" w:cs="Times New Roman"/>
                <w:color w:val="3B3B3B"/>
                <w:sz w:val="21"/>
                <w:szCs w:val="21"/>
                <w:lang w:val="en-GB" w:eastAsia="de-CH"/>
              </w:rPr>
              <w:t>)</w:t>
            </w:r>
            <w:r w:rsidRPr="00CE25F2">
              <w:rPr>
                <w:rFonts w:ascii="Consolas" w:eastAsia="Times New Roman" w:hAnsi="Consolas" w:cs="Times New Roman"/>
                <w:color w:val="000000"/>
                <w:sz w:val="21"/>
                <w:szCs w:val="21"/>
                <w:lang w:val="en-GB" w:eastAsia="de-CH"/>
              </w:rPr>
              <w:t>.</w:t>
            </w:r>
            <w:r w:rsidRPr="00CE25F2">
              <w:rPr>
                <w:rFonts w:ascii="Consolas" w:eastAsia="Times New Roman" w:hAnsi="Consolas" w:cs="Times New Roman"/>
                <w:color w:val="795E26"/>
                <w:sz w:val="21"/>
                <w:szCs w:val="21"/>
                <w:lang w:val="en-GB" w:eastAsia="de-CH"/>
              </w:rPr>
              <w:t>expect</w:t>
            </w:r>
            <w:r w:rsidRPr="00CE25F2">
              <w:rPr>
                <w:rFonts w:ascii="Consolas" w:eastAsia="Times New Roman" w:hAnsi="Consolas" w:cs="Times New Roman"/>
                <w:color w:val="3B3B3B"/>
                <w:sz w:val="21"/>
                <w:szCs w:val="21"/>
                <w:lang w:val="en-GB" w:eastAsia="de-CH"/>
              </w:rPr>
              <w:t>(</w:t>
            </w:r>
            <w:r w:rsidRPr="00CE25F2">
              <w:rPr>
                <w:rFonts w:ascii="Consolas" w:eastAsia="Times New Roman" w:hAnsi="Consolas" w:cs="Times New Roman"/>
                <w:color w:val="A31515"/>
                <w:sz w:val="21"/>
                <w:szCs w:val="21"/>
                <w:lang w:val="en-GB" w:eastAsia="de-CH"/>
              </w:rPr>
              <w:t>"setting default subscriber failed"</w:t>
            </w:r>
            <w:r w:rsidRPr="00CE25F2">
              <w:rPr>
                <w:rFonts w:ascii="Consolas" w:eastAsia="Times New Roman" w:hAnsi="Consolas" w:cs="Times New Roman"/>
                <w:color w:val="3B3B3B"/>
                <w:sz w:val="21"/>
                <w:szCs w:val="21"/>
                <w:lang w:val="en-GB" w:eastAsia="de-CH"/>
              </w:rPr>
              <w:t>);</w:t>
            </w:r>
          </w:p>
          <w:p w14:paraId="1F27C877"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p>
          <w:p w14:paraId="54423055"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008000"/>
                <w:sz w:val="21"/>
                <w:szCs w:val="21"/>
                <w:lang w:val="en-GB" w:eastAsia="de-CH"/>
              </w:rPr>
              <w:t>// Create a span for the broker and enter it</w:t>
            </w:r>
          </w:p>
          <w:p w14:paraId="0A450213"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0000FF"/>
                <w:sz w:val="21"/>
                <w:szCs w:val="21"/>
                <w:lang w:val="en-GB" w:eastAsia="de-CH"/>
              </w:rPr>
              <w:t>let</w:t>
            </w: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001080"/>
                <w:sz w:val="21"/>
                <w:szCs w:val="21"/>
                <w:lang w:val="en-GB" w:eastAsia="de-CH"/>
              </w:rPr>
              <w:t>broker_span</w:t>
            </w: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000000"/>
                <w:sz w:val="21"/>
                <w:szCs w:val="21"/>
                <w:lang w:val="en-GB" w:eastAsia="de-CH"/>
              </w:rPr>
              <w:t>=</w:t>
            </w: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0000FF"/>
                <w:sz w:val="21"/>
                <w:szCs w:val="21"/>
                <w:lang w:val="en-GB" w:eastAsia="de-CH"/>
              </w:rPr>
              <w:t>span!</w:t>
            </w:r>
            <w:r w:rsidRPr="00CE25F2">
              <w:rPr>
                <w:rFonts w:ascii="Consolas" w:eastAsia="Times New Roman" w:hAnsi="Consolas" w:cs="Times New Roman"/>
                <w:color w:val="3B3B3B"/>
                <w:sz w:val="21"/>
                <w:szCs w:val="21"/>
                <w:lang w:val="en-GB" w:eastAsia="de-CH"/>
              </w:rPr>
              <w:t>(</w:t>
            </w:r>
            <w:r w:rsidRPr="00CE25F2">
              <w:rPr>
                <w:rFonts w:ascii="Consolas" w:eastAsia="Times New Roman" w:hAnsi="Consolas" w:cs="Times New Roman"/>
                <w:color w:val="267F99"/>
                <w:sz w:val="21"/>
                <w:szCs w:val="21"/>
                <w:lang w:val="en-GB" w:eastAsia="de-CH"/>
              </w:rPr>
              <w:t>tracing</w:t>
            </w:r>
            <w:r w:rsidRPr="00CE25F2">
              <w:rPr>
                <w:rFonts w:ascii="Consolas" w:eastAsia="Times New Roman" w:hAnsi="Consolas" w:cs="Times New Roman"/>
                <w:color w:val="000000"/>
                <w:sz w:val="21"/>
                <w:szCs w:val="21"/>
                <w:lang w:val="en-GB" w:eastAsia="de-CH"/>
              </w:rPr>
              <w:t>::</w:t>
            </w:r>
            <w:r w:rsidRPr="00CE25F2">
              <w:rPr>
                <w:rFonts w:ascii="Consolas" w:eastAsia="Times New Roman" w:hAnsi="Consolas" w:cs="Times New Roman"/>
                <w:color w:val="267F99"/>
                <w:sz w:val="21"/>
                <w:szCs w:val="21"/>
                <w:lang w:val="en-GB" w:eastAsia="de-CH"/>
              </w:rPr>
              <w:t>Level</w:t>
            </w:r>
            <w:r w:rsidRPr="00CE25F2">
              <w:rPr>
                <w:rFonts w:ascii="Consolas" w:eastAsia="Times New Roman" w:hAnsi="Consolas" w:cs="Times New Roman"/>
                <w:color w:val="000000"/>
                <w:sz w:val="21"/>
                <w:szCs w:val="21"/>
                <w:lang w:val="en-GB" w:eastAsia="de-CH"/>
              </w:rPr>
              <w:t>::</w:t>
            </w:r>
            <w:r w:rsidRPr="00CE25F2">
              <w:rPr>
                <w:rFonts w:ascii="Consolas" w:eastAsia="Times New Roman" w:hAnsi="Consolas" w:cs="Times New Roman"/>
                <w:color w:val="0070C1"/>
                <w:sz w:val="21"/>
                <w:szCs w:val="21"/>
                <w:lang w:val="en-GB" w:eastAsia="de-CH"/>
              </w:rPr>
              <w:t>INFO</w:t>
            </w: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A31515"/>
                <w:sz w:val="21"/>
                <w:szCs w:val="21"/>
                <w:lang w:val="en-GB" w:eastAsia="de-CH"/>
              </w:rPr>
              <w:t>"mqtt-server"</w:t>
            </w:r>
            <w:r w:rsidRPr="00CE25F2">
              <w:rPr>
                <w:rFonts w:ascii="Consolas" w:eastAsia="Times New Roman" w:hAnsi="Consolas" w:cs="Times New Roman"/>
                <w:color w:val="3B3B3B"/>
                <w:sz w:val="21"/>
                <w:szCs w:val="21"/>
                <w:lang w:val="en-GB" w:eastAsia="de-CH"/>
              </w:rPr>
              <w:t>);</w:t>
            </w:r>
          </w:p>
          <w:p w14:paraId="146D5A89"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0000FF"/>
                <w:sz w:val="21"/>
                <w:szCs w:val="21"/>
                <w:lang w:val="en-GB" w:eastAsia="de-CH"/>
              </w:rPr>
              <w:t>let</w:t>
            </w: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001080"/>
                <w:sz w:val="21"/>
                <w:szCs w:val="21"/>
                <w:lang w:val="en-GB" w:eastAsia="de-CH"/>
              </w:rPr>
              <w:t>_</w:t>
            </w: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000000"/>
                <w:sz w:val="21"/>
                <w:szCs w:val="21"/>
                <w:lang w:val="en-GB" w:eastAsia="de-CH"/>
              </w:rPr>
              <w:t>=</w:t>
            </w: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001080"/>
                <w:sz w:val="21"/>
                <w:szCs w:val="21"/>
                <w:lang w:val="en-GB" w:eastAsia="de-CH"/>
              </w:rPr>
              <w:t>broker_span</w:t>
            </w:r>
            <w:r w:rsidRPr="00CE25F2">
              <w:rPr>
                <w:rFonts w:ascii="Consolas" w:eastAsia="Times New Roman" w:hAnsi="Consolas" w:cs="Times New Roman"/>
                <w:color w:val="000000"/>
                <w:sz w:val="21"/>
                <w:szCs w:val="21"/>
                <w:lang w:val="en-GB" w:eastAsia="de-CH"/>
              </w:rPr>
              <w:t>.</w:t>
            </w:r>
            <w:r w:rsidRPr="00CE25F2">
              <w:rPr>
                <w:rFonts w:ascii="Consolas" w:eastAsia="Times New Roman" w:hAnsi="Consolas" w:cs="Times New Roman"/>
                <w:color w:val="795E26"/>
                <w:sz w:val="21"/>
                <w:szCs w:val="21"/>
                <w:lang w:val="en-GB" w:eastAsia="de-CH"/>
              </w:rPr>
              <w:t>enter</w:t>
            </w:r>
            <w:r w:rsidRPr="00CE25F2">
              <w:rPr>
                <w:rFonts w:ascii="Consolas" w:eastAsia="Times New Roman" w:hAnsi="Consolas" w:cs="Times New Roman"/>
                <w:color w:val="3B3B3B"/>
                <w:sz w:val="21"/>
                <w:szCs w:val="21"/>
                <w:lang w:val="en-GB" w:eastAsia="de-CH"/>
              </w:rPr>
              <w:t>();</w:t>
            </w:r>
          </w:p>
          <w:p w14:paraId="4237061F"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p>
          <w:p w14:paraId="53F2B09F"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008000"/>
                <w:sz w:val="21"/>
                <w:szCs w:val="21"/>
                <w:lang w:val="en-GB" w:eastAsia="de-CH"/>
              </w:rPr>
              <w:t>// Configure the broker using the rumqttd configuration file</w:t>
            </w:r>
          </w:p>
          <w:p w14:paraId="206EAA0B"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008000"/>
                <w:sz w:val="21"/>
                <w:szCs w:val="21"/>
                <w:lang w:val="en-GB" w:eastAsia="de-CH"/>
              </w:rPr>
              <w:t>// TODO: this should be handled differently to support for various configuration sources</w:t>
            </w:r>
          </w:p>
          <w:p w14:paraId="507E1926"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008000"/>
                <w:sz w:val="21"/>
                <w:szCs w:val="21"/>
                <w:lang w:val="en-GB" w:eastAsia="de-CH"/>
              </w:rPr>
              <w:t>//      and to allow for more flexible configuration (not running from source)</w:t>
            </w:r>
          </w:p>
          <w:p w14:paraId="1097A6A4"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0000FF"/>
                <w:sz w:val="21"/>
                <w:szCs w:val="21"/>
                <w:lang w:val="en-GB" w:eastAsia="de-CH"/>
              </w:rPr>
              <w:t>let</w:t>
            </w: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001080"/>
                <w:sz w:val="21"/>
                <w:szCs w:val="21"/>
                <w:lang w:val="en-GB" w:eastAsia="de-CH"/>
              </w:rPr>
              <w:t>raw_mqtt_config</w:t>
            </w: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000000"/>
                <w:sz w:val="21"/>
                <w:szCs w:val="21"/>
                <w:lang w:val="en-GB" w:eastAsia="de-CH"/>
              </w:rPr>
              <w:t>=</w:t>
            </w: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267F99"/>
                <w:sz w:val="21"/>
                <w:szCs w:val="21"/>
                <w:lang w:val="en-GB" w:eastAsia="de-CH"/>
              </w:rPr>
              <w:t>config</w:t>
            </w:r>
            <w:r w:rsidRPr="00CE25F2">
              <w:rPr>
                <w:rFonts w:ascii="Consolas" w:eastAsia="Times New Roman" w:hAnsi="Consolas" w:cs="Times New Roman"/>
                <w:color w:val="000000"/>
                <w:sz w:val="21"/>
                <w:szCs w:val="21"/>
                <w:lang w:val="en-GB" w:eastAsia="de-CH"/>
              </w:rPr>
              <w:t>::</w:t>
            </w:r>
            <w:r w:rsidRPr="00CE25F2">
              <w:rPr>
                <w:rFonts w:ascii="Consolas" w:eastAsia="Times New Roman" w:hAnsi="Consolas" w:cs="Times New Roman"/>
                <w:color w:val="267F99"/>
                <w:sz w:val="21"/>
                <w:szCs w:val="21"/>
                <w:lang w:val="en-GB" w:eastAsia="de-CH"/>
              </w:rPr>
              <w:t>Config</w:t>
            </w:r>
          </w:p>
          <w:p w14:paraId="24E0A145"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000000"/>
                <w:sz w:val="21"/>
                <w:szCs w:val="21"/>
                <w:lang w:val="en-GB" w:eastAsia="de-CH"/>
              </w:rPr>
              <w:t>::</w:t>
            </w:r>
            <w:r w:rsidRPr="00CE25F2">
              <w:rPr>
                <w:rFonts w:ascii="Consolas" w:eastAsia="Times New Roman" w:hAnsi="Consolas" w:cs="Times New Roman"/>
                <w:color w:val="795E26"/>
                <w:sz w:val="21"/>
                <w:szCs w:val="21"/>
                <w:lang w:val="en-GB" w:eastAsia="de-CH"/>
              </w:rPr>
              <w:t>builder</w:t>
            </w:r>
            <w:r w:rsidRPr="00CE25F2">
              <w:rPr>
                <w:rFonts w:ascii="Consolas" w:eastAsia="Times New Roman" w:hAnsi="Consolas" w:cs="Times New Roman"/>
                <w:color w:val="3B3B3B"/>
                <w:sz w:val="21"/>
                <w:szCs w:val="21"/>
                <w:lang w:val="en-GB" w:eastAsia="de-CH"/>
              </w:rPr>
              <w:t>()</w:t>
            </w:r>
          </w:p>
          <w:p w14:paraId="589796AD"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000000"/>
                <w:sz w:val="21"/>
                <w:szCs w:val="21"/>
                <w:lang w:val="en-GB" w:eastAsia="de-CH"/>
              </w:rPr>
              <w:t>.</w:t>
            </w:r>
            <w:r w:rsidRPr="00CE25F2">
              <w:rPr>
                <w:rFonts w:ascii="Consolas" w:eastAsia="Times New Roman" w:hAnsi="Consolas" w:cs="Times New Roman"/>
                <w:color w:val="795E26"/>
                <w:sz w:val="21"/>
                <w:szCs w:val="21"/>
                <w:lang w:val="en-GB" w:eastAsia="de-CH"/>
              </w:rPr>
              <w:t>add_source</w:t>
            </w:r>
            <w:r w:rsidRPr="00CE25F2">
              <w:rPr>
                <w:rFonts w:ascii="Consolas" w:eastAsia="Times New Roman" w:hAnsi="Consolas" w:cs="Times New Roman"/>
                <w:color w:val="3B3B3B"/>
                <w:sz w:val="21"/>
                <w:szCs w:val="21"/>
                <w:lang w:val="en-GB" w:eastAsia="de-CH"/>
              </w:rPr>
              <w:t>(</w:t>
            </w:r>
            <w:r w:rsidRPr="00CE25F2">
              <w:rPr>
                <w:rFonts w:ascii="Consolas" w:eastAsia="Times New Roman" w:hAnsi="Consolas" w:cs="Times New Roman"/>
                <w:color w:val="267F99"/>
                <w:sz w:val="21"/>
                <w:szCs w:val="21"/>
                <w:lang w:val="en-GB" w:eastAsia="de-CH"/>
              </w:rPr>
              <w:t>config</w:t>
            </w:r>
            <w:r w:rsidRPr="00CE25F2">
              <w:rPr>
                <w:rFonts w:ascii="Consolas" w:eastAsia="Times New Roman" w:hAnsi="Consolas" w:cs="Times New Roman"/>
                <w:color w:val="000000"/>
                <w:sz w:val="21"/>
                <w:szCs w:val="21"/>
                <w:lang w:val="en-GB" w:eastAsia="de-CH"/>
              </w:rPr>
              <w:t>::</w:t>
            </w:r>
            <w:r w:rsidRPr="00CE25F2">
              <w:rPr>
                <w:rFonts w:ascii="Consolas" w:eastAsia="Times New Roman" w:hAnsi="Consolas" w:cs="Times New Roman"/>
                <w:color w:val="267F99"/>
                <w:sz w:val="21"/>
                <w:szCs w:val="21"/>
                <w:lang w:val="en-GB" w:eastAsia="de-CH"/>
              </w:rPr>
              <w:t>File</w:t>
            </w:r>
            <w:r w:rsidRPr="00CE25F2">
              <w:rPr>
                <w:rFonts w:ascii="Consolas" w:eastAsia="Times New Roman" w:hAnsi="Consolas" w:cs="Times New Roman"/>
                <w:color w:val="000000"/>
                <w:sz w:val="21"/>
                <w:szCs w:val="21"/>
                <w:lang w:val="en-GB" w:eastAsia="de-CH"/>
              </w:rPr>
              <w:t>::</w:t>
            </w:r>
            <w:r w:rsidRPr="00CE25F2">
              <w:rPr>
                <w:rFonts w:ascii="Consolas" w:eastAsia="Times New Roman" w:hAnsi="Consolas" w:cs="Times New Roman"/>
                <w:color w:val="795E26"/>
                <w:sz w:val="21"/>
                <w:szCs w:val="21"/>
                <w:lang w:val="en-GB" w:eastAsia="de-CH"/>
              </w:rPr>
              <w:t>with_name</w:t>
            </w:r>
            <w:r w:rsidRPr="00CE25F2">
              <w:rPr>
                <w:rFonts w:ascii="Consolas" w:eastAsia="Times New Roman" w:hAnsi="Consolas" w:cs="Times New Roman"/>
                <w:color w:val="3B3B3B"/>
                <w:sz w:val="21"/>
                <w:szCs w:val="21"/>
                <w:lang w:val="en-GB" w:eastAsia="de-CH"/>
              </w:rPr>
              <w:t>(</w:t>
            </w:r>
            <w:r w:rsidRPr="00CE25F2">
              <w:rPr>
                <w:rFonts w:ascii="Consolas" w:eastAsia="Times New Roman" w:hAnsi="Consolas" w:cs="Times New Roman"/>
                <w:color w:val="A31515"/>
                <w:sz w:val="21"/>
                <w:szCs w:val="21"/>
                <w:lang w:val="en-GB" w:eastAsia="de-CH"/>
              </w:rPr>
              <w:t>"mqttd/rumqttd.toml"</w:t>
            </w:r>
            <w:r w:rsidRPr="00CE25F2">
              <w:rPr>
                <w:rFonts w:ascii="Consolas" w:eastAsia="Times New Roman" w:hAnsi="Consolas" w:cs="Times New Roman"/>
                <w:color w:val="3B3B3B"/>
                <w:sz w:val="21"/>
                <w:szCs w:val="21"/>
                <w:lang w:val="en-GB" w:eastAsia="de-CH"/>
              </w:rPr>
              <w:t>))</w:t>
            </w:r>
          </w:p>
          <w:p w14:paraId="4A7C570B"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3B3B3B"/>
                <w:sz w:val="21"/>
                <w:szCs w:val="21"/>
                <w:lang w:val="en-GB" w:eastAsia="de-CH"/>
              </w:rPr>
              <w:lastRenderedPageBreak/>
              <w:t xml:space="preserve">        </w:t>
            </w:r>
            <w:r w:rsidRPr="00CE25F2">
              <w:rPr>
                <w:rFonts w:ascii="Consolas" w:eastAsia="Times New Roman" w:hAnsi="Consolas" w:cs="Times New Roman"/>
                <w:color w:val="000000"/>
                <w:sz w:val="21"/>
                <w:szCs w:val="21"/>
                <w:lang w:val="en-GB" w:eastAsia="de-CH"/>
              </w:rPr>
              <w:t>.</w:t>
            </w:r>
            <w:r w:rsidRPr="00CE25F2">
              <w:rPr>
                <w:rFonts w:ascii="Consolas" w:eastAsia="Times New Roman" w:hAnsi="Consolas" w:cs="Times New Roman"/>
                <w:color w:val="795E26"/>
                <w:sz w:val="21"/>
                <w:szCs w:val="21"/>
                <w:lang w:val="en-GB" w:eastAsia="de-CH"/>
              </w:rPr>
              <w:t>build</w:t>
            </w:r>
            <w:r w:rsidRPr="00CE25F2">
              <w:rPr>
                <w:rFonts w:ascii="Consolas" w:eastAsia="Times New Roman" w:hAnsi="Consolas" w:cs="Times New Roman"/>
                <w:color w:val="3B3B3B"/>
                <w:sz w:val="21"/>
                <w:szCs w:val="21"/>
                <w:lang w:val="en-GB" w:eastAsia="de-CH"/>
              </w:rPr>
              <w:t>()</w:t>
            </w:r>
          </w:p>
          <w:p w14:paraId="1F2425ED"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000000"/>
                <w:sz w:val="21"/>
                <w:szCs w:val="21"/>
                <w:lang w:val="en-GB" w:eastAsia="de-CH"/>
              </w:rPr>
              <w:t>.</w:t>
            </w:r>
            <w:r w:rsidRPr="00CE25F2">
              <w:rPr>
                <w:rFonts w:ascii="Consolas" w:eastAsia="Times New Roman" w:hAnsi="Consolas" w:cs="Times New Roman"/>
                <w:color w:val="795E26"/>
                <w:sz w:val="21"/>
                <w:szCs w:val="21"/>
                <w:lang w:val="en-GB" w:eastAsia="de-CH"/>
              </w:rPr>
              <w:t>unwrap</w:t>
            </w:r>
            <w:r w:rsidRPr="00CE25F2">
              <w:rPr>
                <w:rFonts w:ascii="Consolas" w:eastAsia="Times New Roman" w:hAnsi="Consolas" w:cs="Times New Roman"/>
                <w:color w:val="3B3B3B"/>
                <w:sz w:val="21"/>
                <w:szCs w:val="21"/>
                <w:lang w:val="en-GB" w:eastAsia="de-CH"/>
              </w:rPr>
              <w:t>();</w:t>
            </w:r>
          </w:p>
          <w:p w14:paraId="48CFC246"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0000FF"/>
                <w:sz w:val="21"/>
                <w:szCs w:val="21"/>
                <w:lang w:val="en-GB" w:eastAsia="de-CH"/>
              </w:rPr>
              <w:t>let</w:t>
            </w: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001080"/>
                <w:sz w:val="21"/>
                <w:szCs w:val="21"/>
                <w:lang w:val="en-GB" w:eastAsia="de-CH"/>
              </w:rPr>
              <w:t>mqtt_config</w:t>
            </w:r>
            <w:r w:rsidRPr="00CE25F2">
              <w:rPr>
                <w:rFonts w:ascii="Consolas" w:eastAsia="Times New Roman" w:hAnsi="Consolas" w:cs="Times New Roman"/>
                <w:color w:val="000000"/>
                <w:sz w:val="21"/>
                <w:szCs w:val="21"/>
                <w:lang w:val="en-GB" w:eastAsia="de-CH"/>
              </w:rPr>
              <w:t>:</w:t>
            </w: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267F99"/>
                <w:sz w:val="21"/>
                <w:szCs w:val="21"/>
                <w:lang w:val="en-GB" w:eastAsia="de-CH"/>
              </w:rPr>
              <w:t>Config</w:t>
            </w: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000000"/>
                <w:sz w:val="21"/>
                <w:szCs w:val="21"/>
                <w:lang w:val="en-GB" w:eastAsia="de-CH"/>
              </w:rPr>
              <w:t>=</w:t>
            </w: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001080"/>
                <w:sz w:val="21"/>
                <w:szCs w:val="21"/>
                <w:lang w:val="en-GB" w:eastAsia="de-CH"/>
              </w:rPr>
              <w:t>raw_mqtt_config</w:t>
            </w:r>
            <w:r w:rsidRPr="00CE25F2">
              <w:rPr>
                <w:rFonts w:ascii="Consolas" w:eastAsia="Times New Roman" w:hAnsi="Consolas" w:cs="Times New Roman"/>
                <w:color w:val="000000"/>
                <w:sz w:val="21"/>
                <w:szCs w:val="21"/>
                <w:lang w:val="en-GB" w:eastAsia="de-CH"/>
              </w:rPr>
              <w:t>.</w:t>
            </w:r>
            <w:r w:rsidRPr="00CE25F2">
              <w:rPr>
                <w:rFonts w:ascii="Consolas" w:eastAsia="Times New Roman" w:hAnsi="Consolas" w:cs="Times New Roman"/>
                <w:color w:val="795E26"/>
                <w:sz w:val="21"/>
                <w:szCs w:val="21"/>
                <w:lang w:val="en-GB" w:eastAsia="de-CH"/>
              </w:rPr>
              <w:t>try_deserialize</w:t>
            </w:r>
            <w:r w:rsidRPr="00CE25F2">
              <w:rPr>
                <w:rFonts w:ascii="Consolas" w:eastAsia="Times New Roman" w:hAnsi="Consolas" w:cs="Times New Roman"/>
                <w:color w:val="3B3B3B"/>
                <w:sz w:val="21"/>
                <w:szCs w:val="21"/>
                <w:lang w:val="en-GB" w:eastAsia="de-CH"/>
              </w:rPr>
              <w:t>()</w:t>
            </w:r>
            <w:r w:rsidRPr="00CE25F2">
              <w:rPr>
                <w:rFonts w:ascii="Consolas" w:eastAsia="Times New Roman" w:hAnsi="Consolas" w:cs="Times New Roman"/>
                <w:color w:val="000000"/>
                <w:sz w:val="21"/>
                <w:szCs w:val="21"/>
                <w:lang w:val="en-GB" w:eastAsia="de-CH"/>
              </w:rPr>
              <w:t>.</w:t>
            </w:r>
            <w:r w:rsidRPr="00CE25F2">
              <w:rPr>
                <w:rFonts w:ascii="Consolas" w:eastAsia="Times New Roman" w:hAnsi="Consolas" w:cs="Times New Roman"/>
                <w:color w:val="795E26"/>
                <w:sz w:val="21"/>
                <w:szCs w:val="21"/>
                <w:lang w:val="en-GB" w:eastAsia="de-CH"/>
              </w:rPr>
              <w:t>unwrap</w:t>
            </w:r>
            <w:r w:rsidRPr="00CE25F2">
              <w:rPr>
                <w:rFonts w:ascii="Consolas" w:eastAsia="Times New Roman" w:hAnsi="Consolas" w:cs="Times New Roman"/>
                <w:color w:val="3B3B3B"/>
                <w:sz w:val="21"/>
                <w:szCs w:val="21"/>
                <w:lang w:val="en-GB" w:eastAsia="de-CH"/>
              </w:rPr>
              <w:t>();</w:t>
            </w:r>
          </w:p>
          <w:p w14:paraId="655CD4B7"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p>
          <w:p w14:paraId="35594FCA"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008000"/>
                <w:sz w:val="21"/>
                <w:szCs w:val="21"/>
                <w:lang w:val="en-GB" w:eastAsia="de-CH"/>
              </w:rPr>
              <w:t>// Create the final instance of the broker and start it</w:t>
            </w:r>
          </w:p>
          <w:p w14:paraId="3E56D405"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0000FF"/>
                <w:sz w:val="21"/>
                <w:szCs w:val="21"/>
                <w:lang w:val="en-GB" w:eastAsia="de-CH"/>
              </w:rPr>
              <w:t>let</w:t>
            </w: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0000FF"/>
                <w:sz w:val="21"/>
                <w:szCs w:val="21"/>
                <w:lang w:val="en-GB" w:eastAsia="de-CH"/>
              </w:rPr>
              <w:t>mut</w:t>
            </w: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001080"/>
                <w:sz w:val="21"/>
                <w:szCs w:val="21"/>
                <w:u w:val="single"/>
                <w:lang w:val="en-GB" w:eastAsia="de-CH"/>
              </w:rPr>
              <w:t>broker</w:t>
            </w: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000000"/>
                <w:sz w:val="21"/>
                <w:szCs w:val="21"/>
                <w:lang w:val="en-GB" w:eastAsia="de-CH"/>
              </w:rPr>
              <w:t>=</w:t>
            </w: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267F99"/>
                <w:sz w:val="21"/>
                <w:szCs w:val="21"/>
                <w:lang w:val="en-GB" w:eastAsia="de-CH"/>
              </w:rPr>
              <w:t>Broker</w:t>
            </w:r>
            <w:r w:rsidRPr="00CE25F2">
              <w:rPr>
                <w:rFonts w:ascii="Consolas" w:eastAsia="Times New Roman" w:hAnsi="Consolas" w:cs="Times New Roman"/>
                <w:color w:val="000000"/>
                <w:sz w:val="21"/>
                <w:szCs w:val="21"/>
                <w:lang w:val="en-GB" w:eastAsia="de-CH"/>
              </w:rPr>
              <w:t>::</w:t>
            </w:r>
            <w:r w:rsidRPr="00CE25F2">
              <w:rPr>
                <w:rFonts w:ascii="Consolas" w:eastAsia="Times New Roman" w:hAnsi="Consolas" w:cs="Times New Roman"/>
                <w:color w:val="795E26"/>
                <w:sz w:val="21"/>
                <w:szCs w:val="21"/>
                <w:lang w:val="en-GB" w:eastAsia="de-CH"/>
              </w:rPr>
              <w:t>new</w:t>
            </w:r>
            <w:r w:rsidRPr="00CE25F2">
              <w:rPr>
                <w:rFonts w:ascii="Consolas" w:eastAsia="Times New Roman" w:hAnsi="Consolas" w:cs="Times New Roman"/>
                <w:color w:val="3B3B3B"/>
                <w:sz w:val="21"/>
                <w:szCs w:val="21"/>
                <w:lang w:val="en-GB" w:eastAsia="de-CH"/>
              </w:rPr>
              <w:t>(</w:t>
            </w:r>
            <w:r w:rsidRPr="00CE25F2">
              <w:rPr>
                <w:rFonts w:ascii="Consolas" w:eastAsia="Times New Roman" w:hAnsi="Consolas" w:cs="Times New Roman"/>
                <w:color w:val="001080"/>
                <w:sz w:val="21"/>
                <w:szCs w:val="21"/>
                <w:lang w:val="en-GB" w:eastAsia="de-CH"/>
              </w:rPr>
              <w:t>mqtt_config</w:t>
            </w:r>
            <w:r w:rsidRPr="00CE25F2">
              <w:rPr>
                <w:rFonts w:ascii="Consolas" w:eastAsia="Times New Roman" w:hAnsi="Consolas" w:cs="Times New Roman"/>
                <w:color w:val="3B3B3B"/>
                <w:sz w:val="21"/>
                <w:szCs w:val="21"/>
                <w:lang w:val="en-GB" w:eastAsia="de-CH"/>
              </w:rPr>
              <w:t>);</w:t>
            </w:r>
          </w:p>
          <w:p w14:paraId="2410A347"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795E26"/>
                <w:sz w:val="21"/>
                <w:szCs w:val="21"/>
                <w:lang w:val="en-GB" w:eastAsia="de-CH"/>
              </w:rPr>
              <w:t>tokio</w:t>
            </w:r>
          </w:p>
          <w:p w14:paraId="2D549E01"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000000"/>
                <w:sz w:val="21"/>
                <w:szCs w:val="21"/>
                <w:lang w:val="en-GB" w:eastAsia="de-CH"/>
              </w:rPr>
              <w:t>::</w:t>
            </w:r>
            <w:r w:rsidRPr="00CE25F2">
              <w:rPr>
                <w:rFonts w:ascii="Consolas" w:eastAsia="Times New Roman" w:hAnsi="Consolas" w:cs="Times New Roman"/>
                <w:color w:val="795E26"/>
                <w:sz w:val="21"/>
                <w:szCs w:val="21"/>
                <w:lang w:val="en-GB" w:eastAsia="de-CH"/>
              </w:rPr>
              <w:t>spawn</w:t>
            </w:r>
            <w:r w:rsidRPr="00CE25F2">
              <w:rPr>
                <w:rFonts w:ascii="Consolas" w:eastAsia="Times New Roman" w:hAnsi="Consolas" w:cs="Times New Roman"/>
                <w:color w:val="3B3B3B"/>
                <w:sz w:val="21"/>
                <w:szCs w:val="21"/>
                <w:lang w:val="en-GB" w:eastAsia="de-CH"/>
              </w:rPr>
              <w:t>(</w:t>
            </w:r>
            <w:r w:rsidRPr="00CE25F2">
              <w:rPr>
                <w:rFonts w:ascii="Consolas" w:eastAsia="Times New Roman" w:hAnsi="Consolas" w:cs="Times New Roman"/>
                <w:color w:val="0000FF"/>
                <w:sz w:val="21"/>
                <w:szCs w:val="21"/>
                <w:lang w:val="en-GB" w:eastAsia="de-CH"/>
              </w:rPr>
              <w:t>async</w:t>
            </w: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0000FF"/>
                <w:sz w:val="21"/>
                <w:szCs w:val="21"/>
                <w:lang w:val="en-GB" w:eastAsia="de-CH"/>
              </w:rPr>
              <w:t>move</w:t>
            </w:r>
            <w:r w:rsidRPr="00CE25F2">
              <w:rPr>
                <w:rFonts w:ascii="Consolas" w:eastAsia="Times New Roman" w:hAnsi="Consolas" w:cs="Times New Roman"/>
                <w:color w:val="3B3B3B"/>
                <w:sz w:val="21"/>
                <w:szCs w:val="21"/>
                <w:lang w:val="en-GB" w:eastAsia="de-CH"/>
              </w:rPr>
              <w:t xml:space="preserve"> {</w:t>
            </w:r>
          </w:p>
          <w:p w14:paraId="223E6395"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001080"/>
                <w:sz w:val="21"/>
                <w:szCs w:val="21"/>
                <w:u w:val="single"/>
                <w:lang w:val="en-GB" w:eastAsia="de-CH"/>
              </w:rPr>
              <w:t>broker</w:t>
            </w:r>
            <w:r w:rsidRPr="00CE25F2">
              <w:rPr>
                <w:rFonts w:ascii="Consolas" w:eastAsia="Times New Roman" w:hAnsi="Consolas" w:cs="Times New Roman"/>
                <w:color w:val="000000"/>
                <w:sz w:val="21"/>
                <w:szCs w:val="21"/>
                <w:lang w:val="en-GB" w:eastAsia="de-CH"/>
              </w:rPr>
              <w:t>.</w:t>
            </w:r>
            <w:r w:rsidRPr="00CE25F2">
              <w:rPr>
                <w:rFonts w:ascii="Consolas" w:eastAsia="Times New Roman" w:hAnsi="Consolas" w:cs="Times New Roman"/>
                <w:color w:val="795E26"/>
                <w:sz w:val="21"/>
                <w:szCs w:val="21"/>
                <w:u w:val="single"/>
                <w:lang w:val="en-GB" w:eastAsia="de-CH"/>
              </w:rPr>
              <w:t>start</w:t>
            </w:r>
            <w:r w:rsidRPr="00CE25F2">
              <w:rPr>
                <w:rFonts w:ascii="Consolas" w:eastAsia="Times New Roman" w:hAnsi="Consolas" w:cs="Times New Roman"/>
                <w:color w:val="3B3B3B"/>
                <w:sz w:val="21"/>
                <w:szCs w:val="21"/>
                <w:lang w:val="en-GB" w:eastAsia="de-CH"/>
              </w:rPr>
              <w:t>()</w:t>
            </w:r>
            <w:r w:rsidRPr="00CE25F2">
              <w:rPr>
                <w:rFonts w:ascii="Consolas" w:eastAsia="Times New Roman" w:hAnsi="Consolas" w:cs="Times New Roman"/>
                <w:color w:val="000000"/>
                <w:sz w:val="21"/>
                <w:szCs w:val="21"/>
                <w:lang w:val="en-GB" w:eastAsia="de-CH"/>
              </w:rPr>
              <w:t>.</w:t>
            </w:r>
            <w:r w:rsidRPr="00CE25F2">
              <w:rPr>
                <w:rFonts w:ascii="Consolas" w:eastAsia="Times New Roman" w:hAnsi="Consolas" w:cs="Times New Roman"/>
                <w:color w:val="795E26"/>
                <w:sz w:val="21"/>
                <w:szCs w:val="21"/>
                <w:lang w:val="en-GB" w:eastAsia="de-CH"/>
              </w:rPr>
              <w:t>unwrap</w:t>
            </w:r>
            <w:r w:rsidRPr="00CE25F2">
              <w:rPr>
                <w:rFonts w:ascii="Consolas" w:eastAsia="Times New Roman" w:hAnsi="Consolas" w:cs="Times New Roman"/>
                <w:color w:val="3B3B3B"/>
                <w:sz w:val="21"/>
                <w:szCs w:val="21"/>
                <w:lang w:val="en-GB" w:eastAsia="de-CH"/>
              </w:rPr>
              <w:t>();</w:t>
            </w:r>
          </w:p>
          <w:p w14:paraId="4E7F0F17"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de-CH" w:eastAsia="de-CH"/>
              </w:rPr>
            </w:pPr>
            <w:r w:rsidRPr="00CE25F2">
              <w:rPr>
                <w:rFonts w:ascii="Consolas" w:eastAsia="Times New Roman" w:hAnsi="Consolas" w:cs="Times New Roman"/>
                <w:color w:val="3B3B3B"/>
                <w:sz w:val="21"/>
                <w:szCs w:val="21"/>
                <w:lang w:val="en-GB" w:eastAsia="de-CH"/>
              </w:rPr>
              <w:t xml:space="preserve">        </w:t>
            </w:r>
            <w:r w:rsidRPr="00CE25F2">
              <w:rPr>
                <w:rFonts w:ascii="Consolas" w:eastAsia="Times New Roman" w:hAnsi="Consolas" w:cs="Times New Roman"/>
                <w:color w:val="3B3B3B"/>
                <w:sz w:val="21"/>
                <w:szCs w:val="21"/>
                <w:lang w:val="de-CH" w:eastAsia="de-CH"/>
              </w:rPr>
              <w:t>})</w:t>
            </w:r>
            <w:r w:rsidRPr="00CE25F2">
              <w:rPr>
                <w:rFonts w:ascii="Consolas" w:eastAsia="Times New Roman" w:hAnsi="Consolas" w:cs="Times New Roman"/>
                <w:color w:val="000000"/>
                <w:sz w:val="21"/>
                <w:szCs w:val="21"/>
                <w:lang w:val="de-CH" w:eastAsia="de-CH"/>
              </w:rPr>
              <w:t>.</w:t>
            </w:r>
            <w:r w:rsidRPr="00CE25F2">
              <w:rPr>
                <w:rFonts w:ascii="Consolas" w:eastAsia="Times New Roman" w:hAnsi="Consolas" w:cs="Times New Roman"/>
                <w:color w:val="AF00DB"/>
                <w:sz w:val="21"/>
                <w:szCs w:val="21"/>
                <w:lang w:val="de-CH" w:eastAsia="de-CH"/>
              </w:rPr>
              <w:t>await</w:t>
            </w:r>
          </w:p>
          <w:p w14:paraId="7B72B587"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de-CH" w:eastAsia="de-CH"/>
              </w:rPr>
            </w:pPr>
            <w:r w:rsidRPr="00CE25F2">
              <w:rPr>
                <w:rFonts w:ascii="Consolas" w:eastAsia="Times New Roman" w:hAnsi="Consolas" w:cs="Times New Roman"/>
                <w:color w:val="3B3B3B"/>
                <w:sz w:val="21"/>
                <w:szCs w:val="21"/>
                <w:lang w:val="de-CH" w:eastAsia="de-CH"/>
              </w:rPr>
              <w:t xml:space="preserve">        </w:t>
            </w:r>
            <w:r w:rsidRPr="00CE25F2">
              <w:rPr>
                <w:rFonts w:ascii="Consolas" w:eastAsia="Times New Roman" w:hAnsi="Consolas" w:cs="Times New Roman"/>
                <w:color w:val="000000"/>
                <w:sz w:val="21"/>
                <w:szCs w:val="21"/>
                <w:lang w:val="de-CH" w:eastAsia="de-CH"/>
              </w:rPr>
              <w:t>.</w:t>
            </w:r>
            <w:r w:rsidRPr="00CE25F2">
              <w:rPr>
                <w:rFonts w:ascii="Consolas" w:eastAsia="Times New Roman" w:hAnsi="Consolas" w:cs="Times New Roman"/>
                <w:color w:val="795E26"/>
                <w:sz w:val="21"/>
                <w:szCs w:val="21"/>
                <w:lang w:val="de-CH" w:eastAsia="de-CH"/>
              </w:rPr>
              <w:t>unwrap</w:t>
            </w:r>
            <w:r w:rsidRPr="00CE25F2">
              <w:rPr>
                <w:rFonts w:ascii="Consolas" w:eastAsia="Times New Roman" w:hAnsi="Consolas" w:cs="Times New Roman"/>
                <w:color w:val="3B3B3B"/>
                <w:sz w:val="21"/>
                <w:szCs w:val="21"/>
                <w:lang w:val="de-CH" w:eastAsia="de-CH"/>
              </w:rPr>
              <w:t>();</w:t>
            </w:r>
          </w:p>
          <w:p w14:paraId="7AAAE384"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de-CH" w:eastAsia="de-CH"/>
              </w:rPr>
            </w:pPr>
            <w:r w:rsidRPr="00CE25F2">
              <w:rPr>
                <w:rFonts w:ascii="Consolas" w:eastAsia="Times New Roman" w:hAnsi="Consolas" w:cs="Times New Roman"/>
                <w:color w:val="3B3B3B"/>
                <w:sz w:val="21"/>
                <w:szCs w:val="21"/>
                <w:lang w:val="de-CH" w:eastAsia="de-CH"/>
              </w:rPr>
              <w:t>}</w:t>
            </w:r>
          </w:p>
          <w:p w14:paraId="30316233" w14:textId="77777777" w:rsidR="00CE25F2" w:rsidRDefault="00CE25F2" w:rsidP="00CE25F2"/>
        </w:tc>
      </w:tr>
    </w:tbl>
    <w:p w14:paraId="567BD95C" w14:textId="77777777" w:rsidR="00CE25F2" w:rsidRPr="00CE25F2" w:rsidRDefault="00CE25F2" w:rsidP="00CE25F2"/>
    <w:p w14:paraId="2CF64400" w14:textId="63EB296C" w:rsidR="00CE25F2" w:rsidRDefault="00CE25F2" w:rsidP="00CE25F2">
      <w:r w:rsidRPr="00CE25F2">
        <w:t>Die Datei main.rs ist der Einstiegspunkt für das Programm. Sie konfiguriert und startet den MQTT-Broker. Zunächst wird ein Logging-Subscriber mit Umgebungsvariablen konfiguriert und global gesetzt. Danach wird ein Span für den Broker erstellt und betreten. Anschlie</w:t>
      </w:r>
      <w:r w:rsidR="00014198">
        <w:t>ss</w:t>
      </w:r>
      <w:r w:rsidRPr="00CE25F2">
        <w:t>end wird die Konfiguration des Brokers mit einer TOML-Datei geladen und deserialisiert. Schlie</w:t>
      </w:r>
      <w:r w:rsidR="00014198">
        <w:t>ss</w:t>
      </w:r>
      <w:r w:rsidRPr="00CE25F2">
        <w:t xml:space="preserve">lich wird eine Instanz des Brokers erstellt und gestartet. </w:t>
      </w:r>
    </w:p>
    <w:p w14:paraId="5A2F8D2A" w14:textId="09A4537B" w:rsidR="00CE25F2" w:rsidRDefault="00CE25F2" w:rsidP="00CE25F2">
      <w:pPr>
        <w:pStyle w:val="berschrift3"/>
      </w:pPr>
      <w:bookmarkStart w:id="113" w:name="_Toc169228389"/>
      <w:r>
        <w:t>rumqttd.toml</w:t>
      </w:r>
      <w:bookmarkEnd w:id="113"/>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CE25F2" w14:paraId="250278E3" w14:textId="77777777" w:rsidTr="00CE25F2">
        <w:tc>
          <w:tcPr>
            <w:tcW w:w="9628" w:type="dxa"/>
          </w:tcPr>
          <w:p w14:paraId="03BB4381"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E50000"/>
                <w:sz w:val="21"/>
                <w:szCs w:val="21"/>
                <w:lang w:val="en-GB" w:eastAsia="de-CH"/>
              </w:rPr>
              <w:t>id</w:t>
            </w:r>
            <w:r w:rsidRPr="00CE25F2">
              <w:rPr>
                <w:rFonts w:ascii="Consolas" w:eastAsia="Times New Roman" w:hAnsi="Consolas" w:cs="Times New Roman"/>
                <w:color w:val="3B3B3B"/>
                <w:sz w:val="21"/>
                <w:szCs w:val="21"/>
                <w:lang w:val="en-GB" w:eastAsia="de-CH"/>
              </w:rPr>
              <w:t xml:space="preserve"> = </w:t>
            </w:r>
            <w:r w:rsidRPr="00CE25F2">
              <w:rPr>
                <w:rFonts w:ascii="Consolas" w:eastAsia="Times New Roman" w:hAnsi="Consolas" w:cs="Times New Roman"/>
                <w:color w:val="098658"/>
                <w:sz w:val="21"/>
                <w:szCs w:val="21"/>
                <w:lang w:val="en-GB" w:eastAsia="de-CH"/>
              </w:rPr>
              <w:t>0</w:t>
            </w:r>
          </w:p>
          <w:p w14:paraId="42195693"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p>
          <w:p w14:paraId="611B0D68"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3B3B3B"/>
                <w:sz w:val="21"/>
                <w:szCs w:val="21"/>
                <w:lang w:val="en-GB" w:eastAsia="de-CH"/>
              </w:rPr>
              <w:t>[</w:t>
            </w:r>
            <w:r w:rsidRPr="00CE25F2">
              <w:rPr>
                <w:rFonts w:ascii="Consolas" w:eastAsia="Times New Roman" w:hAnsi="Consolas" w:cs="Times New Roman"/>
                <w:color w:val="E50000"/>
                <w:sz w:val="21"/>
                <w:szCs w:val="21"/>
                <w:lang w:val="en-GB" w:eastAsia="de-CH"/>
              </w:rPr>
              <w:t>router</w:t>
            </w:r>
            <w:r w:rsidRPr="00CE25F2">
              <w:rPr>
                <w:rFonts w:ascii="Consolas" w:eastAsia="Times New Roman" w:hAnsi="Consolas" w:cs="Times New Roman"/>
                <w:color w:val="3B3B3B"/>
                <w:sz w:val="21"/>
                <w:szCs w:val="21"/>
                <w:lang w:val="en-GB" w:eastAsia="de-CH"/>
              </w:rPr>
              <w:t>]</w:t>
            </w:r>
          </w:p>
          <w:p w14:paraId="65DE3DF9"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E50000"/>
                <w:sz w:val="21"/>
                <w:szCs w:val="21"/>
                <w:lang w:val="en-GB" w:eastAsia="de-CH"/>
              </w:rPr>
              <w:t>id</w:t>
            </w:r>
            <w:r w:rsidRPr="00CE25F2">
              <w:rPr>
                <w:rFonts w:ascii="Consolas" w:eastAsia="Times New Roman" w:hAnsi="Consolas" w:cs="Times New Roman"/>
                <w:color w:val="3B3B3B"/>
                <w:sz w:val="21"/>
                <w:szCs w:val="21"/>
                <w:lang w:val="en-GB" w:eastAsia="de-CH"/>
              </w:rPr>
              <w:t xml:space="preserve"> = </w:t>
            </w:r>
            <w:r w:rsidRPr="00CE25F2">
              <w:rPr>
                <w:rFonts w:ascii="Consolas" w:eastAsia="Times New Roman" w:hAnsi="Consolas" w:cs="Times New Roman"/>
                <w:color w:val="098658"/>
                <w:sz w:val="21"/>
                <w:szCs w:val="21"/>
                <w:lang w:val="en-GB" w:eastAsia="de-CH"/>
              </w:rPr>
              <w:t>0</w:t>
            </w:r>
          </w:p>
          <w:p w14:paraId="19FC6894"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E50000"/>
                <w:sz w:val="21"/>
                <w:szCs w:val="21"/>
                <w:lang w:val="en-GB" w:eastAsia="de-CH"/>
              </w:rPr>
              <w:t>max_connections</w:t>
            </w:r>
            <w:r w:rsidRPr="00CE25F2">
              <w:rPr>
                <w:rFonts w:ascii="Consolas" w:eastAsia="Times New Roman" w:hAnsi="Consolas" w:cs="Times New Roman"/>
                <w:color w:val="3B3B3B"/>
                <w:sz w:val="21"/>
                <w:szCs w:val="21"/>
                <w:lang w:val="en-GB" w:eastAsia="de-CH"/>
              </w:rPr>
              <w:t xml:space="preserve"> = </w:t>
            </w:r>
            <w:r w:rsidRPr="00CE25F2">
              <w:rPr>
                <w:rFonts w:ascii="Consolas" w:eastAsia="Times New Roman" w:hAnsi="Consolas" w:cs="Times New Roman"/>
                <w:color w:val="098658"/>
                <w:sz w:val="21"/>
                <w:szCs w:val="21"/>
                <w:lang w:val="en-GB" w:eastAsia="de-CH"/>
              </w:rPr>
              <w:t>10010</w:t>
            </w:r>
          </w:p>
          <w:p w14:paraId="0344B78F"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E50000"/>
                <w:sz w:val="21"/>
                <w:szCs w:val="21"/>
                <w:lang w:val="en-GB" w:eastAsia="de-CH"/>
              </w:rPr>
              <w:t>max_outgoing_packet_count</w:t>
            </w:r>
            <w:r w:rsidRPr="00CE25F2">
              <w:rPr>
                <w:rFonts w:ascii="Consolas" w:eastAsia="Times New Roman" w:hAnsi="Consolas" w:cs="Times New Roman"/>
                <w:color w:val="3B3B3B"/>
                <w:sz w:val="21"/>
                <w:szCs w:val="21"/>
                <w:lang w:val="en-GB" w:eastAsia="de-CH"/>
              </w:rPr>
              <w:t xml:space="preserve"> = </w:t>
            </w:r>
            <w:r w:rsidRPr="00CE25F2">
              <w:rPr>
                <w:rFonts w:ascii="Consolas" w:eastAsia="Times New Roman" w:hAnsi="Consolas" w:cs="Times New Roman"/>
                <w:color w:val="098658"/>
                <w:sz w:val="21"/>
                <w:szCs w:val="21"/>
                <w:lang w:val="en-GB" w:eastAsia="de-CH"/>
              </w:rPr>
              <w:t>200</w:t>
            </w:r>
          </w:p>
          <w:p w14:paraId="7E42887E"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E50000"/>
                <w:sz w:val="21"/>
                <w:szCs w:val="21"/>
                <w:lang w:val="en-GB" w:eastAsia="de-CH"/>
              </w:rPr>
              <w:t>max_segment_size</w:t>
            </w:r>
            <w:r w:rsidRPr="00CE25F2">
              <w:rPr>
                <w:rFonts w:ascii="Consolas" w:eastAsia="Times New Roman" w:hAnsi="Consolas" w:cs="Times New Roman"/>
                <w:color w:val="3B3B3B"/>
                <w:sz w:val="21"/>
                <w:szCs w:val="21"/>
                <w:lang w:val="en-GB" w:eastAsia="de-CH"/>
              </w:rPr>
              <w:t xml:space="preserve"> = </w:t>
            </w:r>
            <w:r w:rsidRPr="00CE25F2">
              <w:rPr>
                <w:rFonts w:ascii="Consolas" w:eastAsia="Times New Roman" w:hAnsi="Consolas" w:cs="Times New Roman"/>
                <w:color w:val="098658"/>
                <w:sz w:val="21"/>
                <w:szCs w:val="21"/>
                <w:lang w:val="en-GB" w:eastAsia="de-CH"/>
              </w:rPr>
              <w:t>104857600</w:t>
            </w:r>
          </w:p>
          <w:p w14:paraId="597B35AC"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E50000"/>
                <w:sz w:val="21"/>
                <w:szCs w:val="21"/>
                <w:lang w:val="en-GB" w:eastAsia="de-CH"/>
              </w:rPr>
              <w:t>max_segment_count</w:t>
            </w:r>
            <w:r w:rsidRPr="00CE25F2">
              <w:rPr>
                <w:rFonts w:ascii="Consolas" w:eastAsia="Times New Roman" w:hAnsi="Consolas" w:cs="Times New Roman"/>
                <w:color w:val="3B3B3B"/>
                <w:sz w:val="21"/>
                <w:szCs w:val="21"/>
                <w:lang w:val="en-GB" w:eastAsia="de-CH"/>
              </w:rPr>
              <w:t xml:space="preserve"> = </w:t>
            </w:r>
            <w:r w:rsidRPr="00CE25F2">
              <w:rPr>
                <w:rFonts w:ascii="Consolas" w:eastAsia="Times New Roman" w:hAnsi="Consolas" w:cs="Times New Roman"/>
                <w:color w:val="098658"/>
                <w:sz w:val="21"/>
                <w:szCs w:val="21"/>
                <w:lang w:val="en-GB" w:eastAsia="de-CH"/>
              </w:rPr>
              <w:t>10</w:t>
            </w:r>
          </w:p>
          <w:p w14:paraId="66C6E79E" w14:textId="77777777" w:rsidR="00CE25F2" w:rsidRPr="00CE25F2" w:rsidRDefault="00CE25F2" w:rsidP="00CE25F2">
            <w:pPr>
              <w:shd w:val="clear" w:color="auto" w:fill="FFFFFF"/>
              <w:spacing w:after="240" w:line="285" w:lineRule="atLeast"/>
              <w:rPr>
                <w:rFonts w:ascii="Consolas" w:eastAsia="Times New Roman" w:hAnsi="Consolas" w:cs="Times New Roman"/>
                <w:color w:val="3B3B3B"/>
                <w:sz w:val="21"/>
                <w:szCs w:val="21"/>
                <w:lang w:val="en-GB" w:eastAsia="de-CH"/>
              </w:rPr>
            </w:pPr>
          </w:p>
          <w:p w14:paraId="77B073F5"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3B3B3B"/>
                <w:sz w:val="21"/>
                <w:szCs w:val="21"/>
                <w:lang w:val="en-GB" w:eastAsia="de-CH"/>
              </w:rPr>
              <w:t>[</w:t>
            </w:r>
            <w:r w:rsidRPr="00CE25F2">
              <w:rPr>
                <w:rFonts w:ascii="Consolas" w:eastAsia="Times New Roman" w:hAnsi="Consolas" w:cs="Times New Roman"/>
                <w:color w:val="E50000"/>
                <w:sz w:val="21"/>
                <w:szCs w:val="21"/>
                <w:lang w:val="en-GB" w:eastAsia="de-CH"/>
              </w:rPr>
              <w:t>v4</w:t>
            </w:r>
            <w:r w:rsidRPr="00CE25F2">
              <w:rPr>
                <w:rFonts w:ascii="Consolas" w:eastAsia="Times New Roman" w:hAnsi="Consolas" w:cs="Times New Roman"/>
                <w:color w:val="3B3B3B"/>
                <w:sz w:val="21"/>
                <w:szCs w:val="21"/>
                <w:lang w:val="en-GB" w:eastAsia="de-CH"/>
              </w:rPr>
              <w:t>.</w:t>
            </w:r>
            <w:r w:rsidRPr="00CE25F2">
              <w:rPr>
                <w:rFonts w:ascii="Consolas" w:eastAsia="Times New Roman" w:hAnsi="Consolas" w:cs="Times New Roman"/>
                <w:color w:val="E50000"/>
                <w:sz w:val="21"/>
                <w:szCs w:val="21"/>
                <w:lang w:val="en-GB" w:eastAsia="de-CH"/>
              </w:rPr>
              <w:t>1</w:t>
            </w:r>
            <w:r w:rsidRPr="00CE25F2">
              <w:rPr>
                <w:rFonts w:ascii="Consolas" w:eastAsia="Times New Roman" w:hAnsi="Consolas" w:cs="Times New Roman"/>
                <w:color w:val="3B3B3B"/>
                <w:sz w:val="21"/>
                <w:szCs w:val="21"/>
                <w:lang w:val="en-GB" w:eastAsia="de-CH"/>
              </w:rPr>
              <w:t>]</w:t>
            </w:r>
          </w:p>
          <w:p w14:paraId="475D7CDB"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E50000"/>
                <w:sz w:val="21"/>
                <w:szCs w:val="21"/>
                <w:lang w:val="en-GB" w:eastAsia="de-CH"/>
              </w:rPr>
              <w:t>name</w:t>
            </w:r>
            <w:r w:rsidRPr="00CE25F2">
              <w:rPr>
                <w:rFonts w:ascii="Consolas" w:eastAsia="Times New Roman" w:hAnsi="Consolas" w:cs="Times New Roman"/>
                <w:color w:val="3B3B3B"/>
                <w:sz w:val="21"/>
                <w:szCs w:val="21"/>
                <w:lang w:val="en-GB" w:eastAsia="de-CH"/>
              </w:rPr>
              <w:t xml:space="preserve"> = </w:t>
            </w:r>
            <w:r w:rsidRPr="00CE25F2">
              <w:rPr>
                <w:rFonts w:ascii="Consolas" w:eastAsia="Times New Roman" w:hAnsi="Consolas" w:cs="Times New Roman"/>
                <w:color w:val="A31515"/>
                <w:sz w:val="21"/>
                <w:szCs w:val="21"/>
                <w:lang w:val="en-GB" w:eastAsia="de-CH"/>
              </w:rPr>
              <w:t>"v4-1"</w:t>
            </w:r>
          </w:p>
          <w:p w14:paraId="688BCB54"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E50000"/>
                <w:sz w:val="21"/>
                <w:szCs w:val="21"/>
                <w:lang w:val="en-GB" w:eastAsia="de-CH"/>
              </w:rPr>
              <w:t>listen</w:t>
            </w:r>
            <w:r w:rsidRPr="00CE25F2">
              <w:rPr>
                <w:rFonts w:ascii="Consolas" w:eastAsia="Times New Roman" w:hAnsi="Consolas" w:cs="Times New Roman"/>
                <w:color w:val="3B3B3B"/>
                <w:sz w:val="21"/>
                <w:szCs w:val="21"/>
                <w:lang w:val="en-GB" w:eastAsia="de-CH"/>
              </w:rPr>
              <w:t xml:space="preserve"> = </w:t>
            </w:r>
            <w:r w:rsidRPr="00CE25F2">
              <w:rPr>
                <w:rFonts w:ascii="Consolas" w:eastAsia="Times New Roman" w:hAnsi="Consolas" w:cs="Times New Roman"/>
                <w:color w:val="A31515"/>
                <w:sz w:val="21"/>
                <w:szCs w:val="21"/>
                <w:lang w:val="en-GB" w:eastAsia="de-CH"/>
              </w:rPr>
              <w:t>"0.0.0.0:1883"</w:t>
            </w:r>
          </w:p>
          <w:p w14:paraId="56043353"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E50000"/>
                <w:sz w:val="21"/>
                <w:szCs w:val="21"/>
                <w:lang w:val="en-GB" w:eastAsia="de-CH"/>
              </w:rPr>
              <w:t>next_connection_delay_ms</w:t>
            </w:r>
            <w:r w:rsidRPr="00CE25F2">
              <w:rPr>
                <w:rFonts w:ascii="Consolas" w:eastAsia="Times New Roman" w:hAnsi="Consolas" w:cs="Times New Roman"/>
                <w:color w:val="3B3B3B"/>
                <w:sz w:val="21"/>
                <w:szCs w:val="21"/>
                <w:lang w:val="en-GB" w:eastAsia="de-CH"/>
              </w:rPr>
              <w:t xml:space="preserve"> = </w:t>
            </w:r>
            <w:r w:rsidRPr="00CE25F2">
              <w:rPr>
                <w:rFonts w:ascii="Consolas" w:eastAsia="Times New Roman" w:hAnsi="Consolas" w:cs="Times New Roman"/>
                <w:color w:val="098658"/>
                <w:sz w:val="21"/>
                <w:szCs w:val="21"/>
                <w:lang w:val="en-GB" w:eastAsia="de-CH"/>
              </w:rPr>
              <w:t>1</w:t>
            </w:r>
          </w:p>
          <w:p w14:paraId="7A31E0DF"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p>
          <w:p w14:paraId="668CD687"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3B3B3B"/>
                <w:sz w:val="21"/>
                <w:szCs w:val="21"/>
                <w:lang w:val="en-GB" w:eastAsia="de-CH"/>
              </w:rPr>
              <w:t>[</w:t>
            </w:r>
            <w:r w:rsidRPr="00CE25F2">
              <w:rPr>
                <w:rFonts w:ascii="Consolas" w:eastAsia="Times New Roman" w:hAnsi="Consolas" w:cs="Times New Roman"/>
                <w:color w:val="E50000"/>
                <w:sz w:val="21"/>
                <w:szCs w:val="21"/>
                <w:lang w:val="en-GB" w:eastAsia="de-CH"/>
              </w:rPr>
              <w:t>v4</w:t>
            </w:r>
            <w:r w:rsidRPr="00CE25F2">
              <w:rPr>
                <w:rFonts w:ascii="Consolas" w:eastAsia="Times New Roman" w:hAnsi="Consolas" w:cs="Times New Roman"/>
                <w:color w:val="3B3B3B"/>
                <w:sz w:val="21"/>
                <w:szCs w:val="21"/>
                <w:lang w:val="en-GB" w:eastAsia="de-CH"/>
              </w:rPr>
              <w:t>.</w:t>
            </w:r>
            <w:r w:rsidRPr="00CE25F2">
              <w:rPr>
                <w:rFonts w:ascii="Consolas" w:eastAsia="Times New Roman" w:hAnsi="Consolas" w:cs="Times New Roman"/>
                <w:color w:val="E50000"/>
                <w:sz w:val="21"/>
                <w:szCs w:val="21"/>
                <w:lang w:val="en-GB" w:eastAsia="de-CH"/>
              </w:rPr>
              <w:t>1</w:t>
            </w:r>
            <w:r w:rsidRPr="00CE25F2">
              <w:rPr>
                <w:rFonts w:ascii="Consolas" w:eastAsia="Times New Roman" w:hAnsi="Consolas" w:cs="Times New Roman"/>
                <w:color w:val="3B3B3B"/>
                <w:sz w:val="21"/>
                <w:szCs w:val="21"/>
                <w:lang w:val="en-GB" w:eastAsia="de-CH"/>
              </w:rPr>
              <w:t>.</w:t>
            </w:r>
            <w:r w:rsidRPr="00CE25F2">
              <w:rPr>
                <w:rFonts w:ascii="Consolas" w:eastAsia="Times New Roman" w:hAnsi="Consolas" w:cs="Times New Roman"/>
                <w:color w:val="E50000"/>
                <w:sz w:val="21"/>
                <w:szCs w:val="21"/>
                <w:lang w:val="en-GB" w:eastAsia="de-CH"/>
              </w:rPr>
              <w:t>connections</w:t>
            </w:r>
            <w:r w:rsidRPr="00CE25F2">
              <w:rPr>
                <w:rFonts w:ascii="Consolas" w:eastAsia="Times New Roman" w:hAnsi="Consolas" w:cs="Times New Roman"/>
                <w:color w:val="3B3B3B"/>
                <w:sz w:val="21"/>
                <w:szCs w:val="21"/>
                <w:lang w:val="en-GB" w:eastAsia="de-CH"/>
              </w:rPr>
              <w:t>]</w:t>
            </w:r>
          </w:p>
          <w:p w14:paraId="440EDB46"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E50000"/>
                <w:sz w:val="21"/>
                <w:szCs w:val="21"/>
                <w:lang w:val="en-GB" w:eastAsia="de-CH"/>
              </w:rPr>
              <w:t>connection_timeout_ms</w:t>
            </w:r>
            <w:r w:rsidRPr="00CE25F2">
              <w:rPr>
                <w:rFonts w:ascii="Consolas" w:eastAsia="Times New Roman" w:hAnsi="Consolas" w:cs="Times New Roman"/>
                <w:color w:val="3B3B3B"/>
                <w:sz w:val="21"/>
                <w:szCs w:val="21"/>
                <w:lang w:val="en-GB" w:eastAsia="de-CH"/>
              </w:rPr>
              <w:t xml:space="preserve"> = </w:t>
            </w:r>
            <w:r w:rsidRPr="00CE25F2">
              <w:rPr>
                <w:rFonts w:ascii="Consolas" w:eastAsia="Times New Roman" w:hAnsi="Consolas" w:cs="Times New Roman"/>
                <w:color w:val="098658"/>
                <w:sz w:val="21"/>
                <w:szCs w:val="21"/>
                <w:lang w:val="en-GB" w:eastAsia="de-CH"/>
              </w:rPr>
              <w:t>60000</w:t>
            </w:r>
          </w:p>
          <w:p w14:paraId="08FEEB4B"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E50000"/>
                <w:sz w:val="21"/>
                <w:szCs w:val="21"/>
                <w:lang w:val="en-GB" w:eastAsia="de-CH"/>
              </w:rPr>
              <w:t>max_payload_size</w:t>
            </w:r>
            <w:r w:rsidRPr="00CE25F2">
              <w:rPr>
                <w:rFonts w:ascii="Consolas" w:eastAsia="Times New Roman" w:hAnsi="Consolas" w:cs="Times New Roman"/>
                <w:color w:val="3B3B3B"/>
                <w:sz w:val="21"/>
                <w:szCs w:val="21"/>
                <w:lang w:val="en-GB" w:eastAsia="de-CH"/>
              </w:rPr>
              <w:t xml:space="preserve"> = </w:t>
            </w:r>
            <w:r w:rsidRPr="00CE25F2">
              <w:rPr>
                <w:rFonts w:ascii="Consolas" w:eastAsia="Times New Roman" w:hAnsi="Consolas" w:cs="Times New Roman"/>
                <w:color w:val="098658"/>
                <w:sz w:val="21"/>
                <w:szCs w:val="21"/>
                <w:lang w:val="en-GB" w:eastAsia="de-CH"/>
              </w:rPr>
              <w:t>20480</w:t>
            </w:r>
          </w:p>
          <w:p w14:paraId="36954E13"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E50000"/>
                <w:sz w:val="21"/>
                <w:szCs w:val="21"/>
                <w:lang w:val="en-GB" w:eastAsia="de-CH"/>
              </w:rPr>
              <w:t>max_inflight_count</w:t>
            </w:r>
            <w:r w:rsidRPr="00CE25F2">
              <w:rPr>
                <w:rFonts w:ascii="Consolas" w:eastAsia="Times New Roman" w:hAnsi="Consolas" w:cs="Times New Roman"/>
                <w:color w:val="3B3B3B"/>
                <w:sz w:val="21"/>
                <w:szCs w:val="21"/>
                <w:lang w:val="en-GB" w:eastAsia="de-CH"/>
              </w:rPr>
              <w:t xml:space="preserve"> = </w:t>
            </w:r>
            <w:r w:rsidRPr="00CE25F2">
              <w:rPr>
                <w:rFonts w:ascii="Consolas" w:eastAsia="Times New Roman" w:hAnsi="Consolas" w:cs="Times New Roman"/>
                <w:color w:val="098658"/>
                <w:sz w:val="21"/>
                <w:szCs w:val="21"/>
                <w:lang w:val="en-GB" w:eastAsia="de-CH"/>
              </w:rPr>
              <w:t>100</w:t>
            </w:r>
          </w:p>
          <w:p w14:paraId="18E100BA"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E50000"/>
                <w:sz w:val="21"/>
                <w:szCs w:val="21"/>
                <w:lang w:val="en-GB" w:eastAsia="de-CH"/>
              </w:rPr>
              <w:t>dynamic_filters</w:t>
            </w:r>
            <w:r w:rsidRPr="00CE25F2">
              <w:rPr>
                <w:rFonts w:ascii="Consolas" w:eastAsia="Times New Roman" w:hAnsi="Consolas" w:cs="Times New Roman"/>
                <w:color w:val="3B3B3B"/>
                <w:sz w:val="21"/>
                <w:szCs w:val="21"/>
                <w:lang w:val="en-GB" w:eastAsia="de-CH"/>
              </w:rPr>
              <w:t xml:space="preserve"> = </w:t>
            </w:r>
            <w:r w:rsidRPr="00CE25F2">
              <w:rPr>
                <w:rFonts w:ascii="Consolas" w:eastAsia="Times New Roman" w:hAnsi="Consolas" w:cs="Times New Roman"/>
                <w:color w:val="0000FF"/>
                <w:sz w:val="21"/>
                <w:szCs w:val="21"/>
                <w:lang w:val="en-GB" w:eastAsia="de-CH"/>
              </w:rPr>
              <w:t>true</w:t>
            </w:r>
          </w:p>
          <w:p w14:paraId="0AE5A089"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p>
          <w:p w14:paraId="264C6DC1"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008000"/>
                <w:sz w:val="21"/>
                <w:szCs w:val="21"/>
                <w:lang w:val="en-GB" w:eastAsia="de-CH"/>
              </w:rPr>
              <w:t># Configuration below is needed for MQTTX to work with the broker</w:t>
            </w:r>
          </w:p>
          <w:p w14:paraId="5D1B519D"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008000"/>
                <w:sz w:val="21"/>
                <w:szCs w:val="21"/>
                <w:lang w:val="en-GB" w:eastAsia="de-CH"/>
              </w:rPr>
              <w:t># MQTTX is a cross-platform MQTT desktop client that supports MQTT 5.0 and 3.1.1</w:t>
            </w:r>
          </w:p>
          <w:p w14:paraId="7C16DF54"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008000"/>
                <w:sz w:val="21"/>
                <w:szCs w:val="21"/>
                <w:lang w:val="en-GB" w:eastAsia="de-CH"/>
              </w:rPr>
              <w:t># https://mqttx.app/</w:t>
            </w:r>
          </w:p>
          <w:p w14:paraId="14829DEB"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p>
          <w:p w14:paraId="71F0F258"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3B3B3B"/>
                <w:sz w:val="21"/>
                <w:szCs w:val="21"/>
                <w:lang w:val="en-GB" w:eastAsia="de-CH"/>
              </w:rPr>
              <w:t>[</w:t>
            </w:r>
            <w:r w:rsidRPr="00CE25F2">
              <w:rPr>
                <w:rFonts w:ascii="Consolas" w:eastAsia="Times New Roman" w:hAnsi="Consolas" w:cs="Times New Roman"/>
                <w:color w:val="E50000"/>
                <w:sz w:val="21"/>
                <w:szCs w:val="21"/>
                <w:lang w:val="en-GB" w:eastAsia="de-CH"/>
              </w:rPr>
              <w:t>v5</w:t>
            </w:r>
            <w:r w:rsidRPr="00CE25F2">
              <w:rPr>
                <w:rFonts w:ascii="Consolas" w:eastAsia="Times New Roman" w:hAnsi="Consolas" w:cs="Times New Roman"/>
                <w:color w:val="3B3B3B"/>
                <w:sz w:val="21"/>
                <w:szCs w:val="21"/>
                <w:lang w:val="en-GB" w:eastAsia="de-CH"/>
              </w:rPr>
              <w:t>.</w:t>
            </w:r>
            <w:r w:rsidRPr="00CE25F2">
              <w:rPr>
                <w:rFonts w:ascii="Consolas" w:eastAsia="Times New Roman" w:hAnsi="Consolas" w:cs="Times New Roman"/>
                <w:color w:val="E50000"/>
                <w:sz w:val="21"/>
                <w:szCs w:val="21"/>
                <w:lang w:val="en-GB" w:eastAsia="de-CH"/>
              </w:rPr>
              <w:t>1</w:t>
            </w:r>
            <w:r w:rsidRPr="00CE25F2">
              <w:rPr>
                <w:rFonts w:ascii="Consolas" w:eastAsia="Times New Roman" w:hAnsi="Consolas" w:cs="Times New Roman"/>
                <w:color w:val="3B3B3B"/>
                <w:sz w:val="21"/>
                <w:szCs w:val="21"/>
                <w:lang w:val="en-GB" w:eastAsia="de-CH"/>
              </w:rPr>
              <w:t>]</w:t>
            </w:r>
          </w:p>
          <w:p w14:paraId="438E2017"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E50000"/>
                <w:sz w:val="21"/>
                <w:szCs w:val="21"/>
                <w:lang w:val="en-GB" w:eastAsia="de-CH"/>
              </w:rPr>
              <w:t>name</w:t>
            </w:r>
            <w:r w:rsidRPr="00CE25F2">
              <w:rPr>
                <w:rFonts w:ascii="Consolas" w:eastAsia="Times New Roman" w:hAnsi="Consolas" w:cs="Times New Roman"/>
                <w:color w:val="3B3B3B"/>
                <w:sz w:val="21"/>
                <w:szCs w:val="21"/>
                <w:lang w:val="en-GB" w:eastAsia="de-CH"/>
              </w:rPr>
              <w:t xml:space="preserve"> = </w:t>
            </w:r>
            <w:r w:rsidRPr="00CE25F2">
              <w:rPr>
                <w:rFonts w:ascii="Consolas" w:eastAsia="Times New Roman" w:hAnsi="Consolas" w:cs="Times New Roman"/>
                <w:color w:val="A31515"/>
                <w:sz w:val="21"/>
                <w:szCs w:val="21"/>
                <w:lang w:val="en-GB" w:eastAsia="de-CH"/>
              </w:rPr>
              <w:t>"v5-1"</w:t>
            </w:r>
          </w:p>
          <w:p w14:paraId="3E71F197"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E50000"/>
                <w:sz w:val="21"/>
                <w:szCs w:val="21"/>
                <w:lang w:val="en-GB" w:eastAsia="de-CH"/>
              </w:rPr>
              <w:t>listen</w:t>
            </w:r>
            <w:r w:rsidRPr="00CE25F2">
              <w:rPr>
                <w:rFonts w:ascii="Consolas" w:eastAsia="Times New Roman" w:hAnsi="Consolas" w:cs="Times New Roman"/>
                <w:color w:val="3B3B3B"/>
                <w:sz w:val="21"/>
                <w:szCs w:val="21"/>
                <w:lang w:val="en-GB" w:eastAsia="de-CH"/>
              </w:rPr>
              <w:t xml:space="preserve"> = </w:t>
            </w:r>
            <w:r w:rsidRPr="00CE25F2">
              <w:rPr>
                <w:rFonts w:ascii="Consolas" w:eastAsia="Times New Roman" w:hAnsi="Consolas" w:cs="Times New Roman"/>
                <w:color w:val="A31515"/>
                <w:sz w:val="21"/>
                <w:szCs w:val="21"/>
                <w:lang w:val="en-GB" w:eastAsia="de-CH"/>
              </w:rPr>
              <w:t>"0.0.0.0:1884"</w:t>
            </w:r>
          </w:p>
          <w:p w14:paraId="344E0287"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E50000"/>
                <w:sz w:val="21"/>
                <w:szCs w:val="21"/>
                <w:lang w:val="en-GB" w:eastAsia="de-CH"/>
              </w:rPr>
              <w:lastRenderedPageBreak/>
              <w:t>next_connection_delay_ms</w:t>
            </w:r>
            <w:r w:rsidRPr="00CE25F2">
              <w:rPr>
                <w:rFonts w:ascii="Consolas" w:eastAsia="Times New Roman" w:hAnsi="Consolas" w:cs="Times New Roman"/>
                <w:color w:val="3B3B3B"/>
                <w:sz w:val="21"/>
                <w:szCs w:val="21"/>
                <w:lang w:val="en-GB" w:eastAsia="de-CH"/>
              </w:rPr>
              <w:t xml:space="preserve"> = </w:t>
            </w:r>
            <w:r w:rsidRPr="00CE25F2">
              <w:rPr>
                <w:rFonts w:ascii="Consolas" w:eastAsia="Times New Roman" w:hAnsi="Consolas" w:cs="Times New Roman"/>
                <w:color w:val="098658"/>
                <w:sz w:val="21"/>
                <w:szCs w:val="21"/>
                <w:lang w:val="en-GB" w:eastAsia="de-CH"/>
              </w:rPr>
              <w:t>1</w:t>
            </w:r>
          </w:p>
          <w:p w14:paraId="2FC3B243"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p>
          <w:p w14:paraId="019A772E"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3B3B3B"/>
                <w:sz w:val="21"/>
                <w:szCs w:val="21"/>
                <w:lang w:val="en-GB" w:eastAsia="de-CH"/>
              </w:rPr>
              <w:t>[</w:t>
            </w:r>
            <w:r w:rsidRPr="00CE25F2">
              <w:rPr>
                <w:rFonts w:ascii="Consolas" w:eastAsia="Times New Roman" w:hAnsi="Consolas" w:cs="Times New Roman"/>
                <w:color w:val="E50000"/>
                <w:sz w:val="21"/>
                <w:szCs w:val="21"/>
                <w:lang w:val="en-GB" w:eastAsia="de-CH"/>
              </w:rPr>
              <w:t>v5</w:t>
            </w:r>
            <w:r w:rsidRPr="00CE25F2">
              <w:rPr>
                <w:rFonts w:ascii="Consolas" w:eastAsia="Times New Roman" w:hAnsi="Consolas" w:cs="Times New Roman"/>
                <w:color w:val="3B3B3B"/>
                <w:sz w:val="21"/>
                <w:szCs w:val="21"/>
                <w:lang w:val="en-GB" w:eastAsia="de-CH"/>
              </w:rPr>
              <w:t>.</w:t>
            </w:r>
            <w:r w:rsidRPr="00CE25F2">
              <w:rPr>
                <w:rFonts w:ascii="Consolas" w:eastAsia="Times New Roman" w:hAnsi="Consolas" w:cs="Times New Roman"/>
                <w:color w:val="E50000"/>
                <w:sz w:val="21"/>
                <w:szCs w:val="21"/>
                <w:lang w:val="en-GB" w:eastAsia="de-CH"/>
              </w:rPr>
              <w:t>1</w:t>
            </w:r>
            <w:r w:rsidRPr="00CE25F2">
              <w:rPr>
                <w:rFonts w:ascii="Consolas" w:eastAsia="Times New Roman" w:hAnsi="Consolas" w:cs="Times New Roman"/>
                <w:color w:val="3B3B3B"/>
                <w:sz w:val="21"/>
                <w:szCs w:val="21"/>
                <w:lang w:val="en-GB" w:eastAsia="de-CH"/>
              </w:rPr>
              <w:t>.</w:t>
            </w:r>
            <w:r w:rsidRPr="00CE25F2">
              <w:rPr>
                <w:rFonts w:ascii="Consolas" w:eastAsia="Times New Roman" w:hAnsi="Consolas" w:cs="Times New Roman"/>
                <w:color w:val="E50000"/>
                <w:sz w:val="21"/>
                <w:szCs w:val="21"/>
                <w:lang w:val="en-GB" w:eastAsia="de-CH"/>
              </w:rPr>
              <w:t>connections</w:t>
            </w:r>
            <w:r w:rsidRPr="00CE25F2">
              <w:rPr>
                <w:rFonts w:ascii="Consolas" w:eastAsia="Times New Roman" w:hAnsi="Consolas" w:cs="Times New Roman"/>
                <w:color w:val="3B3B3B"/>
                <w:sz w:val="21"/>
                <w:szCs w:val="21"/>
                <w:lang w:val="en-GB" w:eastAsia="de-CH"/>
              </w:rPr>
              <w:t>]</w:t>
            </w:r>
          </w:p>
          <w:p w14:paraId="1DDAD417"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E50000"/>
                <w:sz w:val="21"/>
                <w:szCs w:val="21"/>
                <w:lang w:val="en-GB" w:eastAsia="de-CH"/>
              </w:rPr>
              <w:t>connection_timeout_ms</w:t>
            </w:r>
            <w:r w:rsidRPr="00CE25F2">
              <w:rPr>
                <w:rFonts w:ascii="Consolas" w:eastAsia="Times New Roman" w:hAnsi="Consolas" w:cs="Times New Roman"/>
                <w:color w:val="3B3B3B"/>
                <w:sz w:val="21"/>
                <w:szCs w:val="21"/>
                <w:lang w:val="en-GB" w:eastAsia="de-CH"/>
              </w:rPr>
              <w:t xml:space="preserve"> = </w:t>
            </w:r>
            <w:r w:rsidRPr="00CE25F2">
              <w:rPr>
                <w:rFonts w:ascii="Consolas" w:eastAsia="Times New Roman" w:hAnsi="Consolas" w:cs="Times New Roman"/>
                <w:color w:val="098658"/>
                <w:sz w:val="21"/>
                <w:szCs w:val="21"/>
                <w:lang w:val="en-GB" w:eastAsia="de-CH"/>
              </w:rPr>
              <w:t>60000</w:t>
            </w:r>
          </w:p>
          <w:p w14:paraId="6F07288E"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en-GB" w:eastAsia="de-CH"/>
              </w:rPr>
            </w:pPr>
            <w:r w:rsidRPr="00CE25F2">
              <w:rPr>
                <w:rFonts w:ascii="Consolas" w:eastAsia="Times New Roman" w:hAnsi="Consolas" w:cs="Times New Roman"/>
                <w:color w:val="E50000"/>
                <w:sz w:val="21"/>
                <w:szCs w:val="21"/>
                <w:lang w:val="en-GB" w:eastAsia="de-CH"/>
              </w:rPr>
              <w:t>max_payload_size</w:t>
            </w:r>
            <w:r w:rsidRPr="00CE25F2">
              <w:rPr>
                <w:rFonts w:ascii="Consolas" w:eastAsia="Times New Roman" w:hAnsi="Consolas" w:cs="Times New Roman"/>
                <w:color w:val="3B3B3B"/>
                <w:sz w:val="21"/>
                <w:szCs w:val="21"/>
                <w:lang w:val="en-GB" w:eastAsia="de-CH"/>
              </w:rPr>
              <w:t xml:space="preserve"> = </w:t>
            </w:r>
            <w:r w:rsidRPr="00CE25F2">
              <w:rPr>
                <w:rFonts w:ascii="Consolas" w:eastAsia="Times New Roman" w:hAnsi="Consolas" w:cs="Times New Roman"/>
                <w:color w:val="098658"/>
                <w:sz w:val="21"/>
                <w:szCs w:val="21"/>
                <w:lang w:val="en-GB" w:eastAsia="de-CH"/>
              </w:rPr>
              <w:t>20480</w:t>
            </w:r>
          </w:p>
          <w:p w14:paraId="00ABCFC1" w14:textId="77777777" w:rsidR="00CE25F2" w:rsidRPr="00CE25F2" w:rsidRDefault="00CE25F2" w:rsidP="00CE25F2">
            <w:pPr>
              <w:shd w:val="clear" w:color="auto" w:fill="FFFFFF"/>
              <w:spacing w:line="285" w:lineRule="atLeast"/>
              <w:rPr>
                <w:rFonts w:ascii="Consolas" w:eastAsia="Times New Roman" w:hAnsi="Consolas" w:cs="Times New Roman"/>
                <w:color w:val="3B3B3B"/>
                <w:sz w:val="21"/>
                <w:szCs w:val="21"/>
                <w:lang w:val="de-CH" w:eastAsia="de-CH"/>
              </w:rPr>
            </w:pPr>
            <w:r w:rsidRPr="00CE25F2">
              <w:rPr>
                <w:rFonts w:ascii="Consolas" w:eastAsia="Times New Roman" w:hAnsi="Consolas" w:cs="Times New Roman"/>
                <w:color w:val="E50000"/>
                <w:sz w:val="21"/>
                <w:szCs w:val="21"/>
                <w:lang w:val="de-CH" w:eastAsia="de-CH"/>
              </w:rPr>
              <w:t>max_inflight_count</w:t>
            </w:r>
            <w:r w:rsidRPr="00CE25F2">
              <w:rPr>
                <w:rFonts w:ascii="Consolas" w:eastAsia="Times New Roman" w:hAnsi="Consolas" w:cs="Times New Roman"/>
                <w:color w:val="3B3B3B"/>
                <w:sz w:val="21"/>
                <w:szCs w:val="21"/>
                <w:lang w:val="de-CH" w:eastAsia="de-CH"/>
              </w:rPr>
              <w:t xml:space="preserve"> = </w:t>
            </w:r>
            <w:r w:rsidRPr="00CE25F2">
              <w:rPr>
                <w:rFonts w:ascii="Consolas" w:eastAsia="Times New Roman" w:hAnsi="Consolas" w:cs="Times New Roman"/>
                <w:color w:val="098658"/>
                <w:sz w:val="21"/>
                <w:szCs w:val="21"/>
                <w:lang w:val="de-CH" w:eastAsia="de-CH"/>
              </w:rPr>
              <w:t>100</w:t>
            </w:r>
          </w:p>
          <w:p w14:paraId="06AFE575" w14:textId="77777777" w:rsidR="00CE25F2" w:rsidRDefault="00CE25F2" w:rsidP="00CE25F2"/>
        </w:tc>
      </w:tr>
    </w:tbl>
    <w:p w14:paraId="63F77906" w14:textId="77777777" w:rsidR="00CE25F2" w:rsidRPr="00CE25F2" w:rsidRDefault="00CE25F2" w:rsidP="00CE25F2"/>
    <w:p w14:paraId="0223971C" w14:textId="783AB8A9" w:rsidR="00CE25F2" w:rsidRDefault="00CE25F2" w:rsidP="00CE25F2">
      <w:r w:rsidRPr="00CE25F2">
        <w:t>Die Datei rumqttd.toml ist die Konfigurationsdatei für den MQTT-Broker. Sie definiert die Einstellungen für den Broker, wie die maximale Anzahl von Verbindungen und die Grö</w:t>
      </w:r>
      <w:r w:rsidR="00014198">
        <w:t>ss</w:t>
      </w:r>
      <w:r w:rsidRPr="00CE25F2">
        <w:t>e der Nachrichtenpakete. Sie enthält auch spezifische Einstellungen für verschiedene MQTT-Versionen (4.1 und 5.1), einschlie</w:t>
      </w:r>
      <w:r w:rsidR="00014198">
        <w:t>ss</w:t>
      </w:r>
      <w:r w:rsidRPr="00CE25F2">
        <w:t>lich der IP-Adresse und des Ports, auf denen der Broker lauscht. Zusätzlich gibt es Einstellungen für die Verbindungsparameter, wie das Verbindungszeitlimit und die maximale Grö</w:t>
      </w:r>
      <w:r w:rsidR="00014198">
        <w:t>ss</w:t>
      </w:r>
      <w:r w:rsidRPr="00CE25F2">
        <w:t>e der Nutzlast. Ein spezieller Abschnitt ist für die Konfiguration von MQTTX, einem plattformübergreifenden MQTT-Desktop-Client, vorgesehen.</w:t>
      </w:r>
    </w:p>
    <w:p w14:paraId="22A13CDB" w14:textId="2520BF51" w:rsidR="00792288" w:rsidRDefault="00792288">
      <w:r>
        <w:br w:type="page"/>
      </w:r>
    </w:p>
    <w:p w14:paraId="74585DA4" w14:textId="4ED2EC42" w:rsidR="00792288" w:rsidRDefault="00577C6E" w:rsidP="00792288">
      <w:pPr>
        <w:pStyle w:val="berschrift1"/>
      </w:pPr>
      <w:bookmarkStart w:id="114" w:name="_Toc169228390"/>
      <w:r>
        <w:rPr>
          <w:noProof/>
        </w:rPr>
        <w:lastRenderedPageBreak/>
        <w:drawing>
          <wp:anchor distT="0" distB="0" distL="114300" distR="114300" simplePos="0" relativeHeight="251708418" behindDoc="1" locked="0" layoutInCell="1" allowOverlap="1" wp14:anchorId="1BF07252" wp14:editId="59741545">
            <wp:simplePos x="0" y="0"/>
            <wp:positionH relativeFrom="margin">
              <wp:posOffset>-488981</wp:posOffset>
            </wp:positionH>
            <wp:positionV relativeFrom="paragraph">
              <wp:posOffset>285482</wp:posOffset>
            </wp:positionV>
            <wp:extent cx="3987800" cy="2244090"/>
            <wp:effectExtent l="0" t="0" r="0" b="3810"/>
            <wp:wrapNone/>
            <wp:docPr id="183043441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34417" name="Grafik 183043441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87800" cy="2244090"/>
                    </a:xfrm>
                    <a:prstGeom prst="rect">
                      <a:avLst/>
                    </a:prstGeom>
                  </pic:spPr>
                </pic:pic>
              </a:graphicData>
            </a:graphic>
            <wp14:sizeRelH relativeFrom="margin">
              <wp14:pctWidth>0</wp14:pctWidth>
            </wp14:sizeRelH>
            <wp14:sizeRelV relativeFrom="margin">
              <wp14:pctHeight>0</wp14:pctHeight>
            </wp14:sizeRelV>
          </wp:anchor>
        </w:drawing>
      </w:r>
      <w:r w:rsidR="00792288">
        <w:t>Screenshots</w:t>
      </w:r>
      <w:bookmarkEnd w:id="114"/>
    </w:p>
    <w:p w14:paraId="3A7E94D7" w14:textId="5DE3BB86" w:rsidR="00792288" w:rsidRDefault="00577C6E" w:rsidP="001200DA">
      <w:r>
        <w:rPr>
          <w:noProof/>
        </w:rPr>
        <mc:AlternateContent>
          <mc:Choice Requires="wps">
            <w:drawing>
              <wp:anchor distT="0" distB="0" distL="114300" distR="114300" simplePos="0" relativeHeight="251713538" behindDoc="1" locked="0" layoutInCell="1" allowOverlap="1" wp14:anchorId="17D6152B" wp14:editId="36D7EE08">
                <wp:simplePos x="0" y="0"/>
                <wp:positionH relativeFrom="column">
                  <wp:posOffset>3549015</wp:posOffset>
                </wp:positionH>
                <wp:positionV relativeFrom="paragraph">
                  <wp:posOffset>2308225</wp:posOffset>
                </wp:positionV>
                <wp:extent cx="2992120" cy="635"/>
                <wp:effectExtent l="0" t="0" r="0" b="0"/>
                <wp:wrapNone/>
                <wp:docPr id="975726257" name="Textfeld 1"/>
                <wp:cNvGraphicFramePr/>
                <a:graphic xmlns:a="http://schemas.openxmlformats.org/drawingml/2006/main">
                  <a:graphicData uri="http://schemas.microsoft.com/office/word/2010/wordprocessingShape">
                    <wps:wsp>
                      <wps:cNvSpPr txBox="1"/>
                      <wps:spPr>
                        <a:xfrm>
                          <a:off x="0" y="0"/>
                          <a:ext cx="2992120" cy="635"/>
                        </a:xfrm>
                        <a:prstGeom prst="rect">
                          <a:avLst/>
                        </a:prstGeom>
                        <a:solidFill>
                          <a:prstClr val="white"/>
                        </a:solidFill>
                        <a:ln>
                          <a:noFill/>
                        </a:ln>
                      </wps:spPr>
                      <wps:txbx>
                        <w:txbxContent>
                          <w:p w14:paraId="1AFD1851" w14:textId="1643F9B6" w:rsidR="00577C6E" w:rsidRPr="00480E28" w:rsidRDefault="00577C6E" w:rsidP="00577C6E">
                            <w:pPr>
                              <w:pStyle w:val="Beschriftung"/>
                              <w:rPr>
                                <w:noProof/>
                                <w:sz w:val="20"/>
                                <w:szCs w:val="20"/>
                              </w:rPr>
                            </w:pPr>
                            <w:r>
                              <w:rPr>
                                <w:noProof/>
                              </w:rPr>
                              <w:fldChar w:fldCharType="begin"/>
                            </w:r>
                            <w:r>
                              <w:rPr>
                                <w:noProof/>
                              </w:rPr>
                              <w:instrText xml:space="preserve"> SEQ Abbildung \* ARABIC </w:instrText>
                            </w:r>
                            <w:r>
                              <w:rPr>
                                <w:noProof/>
                              </w:rPr>
                              <w:fldChar w:fldCharType="separate"/>
                            </w:r>
                            <w:bookmarkStart w:id="115" w:name="_Toc169228451"/>
                            <w:r w:rsidR="00923ED8">
                              <w:rPr>
                                <w:noProof/>
                              </w:rPr>
                              <w:t>7</w:t>
                            </w:r>
                            <w:r>
                              <w:rPr>
                                <w:noProof/>
                              </w:rPr>
                              <w:fldChar w:fldCharType="end"/>
                            </w:r>
                            <w:r>
                              <w:t xml:space="preserve"> - Initial Testing: Sensor</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6152B" id="_x0000_s1032" type="#_x0000_t202" style="position:absolute;margin-left:279.45pt;margin-top:181.75pt;width:235.6pt;height:.05pt;z-index:-2516029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NdGQIAAD8EAAAOAAAAZHJzL2Uyb0RvYy54bWysU01v2zAMvQ/YfxB0X5xkWLEacYosRYYB&#10;QVsgHXpWZDkWIIsapcTOfv0o2U66bqdhF5kWKX6897i46xrDTgq9Blvw2WTKmbISSm0PBf/+vPnw&#10;mTMfhC2FAasKflae3y3fv1u0LldzqMGUChklsT5vXcHrEFyeZV7WqhF+Ak5ZclaAjQj0i4esRNFS&#10;9sZk8+n0JmsBS4cglfd0e987+TLlryolw2NVeRWYKTj1FtKJ6dzHM1suRH5A4WothzbEP3TRCG2p&#10;6CXVvQiCHVH/karREsFDFSYSmgyqSkuVZqBpZtM30+xq4VSahcDx7gKT/39p5cNp556Qhe4LdERg&#10;BKR1Pvd0GefpKmzilzpl5CcIzxfYVBeYpMv57e18NieXJN/Nx08xR3Z96tCHrwoaFo2CI3GSoBKn&#10;rQ996BgSK3kwutxoY+JPdKwNspMg/tpaBzUk/y3K2BhrIb7qE8ab7DpHtEK375guqcNxxj2UZxod&#10;oVeFd3Kjqd5W+PAkkGRAI5G0wyMdlYG24DBYnNWAP/92H+OJHfJy1pKsCu5/HAUqzsw3S7xFDY4G&#10;jsZ+NOyxWQNNOqOlcTKZ9ACDGc0KoXkhxa9iFXIJK6lWwcNorkMvbtoYqVarFERKcyJs7c7JmHrE&#10;9bl7EegGVgKR+QCj4ET+hpw+NtHjVsdASCfmIq49igPcpNLE/bBRcQ1e/6eo694vfwEAAP//AwBQ&#10;SwMEFAAGAAgAAAAhABmwrZ/iAAAADAEAAA8AAABkcnMvZG93bnJldi54bWxMj7FOwzAQhnck3sE6&#10;JBZE7ZImKiFOVVUwwFIRurC58TUOxOcodtrw9rhdYLy7T/99f7GabMeOOPjWkYT5TABDqp1uqZGw&#10;+3i5XwLzQZFWnSOU8IMeVuX1VaFy7U70jscqNCyGkM+VBBNCn3Pua4NW+ZnrkeLt4AarQhyHhutB&#10;nWK47fiDEBm3qqX4wageNwbr72q0EraLz625Gw/Pb+tFMrzuxk321VRS3t5M6ydgAafwB8NZP6pD&#10;GZ32biTtWSchTZePEZWQZEkK7EyIRMyB7S+rDHhZ8P8lyl8AAAD//wMAUEsBAi0AFAAGAAgAAAAh&#10;ALaDOJL+AAAA4QEAABMAAAAAAAAAAAAAAAAAAAAAAFtDb250ZW50X1R5cGVzXS54bWxQSwECLQAU&#10;AAYACAAAACEAOP0h/9YAAACUAQAACwAAAAAAAAAAAAAAAAAvAQAAX3JlbHMvLnJlbHNQSwECLQAU&#10;AAYACAAAACEAv6czXRkCAAA/BAAADgAAAAAAAAAAAAAAAAAuAgAAZHJzL2Uyb0RvYy54bWxQSwEC&#10;LQAUAAYACAAAACEAGbCtn+IAAAAMAQAADwAAAAAAAAAAAAAAAABzBAAAZHJzL2Rvd25yZXYueG1s&#10;UEsFBgAAAAAEAAQA8wAAAIIFAAAAAA==&#10;" stroked="f">
                <v:textbox style="mso-fit-shape-to-text:t" inset="0,0,0,0">
                  <w:txbxContent>
                    <w:p w14:paraId="1AFD1851" w14:textId="1643F9B6" w:rsidR="00577C6E" w:rsidRPr="00480E28" w:rsidRDefault="00577C6E" w:rsidP="00577C6E">
                      <w:pPr>
                        <w:pStyle w:val="Beschriftung"/>
                        <w:rPr>
                          <w:noProof/>
                          <w:sz w:val="20"/>
                          <w:szCs w:val="20"/>
                        </w:rPr>
                      </w:pPr>
                      <w:r>
                        <w:rPr>
                          <w:noProof/>
                        </w:rPr>
                        <w:fldChar w:fldCharType="begin"/>
                      </w:r>
                      <w:r>
                        <w:rPr>
                          <w:noProof/>
                        </w:rPr>
                        <w:instrText xml:space="preserve"> SEQ Abbildung \* ARABIC </w:instrText>
                      </w:r>
                      <w:r>
                        <w:rPr>
                          <w:noProof/>
                        </w:rPr>
                        <w:fldChar w:fldCharType="separate"/>
                      </w:r>
                      <w:bookmarkStart w:id="116" w:name="_Toc169228451"/>
                      <w:r w:rsidR="00923ED8">
                        <w:rPr>
                          <w:noProof/>
                        </w:rPr>
                        <w:t>7</w:t>
                      </w:r>
                      <w:r>
                        <w:rPr>
                          <w:noProof/>
                        </w:rPr>
                        <w:fldChar w:fldCharType="end"/>
                      </w:r>
                      <w:r>
                        <w:t xml:space="preserve"> - Initial Testing: Sensor</w:t>
                      </w:r>
                      <w:bookmarkEnd w:id="116"/>
                    </w:p>
                  </w:txbxContent>
                </v:textbox>
              </v:shape>
            </w:pict>
          </mc:Fallback>
        </mc:AlternateContent>
      </w:r>
      <w:r>
        <w:rPr>
          <w:noProof/>
        </w:rPr>
        <w:drawing>
          <wp:anchor distT="0" distB="0" distL="114300" distR="114300" simplePos="0" relativeHeight="251709442" behindDoc="1" locked="0" layoutInCell="1" allowOverlap="1" wp14:anchorId="5E3AB2A7" wp14:editId="315EC089">
            <wp:simplePos x="0" y="0"/>
            <wp:positionH relativeFrom="column">
              <wp:posOffset>3549015</wp:posOffset>
            </wp:positionH>
            <wp:positionV relativeFrom="paragraph">
              <wp:posOffset>6985</wp:posOffset>
            </wp:positionV>
            <wp:extent cx="2992120" cy="2244090"/>
            <wp:effectExtent l="0" t="0" r="0" b="3810"/>
            <wp:wrapNone/>
            <wp:docPr id="17158638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6389" name="Grafik 17158638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92120" cy="2244090"/>
                    </a:xfrm>
                    <a:prstGeom prst="rect">
                      <a:avLst/>
                    </a:prstGeom>
                  </pic:spPr>
                </pic:pic>
              </a:graphicData>
            </a:graphic>
            <wp14:sizeRelH relativeFrom="margin">
              <wp14:pctWidth>0</wp14:pctWidth>
            </wp14:sizeRelH>
            <wp14:sizeRelV relativeFrom="margin">
              <wp14:pctHeight>0</wp14:pctHeight>
            </wp14:sizeRelV>
          </wp:anchor>
        </w:drawing>
      </w:r>
    </w:p>
    <w:p w14:paraId="35722295" w14:textId="39D81812" w:rsidR="00792288" w:rsidRDefault="00792288" w:rsidP="001200DA"/>
    <w:p w14:paraId="27224382" w14:textId="77777777" w:rsidR="00D334D3" w:rsidRDefault="00D334D3" w:rsidP="00D334D3">
      <w:pPr>
        <w:keepNext/>
      </w:pPr>
      <w:r>
        <w:rPr>
          <w:noProof/>
        </w:rPr>
        <mc:AlternateContent>
          <mc:Choice Requires="wps">
            <w:drawing>
              <wp:anchor distT="0" distB="0" distL="114300" distR="114300" simplePos="0" relativeHeight="251722754" behindDoc="1" locked="0" layoutInCell="1" allowOverlap="1" wp14:anchorId="22A2EB15" wp14:editId="336B731C">
                <wp:simplePos x="0" y="0"/>
                <wp:positionH relativeFrom="column">
                  <wp:posOffset>1954231</wp:posOffset>
                </wp:positionH>
                <wp:positionV relativeFrom="paragraph">
                  <wp:posOffset>6448451</wp:posOffset>
                </wp:positionV>
                <wp:extent cx="3648710" cy="635"/>
                <wp:effectExtent l="0" t="0" r="0" b="0"/>
                <wp:wrapNone/>
                <wp:docPr id="768090407" name="Textfeld 1"/>
                <wp:cNvGraphicFramePr/>
                <a:graphic xmlns:a="http://schemas.openxmlformats.org/drawingml/2006/main">
                  <a:graphicData uri="http://schemas.microsoft.com/office/word/2010/wordprocessingShape">
                    <wps:wsp>
                      <wps:cNvSpPr txBox="1"/>
                      <wps:spPr>
                        <a:xfrm>
                          <a:off x="0" y="0"/>
                          <a:ext cx="3648710" cy="635"/>
                        </a:xfrm>
                        <a:prstGeom prst="rect">
                          <a:avLst/>
                        </a:prstGeom>
                        <a:solidFill>
                          <a:prstClr val="white"/>
                        </a:solidFill>
                        <a:ln>
                          <a:noFill/>
                        </a:ln>
                      </wps:spPr>
                      <wps:txbx>
                        <w:txbxContent>
                          <w:p w14:paraId="4B36F675" w14:textId="40BD56D1" w:rsidR="00D334D3" w:rsidRPr="006C1F04" w:rsidRDefault="00D334D3" w:rsidP="00D334D3">
                            <w:pPr>
                              <w:pStyle w:val="Beschriftung"/>
                              <w:rPr>
                                <w:noProof/>
                                <w:sz w:val="20"/>
                                <w:szCs w:val="20"/>
                              </w:rPr>
                            </w:pPr>
                            <w:r>
                              <w:rPr>
                                <w:noProof/>
                              </w:rPr>
                              <w:fldChar w:fldCharType="begin"/>
                            </w:r>
                            <w:r>
                              <w:rPr>
                                <w:noProof/>
                              </w:rPr>
                              <w:instrText xml:space="preserve"> SEQ Abbildung \* ARABIC </w:instrText>
                            </w:r>
                            <w:r>
                              <w:rPr>
                                <w:noProof/>
                              </w:rPr>
                              <w:fldChar w:fldCharType="separate"/>
                            </w:r>
                            <w:bookmarkStart w:id="117" w:name="_Toc169228452"/>
                            <w:r w:rsidR="00923ED8">
                              <w:rPr>
                                <w:noProof/>
                              </w:rPr>
                              <w:t>8</w:t>
                            </w:r>
                            <w:r>
                              <w:rPr>
                                <w:noProof/>
                              </w:rPr>
                              <w:fldChar w:fldCharType="end"/>
                            </w:r>
                            <w:r>
                              <w:t xml:space="preserve"> - </w:t>
                            </w:r>
                            <w:r w:rsidRPr="004845D5">
                              <w:t>Detailversion 3D Druck Modell</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2EB15" id="_x0000_s1033" type="#_x0000_t202" style="position:absolute;margin-left:153.9pt;margin-top:507.75pt;width:287.3pt;height:.05pt;z-index:-2515937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3TFGgIAAD8EAAAOAAAAZHJzL2Uyb0RvYy54bWysU8Fu2zAMvQ/YPwi6L07aLS2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cfbmxmFJMXm159ijexy1aEPXxQ0LBoFR+IkQSWO&#10;Dz70qWNK7OTB6HKjjYk/MbA2yI6C+GtrHdRQ/LcsY2OuhXirLxg92WWOaIVu1zFdFvxmnHEH5YlG&#10;R+hV4Z3caOr3IHx4FkgyoJFI2uGJjspAW3AYLM5qwB9/88d8YoeinLUkq4L77weBijPz1RJvUYOj&#10;gaOxGw17aNZAk85oaZxMJl3AYEazQmheSfGr2IVCwkrqVfAwmuvQi5s2RqrVKiWR0pwID3brZCw9&#10;4vrSvQp0AyuByHyEUXAif0NOn5vocatDIKQTcxHXHsUBblJp4n7YqLgGv/6nrMveL38CAAD//wMA&#10;UEsDBBQABgAIAAAAIQAbet6B4gAAAA0BAAAPAAAAZHJzL2Rvd25yZXYueG1sTI/BTsMwEETvSPyD&#10;tUhcELXbpiEKcaqqggNcKkIv3Nx4GwdiO4qdNvw9i3qA4+yMZt4W68l27IRDaL2TMJ8JYOhqr1vX&#10;SNi/P99nwEJUTqvOO5TwjQHW5fVVoXLtz+4NT1VsGJW4kCsJJsY+5zzUBq0KM9+jI+/oB6siyaHh&#10;elBnKrcdXwiRcqtaRwtG9bg1WH9Vo5WwSz525m48Pr1ukuXwsh+36WdTSXl7M20egUWc4l8YfvEJ&#10;HUpiOvjR6cA6CUvxQOiRDDFfrYBRJMsWCbDD5ZQCLwv+/4vyBwAA//8DAFBLAQItABQABgAIAAAA&#10;IQC2gziS/gAAAOEBAAATAAAAAAAAAAAAAAAAAAAAAABbQ29udGVudF9UeXBlc10ueG1sUEsBAi0A&#10;FAAGAAgAAAAhADj9If/WAAAAlAEAAAsAAAAAAAAAAAAAAAAALwEAAF9yZWxzLy5yZWxzUEsBAi0A&#10;FAAGAAgAAAAhADqndMUaAgAAPwQAAA4AAAAAAAAAAAAAAAAALgIAAGRycy9lMm9Eb2MueG1sUEsB&#10;Ai0AFAAGAAgAAAAhABt63oHiAAAADQEAAA8AAAAAAAAAAAAAAAAAdAQAAGRycy9kb3ducmV2Lnht&#10;bFBLBQYAAAAABAAEAPMAAACDBQAAAAA=&#10;" stroked="f">
                <v:textbox style="mso-fit-shape-to-text:t" inset="0,0,0,0">
                  <w:txbxContent>
                    <w:p w14:paraId="4B36F675" w14:textId="40BD56D1" w:rsidR="00D334D3" w:rsidRPr="006C1F04" w:rsidRDefault="00D334D3" w:rsidP="00D334D3">
                      <w:pPr>
                        <w:pStyle w:val="Beschriftung"/>
                        <w:rPr>
                          <w:noProof/>
                          <w:sz w:val="20"/>
                          <w:szCs w:val="20"/>
                        </w:rPr>
                      </w:pPr>
                      <w:r>
                        <w:rPr>
                          <w:noProof/>
                        </w:rPr>
                        <w:fldChar w:fldCharType="begin"/>
                      </w:r>
                      <w:r>
                        <w:rPr>
                          <w:noProof/>
                        </w:rPr>
                        <w:instrText xml:space="preserve"> SEQ Abbildung \* ARABIC </w:instrText>
                      </w:r>
                      <w:r>
                        <w:rPr>
                          <w:noProof/>
                        </w:rPr>
                        <w:fldChar w:fldCharType="separate"/>
                      </w:r>
                      <w:bookmarkStart w:id="118" w:name="_Toc169228452"/>
                      <w:r w:rsidR="00923ED8">
                        <w:rPr>
                          <w:noProof/>
                        </w:rPr>
                        <w:t>8</w:t>
                      </w:r>
                      <w:r>
                        <w:rPr>
                          <w:noProof/>
                        </w:rPr>
                        <w:fldChar w:fldCharType="end"/>
                      </w:r>
                      <w:r>
                        <w:t xml:space="preserve"> - </w:t>
                      </w:r>
                      <w:r w:rsidRPr="004845D5">
                        <w:t>Detailversion 3D Druck Modell</w:t>
                      </w:r>
                      <w:bookmarkEnd w:id="118"/>
                    </w:p>
                  </w:txbxContent>
                </v:textbox>
              </v:shape>
            </w:pict>
          </mc:Fallback>
        </mc:AlternateContent>
      </w:r>
      <w:r>
        <w:rPr>
          <w:noProof/>
        </w:rPr>
        <w:drawing>
          <wp:anchor distT="0" distB="0" distL="114300" distR="114300" simplePos="0" relativeHeight="251720706" behindDoc="1" locked="0" layoutInCell="1" allowOverlap="1" wp14:anchorId="0ABA36BD" wp14:editId="38B5CBF8">
            <wp:simplePos x="0" y="0"/>
            <wp:positionH relativeFrom="column">
              <wp:posOffset>1932426</wp:posOffset>
            </wp:positionH>
            <wp:positionV relativeFrom="paragraph">
              <wp:posOffset>4000453</wp:posOffset>
            </wp:positionV>
            <wp:extent cx="4321161" cy="2382510"/>
            <wp:effectExtent l="0" t="0" r="3810" b="0"/>
            <wp:wrapNone/>
            <wp:docPr id="1009137075"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37075" name="Grafik 100913707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36190" cy="2390796"/>
                    </a:xfrm>
                    <a:prstGeom prst="rect">
                      <a:avLst/>
                    </a:prstGeom>
                  </pic:spPr>
                </pic:pic>
              </a:graphicData>
            </a:graphic>
            <wp14:sizeRelH relativeFrom="margin">
              <wp14:pctWidth>0</wp14:pctWidth>
            </wp14:sizeRelH>
            <wp14:sizeRelV relativeFrom="margin">
              <wp14:pctHeight>0</wp14:pctHeight>
            </wp14:sizeRelV>
          </wp:anchor>
        </w:drawing>
      </w:r>
      <w:r w:rsidR="00577C6E">
        <w:rPr>
          <w:noProof/>
        </w:rPr>
        <mc:AlternateContent>
          <mc:Choice Requires="wps">
            <w:drawing>
              <wp:anchor distT="0" distB="0" distL="114300" distR="114300" simplePos="0" relativeHeight="251719682" behindDoc="1" locked="0" layoutInCell="1" allowOverlap="1" wp14:anchorId="3D563118" wp14:editId="09F72044">
                <wp:simplePos x="0" y="0"/>
                <wp:positionH relativeFrom="column">
                  <wp:posOffset>1931670</wp:posOffset>
                </wp:positionH>
                <wp:positionV relativeFrom="paragraph">
                  <wp:posOffset>3618230</wp:posOffset>
                </wp:positionV>
                <wp:extent cx="4587240" cy="635"/>
                <wp:effectExtent l="0" t="0" r="0" b="0"/>
                <wp:wrapNone/>
                <wp:docPr id="1838725560" name="Textfeld 1"/>
                <wp:cNvGraphicFramePr/>
                <a:graphic xmlns:a="http://schemas.openxmlformats.org/drawingml/2006/main">
                  <a:graphicData uri="http://schemas.microsoft.com/office/word/2010/wordprocessingShape">
                    <wps:wsp>
                      <wps:cNvSpPr txBox="1"/>
                      <wps:spPr>
                        <a:xfrm>
                          <a:off x="0" y="0"/>
                          <a:ext cx="4587240" cy="635"/>
                        </a:xfrm>
                        <a:prstGeom prst="rect">
                          <a:avLst/>
                        </a:prstGeom>
                        <a:solidFill>
                          <a:prstClr val="white"/>
                        </a:solidFill>
                        <a:ln>
                          <a:noFill/>
                        </a:ln>
                      </wps:spPr>
                      <wps:txbx>
                        <w:txbxContent>
                          <w:p w14:paraId="7CDAE871" w14:textId="5D97F2F4" w:rsidR="00577C6E" w:rsidRPr="00BA1176" w:rsidRDefault="00577C6E" w:rsidP="00577C6E">
                            <w:pPr>
                              <w:pStyle w:val="Beschriftung"/>
                              <w:rPr>
                                <w:noProof/>
                                <w:sz w:val="20"/>
                                <w:szCs w:val="20"/>
                              </w:rPr>
                            </w:pPr>
                            <w:r>
                              <w:rPr>
                                <w:noProof/>
                              </w:rPr>
                              <w:fldChar w:fldCharType="begin"/>
                            </w:r>
                            <w:r>
                              <w:rPr>
                                <w:noProof/>
                              </w:rPr>
                              <w:instrText xml:space="preserve"> SEQ Abbildung \* ARABIC </w:instrText>
                            </w:r>
                            <w:r>
                              <w:rPr>
                                <w:noProof/>
                              </w:rPr>
                              <w:fldChar w:fldCharType="separate"/>
                            </w:r>
                            <w:bookmarkStart w:id="119" w:name="_Toc169228453"/>
                            <w:r w:rsidR="00923ED8">
                              <w:rPr>
                                <w:noProof/>
                              </w:rPr>
                              <w:t>9</w:t>
                            </w:r>
                            <w:r>
                              <w:rPr>
                                <w:noProof/>
                              </w:rPr>
                              <w:fldChar w:fldCharType="end"/>
                            </w:r>
                            <w:r>
                              <w:t xml:space="preserve"> - Verbindung zwischen Hub &amp; Client</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563118" id="_x0000_s1034" type="#_x0000_t202" style="position:absolute;margin-left:152.1pt;margin-top:284.9pt;width:361.2pt;height:.05pt;z-index:-25159679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cFeGgIAAD8EAAAOAAAAZHJzL2Uyb0RvYy54bWysU8Fu2zAMvQ/YPwi6L06ytguMOEWWIsOA&#10;oC2QDj0rshwLkEWNUmJnXz9KjpOt22nYRaZJihTfe5zfd41hR4Vegy34ZDTmTFkJpbb7gn97WX+Y&#10;ceaDsKUwYFXBT8rz+8X7d/PW5WoKNZhSIaMi1uetK3gdgsuzzMtaNcKPwClLwQqwEYF+cZ+VKFqq&#10;3phsOh7fZS1g6RCk8p68D32QL1L9qlIyPFWVV4GZgtPbQjoxnbt4Zou5yPcoXK3l+RniH17RCG2p&#10;6aXUgwiCHVD/UarREsFDFUYSmgyqSkuVZqBpJuM302xr4VSahcDx7gKT/39l5eNx656Rhe4zdERg&#10;BKR1PvfkjPN0FTbxSy9lFCcITxfYVBeYJOfN7ezT9IZCkmJ3H29jjex61aEPXxQ0LBoFR+IkQSWO&#10;Gx/61CEldvJgdLnWxsSfGFgZZEdB/LW1Dupc/LcsY2OuhXirLxg92XWOaIVu1zFdFnw2zLiD8kSj&#10;I/Sq8E6uNfXbCB+eBZIMaCSSdniiozLQFhzOFmc14I+/+WM+sUNRzlqSVcH994NAxZn5aom3qMHB&#10;wMHYDYY9NCugSSe0NE4mky5gMINZITSvpPhl7EIhYSX1KngYzFXoxU0bI9VymZJIaU6Ejd06GUsP&#10;uL50rwLdmZVAZD7CIDiRvyGnz030uOUhENKJuYhrj+IZblJp4v68UXENfv1PWde9X/wEAAD//wMA&#10;UEsDBBQABgAIAAAAIQCkl9tf4QAAAAwBAAAPAAAAZHJzL2Rvd25yZXYueG1sTI+xTsMwEIZ3JN7B&#10;OiQW1NqkwaIhTlVVMMBSEbp0c2M3DsTnyHba8Pa4LDDe3af/vr9cTbYnJ+1D51DA/ZwB0dg41WEr&#10;YPfxMnsEEqJEJXuHWsC3DrCqrq9KWSh3xnd9qmNLUgiGQgowMQ4FpaEx2sowd4PGdDs6b2VMo2+p&#10;8vKcwm1PM8Y4tbLD9MHIQW+Mbr7q0QrY5vutuRuPz2/rfOFfd+OGf7a1ELc30/oJSNRT/IPhop/U&#10;oUpOBzeiCqQXsGB5llABD3yZOlwIlnEO5PC7WgKtSvq/RPUDAAD//wMAUEsBAi0AFAAGAAgAAAAh&#10;ALaDOJL+AAAA4QEAABMAAAAAAAAAAAAAAAAAAAAAAFtDb250ZW50X1R5cGVzXS54bWxQSwECLQAU&#10;AAYACAAAACEAOP0h/9YAAACUAQAACwAAAAAAAAAAAAAAAAAvAQAAX3JlbHMvLnJlbHNQSwECLQAU&#10;AAYACAAAACEAoq3BXhoCAAA/BAAADgAAAAAAAAAAAAAAAAAuAgAAZHJzL2Uyb0RvYy54bWxQSwEC&#10;LQAUAAYACAAAACEApJfbX+EAAAAMAQAADwAAAAAAAAAAAAAAAAB0BAAAZHJzL2Rvd25yZXYueG1s&#10;UEsFBgAAAAAEAAQA8wAAAIIFAAAAAA==&#10;" stroked="f">
                <v:textbox style="mso-fit-shape-to-text:t" inset="0,0,0,0">
                  <w:txbxContent>
                    <w:p w14:paraId="7CDAE871" w14:textId="5D97F2F4" w:rsidR="00577C6E" w:rsidRPr="00BA1176" w:rsidRDefault="00577C6E" w:rsidP="00577C6E">
                      <w:pPr>
                        <w:pStyle w:val="Beschriftung"/>
                        <w:rPr>
                          <w:noProof/>
                          <w:sz w:val="20"/>
                          <w:szCs w:val="20"/>
                        </w:rPr>
                      </w:pPr>
                      <w:r>
                        <w:rPr>
                          <w:noProof/>
                        </w:rPr>
                        <w:fldChar w:fldCharType="begin"/>
                      </w:r>
                      <w:r>
                        <w:rPr>
                          <w:noProof/>
                        </w:rPr>
                        <w:instrText xml:space="preserve"> SEQ Abbildung \* ARABIC </w:instrText>
                      </w:r>
                      <w:r>
                        <w:rPr>
                          <w:noProof/>
                        </w:rPr>
                        <w:fldChar w:fldCharType="separate"/>
                      </w:r>
                      <w:bookmarkStart w:id="120" w:name="_Toc169228453"/>
                      <w:r w:rsidR="00923ED8">
                        <w:rPr>
                          <w:noProof/>
                        </w:rPr>
                        <w:t>9</w:t>
                      </w:r>
                      <w:r>
                        <w:rPr>
                          <w:noProof/>
                        </w:rPr>
                        <w:fldChar w:fldCharType="end"/>
                      </w:r>
                      <w:r>
                        <w:t xml:space="preserve"> - Verbindung zwischen Hub &amp; Client</w:t>
                      </w:r>
                      <w:bookmarkEnd w:id="120"/>
                    </w:p>
                  </w:txbxContent>
                </v:textbox>
              </v:shape>
            </w:pict>
          </mc:Fallback>
        </mc:AlternateContent>
      </w:r>
      <w:r w:rsidR="00577C6E">
        <w:rPr>
          <w:noProof/>
        </w:rPr>
        <w:drawing>
          <wp:anchor distT="0" distB="0" distL="114300" distR="114300" simplePos="0" relativeHeight="251717634" behindDoc="1" locked="0" layoutInCell="1" allowOverlap="1" wp14:anchorId="08221D87" wp14:editId="6829B889">
            <wp:simplePos x="0" y="0"/>
            <wp:positionH relativeFrom="column">
              <wp:posOffset>1932258</wp:posOffset>
            </wp:positionH>
            <wp:positionV relativeFrom="paragraph">
              <wp:posOffset>2398332</wp:posOffset>
            </wp:positionV>
            <wp:extent cx="4587539" cy="1163782"/>
            <wp:effectExtent l="0" t="0" r="3810" b="0"/>
            <wp:wrapNone/>
            <wp:docPr id="123141040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10409" name="Grafik 1231410409"/>
                    <pic:cNvPicPr/>
                  </pic:nvPicPr>
                  <pic:blipFill>
                    <a:blip r:embed="rId35">
                      <a:extLst>
                        <a:ext uri="{28A0092B-C50C-407E-A947-70E740481C1C}">
                          <a14:useLocalDpi xmlns:a14="http://schemas.microsoft.com/office/drawing/2010/main" val="0"/>
                        </a:ext>
                      </a:extLst>
                    </a:blip>
                    <a:stretch>
                      <a:fillRect/>
                    </a:stretch>
                  </pic:blipFill>
                  <pic:spPr>
                    <a:xfrm>
                      <a:off x="0" y="0"/>
                      <a:ext cx="4587539" cy="1163782"/>
                    </a:xfrm>
                    <a:prstGeom prst="rect">
                      <a:avLst/>
                    </a:prstGeom>
                  </pic:spPr>
                </pic:pic>
              </a:graphicData>
            </a:graphic>
            <wp14:sizeRelH relativeFrom="page">
              <wp14:pctWidth>0</wp14:pctWidth>
            </wp14:sizeRelH>
            <wp14:sizeRelV relativeFrom="page">
              <wp14:pctHeight>0</wp14:pctHeight>
            </wp14:sizeRelV>
          </wp:anchor>
        </w:drawing>
      </w:r>
      <w:r w:rsidR="00577C6E">
        <w:rPr>
          <w:noProof/>
        </w:rPr>
        <w:drawing>
          <wp:anchor distT="0" distB="0" distL="114300" distR="114300" simplePos="0" relativeHeight="251714562" behindDoc="1" locked="0" layoutInCell="1" allowOverlap="1" wp14:anchorId="2704ED70" wp14:editId="66A4C40A">
            <wp:simplePos x="0" y="0"/>
            <wp:positionH relativeFrom="column">
              <wp:posOffset>-478155</wp:posOffset>
            </wp:positionH>
            <wp:positionV relativeFrom="paragraph">
              <wp:posOffset>2382520</wp:posOffset>
            </wp:positionV>
            <wp:extent cx="2217420" cy="1910080"/>
            <wp:effectExtent l="0" t="0" r="0" b="0"/>
            <wp:wrapNone/>
            <wp:docPr id="203677648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76487" name="Grafik 203677648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17420" cy="1910080"/>
                    </a:xfrm>
                    <a:prstGeom prst="rect">
                      <a:avLst/>
                    </a:prstGeom>
                  </pic:spPr>
                </pic:pic>
              </a:graphicData>
            </a:graphic>
            <wp14:sizeRelH relativeFrom="page">
              <wp14:pctWidth>0</wp14:pctWidth>
            </wp14:sizeRelH>
            <wp14:sizeRelV relativeFrom="page">
              <wp14:pctHeight>0</wp14:pctHeight>
            </wp14:sizeRelV>
          </wp:anchor>
        </w:drawing>
      </w:r>
      <w:r w:rsidR="00577C6E">
        <w:rPr>
          <w:noProof/>
        </w:rPr>
        <mc:AlternateContent>
          <mc:Choice Requires="wps">
            <w:drawing>
              <wp:anchor distT="0" distB="0" distL="114300" distR="114300" simplePos="0" relativeHeight="251716610" behindDoc="1" locked="0" layoutInCell="1" allowOverlap="1" wp14:anchorId="2142E189" wp14:editId="6CB13589">
                <wp:simplePos x="0" y="0"/>
                <wp:positionH relativeFrom="column">
                  <wp:posOffset>-478092</wp:posOffset>
                </wp:positionH>
                <wp:positionV relativeFrom="paragraph">
                  <wp:posOffset>4349750</wp:posOffset>
                </wp:positionV>
                <wp:extent cx="2217420" cy="635"/>
                <wp:effectExtent l="0" t="0" r="0" b="0"/>
                <wp:wrapNone/>
                <wp:docPr id="203586429" name="Textfeld 1"/>
                <wp:cNvGraphicFramePr/>
                <a:graphic xmlns:a="http://schemas.openxmlformats.org/drawingml/2006/main">
                  <a:graphicData uri="http://schemas.microsoft.com/office/word/2010/wordprocessingShape">
                    <wps:wsp>
                      <wps:cNvSpPr txBox="1"/>
                      <wps:spPr>
                        <a:xfrm>
                          <a:off x="0" y="0"/>
                          <a:ext cx="2217420" cy="635"/>
                        </a:xfrm>
                        <a:prstGeom prst="rect">
                          <a:avLst/>
                        </a:prstGeom>
                        <a:solidFill>
                          <a:prstClr val="white"/>
                        </a:solidFill>
                        <a:ln>
                          <a:noFill/>
                        </a:ln>
                      </wps:spPr>
                      <wps:txbx>
                        <w:txbxContent>
                          <w:p w14:paraId="66DC1B27" w14:textId="0F56ADE0" w:rsidR="00577C6E" w:rsidRPr="001F3BD8" w:rsidRDefault="00577C6E" w:rsidP="00577C6E">
                            <w:pPr>
                              <w:pStyle w:val="Beschriftung"/>
                              <w:rPr>
                                <w:noProof/>
                                <w:sz w:val="20"/>
                                <w:szCs w:val="20"/>
                              </w:rPr>
                            </w:pPr>
                            <w:r>
                              <w:rPr>
                                <w:noProof/>
                              </w:rPr>
                              <w:fldChar w:fldCharType="begin"/>
                            </w:r>
                            <w:r>
                              <w:rPr>
                                <w:noProof/>
                              </w:rPr>
                              <w:instrText xml:space="preserve"> SEQ Abbildung \* ARABIC </w:instrText>
                            </w:r>
                            <w:r>
                              <w:rPr>
                                <w:noProof/>
                              </w:rPr>
                              <w:fldChar w:fldCharType="separate"/>
                            </w:r>
                            <w:bookmarkStart w:id="121" w:name="_Toc169228454"/>
                            <w:r w:rsidR="00923ED8">
                              <w:rPr>
                                <w:noProof/>
                              </w:rPr>
                              <w:t>10</w:t>
                            </w:r>
                            <w:r>
                              <w:rPr>
                                <w:noProof/>
                              </w:rPr>
                              <w:fldChar w:fldCharType="end"/>
                            </w:r>
                            <w:r>
                              <w:t xml:space="preserve"> - Initialversion 3D Druck Entwurf</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2E189" id="_x0000_s1035" type="#_x0000_t202" style="position:absolute;margin-left:-37.65pt;margin-top:342.5pt;width:174.6pt;height:.05pt;z-index:-25159987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s58GgIAAD8EAAAOAAAAZHJzL2Uyb0RvYy54bWysU1GP0zAMfkfiP0R5Z90GHFCtO42dhpCm&#10;u5N26J6zNF0jpXFwsrXj1+Ok7QYHT4iX1LUdO/6+z4vbrjHspNBrsAWfTaacKSuh1PZQ8G9Pmzcf&#10;OfNB2FIYsKrgZ+X57fL1q0XrcjWHGkypkFER6/PWFbwOweVZ5mWtGuEn4JSlYAXYiEC/eMhKFC1V&#10;b0w2n05vshawdAhSeU/euz7Il6l+VSkZHqrKq8BMweltIZ2Yzn08s+VC5AcUrtZyeIb4h1c0Qltq&#10;eil1J4JgR9R/lGq0RPBQhYmEJoOq0lKlGWia2fTFNLtaOJVmIXC8u8Dk/19ZeX/auUdkofsMHREY&#10;AWmdzz054zxdhU380ksZxQnC8wU21QUmyTmfzz68m1NIUuzm7ftYI7tedejDFwUNi0bBkThJUInT&#10;1oc+dUyJnTwYXW60MfEnBtYG2UkQf22tgxqK/5ZlbMy1EG/1BaMnu84RrdDtO6bLgn8aZ9xDeabR&#10;EXpVeCc3mvpthQ+PAkkGNBJJOzzQURloCw6DxVkN+ONv/phP7FCUs5ZkVXD//ShQcWa+WuItanA0&#10;cDT2o2GPzRpo0hktjZPJpAsYzGhWCM0zKX4Vu1BIWEm9Ch5Gcx16cdPGSLVapSRSmhNha3dOxtIj&#10;rk/ds0A3sBKIzHsYBSfyF+T0uYketzoGQjoxF3HtURzgJpUm7oeNimvw63/Kuu798icAAAD//wMA&#10;UEsDBBQABgAIAAAAIQCqyvFA4gAAAAsBAAAPAAAAZHJzL2Rvd25yZXYueG1sTI+xTsMwEIZ3JN7B&#10;OiQW1Dpt2rSEOFVVwQBLRejC5sbXOBCfI9tpw9tjWGC8u0//fX+xGU3Hzuh8a0nAbJoAQ6qtaqkR&#10;cHh7mqyB+SBJyc4SCvhCD5vy+qqQubIXesVzFRoWQ8jnUoAOoc8597VGI/3U9kjxdrLOyBBH13Dl&#10;5CWGm47PkyTjRrYUP2jZ405j/VkNRsB+8b7Xd8Pp8WW7SN3zYdhlH00lxO3NuH0AFnAMfzD86Ed1&#10;KKPT0Q6kPOsETFbLNKICsvUylorEfJXeAzv+bmbAy4L/71B+AwAA//8DAFBLAQItABQABgAIAAAA&#10;IQC2gziS/gAAAOEBAAATAAAAAAAAAAAAAAAAAAAAAABbQ29udGVudF9UeXBlc10ueG1sUEsBAi0A&#10;FAAGAAgAAAAhADj9If/WAAAAlAEAAAsAAAAAAAAAAAAAAAAALwEAAF9yZWxzLy5yZWxzUEsBAi0A&#10;FAAGAAgAAAAhAHJeznwaAgAAPwQAAA4AAAAAAAAAAAAAAAAALgIAAGRycy9lMm9Eb2MueG1sUEsB&#10;Ai0AFAAGAAgAAAAhAKrK8UDiAAAACwEAAA8AAAAAAAAAAAAAAAAAdAQAAGRycy9kb3ducmV2Lnht&#10;bFBLBQYAAAAABAAEAPMAAACDBQAAAAA=&#10;" stroked="f">
                <v:textbox style="mso-fit-shape-to-text:t" inset="0,0,0,0">
                  <w:txbxContent>
                    <w:p w14:paraId="66DC1B27" w14:textId="0F56ADE0" w:rsidR="00577C6E" w:rsidRPr="001F3BD8" w:rsidRDefault="00577C6E" w:rsidP="00577C6E">
                      <w:pPr>
                        <w:pStyle w:val="Beschriftung"/>
                        <w:rPr>
                          <w:noProof/>
                          <w:sz w:val="20"/>
                          <w:szCs w:val="20"/>
                        </w:rPr>
                      </w:pPr>
                      <w:r>
                        <w:rPr>
                          <w:noProof/>
                        </w:rPr>
                        <w:fldChar w:fldCharType="begin"/>
                      </w:r>
                      <w:r>
                        <w:rPr>
                          <w:noProof/>
                        </w:rPr>
                        <w:instrText xml:space="preserve"> SEQ Abbildung \* ARABIC </w:instrText>
                      </w:r>
                      <w:r>
                        <w:rPr>
                          <w:noProof/>
                        </w:rPr>
                        <w:fldChar w:fldCharType="separate"/>
                      </w:r>
                      <w:bookmarkStart w:id="122" w:name="_Toc169228454"/>
                      <w:r w:rsidR="00923ED8">
                        <w:rPr>
                          <w:noProof/>
                        </w:rPr>
                        <w:t>10</w:t>
                      </w:r>
                      <w:r>
                        <w:rPr>
                          <w:noProof/>
                        </w:rPr>
                        <w:fldChar w:fldCharType="end"/>
                      </w:r>
                      <w:r>
                        <w:t xml:space="preserve"> - Initialversion 3D Druck Entwurf</w:t>
                      </w:r>
                      <w:bookmarkEnd w:id="122"/>
                    </w:p>
                  </w:txbxContent>
                </v:textbox>
              </v:shape>
            </w:pict>
          </mc:Fallback>
        </mc:AlternateContent>
      </w:r>
      <w:r w:rsidR="00577C6E">
        <w:rPr>
          <w:noProof/>
        </w:rPr>
        <mc:AlternateContent>
          <mc:Choice Requires="wps">
            <w:drawing>
              <wp:anchor distT="0" distB="0" distL="114300" distR="114300" simplePos="0" relativeHeight="251711490" behindDoc="1" locked="0" layoutInCell="1" allowOverlap="1" wp14:anchorId="03FDDF7E" wp14:editId="3645F339">
                <wp:simplePos x="0" y="0"/>
                <wp:positionH relativeFrom="column">
                  <wp:posOffset>-489616</wp:posOffset>
                </wp:positionH>
                <wp:positionV relativeFrom="paragraph">
                  <wp:posOffset>1946642</wp:posOffset>
                </wp:positionV>
                <wp:extent cx="3987800" cy="635"/>
                <wp:effectExtent l="0" t="0" r="0" b="0"/>
                <wp:wrapNone/>
                <wp:docPr id="1738924956" name="Textfeld 1"/>
                <wp:cNvGraphicFramePr/>
                <a:graphic xmlns:a="http://schemas.openxmlformats.org/drawingml/2006/main">
                  <a:graphicData uri="http://schemas.microsoft.com/office/word/2010/wordprocessingShape">
                    <wps:wsp>
                      <wps:cNvSpPr txBox="1"/>
                      <wps:spPr>
                        <a:xfrm>
                          <a:off x="0" y="0"/>
                          <a:ext cx="3987800" cy="635"/>
                        </a:xfrm>
                        <a:prstGeom prst="rect">
                          <a:avLst/>
                        </a:prstGeom>
                        <a:solidFill>
                          <a:prstClr val="white"/>
                        </a:solidFill>
                        <a:ln>
                          <a:noFill/>
                        </a:ln>
                      </wps:spPr>
                      <wps:txbx>
                        <w:txbxContent>
                          <w:p w14:paraId="2985B846" w14:textId="34194309" w:rsidR="00577C6E" w:rsidRPr="008B72A9" w:rsidRDefault="00577C6E" w:rsidP="00577C6E">
                            <w:pPr>
                              <w:pStyle w:val="Beschriftung"/>
                              <w:rPr>
                                <w:b/>
                                <w:noProof/>
                                <w:kern w:val="28"/>
                                <w:sz w:val="24"/>
                              </w:rPr>
                            </w:pPr>
                            <w:r>
                              <w:rPr>
                                <w:noProof/>
                              </w:rPr>
                              <w:fldChar w:fldCharType="begin"/>
                            </w:r>
                            <w:r>
                              <w:rPr>
                                <w:noProof/>
                              </w:rPr>
                              <w:instrText xml:space="preserve"> SEQ Abbildung \* ARABIC </w:instrText>
                            </w:r>
                            <w:r>
                              <w:rPr>
                                <w:noProof/>
                              </w:rPr>
                              <w:fldChar w:fldCharType="separate"/>
                            </w:r>
                            <w:bookmarkStart w:id="123" w:name="_Toc169228455"/>
                            <w:r w:rsidR="00923ED8">
                              <w:rPr>
                                <w:noProof/>
                              </w:rPr>
                              <w:t>11</w:t>
                            </w:r>
                            <w:r>
                              <w:rPr>
                                <w:noProof/>
                              </w:rPr>
                              <w:fldChar w:fldCharType="end"/>
                            </w:r>
                            <w:r>
                              <w:t xml:space="preserve"> - Behälter Wassersteuerung</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DDF7E" id="_x0000_s1036" type="#_x0000_t202" style="position:absolute;margin-left:-38.55pt;margin-top:153.3pt;width:314pt;height:.05pt;z-index:-2516049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vuTGQIAAEAEAAAOAAAAZHJzL2Uyb0RvYy54bWysU8Fu2zAMvQ/YPwi6L05arGuNOEWWIsOA&#10;oC2QDj0rshwLkEWNUmJnXz9KtpOt22nYRaZJ6lHke5zfd41hR4Vegy34bDLlTFkJpbb7gn97WX+4&#10;5cwHYUthwKqCn5Tn94v37+aty9UV1GBKhYxArM9bV/A6BJdnmZe1aoSfgFOWghVgIwL94j4rUbSE&#10;3pjsajq9yVrA0iFI5T15H/ogXyT8qlIyPFWVV4GZgtPbQjoxnbt4Zou5yPcoXK3l8AzxD69ohLZU&#10;9Az1IIJgB9R/QDVaIniowkRCk0FVaalSD9TNbPqmm20tnEq90HC8O4/J/z9Y+XjcumdkofsMHREY&#10;B9I6n3tyxn66Cpv4pZcyitMIT+exqS4wSc7ru9tPt1MKSYrdXH+MGNnlqkMfvihoWDQKjsRJGpU4&#10;bnzoU8eUWMmD0eVaGxN/YmBlkB0F8dfWOqgB/LcsY2OuhXirB4ye7NJHtEK365guqcfEenTtoDxR&#10;7wi9LLyTa00FN8KHZ4GkA+qJtB2e6KgMtAWHweKsBvzxN3/MJ3ooyllLuiq4/34QqDgzXy0RF0U4&#10;Gjgau9Gwh2YF1OqMtsbJZNIFDGY0K4TmlSS/jFUoJKykWgUPo7kKvbppZaRaLlMSSc2JsLFbJyP0&#10;ONiX7lWgG2gJxOYjjIoT+Rt2+tzEj1seAo06UXeZ4jBvkmkif1ipuAe//qesy+IvfgIAAP//AwBQ&#10;SwMEFAAGAAgAAAAhANac1FviAAAACwEAAA8AAABkcnMvZG93bnJldi54bWxMj7FOwzAQhnck3sE6&#10;JBbU2qVtAiFOVVUwlKUidGFz42sciM9R7LTh7WtYYLy7T/99f74abctO2PvGkYTZVABDqpxuqJaw&#10;f3+ZPADzQZFWrSOU8I0eVsX1Va4y7c70hqcy1CyGkM+UBBNCl3HuK4NW+anrkOLt6HqrQhz7mute&#10;nWO4bfm9EAm3qqH4wagONwarr3KwEnaLj525G47Pr+vFvN/uh03yWZdS3t6M6ydgAcfwB8OPflSH&#10;Ijod3EDas1bCJE1nEZUwF0kCLBLLpXgEdvjdpMCLnP/vUFwAAAD//wMAUEsBAi0AFAAGAAgAAAAh&#10;ALaDOJL+AAAA4QEAABMAAAAAAAAAAAAAAAAAAAAAAFtDb250ZW50X1R5cGVzXS54bWxQSwECLQAU&#10;AAYACAAAACEAOP0h/9YAAACUAQAACwAAAAAAAAAAAAAAAAAvAQAAX3JlbHMvLnJlbHNQSwECLQAU&#10;AAYACAAAACEA7C77kxkCAABABAAADgAAAAAAAAAAAAAAAAAuAgAAZHJzL2Uyb0RvYy54bWxQSwEC&#10;LQAUAAYACAAAACEA1pzUW+IAAAALAQAADwAAAAAAAAAAAAAAAABzBAAAZHJzL2Rvd25yZXYueG1s&#10;UEsFBgAAAAAEAAQA8wAAAIIFAAAAAA==&#10;" stroked="f">
                <v:textbox style="mso-fit-shape-to-text:t" inset="0,0,0,0">
                  <w:txbxContent>
                    <w:p w14:paraId="2985B846" w14:textId="34194309" w:rsidR="00577C6E" w:rsidRPr="008B72A9" w:rsidRDefault="00577C6E" w:rsidP="00577C6E">
                      <w:pPr>
                        <w:pStyle w:val="Beschriftung"/>
                        <w:rPr>
                          <w:b/>
                          <w:noProof/>
                          <w:kern w:val="28"/>
                          <w:sz w:val="24"/>
                        </w:rPr>
                      </w:pPr>
                      <w:r>
                        <w:rPr>
                          <w:noProof/>
                        </w:rPr>
                        <w:fldChar w:fldCharType="begin"/>
                      </w:r>
                      <w:r>
                        <w:rPr>
                          <w:noProof/>
                        </w:rPr>
                        <w:instrText xml:space="preserve"> SEQ Abbildung \* ARABIC </w:instrText>
                      </w:r>
                      <w:r>
                        <w:rPr>
                          <w:noProof/>
                        </w:rPr>
                        <w:fldChar w:fldCharType="separate"/>
                      </w:r>
                      <w:bookmarkStart w:id="124" w:name="_Toc169228455"/>
                      <w:r w:rsidR="00923ED8">
                        <w:rPr>
                          <w:noProof/>
                        </w:rPr>
                        <w:t>11</w:t>
                      </w:r>
                      <w:r>
                        <w:rPr>
                          <w:noProof/>
                        </w:rPr>
                        <w:fldChar w:fldCharType="end"/>
                      </w:r>
                      <w:r>
                        <w:t xml:space="preserve"> - Behälter Wassersteuerung</w:t>
                      </w:r>
                      <w:bookmarkEnd w:id="124"/>
                    </w:p>
                  </w:txbxContent>
                </v:textbox>
              </v:shape>
            </w:pict>
          </mc:Fallback>
        </mc:AlternateContent>
      </w:r>
      <w:r w:rsidR="00792288">
        <w:br w:type="page"/>
      </w:r>
      <w:r>
        <w:rPr>
          <w:noProof/>
        </w:rPr>
        <w:lastRenderedPageBreak/>
        <w:drawing>
          <wp:inline distT="0" distB="0" distL="0" distR="0" wp14:anchorId="4988B709" wp14:editId="14759A47">
            <wp:extent cx="6120130" cy="3129915"/>
            <wp:effectExtent l="0" t="0" r="0" b="0"/>
            <wp:docPr id="1884556847"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56847" name="Grafik 1884556847"/>
                    <pic:cNvPicPr/>
                  </pic:nvPicPr>
                  <pic:blipFill>
                    <a:blip r:embed="rId37">
                      <a:extLst>
                        <a:ext uri="{28A0092B-C50C-407E-A947-70E740481C1C}">
                          <a14:useLocalDpi xmlns:a14="http://schemas.microsoft.com/office/drawing/2010/main" val="0"/>
                        </a:ext>
                      </a:extLst>
                    </a:blip>
                    <a:stretch>
                      <a:fillRect/>
                    </a:stretch>
                  </pic:blipFill>
                  <pic:spPr>
                    <a:xfrm>
                      <a:off x="0" y="0"/>
                      <a:ext cx="6120130" cy="3129915"/>
                    </a:xfrm>
                    <a:prstGeom prst="rect">
                      <a:avLst/>
                    </a:prstGeom>
                  </pic:spPr>
                </pic:pic>
              </a:graphicData>
            </a:graphic>
          </wp:inline>
        </w:drawing>
      </w:r>
    </w:p>
    <w:p w14:paraId="23B1151F" w14:textId="72AA9579" w:rsidR="00792288" w:rsidRDefault="00D334D3" w:rsidP="00D334D3">
      <w:pPr>
        <w:pStyle w:val="Beschriftung"/>
      </w:pPr>
      <w:r>
        <w:fldChar w:fldCharType="begin"/>
      </w:r>
      <w:r>
        <w:instrText xml:space="preserve"> SEQ Abbildung \* ARABIC </w:instrText>
      </w:r>
      <w:r>
        <w:fldChar w:fldCharType="separate"/>
      </w:r>
      <w:bookmarkStart w:id="125" w:name="_Toc169228456"/>
      <w:r w:rsidR="00923ED8">
        <w:rPr>
          <w:noProof/>
        </w:rPr>
        <w:t>12</w:t>
      </w:r>
      <w:r>
        <w:fldChar w:fldCharType="end"/>
      </w:r>
      <w:r>
        <w:t xml:space="preserve"> - Hub Boot</w:t>
      </w:r>
      <w:bookmarkEnd w:id="125"/>
    </w:p>
    <w:p w14:paraId="3644AE08" w14:textId="77777777" w:rsidR="00D334D3" w:rsidRDefault="00D334D3" w:rsidP="00D334D3">
      <w:pPr>
        <w:keepNext/>
      </w:pPr>
      <w:r>
        <w:rPr>
          <w:noProof/>
        </w:rPr>
        <w:drawing>
          <wp:inline distT="0" distB="0" distL="0" distR="0" wp14:anchorId="1749DCB5" wp14:editId="77179F26">
            <wp:extent cx="6120067" cy="3077845"/>
            <wp:effectExtent l="0" t="0" r="0" b="8255"/>
            <wp:docPr id="2147377566"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77566" name="Grafik 12"/>
                    <pic:cNvPicPr/>
                  </pic:nvPicPr>
                  <pic:blipFill>
                    <a:blip r:embed="rId38">
                      <a:extLst>
                        <a:ext uri="{28A0092B-C50C-407E-A947-70E740481C1C}">
                          <a14:useLocalDpi xmlns:a14="http://schemas.microsoft.com/office/drawing/2010/main" val="0"/>
                        </a:ext>
                      </a:extLst>
                    </a:blip>
                    <a:stretch>
                      <a:fillRect/>
                    </a:stretch>
                  </pic:blipFill>
                  <pic:spPr>
                    <a:xfrm>
                      <a:off x="0" y="0"/>
                      <a:ext cx="6120067" cy="3077845"/>
                    </a:xfrm>
                    <a:prstGeom prst="rect">
                      <a:avLst/>
                    </a:prstGeom>
                  </pic:spPr>
                </pic:pic>
              </a:graphicData>
            </a:graphic>
          </wp:inline>
        </w:drawing>
      </w:r>
    </w:p>
    <w:p w14:paraId="71D9D047" w14:textId="6E00E2A2" w:rsidR="00792288" w:rsidRDefault="00D334D3" w:rsidP="00D334D3">
      <w:pPr>
        <w:pStyle w:val="Beschriftung"/>
      </w:pPr>
      <w:r>
        <w:fldChar w:fldCharType="begin"/>
      </w:r>
      <w:r>
        <w:instrText xml:space="preserve"> SEQ Abbildung \* ARABIC </w:instrText>
      </w:r>
      <w:r>
        <w:fldChar w:fldCharType="separate"/>
      </w:r>
      <w:bookmarkStart w:id="126" w:name="_Toc169228457"/>
      <w:r w:rsidR="00923ED8">
        <w:rPr>
          <w:noProof/>
        </w:rPr>
        <w:t>13</w:t>
      </w:r>
      <w:r>
        <w:fldChar w:fldCharType="end"/>
      </w:r>
      <w:r>
        <w:t xml:space="preserve"> - Watering Boot</w:t>
      </w:r>
      <w:bookmarkEnd w:id="126"/>
    </w:p>
    <w:p w14:paraId="459E4BB1" w14:textId="1EA852D6" w:rsidR="00703FD2" w:rsidRPr="00703FD2" w:rsidRDefault="00CE25F2" w:rsidP="001200DA">
      <w:r>
        <w:br w:type="page"/>
      </w:r>
    </w:p>
    <w:p w14:paraId="6D0439DA" w14:textId="1B095767" w:rsidR="005E263A" w:rsidRPr="001770BE" w:rsidRDefault="005E263A" w:rsidP="005E263A">
      <w:pPr>
        <w:pStyle w:val="berschrift1"/>
      </w:pPr>
      <w:bookmarkStart w:id="127" w:name="_Toc169228391"/>
      <w:r w:rsidRPr="001770BE">
        <w:lastRenderedPageBreak/>
        <w:t>Testkonzept</w:t>
      </w:r>
      <w:bookmarkEnd w:id="127"/>
    </w:p>
    <w:p w14:paraId="4A8B451A" w14:textId="16D6B9A2" w:rsidR="009A0D96" w:rsidRPr="001770BE" w:rsidRDefault="00233DB5" w:rsidP="00233DB5">
      <w:pPr>
        <w:pStyle w:val="berschrift2"/>
      </w:pPr>
      <w:bookmarkStart w:id="128" w:name="_Toc169228392"/>
      <w:r w:rsidRPr="001770BE">
        <w:t>Teststrategie</w:t>
      </w:r>
      <w:bookmarkEnd w:id="128"/>
    </w:p>
    <w:p w14:paraId="214B0107" w14:textId="2E23D779" w:rsidR="00880841" w:rsidRDefault="0064089D" w:rsidP="00233DB5">
      <w:r w:rsidRPr="001770BE">
        <w:t xml:space="preserve">Die Teststrategie ist in drei Phasen unterteil: Unit-Tests für </w:t>
      </w:r>
      <w:r w:rsidR="0059327E" w:rsidRPr="001770BE">
        <w:t xml:space="preserve">den </w:t>
      </w:r>
      <w:r w:rsidR="00B92C0E">
        <w:t>HUB</w:t>
      </w:r>
      <w:r w:rsidRPr="001770BE">
        <w:t>, manuelle Tests der Mi</w:t>
      </w:r>
      <w:r w:rsidR="00180F03" w:rsidRPr="001770BE">
        <w:t>krocontroller während der Entwicklung und abschlie</w:t>
      </w:r>
      <w:r w:rsidR="00014198">
        <w:t>ss</w:t>
      </w:r>
      <w:r w:rsidR="00180F03" w:rsidRPr="001770BE">
        <w:t xml:space="preserve">end </w:t>
      </w:r>
      <w:r w:rsidR="00FC6A48">
        <w:t>E</w:t>
      </w:r>
      <w:r w:rsidR="002766A4">
        <w:t>nd-to-End</w:t>
      </w:r>
      <w:r w:rsidR="00FC6A48">
        <w:t xml:space="preserve"> Tests</w:t>
      </w:r>
      <w:r w:rsidR="0059327E" w:rsidRPr="001770BE">
        <w:t>.</w:t>
      </w:r>
      <w:r w:rsidR="00962590">
        <w:t xml:space="preserve"> Mithilfe dieser Strategie soll die Fehlerfreie Funktionsweise des Systems gewährleistet werden.</w:t>
      </w:r>
    </w:p>
    <w:p w14:paraId="07FCD5B3" w14:textId="16B04527" w:rsidR="005F7C55" w:rsidRDefault="005F7C55" w:rsidP="005F7C55">
      <w:pPr>
        <w:pStyle w:val="berschrift3"/>
      </w:pPr>
      <w:bookmarkStart w:id="129" w:name="_Toc169228393"/>
      <w:r>
        <w:t>Testclient</w:t>
      </w:r>
      <w:r w:rsidR="00B25CC6">
        <w:t>s</w:t>
      </w:r>
      <w:bookmarkEnd w:id="129"/>
    </w:p>
    <w:p w14:paraId="39484260" w14:textId="76CED1BA" w:rsidR="00366CE7" w:rsidRDefault="00366CE7" w:rsidP="00366CE7">
      <w:r>
        <w:t xml:space="preserve">Für das </w:t>
      </w:r>
      <w:r w:rsidR="005F3519">
        <w:t xml:space="preserve">Manuelle </w:t>
      </w:r>
      <w:r>
        <w:t xml:space="preserve">Testen wird MQTTX </w:t>
      </w:r>
      <w:r w:rsidR="00CC06BA">
        <w:t>verwendet. MQTTX ist ein Desktop Client welcher das Verbinden zu einem MQTT Broker zulässt und somit das Deb</w:t>
      </w:r>
      <w:r w:rsidR="00BE06AF">
        <w:t>ugging vereinfacht.</w:t>
      </w:r>
      <w:r w:rsidR="00014E7A">
        <w:t xml:space="preserve"> </w:t>
      </w:r>
      <w:r w:rsidR="000A23A3">
        <w:t xml:space="preserve">Ausserdem wird mithilfe der Ardunio IDE </w:t>
      </w:r>
      <w:r w:rsidR="00634F03">
        <w:t xml:space="preserve">die Funktionsweise der einzelnen Komponenten </w:t>
      </w:r>
      <w:r w:rsidR="00A013D8">
        <w:t>überprüft</w:t>
      </w:r>
      <w:r w:rsidR="001B1879">
        <w:t xml:space="preserve"> sowie der Code welche für diese geschrieben wird.</w:t>
      </w:r>
    </w:p>
    <w:p w14:paraId="4EC900A0" w14:textId="511969B6" w:rsidR="0014643E" w:rsidRDefault="0014643E" w:rsidP="00366CE7"/>
    <w:p w14:paraId="7D221FC2" w14:textId="671E7FA6" w:rsidR="00DB46E0" w:rsidRPr="00607890" w:rsidRDefault="0014643E" w:rsidP="00023B5B">
      <w:pPr>
        <w:rPr>
          <w:lang w:val="de-CH"/>
        </w:rPr>
      </w:pPr>
      <w:r>
        <w:t xml:space="preserve">Für alle Rust basierten Tests </w:t>
      </w:r>
      <w:r w:rsidR="006F0FFB">
        <w:t>muss</w:t>
      </w:r>
      <w:r>
        <w:t xml:space="preserve"> eine Rust Version auf dem System sein</w:t>
      </w:r>
      <w:r w:rsidR="00945F09">
        <w:t>.</w:t>
      </w:r>
    </w:p>
    <w:p w14:paraId="2C231208" w14:textId="6F60C718" w:rsidR="00A97E04" w:rsidRPr="00607890" w:rsidRDefault="00A97E04" w:rsidP="00366CE7">
      <w:pPr>
        <w:rPr>
          <w:lang w:val="de-CH"/>
        </w:rPr>
      </w:pPr>
    </w:p>
    <w:p w14:paraId="6CA30831" w14:textId="4F5EEE8B" w:rsidR="00A97E04" w:rsidRPr="00607890" w:rsidRDefault="009661CB" w:rsidP="00366CE7">
      <w:pPr>
        <w:rPr>
          <w:lang w:val="de-CH"/>
        </w:rPr>
      </w:pPr>
      <w:r>
        <w:rPr>
          <w:noProof/>
        </w:rPr>
        <w:drawing>
          <wp:anchor distT="0" distB="0" distL="114300" distR="114300" simplePos="0" relativeHeight="251692034" behindDoc="1" locked="0" layoutInCell="1" allowOverlap="1" wp14:anchorId="6CEE6773" wp14:editId="529C8F17">
            <wp:simplePos x="0" y="0"/>
            <wp:positionH relativeFrom="column">
              <wp:posOffset>492760</wp:posOffset>
            </wp:positionH>
            <wp:positionV relativeFrom="paragraph">
              <wp:posOffset>192405</wp:posOffset>
            </wp:positionV>
            <wp:extent cx="1007745" cy="979170"/>
            <wp:effectExtent l="0" t="0" r="0" b="0"/>
            <wp:wrapSquare wrapText="bothSides"/>
            <wp:docPr id="975925043" name="Grafik 1" descr="Ein Bild, das Grafiken, Schrift, Logo,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25043" name="Grafik 1" descr="Ein Bild, das Grafiken, Schrift, Logo, Screenshot enthält.&#10;&#10;Automatisch generierte Beschreibung"/>
                    <pic:cNvPicPr/>
                  </pic:nvPicPr>
                  <pic:blipFill rotWithShape="1">
                    <a:blip r:embed="rId39" cstate="print">
                      <a:extLst>
                        <a:ext uri="{28A0092B-C50C-407E-A947-70E740481C1C}">
                          <a14:useLocalDpi xmlns:a14="http://schemas.microsoft.com/office/drawing/2010/main" val="0"/>
                        </a:ext>
                      </a:extLst>
                    </a:blip>
                    <a:srcRect t="17958" r="69229" b="17852"/>
                    <a:stretch/>
                  </pic:blipFill>
                  <pic:spPr bwMode="auto">
                    <a:xfrm>
                      <a:off x="0" y="0"/>
                      <a:ext cx="1007745" cy="979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6" behindDoc="0" locked="0" layoutInCell="1" allowOverlap="1" wp14:anchorId="121A0CCC" wp14:editId="1DB9FC84">
            <wp:simplePos x="0" y="0"/>
            <wp:positionH relativeFrom="column">
              <wp:posOffset>2386965</wp:posOffset>
            </wp:positionH>
            <wp:positionV relativeFrom="paragraph">
              <wp:posOffset>81915</wp:posOffset>
            </wp:positionV>
            <wp:extent cx="1169670" cy="1169670"/>
            <wp:effectExtent l="0" t="0" r="0" b="0"/>
            <wp:wrapSquare wrapText="bothSides"/>
            <wp:docPr id="205196194" name="Grafik 2" descr="Ein Bild, das Schrift, Grafiken, Tex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6194" name="Grafik 2" descr="Ein Bild, das Schrift, Grafiken, Text, Logo enthält.&#10;&#10;Automatisch generierte Beschreibu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169670" cy="1169670"/>
                    </a:xfrm>
                    <a:prstGeom prst="rect">
                      <a:avLst/>
                    </a:prstGeom>
                  </pic:spPr>
                </pic:pic>
              </a:graphicData>
            </a:graphic>
          </wp:anchor>
        </w:drawing>
      </w:r>
      <w:r>
        <w:rPr>
          <w:noProof/>
        </w:rPr>
        <w:drawing>
          <wp:anchor distT="0" distB="0" distL="114300" distR="114300" simplePos="0" relativeHeight="251698178" behindDoc="0" locked="0" layoutInCell="1" allowOverlap="1" wp14:anchorId="1A79F8E2" wp14:editId="2A13D7EE">
            <wp:simplePos x="0" y="0"/>
            <wp:positionH relativeFrom="column">
              <wp:posOffset>4439920</wp:posOffset>
            </wp:positionH>
            <wp:positionV relativeFrom="paragraph">
              <wp:posOffset>212725</wp:posOffset>
            </wp:positionV>
            <wp:extent cx="958850" cy="958850"/>
            <wp:effectExtent l="0" t="0" r="0" b="0"/>
            <wp:wrapSquare wrapText="bothSides"/>
            <wp:docPr id="169472282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22828" name="Grafik 1694722828"/>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958850" cy="958850"/>
                    </a:xfrm>
                    <a:prstGeom prst="rect">
                      <a:avLst/>
                    </a:prstGeom>
                  </pic:spPr>
                </pic:pic>
              </a:graphicData>
            </a:graphic>
            <wp14:sizeRelH relativeFrom="margin">
              <wp14:pctWidth>0</wp14:pctWidth>
            </wp14:sizeRelH>
            <wp14:sizeRelV relativeFrom="margin">
              <wp14:pctHeight>0</wp14:pctHeight>
            </wp14:sizeRelV>
          </wp:anchor>
        </w:drawing>
      </w:r>
    </w:p>
    <w:p w14:paraId="12E9A5E6" w14:textId="77777777" w:rsidR="00A97E04" w:rsidRPr="00607890" w:rsidRDefault="00A97E04" w:rsidP="00366CE7">
      <w:pPr>
        <w:rPr>
          <w:lang w:val="de-CH"/>
        </w:rPr>
      </w:pPr>
    </w:p>
    <w:p w14:paraId="711DB653" w14:textId="77777777" w:rsidR="00A97E04" w:rsidRPr="00607890" w:rsidRDefault="00A97E04" w:rsidP="00366CE7">
      <w:pPr>
        <w:rPr>
          <w:lang w:val="de-CH"/>
        </w:rPr>
      </w:pPr>
    </w:p>
    <w:p w14:paraId="3EF5A0EB" w14:textId="6DD4922A" w:rsidR="00A97E04" w:rsidRPr="00607890" w:rsidRDefault="00A97E04" w:rsidP="00366CE7">
      <w:pPr>
        <w:rPr>
          <w:lang w:val="de-CH"/>
        </w:rPr>
      </w:pPr>
    </w:p>
    <w:p w14:paraId="4408D66B" w14:textId="3341FBE1" w:rsidR="00A97E04" w:rsidRPr="00607890" w:rsidRDefault="00A97E04" w:rsidP="00366CE7">
      <w:pPr>
        <w:rPr>
          <w:lang w:val="de-CH"/>
        </w:rPr>
      </w:pPr>
    </w:p>
    <w:p w14:paraId="59AFF152" w14:textId="64F7EF74" w:rsidR="00A97E04" w:rsidRPr="00607890" w:rsidRDefault="00A97E04" w:rsidP="00366CE7">
      <w:pPr>
        <w:rPr>
          <w:lang w:val="de-CH"/>
        </w:rPr>
      </w:pPr>
    </w:p>
    <w:p w14:paraId="7F7118D1" w14:textId="0ED06AB3" w:rsidR="009661CB" w:rsidRPr="00607890" w:rsidRDefault="009661CB" w:rsidP="00366CE7">
      <w:pPr>
        <w:rPr>
          <w:lang w:val="de-CH"/>
        </w:rPr>
      </w:pPr>
    </w:p>
    <w:p w14:paraId="05262260" w14:textId="1D8ED9A2" w:rsidR="009661CB" w:rsidRPr="00607890" w:rsidRDefault="00023B5B" w:rsidP="00366CE7">
      <w:pPr>
        <w:rPr>
          <w:lang w:val="de-CH"/>
        </w:rPr>
      </w:pPr>
      <w:r>
        <w:rPr>
          <w:noProof/>
        </w:rPr>
        <mc:AlternateContent>
          <mc:Choice Requires="wps">
            <w:drawing>
              <wp:anchor distT="0" distB="0" distL="114300" distR="114300" simplePos="0" relativeHeight="251704322" behindDoc="0" locked="0" layoutInCell="1" allowOverlap="1" wp14:anchorId="142F3A9E" wp14:editId="725E5672">
                <wp:simplePos x="0" y="0"/>
                <wp:positionH relativeFrom="column">
                  <wp:posOffset>4439285</wp:posOffset>
                </wp:positionH>
                <wp:positionV relativeFrom="paragraph">
                  <wp:posOffset>82550</wp:posOffset>
                </wp:positionV>
                <wp:extent cx="1333500" cy="635"/>
                <wp:effectExtent l="0" t="0" r="0" b="3175"/>
                <wp:wrapSquare wrapText="bothSides"/>
                <wp:docPr id="1664136092" name="Textfeld 1"/>
                <wp:cNvGraphicFramePr/>
                <a:graphic xmlns:a="http://schemas.openxmlformats.org/drawingml/2006/main">
                  <a:graphicData uri="http://schemas.microsoft.com/office/word/2010/wordprocessingShape">
                    <wps:wsp>
                      <wps:cNvSpPr txBox="1"/>
                      <wps:spPr>
                        <a:xfrm>
                          <a:off x="0" y="0"/>
                          <a:ext cx="1333500" cy="635"/>
                        </a:xfrm>
                        <a:prstGeom prst="rect">
                          <a:avLst/>
                        </a:prstGeom>
                        <a:solidFill>
                          <a:prstClr val="white"/>
                        </a:solidFill>
                        <a:ln>
                          <a:noFill/>
                        </a:ln>
                      </wps:spPr>
                      <wps:txbx>
                        <w:txbxContent>
                          <w:p w14:paraId="7D8D58FB" w14:textId="3F5942CB" w:rsidR="002C4296" w:rsidRDefault="002C4296" w:rsidP="002C4296">
                            <w:pPr>
                              <w:pStyle w:val="Beschriftung"/>
                            </w:pPr>
                            <w:r>
                              <w:rPr>
                                <w:noProof/>
                              </w:rPr>
                              <w:fldChar w:fldCharType="begin"/>
                            </w:r>
                            <w:r>
                              <w:rPr>
                                <w:noProof/>
                              </w:rPr>
                              <w:instrText xml:space="preserve"> SEQ Abbildung \* ARABIC </w:instrText>
                            </w:r>
                            <w:r>
                              <w:rPr>
                                <w:noProof/>
                              </w:rPr>
                              <w:fldChar w:fldCharType="separate"/>
                            </w:r>
                            <w:bookmarkStart w:id="130" w:name="_Toc169228458"/>
                            <w:r w:rsidR="00923ED8">
                              <w:rPr>
                                <w:noProof/>
                              </w:rPr>
                              <w:t>14</w:t>
                            </w:r>
                            <w:r>
                              <w:rPr>
                                <w:noProof/>
                              </w:rPr>
                              <w:fldChar w:fldCharType="end"/>
                            </w:r>
                            <w:r>
                              <w:t xml:space="preserve"> - </w:t>
                            </w:r>
                            <w:r w:rsidRPr="00574573">
                              <w:t>Rust Logo</w:t>
                            </w:r>
                            <w:bookmarkEnd w:id="130"/>
                          </w:p>
                          <w:p w14:paraId="567DA7AE" w14:textId="41FFF491" w:rsidR="00023B5B" w:rsidRPr="00023B5B" w:rsidRDefault="00923ED8" w:rsidP="00023B5B">
                            <w:hyperlink r:id="rId43" w:history="1">
                              <w:r w:rsidR="00023B5B" w:rsidRPr="005B7C10">
                                <w:rPr>
                                  <w:rStyle w:val="Hyperlink"/>
                                </w:rPr>
                                <w:t>https://rustup.rs</w:t>
                              </w:r>
                            </w:hyperlink>
                            <w:r w:rsidR="00023B5B">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2F3A9E" id="_x0000_s1037" type="#_x0000_t202" style="position:absolute;margin-left:349.55pt;margin-top:6.5pt;width:105pt;height:.05pt;z-index:25170432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qjDGAIAAEAEAAAOAAAAZHJzL2Uyb0RvYy54bWysU01v2zAMvQ/YfxB0X5w0aDEYcYosRYYB&#10;QVsgLXpWZDkWIIsapcTOfv0o2U62bqdhF5kWKX6897i47xrDTgq9Blvw2WTKmbISSm0PBX992Xz6&#10;zJkPwpbCgFUFPyvP75cfPyxal6sbqMGUChklsT5vXcHrEFyeZV7WqhF+Ak5ZclaAjQj0i4esRNFS&#10;9sZkN9PpXdYClg5BKu/p9qF38mXKX1VKhqeq8iowU3DqLaQT07mPZ7ZciPyAwtVaDm2If+iiEdpS&#10;0UuqBxEEO6L+I1WjJYKHKkwkNBlUlZYqzUDTzKbvptnVwqk0C4Hj3QUm///SysfTzj0jC90X6IjA&#10;CEjrfO7pMs7TVdjEL3XKyE8Qni+wqS4wGR/N5/PbKbkk+e7mtzFHdn3q0IevChoWjYIjcZKgEqet&#10;D33oGBIreTC63Ghj4k90rA2ykyD+2loHNST/LcrYGGshvuoTxpvsOke0QrfvmC6p3cuQeyjPNDtC&#10;Lwvv5EZTwa3w4Vkg6YBmIm2HJzoqA23BYbA4qwF//O0+xhM95OWsJV0V3H8/ClScmW+WiIsiHA0c&#10;jf1o2GOzBhp1RlvjZDLpAQYzmhVC80aSX8Uq5BJWUq2Ch9Fch17dtDJSrVYpiKTmRNjanZMx9Qjs&#10;S/cm0A20BGLzEUbFifwdO31s4setjoGgTtRFYHsUB7xJpon8YaXiHvz6n6Kui7/8CQAA//8DAFBL&#10;AwQUAAYACAAAACEAftMQlt4AAAAJAQAADwAAAGRycy9kb3ducmV2LnhtbEyPwU7DMBBE70j8g7VI&#10;XBB1QquIhDhVVcGBXipCL9zceBsHYjuynTb8PZtTOe7M0+xMuZ5Mz87oQ+esgHSRAEPbONXZVsDh&#10;8+3xGViI0irZO4sCfjHAurq9KWWh3MV+4LmOLaMQGwopQMc4FJyHRqORYeEGtOSdnDcy0ulbrry8&#10;ULjp+VOSZNzIztIHLQfcamx+6tEI2K++9vphPL3uNqulfz+M2+y7rYW4v5s2L8AiTvEKw1yfqkNF&#10;nY5utCqwXkCW5ymhZCxpEwF5MgvHWUiBVyX/v6D6AwAA//8DAFBLAQItABQABgAIAAAAIQC2gziS&#10;/gAAAOEBAAATAAAAAAAAAAAAAAAAAAAAAABbQ29udGVudF9UeXBlc10ueG1sUEsBAi0AFAAGAAgA&#10;AAAhADj9If/WAAAAlAEAAAsAAAAAAAAAAAAAAAAALwEAAF9yZWxzLy5yZWxzUEsBAi0AFAAGAAgA&#10;AAAhAMkKqMMYAgAAQAQAAA4AAAAAAAAAAAAAAAAALgIAAGRycy9lMm9Eb2MueG1sUEsBAi0AFAAG&#10;AAgAAAAhAH7TEJbeAAAACQEAAA8AAAAAAAAAAAAAAAAAcgQAAGRycy9kb3ducmV2LnhtbFBLBQYA&#10;AAAABAAEAPMAAAB9BQAAAAA=&#10;" stroked="f">
                <v:textbox style="mso-fit-shape-to-text:t" inset="0,0,0,0">
                  <w:txbxContent>
                    <w:p w14:paraId="7D8D58FB" w14:textId="3F5942CB" w:rsidR="002C4296" w:rsidRDefault="002C4296" w:rsidP="002C4296">
                      <w:pPr>
                        <w:pStyle w:val="Beschriftung"/>
                      </w:pPr>
                      <w:r>
                        <w:rPr>
                          <w:noProof/>
                        </w:rPr>
                        <w:fldChar w:fldCharType="begin"/>
                      </w:r>
                      <w:r>
                        <w:rPr>
                          <w:noProof/>
                        </w:rPr>
                        <w:instrText xml:space="preserve"> SEQ Abbildung \* ARABIC </w:instrText>
                      </w:r>
                      <w:r>
                        <w:rPr>
                          <w:noProof/>
                        </w:rPr>
                        <w:fldChar w:fldCharType="separate"/>
                      </w:r>
                      <w:bookmarkStart w:id="131" w:name="_Toc169228458"/>
                      <w:r w:rsidR="00923ED8">
                        <w:rPr>
                          <w:noProof/>
                        </w:rPr>
                        <w:t>14</w:t>
                      </w:r>
                      <w:r>
                        <w:rPr>
                          <w:noProof/>
                        </w:rPr>
                        <w:fldChar w:fldCharType="end"/>
                      </w:r>
                      <w:r>
                        <w:t xml:space="preserve"> - </w:t>
                      </w:r>
                      <w:r w:rsidRPr="00574573">
                        <w:t>Rust Logo</w:t>
                      </w:r>
                      <w:bookmarkEnd w:id="131"/>
                    </w:p>
                    <w:p w14:paraId="567DA7AE" w14:textId="41FFF491" w:rsidR="00023B5B" w:rsidRPr="00023B5B" w:rsidRDefault="00923ED8" w:rsidP="00023B5B">
                      <w:hyperlink r:id="rId44" w:history="1">
                        <w:r w:rsidR="00023B5B" w:rsidRPr="005B7C10">
                          <w:rPr>
                            <w:rStyle w:val="Hyperlink"/>
                          </w:rPr>
                          <w:t>https://rustup.rs</w:t>
                        </w:r>
                      </w:hyperlink>
                      <w:r w:rsidR="00023B5B">
                        <w:t xml:space="preserve"> </w:t>
                      </w:r>
                    </w:p>
                  </w:txbxContent>
                </v:textbox>
                <w10:wrap type="square"/>
              </v:shape>
            </w:pict>
          </mc:Fallback>
        </mc:AlternateContent>
      </w:r>
      <w:r>
        <w:rPr>
          <w:noProof/>
        </w:rPr>
        <mc:AlternateContent>
          <mc:Choice Requires="wps">
            <w:drawing>
              <wp:anchor distT="0" distB="0" distL="114300" distR="114300" simplePos="0" relativeHeight="251700226" behindDoc="0" locked="0" layoutInCell="1" allowOverlap="1" wp14:anchorId="0361507A" wp14:editId="3627A54E">
                <wp:simplePos x="0" y="0"/>
                <wp:positionH relativeFrom="column">
                  <wp:posOffset>493395</wp:posOffset>
                </wp:positionH>
                <wp:positionV relativeFrom="paragraph">
                  <wp:posOffset>97155</wp:posOffset>
                </wp:positionV>
                <wp:extent cx="1425575" cy="635"/>
                <wp:effectExtent l="0" t="0" r="3175" b="0"/>
                <wp:wrapSquare wrapText="bothSides"/>
                <wp:docPr id="617958827" name="Textfeld 1"/>
                <wp:cNvGraphicFramePr/>
                <a:graphic xmlns:a="http://schemas.openxmlformats.org/drawingml/2006/main">
                  <a:graphicData uri="http://schemas.microsoft.com/office/word/2010/wordprocessingShape">
                    <wps:wsp>
                      <wps:cNvSpPr txBox="1"/>
                      <wps:spPr>
                        <a:xfrm>
                          <a:off x="0" y="0"/>
                          <a:ext cx="1425575" cy="635"/>
                        </a:xfrm>
                        <a:prstGeom prst="rect">
                          <a:avLst/>
                        </a:prstGeom>
                        <a:solidFill>
                          <a:prstClr val="white"/>
                        </a:solidFill>
                        <a:ln>
                          <a:noFill/>
                        </a:ln>
                      </wps:spPr>
                      <wps:txbx>
                        <w:txbxContent>
                          <w:p w14:paraId="0CC6D609" w14:textId="71DD5202" w:rsidR="002C4296" w:rsidRDefault="002C4296" w:rsidP="002C4296">
                            <w:pPr>
                              <w:pStyle w:val="Beschriftung"/>
                            </w:pPr>
                            <w:r>
                              <w:rPr>
                                <w:noProof/>
                              </w:rPr>
                              <w:fldChar w:fldCharType="begin"/>
                            </w:r>
                            <w:r>
                              <w:rPr>
                                <w:noProof/>
                              </w:rPr>
                              <w:instrText xml:space="preserve"> SEQ Abbildung \* ARABIC </w:instrText>
                            </w:r>
                            <w:r>
                              <w:rPr>
                                <w:noProof/>
                              </w:rPr>
                              <w:fldChar w:fldCharType="separate"/>
                            </w:r>
                            <w:bookmarkStart w:id="132" w:name="_Toc169228459"/>
                            <w:r w:rsidR="00923ED8">
                              <w:rPr>
                                <w:noProof/>
                              </w:rPr>
                              <w:t>15</w:t>
                            </w:r>
                            <w:r>
                              <w:rPr>
                                <w:noProof/>
                              </w:rPr>
                              <w:fldChar w:fldCharType="end"/>
                            </w:r>
                            <w:r>
                              <w:t xml:space="preserve"> - </w:t>
                            </w:r>
                            <w:r w:rsidRPr="00216C5F">
                              <w:t>MQTTX Logo</w:t>
                            </w:r>
                            <w:bookmarkEnd w:id="132"/>
                          </w:p>
                          <w:p w14:paraId="75C02E42" w14:textId="13D82F6F" w:rsidR="00023B5B" w:rsidRPr="00023B5B" w:rsidRDefault="00923ED8" w:rsidP="00023B5B">
                            <w:hyperlink r:id="rId45" w:history="1">
                              <w:r w:rsidR="00023B5B" w:rsidRPr="005B7C10">
                                <w:rPr>
                                  <w:rStyle w:val="Hyperlink"/>
                                </w:rPr>
                                <w:t>https://mqttx.app</w:t>
                              </w:r>
                            </w:hyperlink>
                            <w:r w:rsidR="00023B5B">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61507A" id="_x0000_s1038" type="#_x0000_t202" style="position:absolute;margin-left:38.85pt;margin-top:7.65pt;width:112.25pt;height:.05pt;z-index:25170022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9cdGgIAAEAEAAAOAAAAZHJzL2Uyb0RvYy54bWysU02P0zAQvSPxHyzfadpCFxQ1XZWuipBW&#10;uyt10Z5dx2ksOR4zdpuUX8/YSVpYOCEuzsQzno/33ixvu8awk0KvwRZ8NplypqyEUttDwb89b999&#10;4swHYUthwKqCn5Xnt6u3b5aty9UcajClQkZJrM9bV/A6BJdnmZe1aoSfgFOWnBVgIwL94iErUbSU&#10;vTHZfDq9yVrA0iFI5T3d3vVOvkr5q0rJ8FhVXgVmCk69hXRiOvfxzFZLkR9QuFrLoQ3xD100Qlsq&#10;ekl1J4JgR9R/pGq0RPBQhYmEJoOq0lKlGWia2fTVNLtaOJVmIXC8u8Dk/19a+XDauSdkofsMHREY&#10;AWmdzz1dxnm6Cpv4pU4Z+QnC8wU21QUm46MP88Xi44IzSb6b94uYI7s+dejDFwUNi0bBkThJUInT&#10;vQ996BgSK3kwutxqY+JPdGwMspMg/tpaBzUk/y3K2BhrIb7qE8ab7DpHtEK375guqd35OOQeyjPN&#10;jtDLwju51VTwXvjwJJB0QOOStsMjHZWBtuAwWJzVgD/+dh/jiR7yctaSrgruvx8FKs7MV0vERRGO&#10;Bo7GfjTssdkAjTqjrXEymfQAgxnNCqF5IcmvYxVyCSupVsHDaG5Cr25aGanW6xREUnMi3NudkzH1&#10;COxz9yLQDbQEYvMBRsWJ/BU7fWzix62PgaBO1EVgexQHvEmmifxhpeIe/Pqfoq6Lv/oJAAD//wMA&#10;UEsDBBQABgAIAAAAIQBA9sID3wAAAAgBAAAPAAAAZHJzL2Rvd25yZXYueG1sTI/BTsMwEETvSPyD&#10;tUhcEHVIQoNCnKqq4ACXitALNzd240C8jmynDX/P9lSOOzOafVOtZjuwo/ahdyjgYZEA09g61WMn&#10;YPf5ev8ELESJSg4OtYBfHWBVX19VslTuhB/62MSOUQmGUgowMY4l56E12sqwcKNG8g7OWxnp9B1X&#10;Xp6o3A48TZIlt7JH+mDkqDdGtz/NZAVs86+tuZsOL+/rPPNvu2mz/O4aIW5v5vUzsKjneAnDGZ/Q&#10;oSamvZtQBTYIKIqCkqQ/ZsDIz5I0BbY/CznwuuL/B9R/AAAA//8DAFBLAQItABQABgAIAAAAIQC2&#10;gziS/gAAAOEBAAATAAAAAAAAAAAAAAAAAAAAAABbQ29udGVudF9UeXBlc10ueG1sUEsBAi0AFAAG&#10;AAgAAAAhADj9If/WAAAAlAEAAAsAAAAAAAAAAAAAAAAALwEAAF9yZWxzLy5yZWxzUEsBAi0AFAAG&#10;AAgAAAAhAIUr1x0aAgAAQAQAAA4AAAAAAAAAAAAAAAAALgIAAGRycy9lMm9Eb2MueG1sUEsBAi0A&#10;FAAGAAgAAAAhAED2wgPfAAAACAEAAA8AAAAAAAAAAAAAAAAAdAQAAGRycy9kb3ducmV2LnhtbFBL&#10;BQYAAAAABAAEAPMAAACABQAAAAA=&#10;" stroked="f">
                <v:textbox style="mso-fit-shape-to-text:t" inset="0,0,0,0">
                  <w:txbxContent>
                    <w:p w14:paraId="0CC6D609" w14:textId="71DD5202" w:rsidR="002C4296" w:rsidRDefault="002C4296" w:rsidP="002C4296">
                      <w:pPr>
                        <w:pStyle w:val="Beschriftung"/>
                      </w:pPr>
                      <w:r>
                        <w:rPr>
                          <w:noProof/>
                        </w:rPr>
                        <w:fldChar w:fldCharType="begin"/>
                      </w:r>
                      <w:r>
                        <w:rPr>
                          <w:noProof/>
                        </w:rPr>
                        <w:instrText xml:space="preserve"> SEQ Abbildung \* ARABIC </w:instrText>
                      </w:r>
                      <w:r>
                        <w:rPr>
                          <w:noProof/>
                        </w:rPr>
                        <w:fldChar w:fldCharType="separate"/>
                      </w:r>
                      <w:bookmarkStart w:id="133" w:name="_Toc169228459"/>
                      <w:r w:rsidR="00923ED8">
                        <w:rPr>
                          <w:noProof/>
                        </w:rPr>
                        <w:t>15</w:t>
                      </w:r>
                      <w:r>
                        <w:rPr>
                          <w:noProof/>
                        </w:rPr>
                        <w:fldChar w:fldCharType="end"/>
                      </w:r>
                      <w:r>
                        <w:t xml:space="preserve"> - </w:t>
                      </w:r>
                      <w:r w:rsidRPr="00216C5F">
                        <w:t>MQTTX Logo</w:t>
                      </w:r>
                      <w:bookmarkEnd w:id="133"/>
                    </w:p>
                    <w:p w14:paraId="75C02E42" w14:textId="13D82F6F" w:rsidR="00023B5B" w:rsidRPr="00023B5B" w:rsidRDefault="00923ED8" w:rsidP="00023B5B">
                      <w:hyperlink r:id="rId46" w:history="1">
                        <w:r w:rsidR="00023B5B" w:rsidRPr="005B7C10">
                          <w:rPr>
                            <w:rStyle w:val="Hyperlink"/>
                          </w:rPr>
                          <w:t>https://mqttx.app</w:t>
                        </w:r>
                      </w:hyperlink>
                      <w:r w:rsidR="00023B5B">
                        <w:t xml:space="preserve"> </w:t>
                      </w:r>
                    </w:p>
                  </w:txbxContent>
                </v:textbox>
                <w10:wrap type="square"/>
              </v:shape>
            </w:pict>
          </mc:Fallback>
        </mc:AlternateContent>
      </w:r>
      <w:r>
        <w:rPr>
          <w:noProof/>
        </w:rPr>
        <mc:AlternateContent>
          <mc:Choice Requires="wps">
            <w:drawing>
              <wp:anchor distT="0" distB="0" distL="114300" distR="114300" simplePos="0" relativeHeight="251702274" behindDoc="0" locked="0" layoutInCell="1" allowOverlap="1" wp14:anchorId="01D5991B" wp14:editId="343B62B2">
                <wp:simplePos x="0" y="0"/>
                <wp:positionH relativeFrom="column">
                  <wp:posOffset>2387600</wp:posOffset>
                </wp:positionH>
                <wp:positionV relativeFrom="paragraph">
                  <wp:posOffset>73025</wp:posOffset>
                </wp:positionV>
                <wp:extent cx="1507490" cy="635"/>
                <wp:effectExtent l="0" t="0" r="0" b="8255"/>
                <wp:wrapSquare wrapText="bothSides"/>
                <wp:docPr id="1046502119" name="Textfeld 1"/>
                <wp:cNvGraphicFramePr/>
                <a:graphic xmlns:a="http://schemas.openxmlformats.org/drawingml/2006/main">
                  <a:graphicData uri="http://schemas.microsoft.com/office/word/2010/wordprocessingShape">
                    <wps:wsp>
                      <wps:cNvSpPr txBox="1"/>
                      <wps:spPr>
                        <a:xfrm>
                          <a:off x="0" y="0"/>
                          <a:ext cx="1507490" cy="635"/>
                        </a:xfrm>
                        <a:prstGeom prst="rect">
                          <a:avLst/>
                        </a:prstGeom>
                        <a:solidFill>
                          <a:prstClr val="white"/>
                        </a:solidFill>
                        <a:ln>
                          <a:noFill/>
                        </a:ln>
                      </wps:spPr>
                      <wps:txbx>
                        <w:txbxContent>
                          <w:p w14:paraId="0BB660BC" w14:textId="43F4BD85" w:rsidR="002C4296" w:rsidRPr="00A42FA5" w:rsidRDefault="002C4296" w:rsidP="002C4296">
                            <w:pPr>
                              <w:pStyle w:val="Beschriftung"/>
                              <w:rPr>
                                <w:lang w:val="fr-CH"/>
                              </w:rPr>
                            </w:pPr>
                            <w:r>
                              <w:rPr>
                                <w:noProof/>
                              </w:rPr>
                              <w:fldChar w:fldCharType="begin"/>
                            </w:r>
                            <w:r w:rsidRPr="00F0207F">
                              <w:rPr>
                                <w:noProof/>
                                <w:lang w:val="fr-CH"/>
                              </w:rPr>
                              <w:instrText xml:space="preserve"> SEQ Abbildung \* ARABIC </w:instrText>
                            </w:r>
                            <w:r>
                              <w:rPr>
                                <w:noProof/>
                              </w:rPr>
                              <w:fldChar w:fldCharType="separate"/>
                            </w:r>
                            <w:bookmarkStart w:id="134" w:name="_Toc169228460"/>
                            <w:r w:rsidR="00923ED8">
                              <w:rPr>
                                <w:noProof/>
                                <w:lang w:val="fr-CH"/>
                              </w:rPr>
                              <w:t>16</w:t>
                            </w:r>
                            <w:r>
                              <w:rPr>
                                <w:noProof/>
                              </w:rPr>
                              <w:fldChar w:fldCharType="end"/>
                            </w:r>
                            <w:r w:rsidRPr="00A42FA5">
                              <w:rPr>
                                <w:lang w:val="fr-CH"/>
                              </w:rPr>
                              <w:t xml:space="preserve"> - Arduino Logo</w:t>
                            </w:r>
                            <w:bookmarkEnd w:id="134"/>
                          </w:p>
                          <w:p w14:paraId="6420DD73" w14:textId="2BFF8115" w:rsidR="00023B5B" w:rsidRPr="00023B5B" w:rsidRDefault="00923ED8" w:rsidP="00023B5B">
                            <w:pPr>
                              <w:rPr>
                                <w:lang w:val="it-IT"/>
                              </w:rPr>
                            </w:pPr>
                            <w:hyperlink r:id="rId47" w:history="1">
                              <w:r w:rsidR="00023B5B" w:rsidRPr="005B7C10">
                                <w:rPr>
                                  <w:rStyle w:val="Hyperlink"/>
                                  <w:lang w:val="it-IT"/>
                                </w:rPr>
                                <w:t>https://www.arduino.cc</w:t>
                              </w:r>
                            </w:hyperlink>
                            <w:r w:rsidR="00023B5B">
                              <w:rPr>
                                <w:lang w:val="it-IT"/>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D5991B" id="_x0000_s1039" type="#_x0000_t202" style="position:absolute;margin-left:188pt;margin-top:5.75pt;width:118.7pt;height:.05pt;z-index:25170227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GfGgIAAEAEAAAOAAAAZHJzL2Uyb0RvYy54bWysU99v0zAQfkfif7D8TtNubEDUdCqdipCq&#10;bVKH9uw6TmPJ8Zmz26T89ZydpIXBE+LFufjO9+P7vpvfdY1hR4Vegy34bDLlTFkJpbb7gn97Xr/7&#10;yJkPwpbCgFUFPynP7xZv38xbl6srqMGUChklsT5vXcHrEFyeZV7WqhF+Ak5ZclaAjQj0i/usRNFS&#10;9sZkV9PpbdYClg5BKu/p9r538kXKX1VKhseq8iowU3DqLaQT07mLZ7aYi3yPwtVaDm2If+iiEdpS&#10;0XOqexEEO6D+I1WjJYKHKkwkNBlUlZYqzUDTzKavptnWwqk0C4Hj3Rkm///Syofj1j0hC91n6IjA&#10;CEjrfO7pMs7TVdjEL3XKyE8Qns6wqS4wGR/dTD+8/0QuSb7b65uYI7s8dejDFwUNi0bBkThJUInj&#10;xoc+dAyJlTwYXa61MfEnOlYG2VEQf22tgxqS/xZlbIy1EF/1CeNNdpkjWqHbdUyX1O71OOQOyhPN&#10;jtDLwju51lRwI3x4Ekg6oJlI2+GRjspAW3AYLM5qwB9/u4/xRA95OWtJVwX33w8CFWfmqyXioghH&#10;A0djNxr20KyARp3R1jiZTHqAwYxmhdC8kOSXsQq5hJVUq+BhNFehVzetjFTLZQoiqTkRNnbrZEw9&#10;AvvcvQh0Ay2B2HyAUXEif8VOH5v4cctDIKgTdRHYHsUBb5JpIn9YqbgHv/6nqMviL34CAAD//wMA&#10;UEsDBBQABgAIAAAAIQAtlUPg4AAAAAkBAAAPAAAAZHJzL2Rvd25yZXYueG1sTI/BTsMwEETvSPyD&#10;tUhcEHVCgluFOFVVwQEuFaEXbm7sxoF4HcVOG/6e7QmOOzOafVOuZ9ezkxlD51FCukiAGWy87rCV&#10;sP94uV8BC1GhVr1HI+HHBFhX11elKrQ/47s51bFlVIKhUBJsjEPBeWiscSos/GCQvKMfnYp0ji3X&#10;ozpTuev5Q5II7lSH9MGqwWytab7ryUnY5Z87ezcdn982eTa+7qet+GprKW9v5s0TsGjm+BeGCz6h&#10;Q0VMBz+hDqyXkC0FbYlkpI/AKCDSLAd2uAgCeFXy/wuqXwAAAP//AwBQSwECLQAUAAYACAAAACEA&#10;toM4kv4AAADhAQAAEwAAAAAAAAAAAAAAAAAAAAAAW0NvbnRlbnRfVHlwZXNdLnhtbFBLAQItABQA&#10;BgAIAAAAIQA4/SH/1gAAAJQBAAALAAAAAAAAAAAAAAAAAC8BAABfcmVscy8ucmVsc1BLAQItABQA&#10;BgAIAAAAIQD+dXGfGgIAAEAEAAAOAAAAAAAAAAAAAAAAAC4CAABkcnMvZTJvRG9jLnhtbFBLAQIt&#10;ABQABgAIAAAAIQAtlUPg4AAAAAkBAAAPAAAAAAAAAAAAAAAAAHQEAABkcnMvZG93bnJldi54bWxQ&#10;SwUGAAAAAAQABADzAAAAgQUAAAAA&#10;" stroked="f">
                <v:textbox style="mso-fit-shape-to-text:t" inset="0,0,0,0">
                  <w:txbxContent>
                    <w:p w14:paraId="0BB660BC" w14:textId="43F4BD85" w:rsidR="002C4296" w:rsidRPr="00A42FA5" w:rsidRDefault="002C4296" w:rsidP="002C4296">
                      <w:pPr>
                        <w:pStyle w:val="Beschriftung"/>
                        <w:rPr>
                          <w:lang w:val="fr-CH"/>
                        </w:rPr>
                      </w:pPr>
                      <w:r>
                        <w:rPr>
                          <w:noProof/>
                        </w:rPr>
                        <w:fldChar w:fldCharType="begin"/>
                      </w:r>
                      <w:r w:rsidRPr="00F0207F">
                        <w:rPr>
                          <w:noProof/>
                          <w:lang w:val="fr-CH"/>
                        </w:rPr>
                        <w:instrText xml:space="preserve"> SEQ Abbildung \* ARABIC </w:instrText>
                      </w:r>
                      <w:r>
                        <w:rPr>
                          <w:noProof/>
                        </w:rPr>
                        <w:fldChar w:fldCharType="separate"/>
                      </w:r>
                      <w:bookmarkStart w:id="135" w:name="_Toc169228460"/>
                      <w:r w:rsidR="00923ED8">
                        <w:rPr>
                          <w:noProof/>
                          <w:lang w:val="fr-CH"/>
                        </w:rPr>
                        <w:t>16</w:t>
                      </w:r>
                      <w:r>
                        <w:rPr>
                          <w:noProof/>
                        </w:rPr>
                        <w:fldChar w:fldCharType="end"/>
                      </w:r>
                      <w:r w:rsidRPr="00A42FA5">
                        <w:rPr>
                          <w:lang w:val="fr-CH"/>
                        </w:rPr>
                        <w:t xml:space="preserve"> - Arduino Logo</w:t>
                      </w:r>
                      <w:bookmarkEnd w:id="135"/>
                    </w:p>
                    <w:p w14:paraId="6420DD73" w14:textId="2BFF8115" w:rsidR="00023B5B" w:rsidRPr="00023B5B" w:rsidRDefault="00923ED8" w:rsidP="00023B5B">
                      <w:pPr>
                        <w:rPr>
                          <w:lang w:val="it-IT"/>
                        </w:rPr>
                      </w:pPr>
                      <w:hyperlink r:id="rId48" w:history="1">
                        <w:r w:rsidR="00023B5B" w:rsidRPr="005B7C10">
                          <w:rPr>
                            <w:rStyle w:val="Hyperlink"/>
                            <w:lang w:val="it-IT"/>
                          </w:rPr>
                          <w:t>https://www.arduino.cc</w:t>
                        </w:r>
                      </w:hyperlink>
                      <w:r w:rsidR="00023B5B">
                        <w:rPr>
                          <w:lang w:val="it-IT"/>
                        </w:rPr>
                        <w:t xml:space="preserve"> </w:t>
                      </w:r>
                    </w:p>
                  </w:txbxContent>
                </v:textbox>
                <w10:wrap type="square"/>
              </v:shape>
            </w:pict>
          </mc:Fallback>
        </mc:AlternateContent>
      </w:r>
    </w:p>
    <w:p w14:paraId="0B6AC569" w14:textId="72321FDF" w:rsidR="009661CB" w:rsidRPr="00607890" w:rsidRDefault="009661CB" w:rsidP="00366CE7">
      <w:pPr>
        <w:rPr>
          <w:lang w:val="de-CH"/>
        </w:rPr>
      </w:pPr>
    </w:p>
    <w:p w14:paraId="73B1347D" w14:textId="77777777" w:rsidR="009661CB" w:rsidRPr="00607890" w:rsidRDefault="009661CB" w:rsidP="00366CE7">
      <w:pPr>
        <w:rPr>
          <w:lang w:val="de-CH"/>
        </w:rPr>
      </w:pPr>
    </w:p>
    <w:p w14:paraId="5116394B" w14:textId="2A6AB78A" w:rsidR="00A97E04" w:rsidRPr="00607890" w:rsidRDefault="00A97E04" w:rsidP="00366CE7">
      <w:pPr>
        <w:rPr>
          <w:lang w:val="de-CH"/>
        </w:rPr>
      </w:pPr>
    </w:p>
    <w:p w14:paraId="6C0E0548" w14:textId="77777777" w:rsidR="00023B5B" w:rsidRPr="00607890" w:rsidRDefault="00023B5B" w:rsidP="00366CE7">
      <w:pPr>
        <w:rPr>
          <w:lang w:val="de-CH"/>
        </w:rPr>
      </w:pPr>
    </w:p>
    <w:p w14:paraId="7AA04E42" w14:textId="3374934E" w:rsidR="00880841" w:rsidRPr="00607890" w:rsidRDefault="00880841" w:rsidP="00366CE7">
      <w:pPr>
        <w:rPr>
          <w:lang w:val="de-CH"/>
        </w:rPr>
      </w:pPr>
      <w:r>
        <w:rPr>
          <w:lang w:val="de-CH"/>
        </w:rPr>
        <w:br w:type="page"/>
      </w:r>
    </w:p>
    <w:p w14:paraId="74F8C730" w14:textId="26AD3018" w:rsidR="00023B5B" w:rsidRDefault="00880841" w:rsidP="00880841">
      <w:pPr>
        <w:pStyle w:val="berschrift2"/>
        <w:rPr>
          <w:lang w:val="de-CH"/>
        </w:rPr>
      </w:pPr>
      <w:bookmarkStart w:id="136" w:name="_Toc169228394"/>
      <w:r>
        <w:rPr>
          <w:lang w:val="de-CH"/>
        </w:rPr>
        <w:lastRenderedPageBreak/>
        <w:t>Test-Cases</w:t>
      </w:r>
      <w:bookmarkEnd w:id="136"/>
    </w:p>
    <w:tbl>
      <w:tblPr>
        <w:tblStyle w:val="EinfacheTabelle1"/>
        <w:tblW w:w="0" w:type="auto"/>
        <w:tblLook w:val="04A0" w:firstRow="1" w:lastRow="0" w:firstColumn="1" w:lastColumn="0" w:noHBand="0" w:noVBand="1"/>
      </w:tblPr>
      <w:tblGrid>
        <w:gridCol w:w="2689"/>
        <w:gridCol w:w="6939"/>
      </w:tblGrid>
      <w:tr w:rsidR="00880841" w14:paraId="79FD4E6A" w14:textId="77777777" w:rsidTr="0088084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0886DCBE" w14:textId="02F94DD0" w:rsidR="00880841" w:rsidRDefault="00880841" w:rsidP="00880841">
            <w:pPr>
              <w:rPr>
                <w:lang w:val="de-CH"/>
              </w:rPr>
            </w:pPr>
            <w:r>
              <w:rPr>
                <w:lang w:val="de-CH"/>
              </w:rPr>
              <w:t>Testfall-Nr</w:t>
            </w:r>
          </w:p>
        </w:tc>
        <w:tc>
          <w:tcPr>
            <w:tcW w:w="6939" w:type="dxa"/>
            <w:vAlign w:val="center"/>
          </w:tcPr>
          <w:p w14:paraId="38CF0B9D" w14:textId="312ADB7C" w:rsidR="00880841" w:rsidRDefault="00880841" w:rsidP="00880841">
            <w:pPr>
              <w:cnfStyle w:val="100000000000" w:firstRow="1" w:lastRow="0" w:firstColumn="0" w:lastColumn="0" w:oddVBand="0" w:evenVBand="0" w:oddHBand="0" w:evenHBand="0" w:firstRowFirstColumn="0" w:firstRowLastColumn="0" w:lastRowFirstColumn="0" w:lastRowLastColumn="0"/>
              <w:rPr>
                <w:lang w:val="de-CH"/>
              </w:rPr>
            </w:pPr>
            <w:r>
              <w:rPr>
                <w:lang w:val="de-CH"/>
              </w:rPr>
              <w:t>1</w:t>
            </w:r>
          </w:p>
        </w:tc>
      </w:tr>
      <w:tr w:rsidR="00880841" w14:paraId="3034FB9A" w14:textId="77777777" w:rsidTr="0088084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05B6242F" w14:textId="36AE81C6" w:rsidR="00880841" w:rsidRDefault="00880841" w:rsidP="00880841">
            <w:pPr>
              <w:rPr>
                <w:lang w:val="de-CH"/>
              </w:rPr>
            </w:pPr>
            <w:r>
              <w:rPr>
                <w:lang w:val="de-CH"/>
              </w:rPr>
              <w:t>Anforderungen</w:t>
            </w:r>
          </w:p>
        </w:tc>
        <w:tc>
          <w:tcPr>
            <w:tcW w:w="6939" w:type="dxa"/>
            <w:vAlign w:val="center"/>
          </w:tcPr>
          <w:p w14:paraId="3796D34D" w14:textId="51770565" w:rsidR="00880841" w:rsidRDefault="00880841" w:rsidP="00880841">
            <w:pPr>
              <w:cnfStyle w:val="000000100000" w:firstRow="0" w:lastRow="0" w:firstColumn="0" w:lastColumn="0" w:oddVBand="0" w:evenVBand="0" w:oddHBand="1" w:evenHBand="0" w:firstRowFirstColumn="0" w:firstRowLastColumn="0" w:lastRowFirstColumn="0" w:lastRowLastColumn="0"/>
              <w:rPr>
                <w:lang w:val="de-CH"/>
              </w:rPr>
            </w:pPr>
            <w:r w:rsidRPr="00880841">
              <w:rPr>
                <w:lang w:val="de-CH"/>
              </w:rPr>
              <w:t>Modul-Manager sollte korrekt initialisiert werden.</w:t>
            </w:r>
          </w:p>
        </w:tc>
      </w:tr>
      <w:tr w:rsidR="00880841" w14:paraId="439558A7" w14:textId="77777777" w:rsidTr="00880841">
        <w:trPr>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7BA5197C" w14:textId="0B600395" w:rsidR="00880841" w:rsidRDefault="00880841" w:rsidP="00880841">
            <w:pPr>
              <w:rPr>
                <w:lang w:val="de-CH"/>
              </w:rPr>
            </w:pPr>
            <w:r>
              <w:rPr>
                <w:lang w:val="de-CH"/>
              </w:rPr>
              <w:t>Beschreibung</w:t>
            </w:r>
          </w:p>
        </w:tc>
        <w:tc>
          <w:tcPr>
            <w:tcW w:w="6939" w:type="dxa"/>
            <w:vAlign w:val="center"/>
          </w:tcPr>
          <w:p w14:paraId="07CFA263" w14:textId="6D1E9723" w:rsidR="00880841" w:rsidRDefault="00880841" w:rsidP="00880841">
            <w:pPr>
              <w:cnfStyle w:val="000000000000" w:firstRow="0" w:lastRow="0" w:firstColumn="0" w:lastColumn="0" w:oddVBand="0" w:evenVBand="0" w:oddHBand="0" w:evenHBand="0" w:firstRowFirstColumn="0" w:firstRowLastColumn="0" w:lastRowFirstColumn="0" w:lastRowLastColumn="0"/>
              <w:rPr>
                <w:lang w:val="de-CH"/>
              </w:rPr>
            </w:pPr>
            <w:r w:rsidRPr="00880841">
              <w:rPr>
                <w:lang w:val="de-CH"/>
              </w:rPr>
              <w:t>Überprüfung, ob der Modul-Manager korrekt erstellt wird.</w:t>
            </w:r>
          </w:p>
        </w:tc>
      </w:tr>
      <w:tr w:rsidR="00880841" w14:paraId="68059988" w14:textId="77777777" w:rsidTr="0088084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AE8331F" w14:textId="52470CB8" w:rsidR="00880841" w:rsidRDefault="00880841" w:rsidP="00880841">
            <w:pPr>
              <w:rPr>
                <w:lang w:val="de-CH"/>
              </w:rPr>
            </w:pPr>
            <w:r>
              <w:t>Voraussetzung</w:t>
            </w:r>
          </w:p>
        </w:tc>
        <w:tc>
          <w:tcPr>
            <w:tcW w:w="6939" w:type="dxa"/>
            <w:vAlign w:val="center"/>
          </w:tcPr>
          <w:p w14:paraId="18FE1F5B" w14:textId="55F82F9C" w:rsidR="00880841" w:rsidRDefault="00880841" w:rsidP="00880841">
            <w:pPr>
              <w:cnfStyle w:val="000000100000" w:firstRow="0" w:lastRow="0" w:firstColumn="0" w:lastColumn="0" w:oddVBand="0" w:evenVBand="0" w:oddHBand="1" w:evenHBand="0" w:firstRowFirstColumn="0" w:firstRowLastColumn="0" w:lastRowFirstColumn="0" w:lastRowLastColumn="0"/>
              <w:rPr>
                <w:lang w:val="de-CH"/>
              </w:rPr>
            </w:pPr>
            <w:r>
              <w:t>Keine</w:t>
            </w:r>
          </w:p>
        </w:tc>
      </w:tr>
      <w:tr w:rsidR="00880841" w14:paraId="07C530C3" w14:textId="77777777" w:rsidTr="00880841">
        <w:trPr>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77053FD" w14:textId="40528BA1" w:rsidR="00880841" w:rsidRDefault="00880841" w:rsidP="00880841">
            <w:r>
              <w:t>Eingabe</w:t>
            </w:r>
          </w:p>
        </w:tc>
        <w:tc>
          <w:tcPr>
            <w:tcW w:w="6939" w:type="dxa"/>
            <w:vAlign w:val="center"/>
          </w:tcPr>
          <w:p w14:paraId="0B52EFC6" w14:textId="7C793BCB" w:rsidR="00880841" w:rsidRDefault="00880841" w:rsidP="00880841">
            <w:pPr>
              <w:cnfStyle w:val="000000000000" w:firstRow="0" w:lastRow="0" w:firstColumn="0" w:lastColumn="0" w:oddVBand="0" w:evenVBand="0" w:oddHBand="0" w:evenHBand="0" w:firstRowFirstColumn="0" w:firstRowLastColumn="0" w:lastRowFirstColumn="0" w:lastRowLastColumn="0"/>
              <w:rPr>
                <w:lang w:val="de-CH"/>
              </w:rPr>
            </w:pPr>
            <w:r w:rsidRPr="00880841">
              <w:rPr>
                <w:lang w:val="de-CH"/>
              </w:rPr>
              <w:t>Erstellen eines neuen Modul-Managers.</w:t>
            </w:r>
          </w:p>
        </w:tc>
      </w:tr>
      <w:tr w:rsidR="00880841" w14:paraId="5DFAD275" w14:textId="77777777" w:rsidTr="0088084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307987E" w14:textId="4992D71F" w:rsidR="00880841" w:rsidRDefault="00880841" w:rsidP="00880841">
            <w:r w:rsidRPr="00880841">
              <w:t>Erwartetes Resultat</w:t>
            </w:r>
          </w:p>
        </w:tc>
        <w:tc>
          <w:tcPr>
            <w:tcW w:w="6939" w:type="dxa"/>
            <w:vAlign w:val="center"/>
          </w:tcPr>
          <w:p w14:paraId="6571E8BF" w14:textId="56AAEADD" w:rsidR="00880841" w:rsidRDefault="00880841" w:rsidP="00794D37">
            <w:pPr>
              <w:keepNext/>
              <w:cnfStyle w:val="000000100000" w:firstRow="0" w:lastRow="0" w:firstColumn="0" w:lastColumn="0" w:oddVBand="0" w:evenVBand="0" w:oddHBand="1" w:evenHBand="0" w:firstRowFirstColumn="0" w:firstRowLastColumn="0" w:lastRowFirstColumn="0" w:lastRowLastColumn="0"/>
              <w:rPr>
                <w:lang w:val="de-CH"/>
              </w:rPr>
            </w:pPr>
            <w:r w:rsidRPr="00880841">
              <w:rPr>
                <w:lang w:val="de-CH"/>
              </w:rPr>
              <w:t>Modul-Manager wird erfolgreich initialisiert.</w:t>
            </w:r>
          </w:p>
        </w:tc>
      </w:tr>
    </w:tbl>
    <w:p w14:paraId="231D6E62" w14:textId="3F1258BF" w:rsidR="00880841" w:rsidRDefault="00794D37" w:rsidP="00794D37">
      <w:pPr>
        <w:pStyle w:val="Beschriftung"/>
        <w:rPr>
          <w:lang w:val="de-CH"/>
        </w:rPr>
      </w:pPr>
      <w:r>
        <w:rPr>
          <w:lang w:val="de-CH"/>
        </w:rPr>
        <w:fldChar w:fldCharType="begin"/>
      </w:r>
      <w:r>
        <w:rPr>
          <w:lang w:val="de-CH"/>
        </w:rPr>
        <w:instrText xml:space="preserve"> SEQ Tabelle \* ARABIC </w:instrText>
      </w:r>
      <w:r>
        <w:rPr>
          <w:lang w:val="de-CH"/>
        </w:rPr>
        <w:fldChar w:fldCharType="separate"/>
      </w:r>
      <w:bookmarkStart w:id="137" w:name="_Toc169228426"/>
      <w:r w:rsidR="00923ED8">
        <w:rPr>
          <w:noProof/>
          <w:lang w:val="de-CH"/>
        </w:rPr>
        <w:t>15</w:t>
      </w:r>
      <w:r>
        <w:rPr>
          <w:lang w:val="de-CH"/>
        </w:rPr>
        <w:fldChar w:fldCharType="end"/>
      </w:r>
      <w:r>
        <w:t xml:space="preserve"> - </w:t>
      </w:r>
      <w:r w:rsidRPr="000540D6">
        <w:t>Testfall 1: Initialisierung des Modul-Managers</w:t>
      </w:r>
      <w:bookmarkEnd w:id="137"/>
    </w:p>
    <w:tbl>
      <w:tblPr>
        <w:tblStyle w:val="EinfacheTabelle1"/>
        <w:tblW w:w="0" w:type="auto"/>
        <w:tblLook w:val="04A0" w:firstRow="1" w:lastRow="0" w:firstColumn="1" w:lastColumn="0" w:noHBand="0" w:noVBand="1"/>
      </w:tblPr>
      <w:tblGrid>
        <w:gridCol w:w="2689"/>
        <w:gridCol w:w="6939"/>
      </w:tblGrid>
      <w:tr w:rsidR="00880841" w14:paraId="3BFCE74C" w14:textId="77777777" w:rsidTr="004D60BE">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673C1FD6" w14:textId="77777777" w:rsidR="00880841" w:rsidRDefault="00880841" w:rsidP="004D60BE">
            <w:pPr>
              <w:rPr>
                <w:lang w:val="de-CH"/>
              </w:rPr>
            </w:pPr>
            <w:r>
              <w:rPr>
                <w:lang w:val="de-CH"/>
              </w:rPr>
              <w:t>Testfall-Nr</w:t>
            </w:r>
          </w:p>
        </w:tc>
        <w:tc>
          <w:tcPr>
            <w:tcW w:w="6939" w:type="dxa"/>
            <w:vAlign w:val="center"/>
          </w:tcPr>
          <w:p w14:paraId="089E4D01" w14:textId="1617921F" w:rsidR="00880841" w:rsidRDefault="00880841" w:rsidP="004D60BE">
            <w:pPr>
              <w:cnfStyle w:val="100000000000" w:firstRow="1" w:lastRow="0" w:firstColumn="0" w:lastColumn="0" w:oddVBand="0" w:evenVBand="0" w:oddHBand="0" w:evenHBand="0" w:firstRowFirstColumn="0" w:firstRowLastColumn="0" w:lastRowFirstColumn="0" w:lastRowLastColumn="0"/>
              <w:rPr>
                <w:lang w:val="de-CH"/>
              </w:rPr>
            </w:pPr>
            <w:r>
              <w:rPr>
                <w:lang w:val="de-CH"/>
              </w:rPr>
              <w:t>2</w:t>
            </w:r>
          </w:p>
        </w:tc>
      </w:tr>
      <w:tr w:rsidR="00880841" w14:paraId="666BD94D" w14:textId="77777777" w:rsidTr="004D60B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70421078" w14:textId="77777777" w:rsidR="00880841" w:rsidRDefault="00880841" w:rsidP="004D60BE">
            <w:pPr>
              <w:rPr>
                <w:lang w:val="de-CH"/>
              </w:rPr>
            </w:pPr>
            <w:r>
              <w:rPr>
                <w:lang w:val="de-CH"/>
              </w:rPr>
              <w:t>Anforderungen</w:t>
            </w:r>
          </w:p>
        </w:tc>
        <w:tc>
          <w:tcPr>
            <w:tcW w:w="6939" w:type="dxa"/>
            <w:vAlign w:val="center"/>
          </w:tcPr>
          <w:p w14:paraId="317EBED6" w14:textId="6DF46A45" w:rsidR="00880841" w:rsidRDefault="00880841" w:rsidP="004D60BE">
            <w:pPr>
              <w:cnfStyle w:val="000000100000" w:firstRow="0" w:lastRow="0" w:firstColumn="0" w:lastColumn="0" w:oddVBand="0" w:evenVBand="0" w:oddHBand="1" w:evenHBand="0" w:firstRowFirstColumn="0" w:firstRowLastColumn="0" w:lastRowFirstColumn="0" w:lastRowLastColumn="0"/>
              <w:rPr>
                <w:lang w:val="de-CH"/>
              </w:rPr>
            </w:pPr>
            <w:r w:rsidRPr="00880841">
              <w:rPr>
                <w:lang w:val="de-CH"/>
              </w:rPr>
              <w:t>Naive Time sollte korrekt serialisiert werden.</w:t>
            </w:r>
          </w:p>
        </w:tc>
      </w:tr>
      <w:tr w:rsidR="00880841" w14:paraId="183ED9D1" w14:textId="77777777" w:rsidTr="004D60BE">
        <w:trPr>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27C5CB4" w14:textId="77777777" w:rsidR="00880841" w:rsidRDefault="00880841" w:rsidP="004D60BE">
            <w:pPr>
              <w:rPr>
                <w:lang w:val="de-CH"/>
              </w:rPr>
            </w:pPr>
            <w:r>
              <w:rPr>
                <w:lang w:val="de-CH"/>
              </w:rPr>
              <w:t>Beschreibung</w:t>
            </w:r>
          </w:p>
        </w:tc>
        <w:tc>
          <w:tcPr>
            <w:tcW w:w="6939" w:type="dxa"/>
            <w:vAlign w:val="center"/>
          </w:tcPr>
          <w:p w14:paraId="07FD374A" w14:textId="086CA344" w:rsidR="00880841" w:rsidRDefault="00880841" w:rsidP="004D60BE">
            <w:pPr>
              <w:cnfStyle w:val="000000000000" w:firstRow="0" w:lastRow="0" w:firstColumn="0" w:lastColumn="0" w:oddVBand="0" w:evenVBand="0" w:oddHBand="0" w:evenHBand="0" w:firstRowFirstColumn="0" w:firstRowLastColumn="0" w:lastRowFirstColumn="0" w:lastRowLastColumn="0"/>
              <w:rPr>
                <w:lang w:val="de-CH"/>
              </w:rPr>
            </w:pPr>
            <w:r>
              <w:t>Überprüfung der Serialisierung von Naive Time.</w:t>
            </w:r>
          </w:p>
        </w:tc>
      </w:tr>
      <w:tr w:rsidR="00880841" w14:paraId="58CC7DC0" w14:textId="77777777" w:rsidTr="004D60B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3E36E8CA" w14:textId="77777777" w:rsidR="00880841" w:rsidRDefault="00880841" w:rsidP="004D60BE">
            <w:pPr>
              <w:rPr>
                <w:lang w:val="de-CH"/>
              </w:rPr>
            </w:pPr>
            <w:r>
              <w:t>Voraussetzung</w:t>
            </w:r>
          </w:p>
        </w:tc>
        <w:tc>
          <w:tcPr>
            <w:tcW w:w="6939" w:type="dxa"/>
            <w:vAlign w:val="center"/>
          </w:tcPr>
          <w:p w14:paraId="5B8D5A42" w14:textId="77777777" w:rsidR="00880841" w:rsidRDefault="00880841" w:rsidP="004D60BE">
            <w:pPr>
              <w:cnfStyle w:val="000000100000" w:firstRow="0" w:lastRow="0" w:firstColumn="0" w:lastColumn="0" w:oddVBand="0" w:evenVBand="0" w:oddHBand="1" w:evenHBand="0" w:firstRowFirstColumn="0" w:firstRowLastColumn="0" w:lastRowFirstColumn="0" w:lastRowLastColumn="0"/>
              <w:rPr>
                <w:lang w:val="de-CH"/>
              </w:rPr>
            </w:pPr>
            <w:r>
              <w:t>Keine</w:t>
            </w:r>
          </w:p>
        </w:tc>
      </w:tr>
      <w:tr w:rsidR="00880841" w14:paraId="243BF866" w14:textId="77777777" w:rsidTr="004D60BE">
        <w:trPr>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38011E8B" w14:textId="77777777" w:rsidR="00880841" w:rsidRDefault="00880841" w:rsidP="004D60BE">
            <w:r>
              <w:t>Eingabe</w:t>
            </w:r>
          </w:p>
        </w:tc>
        <w:tc>
          <w:tcPr>
            <w:tcW w:w="6939" w:type="dxa"/>
            <w:vAlign w:val="center"/>
          </w:tcPr>
          <w:p w14:paraId="1DFD94A3" w14:textId="6B477CB1" w:rsidR="00880841" w:rsidRDefault="00880841" w:rsidP="004D60BE">
            <w:pPr>
              <w:cnfStyle w:val="000000000000" w:firstRow="0" w:lastRow="0" w:firstColumn="0" w:lastColumn="0" w:oddVBand="0" w:evenVBand="0" w:oddHBand="0" w:evenHBand="0" w:firstRowFirstColumn="0" w:firstRowLastColumn="0" w:lastRowFirstColumn="0" w:lastRowLastColumn="0"/>
              <w:rPr>
                <w:lang w:val="de-CH"/>
              </w:rPr>
            </w:pPr>
            <w:r>
              <w:t>Serialisieren eines Naive Time Objekts.</w:t>
            </w:r>
          </w:p>
        </w:tc>
      </w:tr>
      <w:tr w:rsidR="00880841" w14:paraId="034C6064" w14:textId="77777777" w:rsidTr="004D60B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BB529F6" w14:textId="77777777" w:rsidR="00880841" w:rsidRDefault="00880841" w:rsidP="004D60BE">
            <w:r w:rsidRPr="00880841">
              <w:t>Erwartetes Resultat</w:t>
            </w:r>
          </w:p>
        </w:tc>
        <w:tc>
          <w:tcPr>
            <w:tcW w:w="6939" w:type="dxa"/>
            <w:vAlign w:val="center"/>
          </w:tcPr>
          <w:p w14:paraId="60179217" w14:textId="71194AE3" w:rsidR="00880841" w:rsidRDefault="00880841" w:rsidP="00794D37">
            <w:pPr>
              <w:keepNext/>
              <w:cnfStyle w:val="000000100000" w:firstRow="0" w:lastRow="0" w:firstColumn="0" w:lastColumn="0" w:oddVBand="0" w:evenVBand="0" w:oddHBand="1" w:evenHBand="0" w:firstRowFirstColumn="0" w:firstRowLastColumn="0" w:lastRowFirstColumn="0" w:lastRowLastColumn="0"/>
              <w:rPr>
                <w:lang w:val="de-CH"/>
              </w:rPr>
            </w:pPr>
            <w:r w:rsidRPr="00880841">
              <w:rPr>
                <w:lang w:val="de-CH"/>
              </w:rPr>
              <w:t>Naive Time wird erfolgreich serialisiert.</w:t>
            </w:r>
          </w:p>
        </w:tc>
      </w:tr>
    </w:tbl>
    <w:p w14:paraId="4DD853FE" w14:textId="479E167E" w:rsidR="00880841" w:rsidRDefault="00794D37" w:rsidP="00794D37">
      <w:pPr>
        <w:pStyle w:val="Beschriftung"/>
        <w:rPr>
          <w:lang w:val="de-CH"/>
        </w:rPr>
      </w:pPr>
      <w:r>
        <w:rPr>
          <w:lang w:val="de-CH"/>
        </w:rPr>
        <w:fldChar w:fldCharType="begin"/>
      </w:r>
      <w:r>
        <w:rPr>
          <w:lang w:val="de-CH"/>
        </w:rPr>
        <w:instrText xml:space="preserve"> SEQ Tabelle \* ARABIC </w:instrText>
      </w:r>
      <w:r>
        <w:rPr>
          <w:lang w:val="de-CH"/>
        </w:rPr>
        <w:fldChar w:fldCharType="separate"/>
      </w:r>
      <w:bookmarkStart w:id="138" w:name="_Toc169228427"/>
      <w:r w:rsidR="00923ED8">
        <w:rPr>
          <w:noProof/>
          <w:lang w:val="de-CH"/>
        </w:rPr>
        <w:t>16</w:t>
      </w:r>
      <w:r>
        <w:rPr>
          <w:lang w:val="de-CH"/>
        </w:rPr>
        <w:fldChar w:fldCharType="end"/>
      </w:r>
      <w:r>
        <w:t xml:space="preserve"> - </w:t>
      </w:r>
      <w:r w:rsidRPr="002B54F3">
        <w:t>Testfall 2: Serialisierung von Naive Time</w:t>
      </w:r>
      <w:bookmarkEnd w:id="138"/>
    </w:p>
    <w:tbl>
      <w:tblPr>
        <w:tblStyle w:val="EinfacheTabelle1"/>
        <w:tblW w:w="0" w:type="auto"/>
        <w:tblLook w:val="04A0" w:firstRow="1" w:lastRow="0" w:firstColumn="1" w:lastColumn="0" w:noHBand="0" w:noVBand="1"/>
      </w:tblPr>
      <w:tblGrid>
        <w:gridCol w:w="2689"/>
        <w:gridCol w:w="6939"/>
      </w:tblGrid>
      <w:tr w:rsidR="00880841" w14:paraId="6D328E44" w14:textId="77777777" w:rsidTr="004D60BE">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CCECA3B" w14:textId="77777777" w:rsidR="00880841" w:rsidRDefault="00880841" w:rsidP="004D60BE">
            <w:pPr>
              <w:rPr>
                <w:lang w:val="de-CH"/>
              </w:rPr>
            </w:pPr>
            <w:r>
              <w:rPr>
                <w:lang w:val="de-CH"/>
              </w:rPr>
              <w:t>Testfall-Nr</w:t>
            </w:r>
          </w:p>
        </w:tc>
        <w:tc>
          <w:tcPr>
            <w:tcW w:w="6939" w:type="dxa"/>
            <w:vAlign w:val="center"/>
          </w:tcPr>
          <w:p w14:paraId="04312A5B" w14:textId="37BAC462" w:rsidR="00880841" w:rsidRDefault="00880841" w:rsidP="004D60BE">
            <w:pPr>
              <w:cnfStyle w:val="100000000000" w:firstRow="1" w:lastRow="0" w:firstColumn="0" w:lastColumn="0" w:oddVBand="0" w:evenVBand="0" w:oddHBand="0" w:evenHBand="0" w:firstRowFirstColumn="0" w:firstRowLastColumn="0" w:lastRowFirstColumn="0" w:lastRowLastColumn="0"/>
              <w:rPr>
                <w:lang w:val="de-CH"/>
              </w:rPr>
            </w:pPr>
            <w:r>
              <w:rPr>
                <w:lang w:val="de-CH"/>
              </w:rPr>
              <w:t>3</w:t>
            </w:r>
          </w:p>
        </w:tc>
      </w:tr>
      <w:tr w:rsidR="00880841" w14:paraId="606C325E" w14:textId="77777777" w:rsidTr="004D60B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788C329" w14:textId="77777777" w:rsidR="00880841" w:rsidRDefault="00880841" w:rsidP="004D60BE">
            <w:pPr>
              <w:rPr>
                <w:lang w:val="de-CH"/>
              </w:rPr>
            </w:pPr>
            <w:r>
              <w:rPr>
                <w:lang w:val="de-CH"/>
              </w:rPr>
              <w:t>Anforderungen</w:t>
            </w:r>
          </w:p>
        </w:tc>
        <w:tc>
          <w:tcPr>
            <w:tcW w:w="6939" w:type="dxa"/>
            <w:vAlign w:val="center"/>
          </w:tcPr>
          <w:p w14:paraId="64B3CA7E" w14:textId="682512E8" w:rsidR="00880841" w:rsidRDefault="00880841" w:rsidP="004D60BE">
            <w:pPr>
              <w:cnfStyle w:val="000000100000" w:firstRow="0" w:lastRow="0" w:firstColumn="0" w:lastColumn="0" w:oddVBand="0" w:evenVBand="0" w:oddHBand="1" w:evenHBand="0" w:firstRowFirstColumn="0" w:firstRowLastColumn="0" w:lastRowFirstColumn="0" w:lastRowLastColumn="0"/>
              <w:rPr>
                <w:lang w:val="de-CH"/>
              </w:rPr>
            </w:pPr>
            <w:r>
              <w:t>Modul sollte korrekt registriert werden.</w:t>
            </w:r>
          </w:p>
        </w:tc>
      </w:tr>
      <w:tr w:rsidR="00880841" w14:paraId="05663FD6" w14:textId="77777777" w:rsidTr="004D60BE">
        <w:trPr>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31D51DE3" w14:textId="77777777" w:rsidR="00880841" w:rsidRDefault="00880841" w:rsidP="004D60BE">
            <w:pPr>
              <w:rPr>
                <w:lang w:val="de-CH"/>
              </w:rPr>
            </w:pPr>
            <w:r>
              <w:rPr>
                <w:lang w:val="de-CH"/>
              </w:rPr>
              <w:t>Beschreibung</w:t>
            </w:r>
          </w:p>
        </w:tc>
        <w:tc>
          <w:tcPr>
            <w:tcW w:w="6939" w:type="dxa"/>
            <w:vAlign w:val="center"/>
          </w:tcPr>
          <w:p w14:paraId="57E849DB" w14:textId="77902077" w:rsidR="00880841" w:rsidRDefault="00880841" w:rsidP="004D60BE">
            <w:pPr>
              <w:cnfStyle w:val="000000000000" w:firstRow="0" w:lastRow="0" w:firstColumn="0" w:lastColumn="0" w:oddVBand="0" w:evenVBand="0" w:oddHBand="0" w:evenHBand="0" w:firstRowFirstColumn="0" w:firstRowLastColumn="0" w:lastRowFirstColumn="0" w:lastRowLastColumn="0"/>
              <w:rPr>
                <w:lang w:val="de-CH"/>
              </w:rPr>
            </w:pPr>
            <w:r>
              <w:t>Überprüfung der Registrierung eines neuen Moduls.</w:t>
            </w:r>
          </w:p>
        </w:tc>
      </w:tr>
      <w:tr w:rsidR="00880841" w14:paraId="1A76675D" w14:textId="77777777" w:rsidTr="004D60B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3EABB016" w14:textId="77777777" w:rsidR="00880841" w:rsidRDefault="00880841" w:rsidP="004D60BE">
            <w:pPr>
              <w:rPr>
                <w:lang w:val="de-CH"/>
              </w:rPr>
            </w:pPr>
            <w:r>
              <w:t>Voraussetzung</w:t>
            </w:r>
          </w:p>
        </w:tc>
        <w:tc>
          <w:tcPr>
            <w:tcW w:w="6939" w:type="dxa"/>
            <w:vAlign w:val="center"/>
          </w:tcPr>
          <w:p w14:paraId="5B8F106F" w14:textId="7BCCB91F" w:rsidR="00880841" w:rsidRDefault="00880841" w:rsidP="004D60BE">
            <w:pPr>
              <w:cnfStyle w:val="000000100000" w:firstRow="0" w:lastRow="0" w:firstColumn="0" w:lastColumn="0" w:oddVBand="0" w:evenVBand="0" w:oddHBand="1" w:evenHBand="0" w:firstRowFirstColumn="0" w:firstRowLastColumn="0" w:lastRowFirstColumn="0" w:lastRowLastColumn="0"/>
              <w:rPr>
                <w:lang w:val="de-CH"/>
              </w:rPr>
            </w:pPr>
            <w:r>
              <w:t>Initialisierter Modul-Manager</w:t>
            </w:r>
          </w:p>
        </w:tc>
      </w:tr>
      <w:tr w:rsidR="00880841" w14:paraId="31D14207" w14:textId="77777777" w:rsidTr="004D60BE">
        <w:trPr>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B6829FC" w14:textId="77777777" w:rsidR="00880841" w:rsidRDefault="00880841" w:rsidP="004D60BE">
            <w:r>
              <w:t>Eingabe</w:t>
            </w:r>
          </w:p>
        </w:tc>
        <w:tc>
          <w:tcPr>
            <w:tcW w:w="6939" w:type="dxa"/>
            <w:vAlign w:val="center"/>
          </w:tcPr>
          <w:p w14:paraId="761F8228" w14:textId="6A8672AA" w:rsidR="00880841" w:rsidRDefault="00880841" w:rsidP="004D60BE">
            <w:pPr>
              <w:cnfStyle w:val="000000000000" w:firstRow="0" w:lastRow="0" w:firstColumn="0" w:lastColumn="0" w:oddVBand="0" w:evenVBand="0" w:oddHBand="0" w:evenHBand="0" w:firstRowFirstColumn="0" w:firstRowLastColumn="0" w:lastRowFirstColumn="0" w:lastRowLastColumn="0"/>
              <w:rPr>
                <w:lang w:val="de-CH"/>
              </w:rPr>
            </w:pPr>
            <w:r>
              <w:t>Registrieren eines neuen Moduls.</w:t>
            </w:r>
          </w:p>
        </w:tc>
      </w:tr>
      <w:tr w:rsidR="00880841" w14:paraId="5DC77A4E" w14:textId="77777777" w:rsidTr="004D60B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3DEC602" w14:textId="77777777" w:rsidR="00880841" w:rsidRDefault="00880841" w:rsidP="004D60BE">
            <w:r w:rsidRPr="00880841">
              <w:t>Erwartetes Resultat</w:t>
            </w:r>
          </w:p>
        </w:tc>
        <w:tc>
          <w:tcPr>
            <w:tcW w:w="6939" w:type="dxa"/>
            <w:vAlign w:val="center"/>
          </w:tcPr>
          <w:p w14:paraId="545F0ECC" w14:textId="781359D0" w:rsidR="00880841" w:rsidRDefault="00880841" w:rsidP="00794D37">
            <w:pPr>
              <w:keepNext/>
              <w:cnfStyle w:val="000000100000" w:firstRow="0" w:lastRow="0" w:firstColumn="0" w:lastColumn="0" w:oddVBand="0" w:evenVBand="0" w:oddHBand="1" w:evenHBand="0" w:firstRowFirstColumn="0" w:firstRowLastColumn="0" w:lastRowFirstColumn="0" w:lastRowLastColumn="0"/>
              <w:rPr>
                <w:lang w:val="de-CH"/>
              </w:rPr>
            </w:pPr>
            <w:r>
              <w:t>Modul wird erfolgreich registriert.</w:t>
            </w:r>
          </w:p>
        </w:tc>
      </w:tr>
    </w:tbl>
    <w:p w14:paraId="5656D8FA" w14:textId="58EE34B4" w:rsidR="00880841" w:rsidRDefault="00794D37" w:rsidP="00794D37">
      <w:pPr>
        <w:pStyle w:val="Beschriftung"/>
        <w:rPr>
          <w:lang w:val="de-CH"/>
        </w:rPr>
      </w:pPr>
      <w:r>
        <w:rPr>
          <w:lang w:val="de-CH"/>
        </w:rPr>
        <w:fldChar w:fldCharType="begin"/>
      </w:r>
      <w:r>
        <w:rPr>
          <w:lang w:val="de-CH"/>
        </w:rPr>
        <w:instrText xml:space="preserve"> SEQ Tabelle \* ARABIC </w:instrText>
      </w:r>
      <w:r>
        <w:rPr>
          <w:lang w:val="de-CH"/>
        </w:rPr>
        <w:fldChar w:fldCharType="separate"/>
      </w:r>
      <w:bookmarkStart w:id="139" w:name="_Toc169228428"/>
      <w:r w:rsidR="00923ED8">
        <w:rPr>
          <w:noProof/>
          <w:lang w:val="de-CH"/>
        </w:rPr>
        <w:t>17</w:t>
      </w:r>
      <w:r>
        <w:rPr>
          <w:lang w:val="de-CH"/>
        </w:rPr>
        <w:fldChar w:fldCharType="end"/>
      </w:r>
      <w:r>
        <w:t xml:space="preserve"> - </w:t>
      </w:r>
      <w:r w:rsidRPr="00E00B1F">
        <w:t>Testfall 3: Registrierung eines Moduls</w:t>
      </w:r>
      <w:bookmarkEnd w:id="139"/>
    </w:p>
    <w:tbl>
      <w:tblPr>
        <w:tblStyle w:val="EinfacheTabelle1"/>
        <w:tblW w:w="0" w:type="auto"/>
        <w:tblLook w:val="04A0" w:firstRow="1" w:lastRow="0" w:firstColumn="1" w:lastColumn="0" w:noHBand="0" w:noVBand="1"/>
      </w:tblPr>
      <w:tblGrid>
        <w:gridCol w:w="2689"/>
        <w:gridCol w:w="6939"/>
      </w:tblGrid>
      <w:tr w:rsidR="00880841" w14:paraId="55C2B7C4" w14:textId="77777777" w:rsidTr="004D60BE">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EA6BAC0" w14:textId="77777777" w:rsidR="00880841" w:rsidRDefault="00880841" w:rsidP="004D60BE">
            <w:pPr>
              <w:rPr>
                <w:lang w:val="de-CH"/>
              </w:rPr>
            </w:pPr>
            <w:r>
              <w:rPr>
                <w:lang w:val="de-CH"/>
              </w:rPr>
              <w:t>Testfall-Nr</w:t>
            </w:r>
          </w:p>
        </w:tc>
        <w:tc>
          <w:tcPr>
            <w:tcW w:w="6939" w:type="dxa"/>
            <w:vAlign w:val="center"/>
          </w:tcPr>
          <w:p w14:paraId="3D573616" w14:textId="6AA9EB46" w:rsidR="00880841" w:rsidRDefault="00880841" w:rsidP="004D60BE">
            <w:pPr>
              <w:cnfStyle w:val="100000000000" w:firstRow="1" w:lastRow="0" w:firstColumn="0" w:lastColumn="0" w:oddVBand="0" w:evenVBand="0" w:oddHBand="0" w:evenHBand="0" w:firstRowFirstColumn="0" w:firstRowLastColumn="0" w:lastRowFirstColumn="0" w:lastRowLastColumn="0"/>
              <w:rPr>
                <w:lang w:val="de-CH"/>
              </w:rPr>
            </w:pPr>
            <w:r>
              <w:rPr>
                <w:lang w:val="de-CH"/>
              </w:rPr>
              <w:t>4</w:t>
            </w:r>
          </w:p>
        </w:tc>
      </w:tr>
      <w:tr w:rsidR="00880841" w14:paraId="7D8A061D" w14:textId="77777777" w:rsidTr="004D60B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A10C8E0" w14:textId="77777777" w:rsidR="00880841" w:rsidRDefault="00880841" w:rsidP="004D60BE">
            <w:pPr>
              <w:rPr>
                <w:lang w:val="de-CH"/>
              </w:rPr>
            </w:pPr>
            <w:r>
              <w:rPr>
                <w:lang w:val="de-CH"/>
              </w:rPr>
              <w:t>Anforderungen</w:t>
            </w:r>
          </w:p>
        </w:tc>
        <w:tc>
          <w:tcPr>
            <w:tcW w:w="6939" w:type="dxa"/>
            <w:vAlign w:val="center"/>
          </w:tcPr>
          <w:p w14:paraId="60F6F7B7" w14:textId="68A63FD5" w:rsidR="00880841" w:rsidRDefault="00880841" w:rsidP="004D60BE">
            <w:pPr>
              <w:cnfStyle w:val="000000100000" w:firstRow="0" w:lastRow="0" w:firstColumn="0" w:lastColumn="0" w:oddVBand="0" w:evenVBand="0" w:oddHBand="1" w:evenHBand="0" w:firstRowFirstColumn="0" w:firstRowLastColumn="0" w:lastRowFirstColumn="0" w:lastRowLastColumn="0"/>
              <w:rPr>
                <w:lang w:val="de-CH"/>
              </w:rPr>
            </w:pPr>
            <w:r>
              <w:t>Präfix sollte korrekt im Modul-Manager gesetzt werden</w:t>
            </w:r>
          </w:p>
        </w:tc>
      </w:tr>
      <w:tr w:rsidR="00880841" w14:paraId="5C971EEB" w14:textId="77777777" w:rsidTr="004D60BE">
        <w:trPr>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3319702F" w14:textId="77777777" w:rsidR="00880841" w:rsidRDefault="00880841" w:rsidP="004D60BE">
            <w:pPr>
              <w:rPr>
                <w:lang w:val="de-CH"/>
              </w:rPr>
            </w:pPr>
            <w:r>
              <w:rPr>
                <w:lang w:val="de-CH"/>
              </w:rPr>
              <w:t>Beschreibung</w:t>
            </w:r>
          </w:p>
        </w:tc>
        <w:tc>
          <w:tcPr>
            <w:tcW w:w="6939" w:type="dxa"/>
            <w:vAlign w:val="center"/>
          </w:tcPr>
          <w:p w14:paraId="71F19968" w14:textId="4E90A7D8" w:rsidR="00880841" w:rsidRDefault="00880841" w:rsidP="004D60BE">
            <w:pPr>
              <w:cnfStyle w:val="000000000000" w:firstRow="0" w:lastRow="0" w:firstColumn="0" w:lastColumn="0" w:oddVBand="0" w:evenVBand="0" w:oddHBand="0" w:evenHBand="0" w:firstRowFirstColumn="0" w:firstRowLastColumn="0" w:lastRowFirstColumn="0" w:lastRowLastColumn="0"/>
              <w:rPr>
                <w:lang w:val="de-CH"/>
              </w:rPr>
            </w:pPr>
            <w:r>
              <w:t>Überprüfung der Präfix-Einstellung.</w:t>
            </w:r>
          </w:p>
        </w:tc>
      </w:tr>
      <w:tr w:rsidR="00880841" w14:paraId="45F855A8" w14:textId="77777777" w:rsidTr="004D60B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C8A0C31" w14:textId="77777777" w:rsidR="00880841" w:rsidRDefault="00880841" w:rsidP="004D60BE">
            <w:pPr>
              <w:rPr>
                <w:lang w:val="de-CH"/>
              </w:rPr>
            </w:pPr>
            <w:r>
              <w:t>Voraussetzung</w:t>
            </w:r>
          </w:p>
        </w:tc>
        <w:tc>
          <w:tcPr>
            <w:tcW w:w="6939" w:type="dxa"/>
            <w:vAlign w:val="center"/>
          </w:tcPr>
          <w:p w14:paraId="47028014" w14:textId="4C209DFB" w:rsidR="00880841" w:rsidRDefault="00880841" w:rsidP="004D60BE">
            <w:pPr>
              <w:cnfStyle w:val="000000100000" w:firstRow="0" w:lastRow="0" w:firstColumn="0" w:lastColumn="0" w:oddVBand="0" w:evenVBand="0" w:oddHBand="1" w:evenHBand="0" w:firstRowFirstColumn="0" w:firstRowLastColumn="0" w:lastRowFirstColumn="0" w:lastRowLastColumn="0"/>
              <w:rPr>
                <w:lang w:val="de-CH"/>
              </w:rPr>
            </w:pPr>
            <w:r>
              <w:t>Initialisierter Modul-Manager.</w:t>
            </w:r>
          </w:p>
        </w:tc>
      </w:tr>
      <w:tr w:rsidR="00880841" w14:paraId="572EA7CD" w14:textId="77777777" w:rsidTr="004D60BE">
        <w:trPr>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62FAF86D" w14:textId="77777777" w:rsidR="00880841" w:rsidRDefault="00880841" w:rsidP="004D60BE">
            <w:r>
              <w:t>Eingabe</w:t>
            </w:r>
          </w:p>
        </w:tc>
        <w:tc>
          <w:tcPr>
            <w:tcW w:w="6939" w:type="dxa"/>
            <w:vAlign w:val="center"/>
          </w:tcPr>
          <w:p w14:paraId="51196B1A" w14:textId="108ABAFA" w:rsidR="00880841" w:rsidRDefault="00880841" w:rsidP="004D60BE">
            <w:pPr>
              <w:cnfStyle w:val="000000000000" w:firstRow="0" w:lastRow="0" w:firstColumn="0" w:lastColumn="0" w:oddVBand="0" w:evenVBand="0" w:oddHBand="0" w:evenHBand="0" w:firstRowFirstColumn="0" w:firstRowLastColumn="0" w:lastRowFirstColumn="0" w:lastRowLastColumn="0"/>
              <w:rPr>
                <w:lang w:val="de-CH"/>
              </w:rPr>
            </w:pPr>
            <w:r>
              <w:t>Setzen eines Präfixes.</w:t>
            </w:r>
          </w:p>
        </w:tc>
      </w:tr>
      <w:tr w:rsidR="00880841" w14:paraId="7AC624C6" w14:textId="77777777" w:rsidTr="004D60B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33E837C5" w14:textId="77777777" w:rsidR="00880841" w:rsidRDefault="00880841" w:rsidP="004D60BE">
            <w:r w:rsidRPr="00880841">
              <w:t>Erwartetes Resultat</w:t>
            </w:r>
          </w:p>
        </w:tc>
        <w:tc>
          <w:tcPr>
            <w:tcW w:w="6939" w:type="dxa"/>
            <w:vAlign w:val="center"/>
          </w:tcPr>
          <w:p w14:paraId="6EB0414D" w14:textId="2BBFA7E0" w:rsidR="00880841" w:rsidRDefault="00880841" w:rsidP="00794D37">
            <w:pPr>
              <w:keepNext/>
              <w:cnfStyle w:val="000000100000" w:firstRow="0" w:lastRow="0" w:firstColumn="0" w:lastColumn="0" w:oddVBand="0" w:evenVBand="0" w:oddHBand="1" w:evenHBand="0" w:firstRowFirstColumn="0" w:firstRowLastColumn="0" w:lastRowFirstColumn="0" w:lastRowLastColumn="0"/>
              <w:rPr>
                <w:lang w:val="de-CH"/>
              </w:rPr>
            </w:pPr>
            <w:r>
              <w:t>Präfix wird erfolgreich gesetzt.</w:t>
            </w:r>
          </w:p>
        </w:tc>
      </w:tr>
    </w:tbl>
    <w:p w14:paraId="77E671C0" w14:textId="5E79EF19" w:rsidR="00880841" w:rsidRDefault="00794D37" w:rsidP="00794D37">
      <w:pPr>
        <w:pStyle w:val="Beschriftung"/>
        <w:rPr>
          <w:lang w:val="de-CH"/>
        </w:rPr>
      </w:pPr>
      <w:r>
        <w:rPr>
          <w:lang w:val="de-CH"/>
        </w:rPr>
        <w:fldChar w:fldCharType="begin"/>
      </w:r>
      <w:r>
        <w:rPr>
          <w:lang w:val="de-CH"/>
        </w:rPr>
        <w:instrText xml:space="preserve"> SEQ Tabelle \* ARABIC </w:instrText>
      </w:r>
      <w:r>
        <w:rPr>
          <w:lang w:val="de-CH"/>
        </w:rPr>
        <w:fldChar w:fldCharType="separate"/>
      </w:r>
      <w:bookmarkStart w:id="140" w:name="_Toc169228429"/>
      <w:r w:rsidR="00923ED8">
        <w:rPr>
          <w:noProof/>
          <w:lang w:val="de-CH"/>
        </w:rPr>
        <w:t>18</w:t>
      </w:r>
      <w:r>
        <w:rPr>
          <w:lang w:val="de-CH"/>
        </w:rPr>
        <w:fldChar w:fldCharType="end"/>
      </w:r>
      <w:r>
        <w:t xml:space="preserve"> - </w:t>
      </w:r>
      <w:r w:rsidRPr="00F579E6">
        <w:t>Testfall 4: Präfix-Einstellung im Modul-Manager</w:t>
      </w:r>
      <w:bookmarkEnd w:id="140"/>
    </w:p>
    <w:tbl>
      <w:tblPr>
        <w:tblStyle w:val="EinfacheTabelle1"/>
        <w:tblW w:w="0" w:type="auto"/>
        <w:tblLook w:val="04A0" w:firstRow="1" w:lastRow="0" w:firstColumn="1" w:lastColumn="0" w:noHBand="0" w:noVBand="1"/>
      </w:tblPr>
      <w:tblGrid>
        <w:gridCol w:w="2689"/>
        <w:gridCol w:w="6939"/>
      </w:tblGrid>
      <w:tr w:rsidR="00880841" w14:paraId="7C6E9DA8" w14:textId="77777777" w:rsidTr="004D60BE">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7842DA4C" w14:textId="77777777" w:rsidR="00880841" w:rsidRDefault="00880841" w:rsidP="004D60BE">
            <w:pPr>
              <w:rPr>
                <w:lang w:val="de-CH"/>
              </w:rPr>
            </w:pPr>
            <w:r>
              <w:rPr>
                <w:lang w:val="de-CH"/>
              </w:rPr>
              <w:t>Testfall-Nr</w:t>
            </w:r>
          </w:p>
        </w:tc>
        <w:tc>
          <w:tcPr>
            <w:tcW w:w="6939" w:type="dxa"/>
            <w:vAlign w:val="center"/>
          </w:tcPr>
          <w:p w14:paraId="37BD839B" w14:textId="48540BA6" w:rsidR="00880841" w:rsidRDefault="00880841" w:rsidP="004D60BE">
            <w:pPr>
              <w:cnfStyle w:val="100000000000" w:firstRow="1" w:lastRow="0" w:firstColumn="0" w:lastColumn="0" w:oddVBand="0" w:evenVBand="0" w:oddHBand="0" w:evenHBand="0" w:firstRowFirstColumn="0" w:firstRowLastColumn="0" w:lastRowFirstColumn="0" w:lastRowLastColumn="0"/>
              <w:rPr>
                <w:lang w:val="de-CH"/>
              </w:rPr>
            </w:pPr>
            <w:r>
              <w:rPr>
                <w:lang w:val="de-CH"/>
              </w:rPr>
              <w:t>5</w:t>
            </w:r>
          </w:p>
        </w:tc>
      </w:tr>
      <w:tr w:rsidR="00880841" w14:paraId="40BB9E96" w14:textId="77777777" w:rsidTr="004D60B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3AA339C1" w14:textId="77777777" w:rsidR="00880841" w:rsidRDefault="00880841" w:rsidP="004D60BE">
            <w:pPr>
              <w:rPr>
                <w:lang w:val="de-CH"/>
              </w:rPr>
            </w:pPr>
            <w:r>
              <w:rPr>
                <w:lang w:val="de-CH"/>
              </w:rPr>
              <w:t>Anforderungen</w:t>
            </w:r>
          </w:p>
        </w:tc>
        <w:tc>
          <w:tcPr>
            <w:tcW w:w="6939" w:type="dxa"/>
            <w:vAlign w:val="center"/>
          </w:tcPr>
          <w:p w14:paraId="22EB878B" w14:textId="656048CB" w:rsidR="00880841" w:rsidRDefault="00880841" w:rsidP="004D60BE">
            <w:pPr>
              <w:cnfStyle w:val="000000100000" w:firstRow="0" w:lastRow="0" w:firstColumn="0" w:lastColumn="0" w:oddVBand="0" w:evenVBand="0" w:oddHBand="1" w:evenHBand="0" w:firstRowFirstColumn="0" w:firstRowLastColumn="0" w:lastRowFirstColumn="0" w:lastRowLastColumn="0"/>
              <w:rPr>
                <w:lang w:val="de-CH"/>
              </w:rPr>
            </w:pPr>
            <w:r>
              <w:t>Naive Time sollte korrekt deserialisiert werden.</w:t>
            </w:r>
          </w:p>
        </w:tc>
      </w:tr>
      <w:tr w:rsidR="00880841" w14:paraId="731931E4" w14:textId="77777777" w:rsidTr="004D60BE">
        <w:trPr>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78BFB815" w14:textId="77777777" w:rsidR="00880841" w:rsidRDefault="00880841" w:rsidP="004D60BE">
            <w:pPr>
              <w:rPr>
                <w:lang w:val="de-CH"/>
              </w:rPr>
            </w:pPr>
            <w:r>
              <w:rPr>
                <w:lang w:val="de-CH"/>
              </w:rPr>
              <w:t>Beschreibung</w:t>
            </w:r>
          </w:p>
        </w:tc>
        <w:tc>
          <w:tcPr>
            <w:tcW w:w="6939" w:type="dxa"/>
            <w:vAlign w:val="center"/>
          </w:tcPr>
          <w:p w14:paraId="6E05E46E" w14:textId="696F51F8" w:rsidR="00880841" w:rsidRDefault="00880841" w:rsidP="004D60BE">
            <w:pPr>
              <w:cnfStyle w:val="000000000000" w:firstRow="0" w:lastRow="0" w:firstColumn="0" w:lastColumn="0" w:oddVBand="0" w:evenVBand="0" w:oddHBand="0" w:evenHBand="0" w:firstRowFirstColumn="0" w:firstRowLastColumn="0" w:lastRowFirstColumn="0" w:lastRowLastColumn="0"/>
              <w:rPr>
                <w:lang w:val="de-CH"/>
              </w:rPr>
            </w:pPr>
            <w:r>
              <w:t>Überprüfung der Deserialisierung von Naive Time.</w:t>
            </w:r>
          </w:p>
        </w:tc>
      </w:tr>
      <w:tr w:rsidR="00880841" w14:paraId="20C55444" w14:textId="77777777" w:rsidTr="004D60B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89BE141" w14:textId="77777777" w:rsidR="00880841" w:rsidRDefault="00880841" w:rsidP="004D60BE">
            <w:pPr>
              <w:rPr>
                <w:lang w:val="de-CH"/>
              </w:rPr>
            </w:pPr>
            <w:r>
              <w:t>Voraussetzung</w:t>
            </w:r>
          </w:p>
        </w:tc>
        <w:tc>
          <w:tcPr>
            <w:tcW w:w="6939" w:type="dxa"/>
            <w:vAlign w:val="center"/>
          </w:tcPr>
          <w:p w14:paraId="7F1D43F7" w14:textId="530374AD" w:rsidR="00880841" w:rsidRDefault="00880841" w:rsidP="004D60BE">
            <w:pPr>
              <w:cnfStyle w:val="000000100000" w:firstRow="0" w:lastRow="0" w:firstColumn="0" w:lastColumn="0" w:oddVBand="0" w:evenVBand="0" w:oddHBand="1" w:evenHBand="0" w:firstRowFirstColumn="0" w:firstRowLastColumn="0" w:lastRowFirstColumn="0" w:lastRowLastColumn="0"/>
              <w:rPr>
                <w:lang w:val="de-CH"/>
              </w:rPr>
            </w:pPr>
            <w:r>
              <w:t>Keine</w:t>
            </w:r>
          </w:p>
        </w:tc>
      </w:tr>
      <w:tr w:rsidR="00880841" w14:paraId="0714AC02" w14:textId="77777777" w:rsidTr="004D60BE">
        <w:trPr>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D3E8028" w14:textId="77777777" w:rsidR="00880841" w:rsidRDefault="00880841" w:rsidP="004D60BE">
            <w:r>
              <w:t>Eingabe</w:t>
            </w:r>
          </w:p>
        </w:tc>
        <w:tc>
          <w:tcPr>
            <w:tcW w:w="6939" w:type="dxa"/>
            <w:vAlign w:val="center"/>
          </w:tcPr>
          <w:p w14:paraId="71C754FF" w14:textId="6B6A1D09" w:rsidR="00880841" w:rsidRDefault="00880841" w:rsidP="004D60BE">
            <w:pPr>
              <w:cnfStyle w:val="000000000000" w:firstRow="0" w:lastRow="0" w:firstColumn="0" w:lastColumn="0" w:oddVBand="0" w:evenVBand="0" w:oddHBand="0" w:evenHBand="0" w:firstRowFirstColumn="0" w:firstRowLastColumn="0" w:lastRowFirstColumn="0" w:lastRowLastColumn="0"/>
              <w:rPr>
                <w:lang w:val="de-CH"/>
              </w:rPr>
            </w:pPr>
            <w:r>
              <w:t>Deserialisieren eines Naive Time Objekts.</w:t>
            </w:r>
          </w:p>
        </w:tc>
      </w:tr>
      <w:tr w:rsidR="00880841" w14:paraId="20023B8B" w14:textId="77777777" w:rsidTr="004D60B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3F177576" w14:textId="77777777" w:rsidR="00880841" w:rsidRDefault="00880841" w:rsidP="004D60BE">
            <w:r w:rsidRPr="00880841">
              <w:t>Erwartetes Resultat</w:t>
            </w:r>
          </w:p>
        </w:tc>
        <w:tc>
          <w:tcPr>
            <w:tcW w:w="6939" w:type="dxa"/>
            <w:vAlign w:val="center"/>
          </w:tcPr>
          <w:p w14:paraId="0201F435" w14:textId="3603EA46" w:rsidR="00880841" w:rsidRDefault="00880841" w:rsidP="00794D37">
            <w:pPr>
              <w:keepNext/>
              <w:cnfStyle w:val="000000100000" w:firstRow="0" w:lastRow="0" w:firstColumn="0" w:lastColumn="0" w:oddVBand="0" w:evenVBand="0" w:oddHBand="1" w:evenHBand="0" w:firstRowFirstColumn="0" w:firstRowLastColumn="0" w:lastRowFirstColumn="0" w:lastRowLastColumn="0"/>
              <w:rPr>
                <w:lang w:val="de-CH"/>
              </w:rPr>
            </w:pPr>
            <w:r>
              <w:t>Naive Time wird erfolgreich deserialisiert.</w:t>
            </w:r>
          </w:p>
        </w:tc>
      </w:tr>
    </w:tbl>
    <w:p w14:paraId="4D60DBCB" w14:textId="77937AD6" w:rsidR="00880841" w:rsidRDefault="00794D37" w:rsidP="00794D37">
      <w:pPr>
        <w:pStyle w:val="Beschriftung"/>
      </w:pPr>
      <w:r>
        <w:rPr>
          <w:lang w:val="de-CH"/>
        </w:rPr>
        <w:fldChar w:fldCharType="begin"/>
      </w:r>
      <w:r>
        <w:rPr>
          <w:lang w:val="de-CH"/>
        </w:rPr>
        <w:instrText xml:space="preserve"> SEQ Tabelle \* ARABIC </w:instrText>
      </w:r>
      <w:r>
        <w:rPr>
          <w:lang w:val="de-CH"/>
        </w:rPr>
        <w:fldChar w:fldCharType="separate"/>
      </w:r>
      <w:bookmarkStart w:id="141" w:name="_Toc169228430"/>
      <w:r w:rsidR="00923ED8">
        <w:rPr>
          <w:noProof/>
          <w:lang w:val="de-CH"/>
        </w:rPr>
        <w:t>19</w:t>
      </w:r>
      <w:r>
        <w:rPr>
          <w:lang w:val="de-CH"/>
        </w:rPr>
        <w:fldChar w:fldCharType="end"/>
      </w:r>
      <w:r>
        <w:t xml:space="preserve"> - </w:t>
      </w:r>
      <w:r w:rsidRPr="00C97B3E">
        <w:t>Testfall 5: Deserialisierung von Naive Time</w:t>
      </w:r>
      <w:bookmarkEnd w:id="141"/>
    </w:p>
    <w:p w14:paraId="125260D6" w14:textId="0D709B73" w:rsidR="00794D37" w:rsidRPr="00794D37" w:rsidRDefault="00794D37" w:rsidP="00794D37">
      <w:r>
        <w:br w:type="page"/>
      </w:r>
    </w:p>
    <w:tbl>
      <w:tblPr>
        <w:tblStyle w:val="EinfacheTabelle1"/>
        <w:tblW w:w="0" w:type="auto"/>
        <w:tblLook w:val="04A0" w:firstRow="1" w:lastRow="0" w:firstColumn="1" w:lastColumn="0" w:noHBand="0" w:noVBand="1"/>
      </w:tblPr>
      <w:tblGrid>
        <w:gridCol w:w="2689"/>
        <w:gridCol w:w="6939"/>
      </w:tblGrid>
      <w:tr w:rsidR="00880841" w14:paraId="1BAA0F65" w14:textId="77777777" w:rsidTr="004D60BE">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5CD607F" w14:textId="77777777" w:rsidR="00880841" w:rsidRDefault="00880841" w:rsidP="004D60BE">
            <w:pPr>
              <w:rPr>
                <w:lang w:val="de-CH"/>
              </w:rPr>
            </w:pPr>
            <w:r>
              <w:rPr>
                <w:lang w:val="de-CH"/>
              </w:rPr>
              <w:lastRenderedPageBreak/>
              <w:t>Testfall-Nr</w:t>
            </w:r>
          </w:p>
        </w:tc>
        <w:tc>
          <w:tcPr>
            <w:tcW w:w="6939" w:type="dxa"/>
            <w:vAlign w:val="center"/>
          </w:tcPr>
          <w:p w14:paraId="52FBA9B3" w14:textId="3086EA7D" w:rsidR="00880841" w:rsidRDefault="00880841" w:rsidP="004D60BE">
            <w:pPr>
              <w:cnfStyle w:val="100000000000" w:firstRow="1" w:lastRow="0" w:firstColumn="0" w:lastColumn="0" w:oddVBand="0" w:evenVBand="0" w:oddHBand="0" w:evenHBand="0" w:firstRowFirstColumn="0" w:firstRowLastColumn="0" w:lastRowFirstColumn="0" w:lastRowLastColumn="0"/>
              <w:rPr>
                <w:lang w:val="de-CH"/>
              </w:rPr>
            </w:pPr>
            <w:r>
              <w:rPr>
                <w:lang w:val="de-CH"/>
              </w:rPr>
              <w:t>6</w:t>
            </w:r>
          </w:p>
        </w:tc>
      </w:tr>
      <w:tr w:rsidR="00880841" w14:paraId="7398AE3E" w14:textId="77777777" w:rsidTr="004D60B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661D6796" w14:textId="77777777" w:rsidR="00880841" w:rsidRDefault="00880841" w:rsidP="004D60BE">
            <w:pPr>
              <w:rPr>
                <w:lang w:val="de-CH"/>
              </w:rPr>
            </w:pPr>
            <w:r>
              <w:rPr>
                <w:lang w:val="de-CH"/>
              </w:rPr>
              <w:t>Anforderungen</w:t>
            </w:r>
          </w:p>
        </w:tc>
        <w:tc>
          <w:tcPr>
            <w:tcW w:w="6939" w:type="dxa"/>
            <w:vAlign w:val="center"/>
          </w:tcPr>
          <w:p w14:paraId="111BD3CA" w14:textId="72390B74" w:rsidR="00880841" w:rsidRDefault="00880841" w:rsidP="004D60BE">
            <w:pPr>
              <w:cnfStyle w:val="000000100000" w:firstRow="0" w:lastRow="0" w:firstColumn="0" w:lastColumn="0" w:oddVBand="0" w:evenVBand="0" w:oddHBand="1" w:evenHBand="0" w:firstRowFirstColumn="0" w:firstRowLastColumn="0" w:lastRowFirstColumn="0" w:lastRowLastColumn="0"/>
              <w:rPr>
                <w:lang w:val="de-CH"/>
              </w:rPr>
            </w:pPr>
            <w:r>
              <w:t>Konfigurationsdatei sollte korrekt gespeichert werden.</w:t>
            </w:r>
          </w:p>
        </w:tc>
      </w:tr>
      <w:tr w:rsidR="00880841" w14:paraId="60A22191" w14:textId="77777777" w:rsidTr="004D60BE">
        <w:trPr>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36173C3" w14:textId="77777777" w:rsidR="00880841" w:rsidRDefault="00880841" w:rsidP="004D60BE">
            <w:pPr>
              <w:rPr>
                <w:lang w:val="de-CH"/>
              </w:rPr>
            </w:pPr>
            <w:r>
              <w:rPr>
                <w:lang w:val="de-CH"/>
              </w:rPr>
              <w:t>Beschreibung</w:t>
            </w:r>
          </w:p>
        </w:tc>
        <w:tc>
          <w:tcPr>
            <w:tcW w:w="6939" w:type="dxa"/>
            <w:vAlign w:val="center"/>
          </w:tcPr>
          <w:p w14:paraId="0CA2E7C5" w14:textId="22EA48B8" w:rsidR="00880841" w:rsidRDefault="00880841" w:rsidP="004D60BE">
            <w:pPr>
              <w:cnfStyle w:val="000000000000" w:firstRow="0" w:lastRow="0" w:firstColumn="0" w:lastColumn="0" w:oddVBand="0" w:evenVBand="0" w:oddHBand="0" w:evenHBand="0" w:firstRowFirstColumn="0" w:firstRowLastColumn="0" w:lastRowFirstColumn="0" w:lastRowLastColumn="0"/>
              <w:rPr>
                <w:lang w:val="de-CH"/>
              </w:rPr>
            </w:pPr>
            <w:r>
              <w:t>Überprüfung des Speichervorgangs der Konfigurationsdatei.</w:t>
            </w:r>
          </w:p>
        </w:tc>
      </w:tr>
      <w:tr w:rsidR="00880841" w14:paraId="31BB3120" w14:textId="77777777" w:rsidTr="004D60B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6EEAFF0" w14:textId="77777777" w:rsidR="00880841" w:rsidRDefault="00880841" w:rsidP="004D60BE">
            <w:pPr>
              <w:rPr>
                <w:lang w:val="de-CH"/>
              </w:rPr>
            </w:pPr>
            <w:r>
              <w:t>Voraussetzung</w:t>
            </w:r>
          </w:p>
        </w:tc>
        <w:tc>
          <w:tcPr>
            <w:tcW w:w="6939" w:type="dxa"/>
            <w:vAlign w:val="center"/>
          </w:tcPr>
          <w:p w14:paraId="4DE0521E" w14:textId="0097D044" w:rsidR="00880841" w:rsidRDefault="00880841" w:rsidP="004D60BE">
            <w:pPr>
              <w:cnfStyle w:val="000000100000" w:firstRow="0" w:lastRow="0" w:firstColumn="0" w:lastColumn="0" w:oddVBand="0" w:evenVBand="0" w:oddHBand="1" w:evenHBand="0" w:firstRowFirstColumn="0" w:firstRowLastColumn="0" w:lastRowFirstColumn="0" w:lastRowLastColumn="0"/>
              <w:rPr>
                <w:lang w:val="de-CH"/>
              </w:rPr>
            </w:pPr>
            <w:r>
              <w:t>Initialisierte Konfiguration</w:t>
            </w:r>
          </w:p>
        </w:tc>
      </w:tr>
      <w:tr w:rsidR="00880841" w14:paraId="78FBB84B" w14:textId="77777777" w:rsidTr="004D60BE">
        <w:trPr>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75586580" w14:textId="77777777" w:rsidR="00880841" w:rsidRDefault="00880841" w:rsidP="004D60BE">
            <w:r>
              <w:t>Eingabe</w:t>
            </w:r>
          </w:p>
        </w:tc>
        <w:tc>
          <w:tcPr>
            <w:tcW w:w="6939" w:type="dxa"/>
            <w:vAlign w:val="center"/>
          </w:tcPr>
          <w:p w14:paraId="5B3AC746" w14:textId="727E31C1" w:rsidR="00880841" w:rsidRDefault="00880841" w:rsidP="004D60BE">
            <w:pPr>
              <w:cnfStyle w:val="000000000000" w:firstRow="0" w:lastRow="0" w:firstColumn="0" w:lastColumn="0" w:oddVBand="0" w:evenVBand="0" w:oddHBand="0" w:evenHBand="0" w:firstRowFirstColumn="0" w:firstRowLastColumn="0" w:lastRowFirstColumn="0" w:lastRowLastColumn="0"/>
              <w:rPr>
                <w:lang w:val="de-CH"/>
              </w:rPr>
            </w:pPr>
            <w:r>
              <w:t>Speichern der Konfigurationsdatei.</w:t>
            </w:r>
          </w:p>
        </w:tc>
      </w:tr>
      <w:tr w:rsidR="00880841" w14:paraId="0E606AA4" w14:textId="77777777" w:rsidTr="004D60B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6BDA1CB7" w14:textId="77777777" w:rsidR="00880841" w:rsidRDefault="00880841" w:rsidP="004D60BE">
            <w:r w:rsidRPr="00880841">
              <w:t>Erwartetes Resultat</w:t>
            </w:r>
          </w:p>
        </w:tc>
        <w:tc>
          <w:tcPr>
            <w:tcW w:w="6939" w:type="dxa"/>
            <w:vAlign w:val="center"/>
          </w:tcPr>
          <w:p w14:paraId="298C81E8" w14:textId="744DFA7C" w:rsidR="00880841" w:rsidRDefault="00880841" w:rsidP="00794D37">
            <w:pPr>
              <w:keepNext/>
              <w:cnfStyle w:val="000000100000" w:firstRow="0" w:lastRow="0" w:firstColumn="0" w:lastColumn="0" w:oddVBand="0" w:evenVBand="0" w:oddHBand="1" w:evenHBand="0" w:firstRowFirstColumn="0" w:firstRowLastColumn="0" w:lastRowFirstColumn="0" w:lastRowLastColumn="0"/>
              <w:rPr>
                <w:lang w:val="de-CH"/>
              </w:rPr>
            </w:pPr>
            <w:r>
              <w:t>Konfigurationsdatei wird erfolgreich gespeichert.</w:t>
            </w:r>
          </w:p>
        </w:tc>
      </w:tr>
    </w:tbl>
    <w:p w14:paraId="1FC16BE5" w14:textId="12C232A8" w:rsidR="00880841" w:rsidRDefault="00794D37" w:rsidP="00794D37">
      <w:pPr>
        <w:pStyle w:val="Beschriftung"/>
        <w:rPr>
          <w:lang w:val="de-CH"/>
        </w:rPr>
      </w:pPr>
      <w:r>
        <w:rPr>
          <w:lang w:val="de-CH"/>
        </w:rPr>
        <w:fldChar w:fldCharType="begin"/>
      </w:r>
      <w:r>
        <w:rPr>
          <w:lang w:val="de-CH"/>
        </w:rPr>
        <w:instrText xml:space="preserve"> SEQ Tabelle \* ARABIC </w:instrText>
      </w:r>
      <w:r>
        <w:rPr>
          <w:lang w:val="de-CH"/>
        </w:rPr>
        <w:fldChar w:fldCharType="separate"/>
      </w:r>
      <w:bookmarkStart w:id="142" w:name="_Toc169228431"/>
      <w:r w:rsidR="00923ED8">
        <w:rPr>
          <w:noProof/>
          <w:lang w:val="de-CH"/>
        </w:rPr>
        <w:t>20</w:t>
      </w:r>
      <w:r>
        <w:rPr>
          <w:lang w:val="de-CH"/>
        </w:rPr>
        <w:fldChar w:fldCharType="end"/>
      </w:r>
      <w:r>
        <w:t xml:space="preserve"> - </w:t>
      </w:r>
      <w:r w:rsidRPr="00EF265C">
        <w:t>Testfall 6: Speichern der Konfigurationsdatei</w:t>
      </w:r>
      <w:bookmarkEnd w:id="142"/>
    </w:p>
    <w:tbl>
      <w:tblPr>
        <w:tblStyle w:val="EinfacheTabelle1"/>
        <w:tblW w:w="0" w:type="auto"/>
        <w:tblLook w:val="04A0" w:firstRow="1" w:lastRow="0" w:firstColumn="1" w:lastColumn="0" w:noHBand="0" w:noVBand="1"/>
      </w:tblPr>
      <w:tblGrid>
        <w:gridCol w:w="2689"/>
        <w:gridCol w:w="6939"/>
      </w:tblGrid>
      <w:tr w:rsidR="00880841" w14:paraId="3F8155C2" w14:textId="77777777" w:rsidTr="004D60BE">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7D88A9C1" w14:textId="77777777" w:rsidR="00880841" w:rsidRDefault="00880841" w:rsidP="004D60BE">
            <w:pPr>
              <w:rPr>
                <w:lang w:val="de-CH"/>
              </w:rPr>
            </w:pPr>
            <w:r>
              <w:rPr>
                <w:lang w:val="de-CH"/>
              </w:rPr>
              <w:t>Testfall-Nr</w:t>
            </w:r>
          </w:p>
        </w:tc>
        <w:tc>
          <w:tcPr>
            <w:tcW w:w="6939" w:type="dxa"/>
            <w:vAlign w:val="center"/>
          </w:tcPr>
          <w:p w14:paraId="7EE55881" w14:textId="2BD3F21C" w:rsidR="00880841" w:rsidRDefault="00880841" w:rsidP="004D60BE">
            <w:pPr>
              <w:cnfStyle w:val="100000000000" w:firstRow="1" w:lastRow="0" w:firstColumn="0" w:lastColumn="0" w:oddVBand="0" w:evenVBand="0" w:oddHBand="0" w:evenHBand="0" w:firstRowFirstColumn="0" w:firstRowLastColumn="0" w:lastRowFirstColumn="0" w:lastRowLastColumn="0"/>
              <w:rPr>
                <w:lang w:val="de-CH"/>
              </w:rPr>
            </w:pPr>
            <w:r>
              <w:rPr>
                <w:lang w:val="de-CH"/>
              </w:rPr>
              <w:t>7</w:t>
            </w:r>
          </w:p>
        </w:tc>
      </w:tr>
      <w:tr w:rsidR="00880841" w14:paraId="55C6C658" w14:textId="77777777" w:rsidTr="004D60B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FC3C7EB" w14:textId="77777777" w:rsidR="00880841" w:rsidRDefault="00880841" w:rsidP="004D60BE">
            <w:pPr>
              <w:rPr>
                <w:lang w:val="de-CH"/>
              </w:rPr>
            </w:pPr>
            <w:r>
              <w:rPr>
                <w:lang w:val="de-CH"/>
              </w:rPr>
              <w:t>Anforderungen</w:t>
            </w:r>
          </w:p>
        </w:tc>
        <w:tc>
          <w:tcPr>
            <w:tcW w:w="6939" w:type="dxa"/>
            <w:vAlign w:val="center"/>
          </w:tcPr>
          <w:p w14:paraId="74D97768" w14:textId="117AEFC3" w:rsidR="00880841" w:rsidRDefault="00880841" w:rsidP="004D60BE">
            <w:pPr>
              <w:cnfStyle w:val="000000100000" w:firstRow="0" w:lastRow="0" w:firstColumn="0" w:lastColumn="0" w:oddVBand="0" w:evenVBand="0" w:oddHBand="1" w:evenHBand="0" w:firstRowFirstColumn="0" w:firstRowLastColumn="0" w:lastRowFirstColumn="0" w:lastRowLastColumn="0"/>
              <w:rPr>
                <w:lang w:val="de-CH"/>
              </w:rPr>
            </w:pPr>
            <w:r>
              <w:t>Konfigurationsdatei sollte korrekt geladen werden.</w:t>
            </w:r>
          </w:p>
        </w:tc>
      </w:tr>
      <w:tr w:rsidR="00880841" w14:paraId="7FFA1D9E" w14:textId="77777777" w:rsidTr="004D60BE">
        <w:trPr>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5B3F7A8" w14:textId="77777777" w:rsidR="00880841" w:rsidRDefault="00880841" w:rsidP="004D60BE">
            <w:pPr>
              <w:rPr>
                <w:lang w:val="de-CH"/>
              </w:rPr>
            </w:pPr>
            <w:r>
              <w:rPr>
                <w:lang w:val="de-CH"/>
              </w:rPr>
              <w:t>Beschreibung</w:t>
            </w:r>
          </w:p>
        </w:tc>
        <w:tc>
          <w:tcPr>
            <w:tcW w:w="6939" w:type="dxa"/>
            <w:vAlign w:val="center"/>
          </w:tcPr>
          <w:p w14:paraId="2430D222" w14:textId="2223F68B" w:rsidR="00880841" w:rsidRDefault="00880841" w:rsidP="004D60BE">
            <w:pPr>
              <w:cnfStyle w:val="000000000000" w:firstRow="0" w:lastRow="0" w:firstColumn="0" w:lastColumn="0" w:oddVBand="0" w:evenVBand="0" w:oddHBand="0" w:evenHBand="0" w:firstRowFirstColumn="0" w:firstRowLastColumn="0" w:lastRowFirstColumn="0" w:lastRowLastColumn="0"/>
              <w:rPr>
                <w:lang w:val="de-CH"/>
              </w:rPr>
            </w:pPr>
            <w:r>
              <w:t>Überprüfung des Ladevorgangs der Konfigurationsdatei.</w:t>
            </w:r>
          </w:p>
        </w:tc>
      </w:tr>
      <w:tr w:rsidR="00880841" w14:paraId="7BDF9D91" w14:textId="77777777" w:rsidTr="004D60B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394F2A3D" w14:textId="77777777" w:rsidR="00880841" w:rsidRDefault="00880841" w:rsidP="004D60BE">
            <w:pPr>
              <w:rPr>
                <w:lang w:val="de-CH"/>
              </w:rPr>
            </w:pPr>
            <w:r>
              <w:t>Voraussetzung</w:t>
            </w:r>
          </w:p>
        </w:tc>
        <w:tc>
          <w:tcPr>
            <w:tcW w:w="6939" w:type="dxa"/>
            <w:vAlign w:val="center"/>
          </w:tcPr>
          <w:p w14:paraId="2D14391B" w14:textId="35E1C3BC" w:rsidR="00880841" w:rsidRDefault="00880841" w:rsidP="004D60BE">
            <w:pPr>
              <w:cnfStyle w:val="000000100000" w:firstRow="0" w:lastRow="0" w:firstColumn="0" w:lastColumn="0" w:oddVBand="0" w:evenVBand="0" w:oddHBand="1" w:evenHBand="0" w:firstRowFirstColumn="0" w:firstRowLastColumn="0" w:lastRowFirstColumn="0" w:lastRowLastColumn="0"/>
              <w:rPr>
                <w:lang w:val="de-CH"/>
              </w:rPr>
            </w:pPr>
            <w:r>
              <w:t>Vorhandene Konfigurationsdatei</w:t>
            </w:r>
          </w:p>
        </w:tc>
      </w:tr>
      <w:tr w:rsidR="00880841" w14:paraId="31D2089F" w14:textId="77777777" w:rsidTr="004D60BE">
        <w:trPr>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CACBEEF" w14:textId="77777777" w:rsidR="00880841" w:rsidRDefault="00880841" w:rsidP="004D60BE">
            <w:r>
              <w:t>Eingabe</w:t>
            </w:r>
          </w:p>
        </w:tc>
        <w:tc>
          <w:tcPr>
            <w:tcW w:w="6939" w:type="dxa"/>
            <w:vAlign w:val="center"/>
          </w:tcPr>
          <w:p w14:paraId="1A25A906" w14:textId="4E2A4543" w:rsidR="00880841" w:rsidRDefault="00880841" w:rsidP="004D60BE">
            <w:pPr>
              <w:cnfStyle w:val="000000000000" w:firstRow="0" w:lastRow="0" w:firstColumn="0" w:lastColumn="0" w:oddVBand="0" w:evenVBand="0" w:oddHBand="0" w:evenHBand="0" w:firstRowFirstColumn="0" w:firstRowLastColumn="0" w:lastRowFirstColumn="0" w:lastRowLastColumn="0"/>
              <w:rPr>
                <w:lang w:val="de-CH"/>
              </w:rPr>
            </w:pPr>
            <w:r>
              <w:t>Laden der Konfigurationsdatei.</w:t>
            </w:r>
          </w:p>
        </w:tc>
      </w:tr>
      <w:tr w:rsidR="00880841" w14:paraId="59581FD9" w14:textId="77777777" w:rsidTr="004D60B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61A19380" w14:textId="77777777" w:rsidR="00880841" w:rsidRDefault="00880841" w:rsidP="004D60BE">
            <w:r w:rsidRPr="00880841">
              <w:t>Erwartetes Resultat</w:t>
            </w:r>
          </w:p>
        </w:tc>
        <w:tc>
          <w:tcPr>
            <w:tcW w:w="6939" w:type="dxa"/>
            <w:vAlign w:val="center"/>
          </w:tcPr>
          <w:p w14:paraId="0EA48A3E" w14:textId="340730FF" w:rsidR="00880841" w:rsidRDefault="00880841" w:rsidP="00794D37">
            <w:pPr>
              <w:keepNext/>
              <w:cnfStyle w:val="000000100000" w:firstRow="0" w:lastRow="0" w:firstColumn="0" w:lastColumn="0" w:oddVBand="0" w:evenVBand="0" w:oddHBand="1" w:evenHBand="0" w:firstRowFirstColumn="0" w:firstRowLastColumn="0" w:lastRowFirstColumn="0" w:lastRowLastColumn="0"/>
              <w:rPr>
                <w:lang w:val="de-CH"/>
              </w:rPr>
            </w:pPr>
            <w:r>
              <w:t>Konfigurationsdatei wird erfolgreich geladen.</w:t>
            </w:r>
          </w:p>
        </w:tc>
      </w:tr>
    </w:tbl>
    <w:p w14:paraId="3A1CCA46" w14:textId="67CDA83A" w:rsidR="00880841" w:rsidRDefault="00794D37" w:rsidP="00794D37">
      <w:pPr>
        <w:pStyle w:val="Beschriftung"/>
        <w:rPr>
          <w:lang w:val="de-CH"/>
        </w:rPr>
      </w:pPr>
      <w:r>
        <w:rPr>
          <w:lang w:val="de-CH"/>
        </w:rPr>
        <w:fldChar w:fldCharType="begin"/>
      </w:r>
      <w:r>
        <w:rPr>
          <w:lang w:val="de-CH"/>
        </w:rPr>
        <w:instrText xml:space="preserve"> SEQ Tabelle \* ARABIC </w:instrText>
      </w:r>
      <w:r>
        <w:rPr>
          <w:lang w:val="de-CH"/>
        </w:rPr>
        <w:fldChar w:fldCharType="separate"/>
      </w:r>
      <w:bookmarkStart w:id="143" w:name="_Toc169228432"/>
      <w:r w:rsidR="00923ED8">
        <w:rPr>
          <w:noProof/>
          <w:lang w:val="de-CH"/>
        </w:rPr>
        <w:t>21</w:t>
      </w:r>
      <w:r>
        <w:rPr>
          <w:lang w:val="de-CH"/>
        </w:rPr>
        <w:fldChar w:fldCharType="end"/>
      </w:r>
      <w:r>
        <w:t xml:space="preserve"> - </w:t>
      </w:r>
      <w:r w:rsidRPr="004C5966">
        <w:t>Testfall 7: Laden der Konfigurationsdatei</w:t>
      </w:r>
      <w:bookmarkEnd w:id="143"/>
    </w:p>
    <w:tbl>
      <w:tblPr>
        <w:tblStyle w:val="EinfacheTabelle1"/>
        <w:tblW w:w="0" w:type="auto"/>
        <w:tblLook w:val="04A0" w:firstRow="1" w:lastRow="0" w:firstColumn="1" w:lastColumn="0" w:noHBand="0" w:noVBand="1"/>
      </w:tblPr>
      <w:tblGrid>
        <w:gridCol w:w="2689"/>
        <w:gridCol w:w="6939"/>
      </w:tblGrid>
      <w:tr w:rsidR="00880841" w14:paraId="3B6973CC" w14:textId="77777777" w:rsidTr="004D60BE">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05AC7204" w14:textId="77777777" w:rsidR="00880841" w:rsidRDefault="00880841" w:rsidP="004D60BE">
            <w:pPr>
              <w:rPr>
                <w:lang w:val="de-CH"/>
              </w:rPr>
            </w:pPr>
            <w:r>
              <w:rPr>
                <w:lang w:val="de-CH"/>
              </w:rPr>
              <w:t>Testfall-Nr</w:t>
            </w:r>
          </w:p>
        </w:tc>
        <w:tc>
          <w:tcPr>
            <w:tcW w:w="6939" w:type="dxa"/>
            <w:vAlign w:val="center"/>
          </w:tcPr>
          <w:p w14:paraId="439EBA9A" w14:textId="6E711C66" w:rsidR="00880841" w:rsidRDefault="00880841" w:rsidP="004D60BE">
            <w:pPr>
              <w:cnfStyle w:val="100000000000" w:firstRow="1" w:lastRow="0" w:firstColumn="0" w:lastColumn="0" w:oddVBand="0" w:evenVBand="0" w:oddHBand="0" w:evenHBand="0" w:firstRowFirstColumn="0" w:firstRowLastColumn="0" w:lastRowFirstColumn="0" w:lastRowLastColumn="0"/>
              <w:rPr>
                <w:lang w:val="de-CH"/>
              </w:rPr>
            </w:pPr>
            <w:r>
              <w:rPr>
                <w:lang w:val="de-CH"/>
              </w:rPr>
              <w:t>8</w:t>
            </w:r>
          </w:p>
        </w:tc>
      </w:tr>
      <w:tr w:rsidR="00880841" w14:paraId="1A0AA216" w14:textId="77777777" w:rsidTr="004D60B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78C2862" w14:textId="77777777" w:rsidR="00880841" w:rsidRDefault="00880841" w:rsidP="004D60BE">
            <w:pPr>
              <w:rPr>
                <w:lang w:val="de-CH"/>
              </w:rPr>
            </w:pPr>
            <w:r>
              <w:rPr>
                <w:lang w:val="de-CH"/>
              </w:rPr>
              <w:t>Anforderungen</w:t>
            </w:r>
          </w:p>
        </w:tc>
        <w:tc>
          <w:tcPr>
            <w:tcW w:w="6939" w:type="dxa"/>
            <w:vAlign w:val="center"/>
          </w:tcPr>
          <w:p w14:paraId="36F6182F" w14:textId="169EB629" w:rsidR="00880841" w:rsidRDefault="00880841" w:rsidP="004D60BE">
            <w:pPr>
              <w:cnfStyle w:val="000000100000" w:firstRow="0" w:lastRow="0" w:firstColumn="0" w:lastColumn="0" w:oddVBand="0" w:evenVBand="0" w:oddHBand="1" w:evenHBand="0" w:firstRowFirstColumn="0" w:firstRowLastColumn="0" w:lastRowFirstColumn="0" w:lastRowLastColumn="0"/>
              <w:rPr>
                <w:lang w:val="de-CH"/>
              </w:rPr>
            </w:pPr>
            <w:r>
              <w:t>Simple Client Modul sollte korrekt arbeiten.</w:t>
            </w:r>
          </w:p>
        </w:tc>
      </w:tr>
      <w:tr w:rsidR="00880841" w14:paraId="5368BA29" w14:textId="77777777" w:rsidTr="004D60BE">
        <w:trPr>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4F8E5C2" w14:textId="77777777" w:rsidR="00880841" w:rsidRDefault="00880841" w:rsidP="004D60BE">
            <w:pPr>
              <w:rPr>
                <w:lang w:val="de-CH"/>
              </w:rPr>
            </w:pPr>
            <w:r>
              <w:rPr>
                <w:lang w:val="de-CH"/>
              </w:rPr>
              <w:t>Beschreibung</w:t>
            </w:r>
          </w:p>
        </w:tc>
        <w:tc>
          <w:tcPr>
            <w:tcW w:w="6939" w:type="dxa"/>
            <w:vAlign w:val="center"/>
          </w:tcPr>
          <w:p w14:paraId="7B930D0E" w14:textId="4F47D252" w:rsidR="00880841" w:rsidRDefault="00880841" w:rsidP="004D60BE">
            <w:pPr>
              <w:cnfStyle w:val="000000000000" w:firstRow="0" w:lastRow="0" w:firstColumn="0" w:lastColumn="0" w:oddVBand="0" w:evenVBand="0" w:oddHBand="0" w:evenHBand="0" w:firstRowFirstColumn="0" w:firstRowLastColumn="0" w:lastRowFirstColumn="0" w:lastRowLastColumn="0"/>
              <w:rPr>
                <w:lang w:val="de-CH"/>
              </w:rPr>
            </w:pPr>
            <w:r>
              <w:t>Überprüfung der Funktionalität des Simple Client Moduls.</w:t>
            </w:r>
          </w:p>
        </w:tc>
      </w:tr>
      <w:tr w:rsidR="00880841" w14:paraId="6ECAAFA5" w14:textId="77777777" w:rsidTr="004D60B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73BA9C45" w14:textId="77777777" w:rsidR="00880841" w:rsidRDefault="00880841" w:rsidP="004D60BE">
            <w:pPr>
              <w:rPr>
                <w:lang w:val="de-CH"/>
              </w:rPr>
            </w:pPr>
            <w:r>
              <w:t>Voraussetzung</w:t>
            </w:r>
          </w:p>
        </w:tc>
        <w:tc>
          <w:tcPr>
            <w:tcW w:w="6939" w:type="dxa"/>
            <w:vAlign w:val="center"/>
          </w:tcPr>
          <w:p w14:paraId="5909FA0D" w14:textId="33400FEA" w:rsidR="00880841" w:rsidRDefault="00880841" w:rsidP="004D60BE">
            <w:pPr>
              <w:cnfStyle w:val="000000100000" w:firstRow="0" w:lastRow="0" w:firstColumn="0" w:lastColumn="0" w:oddVBand="0" w:evenVBand="0" w:oddHBand="1" w:evenHBand="0" w:firstRowFirstColumn="0" w:firstRowLastColumn="0" w:lastRowFirstColumn="0" w:lastRowLastColumn="0"/>
              <w:rPr>
                <w:lang w:val="de-CH"/>
              </w:rPr>
            </w:pPr>
            <w:r>
              <w:t>Initialisiertes Modul</w:t>
            </w:r>
          </w:p>
        </w:tc>
      </w:tr>
      <w:tr w:rsidR="00880841" w14:paraId="2CB00276" w14:textId="77777777" w:rsidTr="004D60BE">
        <w:trPr>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70C12E7F" w14:textId="77777777" w:rsidR="00880841" w:rsidRDefault="00880841" w:rsidP="004D60BE">
            <w:r>
              <w:t>Eingabe</w:t>
            </w:r>
          </w:p>
        </w:tc>
        <w:tc>
          <w:tcPr>
            <w:tcW w:w="6939" w:type="dxa"/>
            <w:vAlign w:val="center"/>
          </w:tcPr>
          <w:p w14:paraId="3E21AB28" w14:textId="73ACD7BF" w:rsidR="00880841" w:rsidRDefault="00880841" w:rsidP="004D60BE">
            <w:pPr>
              <w:cnfStyle w:val="000000000000" w:firstRow="0" w:lastRow="0" w:firstColumn="0" w:lastColumn="0" w:oddVBand="0" w:evenVBand="0" w:oddHBand="0" w:evenHBand="0" w:firstRowFirstColumn="0" w:firstRowLastColumn="0" w:lastRowFirstColumn="0" w:lastRowLastColumn="0"/>
              <w:rPr>
                <w:lang w:val="de-CH"/>
              </w:rPr>
            </w:pPr>
            <w:r>
              <w:t>Ausführen eines einfachen Modultests.</w:t>
            </w:r>
          </w:p>
        </w:tc>
      </w:tr>
      <w:tr w:rsidR="00880841" w14:paraId="6E4AA68A" w14:textId="77777777" w:rsidTr="004D60B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775B360A" w14:textId="77777777" w:rsidR="00880841" w:rsidRDefault="00880841" w:rsidP="004D60BE">
            <w:r w:rsidRPr="00880841">
              <w:t>Erwartetes Resultat</w:t>
            </w:r>
          </w:p>
        </w:tc>
        <w:tc>
          <w:tcPr>
            <w:tcW w:w="6939" w:type="dxa"/>
            <w:vAlign w:val="center"/>
          </w:tcPr>
          <w:p w14:paraId="01352149" w14:textId="75967A2C" w:rsidR="00880841" w:rsidRDefault="00880841" w:rsidP="00794D37">
            <w:pPr>
              <w:keepNext/>
              <w:cnfStyle w:val="000000100000" w:firstRow="0" w:lastRow="0" w:firstColumn="0" w:lastColumn="0" w:oddVBand="0" w:evenVBand="0" w:oddHBand="1" w:evenHBand="0" w:firstRowFirstColumn="0" w:firstRowLastColumn="0" w:lastRowFirstColumn="0" w:lastRowLastColumn="0"/>
              <w:rPr>
                <w:lang w:val="de-CH"/>
              </w:rPr>
            </w:pPr>
            <w:r>
              <w:t>Simple Client Modul funktioniert wie erwartet.</w:t>
            </w:r>
          </w:p>
        </w:tc>
      </w:tr>
    </w:tbl>
    <w:p w14:paraId="07A9519C" w14:textId="02120EC0" w:rsidR="00880841" w:rsidRPr="00794D37" w:rsidRDefault="00794D37" w:rsidP="00794D37">
      <w:pPr>
        <w:pStyle w:val="Beschriftung"/>
        <w:rPr>
          <w:lang w:val="en-GB"/>
        </w:rPr>
      </w:pPr>
      <w:r>
        <w:rPr>
          <w:lang w:val="de-CH"/>
        </w:rPr>
        <w:fldChar w:fldCharType="begin"/>
      </w:r>
      <w:r w:rsidRPr="00794D37">
        <w:rPr>
          <w:lang w:val="en-GB"/>
        </w:rPr>
        <w:instrText xml:space="preserve"> SEQ Tabelle \* ARABIC </w:instrText>
      </w:r>
      <w:r>
        <w:rPr>
          <w:lang w:val="de-CH"/>
        </w:rPr>
        <w:fldChar w:fldCharType="separate"/>
      </w:r>
      <w:bookmarkStart w:id="144" w:name="_Toc169228433"/>
      <w:r w:rsidR="00923ED8">
        <w:rPr>
          <w:noProof/>
          <w:lang w:val="en-GB"/>
        </w:rPr>
        <w:t>22</w:t>
      </w:r>
      <w:r>
        <w:rPr>
          <w:lang w:val="de-CH"/>
        </w:rPr>
        <w:fldChar w:fldCharType="end"/>
      </w:r>
      <w:r w:rsidRPr="00794D37">
        <w:rPr>
          <w:lang w:val="en-GB"/>
        </w:rPr>
        <w:t xml:space="preserve"> - Testfall 8: Simple Client Modul Test</w:t>
      </w:r>
      <w:bookmarkEnd w:id="144"/>
    </w:p>
    <w:tbl>
      <w:tblPr>
        <w:tblStyle w:val="EinfacheTabelle1"/>
        <w:tblW w:w="0" w:type="auto"/>
        <w:tblLook w:val="04A0" w:firstRow="1" w:lastRow="0" w:firstColumn="1" w:lastColumn="0" w:noHBand="0" w:noVBand="1"/>
      </w:tblPr>
      <w:tblGrid>
        <w:gridCol w:w="2689"/>
        <w:gridCol w:w="6939"/>
      </w:tblGrid>
      <w:tr w:rsidR="00880841" w14:paraId="391EA258" w14:textId="77777777" w:rsidTr="004D60BE">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DF0BFC6" w14:textId="77777777" w:rsidR="00880841" w:rsidRDefault="00880841" w:rsidP="004D60BE">
            <w:pPr>
              <w:rPr>
                <w:lang w:val="de-CH"/>
              </w:rPr>
            </w:pPr>
            <w:r>
              <w:rPr>
                <w:lang w:val="de-CH"/>
              </w:rPr>
              <w:t>Testfall-Nr</w:t>
            </w:r>
          </w:p>
        </w:tc>
        <w:tc>
          <w:tcPr>
            <w:tcW w:w="6939" w:type="dxa"/>
            <w:vAlign w:val="center"/>
          </w:tcPr>
          <w:p w14:paraId="27F9E6F9" w14:textId="0CEA5798" w:rsidR="00880841" w:rsidRDefault="00880841" w:rsidP="004D60BE">
            <w:pPr>
              <w:cnfStyle w:val="100000000000" w:firstRow="1" w:lastRow="0" w:firstColumn="0" w:lastColumn="0" w:oddVBand="0" w:evenVBand="0" w:oddHBand="0" w:evenHBand="0" w:firstRowFirstColumn="0" w:firstRowLastColumn="0" w:lastRowFirstColumn="0" w:lastRowLastColumn="0"/>
              <w:rPr>
                <w:lang w:val="de-CH"/>
              </w:rPr>
            </w:pPr>
            <w:r>
              <w:rPr>
                <w:lang w:val="de-CH"/>
              </w:rPr>
              <w:t>9</w:t>
            </w:r>
          </w:p>
        </w:tc>
      </w:tr>
      <w:tr w:rsidR="00880841" w14:paraId="240E69AD" w14:textId="77777777" w:rsidTr="004D60B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6746D32C" w14:textId="77777777" w:rsidR="00880841" w:rsidRDefault="00880841" w:rsidP="004D60BE">
            <w:pPr>
              <w:rPr>
                <w:lang w:val="de-CH"/>
              </w:rPr>
            </w:pPr>
            <w:r>
              <w:rPr>
                <w:lang w:val="de-CH"/>
              </w:rPr>
              <w:t>Anforderungen</w:t>
            </w:r>
          </w:p>
        </w:tc>
        <w:tc>
          <w:tcPr>
            <w:tcW w:w="6939" w:type="dxa"/>
            <w:vAlign w:val="center"/>
          </w:tcPr>
          <w:p w14:paraId="23202A95" w14:textId="3861E886" w:rsidR="00880841" w:rsidRDefault="00880841" w:rsidP="004D60BE">
            <w:pPr>
              <w:cnfStyle w:val="000000100000" w:firstRow="0" w:lastRow="0" w:firstColumn="0" w:lastColumn="0" w:oddVBand="0" w:evenVBand="0" w:oddHBand="1" w:evenHBand="0" w:firstRowFirstColumn="0" w:firstRowLastColumn="0" w:lastRowFirstColumn="0" w:lastRowLastColumn="0"/>
              <w:rPr>
                <w:lang w:val="de-CH"/>
              </w:rPr>
            </w:pPr>
            <w:r>
              <w:t xml:space="preserve">MQTT Client sollte korrekt mit dem </w:t>
            </w:r>
            <w:r w:rsidR="00B92C0E">
              <w:t>Hub</w:t>
            </w:r>
            <w:r>
              <w:t xml:space="preserve"> kommunizieren und Nachrichten austauschen.</w:t>
            </w:r>
          </w:p>
        </w:tc>
      </w:tr>
      <w:tr w:rsidR="00880841" w14:paraId="264CDA6A" w14:textId="77777777" w:rsidTr="004D60BE">
        <w:trPr>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7F8D9A1" w14:textId="77777777" w:rsidR="00880841" w:rsidRDefault="00880841" w:rsidP="004D60BE">
            <w:pPr>
              <w:rPr>
                <w:lang w:val="de-CH"/>
              </w:rPr>
            </w:pPr>
            <w:r>
              <w:rPr>
                <w:lang w:val="de-CH"/>
              </w:rPr>
              <w:t>Beschreibung</w:t>
            </w:r>
          </w:p>
        </w:tc>
        <w:tc>
          <w:tcPr>
            <w:tcW w:w="6939" w:type="dxa"/>
            <w:vAlign w:val="center"/>
          </w:tcPr>
          <w:p w14:paraId="00C1CFC8" w14:textId="7AC9A991" w:rsidR="00880841" w:rsidRDefault="00880841" w:rsidP="004D60BE">
            <w:pPr>
              <w:cnfStyle w:val="000000000000" w:firstRow="0" w:lastRow="0" w:firstColumn="0" w:lastColumn="0" w:oddVBand="0" w:evenVBand="0" w:oddHBand="0" w:evenHBand="0" w:firstRowFirstColumn="0" w:firstRowLastColumn="0" w:lastRowFirstColumn="0" w:lastRowLastColumn="0"/>
              <w:rPr>
                <w:lang w:val="de-CH"/>
              </w:rPr>
            </w:pPr>
            <w:r>
              <w:t xml:space="preserve">Überprüfung der Verbindung und Nachrichtenübermittlung zwischen MQTT Client und </w:t>
            </w:r>
            <w:r w:rsidR="00B92C0E">
              <w:t>Hub</w:t>
            </w:r>
            <w:r>
              <w:t>.</w:t>
            </w:r>
          </w:p>
        </w:tc>
      </w:tr>
      <w:tr w:rsidR="00880841" w14:paraId="56F7A6AD" w14:textId="77777777" w:rsidTr="004D60B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6D63D52B" w14:textId="77777777" w:rsidR="00880841" w:rsidRDefault="00880841" w:rsidP="004D60BE">
            <w:pPr>
              <w:rPr>
                <w:lang w:val="de-CH"/>
              </w:rPr>
            </w:pPr>
            <w:r>
              <w:t>Voraussetzung</w:t>
            </w:r>
          </w:p>
        </w:tc>
        <w:tc>
          <w:tcPr>
            <w:tcW w:w="6939" w:type="dxa"/>
            <w:vAlign w:val="center"/>
          </w:tcPr>
          <w:p w14:paraId="29F5D4F6" w14:textId="00999FDF" w:rsidR="00880841" w:rsidRDefault="00880841" w:rsidP="004D60BE">
            <w:pPr>
              <w:cnfStyle w:val="000000100000" w:firstRow="0" w:lastRow="0" w:firstColumn="0" w:lastColumn="0" w:oddVBand="0" w:evenVBand="0" w:oddHBand="1" w:evenHBand="0" w:firstRowFirstColumn="0" w:firstRowLastColumn="0" w:lastRowFirstColumn="0" w:lastRowLastColumn="0"/>
              <w:rPr>
                <w:lang w:val="de-CH"/>
              </w:rPr>
            </w:pPr>
            <w:r>
              <w:t xml:space="preserve">Laufender MQTT Broker, gestarteter </w:t>
            </w:r>
            <w:r w:rsidR="00B92C0E">
              <w:t>Hub</w:t>
            </w:r>
          </w:p>
        </w:tc>
      </w:tr>
      <w:tr w:rsidR="00880841" w14:paraId="54467427" w14:textId="77777777" w:rsidTr="004D60BE">
        <w:trPr>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75C2155C" w14:textId="77777777" w:rsidR="00880841" w:rsidRDefault="00880841" w:rsidP="004D60BE">
            <w:r>
              <w:t>Eingabe</w:t>
            </w:r>
          </w:p>
        </w:tc>
        <w:tc>
          <w:tcPr>
            <w:tcW w:w="6939" w:type="dxa"/>
            <w:vAlign w:val="center"/>
          </w:tcPr>
          <w:p w14:paraId="31BA5472" w14:textId="18114B5F" w:rsidR="00880841" w:rsidRDefault="00880841" w:rsidP="004D60BE">
            <w:pPr>
              <w:cnfStyle w:val="000000000000" w:firstRow="0" w:lastRow="0" w:firstColumn="0" w:lastColumn="0" w:oddVBand="0" w:evenVBand="0" w:oddHBand="0" w:evenHBand="0" w:firstRowFirstColumn="0" w:firstRowLastColumn="0" w:lastRowFirstColumn="0" w:lastRowLastColumn="0"/>
              <w:rPr>
                <w:lang w:val="de-CH"/>
              </w:rPr>
            </w:pPr>
            <w:r>
              <w:t>Senden und Empfangen von Nachrichten über MQTT.</w:t>
            </w:r>
          </w:p>
        </w:tc>
      </w:tr>
      <w:tr w:rsidR="00880841" w14:paraId="37BF064E" w14:textId="77777777" w:rsidTr="004D60B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DE2D4BC" w14:textId="77777777" w:rsidR="00880841" w:rsidRDefault="00880841" w:rsidP="004D60BE">
            <w:r w:rsidRPr="00880841">
              <w:t>Erwartetes Resultat</w:t>
            </w:r>
          </w:p>
        </w:tc>
        <w:tc>
          <w:tcPr>
            <w:tcW w:w="6939" w:type="dxa"/>
            <w:vAlign w:val="center"/>
          </w:tcPr>
          <w:p w14:paraId="7207FE98" w14:textId="08960824" w:rsidR="00880841" w:rsidRDefault="00880841" w:rsidP="00794D37">
            <w:pPr>
              <w:keepNext/>
              <w:cnfStyle w:val="000000100000" w:firstRow="0" w:lastRow="0" w:firstColumn="0" w:lastColumn="0" w:oddVBand="0" w:evenVBand="0" w:oddHBand="1" w:evenHBand="0" w:firstRowFirstColumn="0" w:firstRowLastColumn="0" w:lastRowFirstColumn="0" w:lastRowLastColumn="0"/>
              <w:rPr>
                <w:lang w:val="de-CH"/>
              </w:rPr>
            </w:pPr>
            <w:r>
              <w:t>Nachrichten werden erfolgreich gesendet und empfangen.</w:t>
            </w:r>
          </w:p>
        </w:tc>
      </w:tr>
    </w:tbl>
    <w:p w14:paraId="32966014" w14:textId="6C849064" w:rsidR="00880841" w:rsidRDefault="00794D37" w:rsidP="00794D37">
      <w:pPr>
        <w:pStyle w:val="Beschriftung"/>
        <w:rPr>
          <w:lang w:val="de-CH"/>
        </w:rPr>
      </w:pPr>
      <w:r>
        <w:rPr>
          <w:lang w:val="de-CH"/>
        </w:rPr>
        <w:fldChar w:fldCharType="begin"/>
      </w:r>
      <w:r>
        <w:rPr>
          <w:lang w:val="de-CH"/>
        </w:rPr>
        <w:instrText xml:space="preserve"> SEQ Tabelle \* ARABIC </w:instrText>
      </w:r>
      <w:r>
        <w:rPr>
          <w:lang w:val="de-CH"/>
        </w:rPr>
        <w:fldChar w:fldCharType="separate"/>
      </w:r>
      <w:bookmarkStart w:id="145" w:name="_Toc169228434"/>
      <w:r w:rsidR="00923ED8">
        <w:rPr>
          <w:noProof/>
          <w:lang w:val="de-CH"/>
        </w:rPr>
        <w:t>23</w:t>
      </w:r>
      <w:r>
        <w:rPr>
          <w:lang w:val="de-CH"/>
        </w:rPr>
        <w:fldChar w:fldCharType="end"/>
      </w:r>
      <w:r>
        <w:t xml:space="preserve"> - </w:t>
      </w:r>
      <w:r w:rsidRPr="00A15FF0">
        <w:t>Testfall 9: MQTT Verbindung und Nachrichtenübermittlung</w:t>
      </w:r>
      <w:bookmarkEnd w:id="145"/>
    </w:p>
    <w:tbl>
      <w:tblPr>
        <w:tblStyle w:val="EinfacheTabelle1"/>
        <w:tblW w:w="0" w:type="auto"/>
        <w:tblLook w:val="04A0" w:firstRow="1" w:lastRow="0" w:firstColumn="1" w:lastColumn="0" w:noHBand="0" w:noVBand="1"/>
      </w:tblPr>
      <w:tblGrid>
        <w:gridCol w:w="2689"/>
        <w:gridCol w:w="6939"/>
      </w:tblGrid>
      <w:tr w:rsidR="00880841" w14:paraId="199D4C14" w14:textId="77777777" w:rsidTr="004D60BE">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ED1B3FB" w14:textId="77777777" w:rsidR="00880841" w:rsidRDefault="00880841" w:rsidP="004D60BE">
            <w:pPr>
              <w:rPr>
                <w:lang w:val="de-CH"/>
              </w:rPr>
            </w:pPr>
            <w:r>
              <w:rPr>
                <w:lang w:val="de-CH"/>
              </w:rPr>
              <w:t>Testfall-Nr</w:t>
            </w:r>
          </w:p>
        </w:tc>
        <w:tc>
          <w:tcPr>
            <w:tcW w:w="6939" w:type="dxa"/>
            <w:vAlign w:val="center"/>
          </w:tcPr>
          <w:p w14:paraId="3DF275C8" w14:textId="5BD7AC24" w:rsidR="00880841" w:rsidRDefault="00880841" w:rsidP="004D60BE">
            <w:pPr>
              <w:cnfStyle w:val="100000000000" w:firstRow="1" w:lastRow="0" w:firstColumn="0" w:lastColumn="0" w:oddVBand="0" w:evenVBand="0" w:oddHBand="0" w:evenHBand="0" w:firstRowFirstColumn="0" w:firstRowLastColumn="0" w:lastRowFirstColumn="0" w:lastRowLastColumn="0"/>
              <w:rPr>
                <w:lang w:val="de-CH"/>
              </w:rPr>
            </w:pPr>
            <w:r>
              <w:rPr>
                <w:lang w:val="de-CH"/>
              </w:rPr>
              <w:t>10</w:t>
            </w:r>
          </w:p>
        </w:tc>
      </w:tr>
      <w:tr w:rsidR="00880841" w14:paraId="3EA51102" w14:textId="77777777" w:rsidTr="004D60B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27C6D9D" w14:textId="77777777" w:rsidR="00880841" w:rsidRDefault="00880841" w:rsidP="004D60BE">
            <w:pPr>
              <w:rPr>
                <w:lang w:val="de-CH"/>
              </w:rPr>
            </w:pPr>
            <w:r>
              <w:rPr>
                <w:lang w:val="de-CH"/>
              </w:rPr>
              <w:t>Anforderungen</w:t>
            </w:r>
          </w:p>
        </w:tc>
        <w:tc>
          <w:tcPr>
            <w:tcW w:w="6939" w:type="dxa"/>
            <w:vAlign w:val="center"/>
          </w:tcPr>
          <w:p w14:paraId="3A85EB6A" w14:textId="54DA06AA" w:rsidR="00880841" w:rsidRDefault="00B92C0E" w:rsidP="004D60BE">
            <w:pPr>
              <w:cnfStyle w:val="000000100000" w:firstRow="0" w:lastRow="0" w:firstColumn="0" w:lastColumn="0" w:oddVBand="0" w:evenVBand="0" w:oddHBand="1" w:evenHBand="0" w:firstRowFirstColumn="0" w:firstRowLastColumn="0" w:lastRowFirstColumn="0" w:lastRowLastColumn="0"/>
              <w:rPr>
                <w:lang w:val="de-CH"/>
              </w:rPr>
            </w:pPr>
            <w:r>
              <w:t>Hub</w:t>
            </w:r>
            <w:r w:rsidR="00880841">
              <w:t xml:space="preserve"> sollte korrekt auf Anfragen zum Bewässerungsbedarf reagieren.</w:t>
            </w:r>
          </w:p>
        </w:tc>
      </w:tr>
      <w:tr w:rsidR="00880841" w14:paraId="7BFC105A" w14:textId="77777777" w:rsidTr="004D60BE">
        <w:trPr>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D8A48D9" w14:textId="77777777" w:rsidR="00880841" w:rsidRDefault="00880841" w:rsidP="004D60BE">
            <w:pPr>
              <w:rPr>
                <w:lang w:val="de-CH"/>
              </w:rPr>
            </w:pPr>
            <w:r>
              <w:rPr>
                <w:lang w:val="de-CH"/>
              </w:rPr>
              <w:t>Beschreibung</w:t>
            </w:r>
          </w:p>
        </w:tc>
        <w:tc>
          <w:tcPr>
            <w:tcW w:w="6939" w:type="dxa"/>
            <w:vAlign w:val="center"/>
          </w:tcPr>
          <w:p w14:paraId="1D19A5D8" w14:textId="38284A58" w:rsidR="00880841" w:rsidRDefault="00880841" w:rsidP="004D60BE">
            <w:pPr>
              <w:cnfStyle w:val="000000000000" w:firstRow="0" w:lastRow="0" w:firstColumn="0" w:lastColumn="0" w:oddVBand="0" w:evenVBand="0" w:oddHBand="0" w:evenHBand="0" w:firstRowFirstColumn="0" w:firstRowLastColumn="0" w:lastRowFirstColumn="0" w:lastRowLastColumn="0"/>
              <w:rPr>
                <w:lang w:val="de-CH"/>
              </w:rPr>
            </w:pPr>
            <w:r>
              <w:t xml:space="preserve">Überprüfung, ob der </w:t>
            </w:r>
            <w:r w:rsidR="00B92C0E">
              <w:t>Hub</w:t>
            </w:r>
            <w:r>
              <w:t xml:space="preserve"> den Bewässerungsbedarf korrekt meldet.</w:t>
            </w:r>
          </w:p>
        </w:tc>
      </w:tr>
      <w:tr w:rsidR="00880841" w14:paraId="383B4E7E" w14:textId="77777777" w:rsidTr="004D60B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00C5871" w14:textId="77777777" w:rsidR="00880841" w:rsidRDefault="00880841" w:rsidP="004D60BE">
            <w:pPr>
              <w:rPr>
                <w:lang w:val="de-CH"/>
              </w:rPr>
            </w:pPr>
            <w:r>
              <w:t>Voraussetzung</w:t>
            </w:r>
          </w:p>
        </w:tc>
        <w:tc>
          <w:tcPr>
            <w:tcW w:w="6939" w:type="dxa"/>
            <w:vAlign w:val="center"/>
          </w:tcPr>
          <w:p w14:paraId="44A99163" w14:textId="596FA195" w:rsidR="00880841" w:rsidRDefault="00880841" w:rsidP="004D60BE">
            <w:pPr>
              <w:cnfStyle w:val="000000100000" w:firstRow="0" w:lastRow="0" w:firstColumn="0" w:lastColumn="0" w:oddVBand="0" w:evenVBand="0" w:oddHBand="1" w:evenHBand="0" w:firstRowFirstColumn="0" w:firstRowLastColumn="0" w:lastRowFirstColumn="0" w:lastRowLastColumn="0"/>
              <w:rPr>
                <w:lang w:val="de-CH"/>
              </w:rPr>
            </w:pPr>
            <w:r>
              <w:t xml:space="preserve">Laufender </w:t>
            </w:r>
            <w:r w:rsidR="00B92C0E">
              <w:t>Hub</w:t>
            </w:r>
            <w:r>
              <w:t>, angeschlossene Sensoren</w:t>
            </w:r>
          </w:p>
        </w:tc>
      </w:tr>
      <w:tr w:rsidR="00880841" w14:paraId="7FB124E4" w14:textId="77777777" w:rsidTr="004D60BE">
        <w:trPr>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63F1535" w14:textId="77777777" w:rsidR="00880841" w:rsidRDefault="00880841" w:rsidP="004D60BE">
            <w:r>
              <w:t>Eingabe</w:t>
            </w:r>
          </w:p>
        </w:tc>
        <w:tc>
          <w:tcPr>
            <w:tcW w:w="6939" w:type="dxa"/>
            <w:vAlign w:val="center"/>
          </w:tcPr>
          <w:p w14:paraId="4D1D7F80" w14:textId="72DEAA1B" w:rsidR="00880841" w:rsidRDefault="00880841" w:rsidP="004D60BE">
            <w:pPr>
              <w:cnfStyle w:val="000000000000" w:firstRow="0" w:lastRow="0" w:firstColumn="0" w:lastColumn="0" w:oddVBand="0" w:evenVBand="0" w:oddHBand="0" w:evenHBand="0" w:firstRowFirstColumn="0" w:firstRowLastColumn="0" w:lastRowFirstColumn="0" w:lastRowLastColumn="0"/>
              <w:rPr>
                <w:lang w:val="de-CH"/>
              </w:rPr>
            </w:pPr>
            <w:r>
              <w:t xml:space="preserve">Anfrage an den </w:t>
            </w:r>
            <w:r w:rsidR="00B92C0E">
              <w:t>Hub</w:t>
            </w:r>
            <w:r>
              <w:t>, ob Bewässerung benötigt wird.</w:t>
            </w:r>
          </w:p>
        </w:tc>
      </w:tr>
      <w:tr w:rsidR="00880841" w14:paraId="6F911ADC" w14:textId="77777777" w:rsidTr="004D60B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9E14566" w14:textId="77777777" w:rsidR="00880841" w:rsidRDefault="00880841" w:rsidP="004D60BE">
            <w:r w:rsidRPr="00880841">
              <w:t>Erwartetes Resultat</w:t>
            </w:r>
          </w:p>
        </w:tc>
        <w:tc>
          <w:tcPr>
            <w:tcW w:w="6939" w:type="dxa"/>
            <w:vAlign w:val="center"/>
          </w:tcPr>
          <w:p w14:paraId="62303C95" w14:textId="6067F156" w:rsidR="00880841" w:rsidRDefault="00B92C0E" w:rsidP="00794D37">
            <w:pPr>
              <w:keepNext/>
              <w:cnfStyle w:val="000000100000" w:firstRow="0" w:lastRow="0" w:firstColumn="0" w:lastColumn="0" w:oddVBand="0" w:evenVBand="0" w:oddHBand="1" w:evenHBand="0" w:firstRowFirstColumn="0" w:firstRowLastColumn="0" w:lastRowFirstColumn="0" w:lastRowLastColumn="0"/>
              <w:rPr>
                <w:lang w:val="de-CH"/>
              </w:rPr>
            </w:pPr>
            <w:r>
              <w:t>Hub</w:t>
            </w:r>
            <w:r w:rsidR="00880841">
              <w:t xml:space="preserve"> meldet korrekt, ob Bewässerung benötigt wird (false).</w:t>
            </w:r>
          </w:p>
        </w:tc>
      </w:tr>
    </w:tbl>
    <w:p w14:paraId="7B05F695" w14:textId="7998EEE1" w:rsidR="00880841" w:rsidRDefault="00794D37" w:rsidP="00794D37">
      <w:pPr>
        <w:pStyle w:val="Beschriftung"/>
      </w:pPr>
      <w:r>
        <w:rPr>
          <w:lang w:val="de-CH"/>
        </w:rPr>
        <w:fldChar w:fldCharType="begin"/>
      </w:r>
      <w:r>
        <w:rPr>
          <w:lang w:val="de-CH"/>
        </w:rPr>
        <w:instrText xml:space="preserve"> SEQ Tabelle \* ARABIC </w:instrText>
      </w:r>
      <w:r>
        <w:rPr>
          <w:lang w:val="de-CH"/>
        </w:rPr>
        <w:fldChar w:fldCharType="separate"/>
      </w:r>
      <w:bookmarkStart w:id="146" w:name="_Toc169228435"/>
      <w:r w:rsidR="00923ED8">
        <w:rPr>
          <w:noProof/>
          <w:lang w:val="de-CH"/>
        </w:rPr>
        <w:t>24</w:t>
      </w:r>
      <w:r>
        <w:rPr>
          <w:lang w:val="de-CH"/>
        </w:rPr>
        <w:fldChar w:fldCharType="end"/>
      </w:r>
      <w:r>
        <w:t xml:space="preserve"> - </w:t>
      </w:r>
      <w:r w:rsidRPr="00103126">
        <w:t>Testfall 10: Überprüfung des Bewässerungsbedarfs</w:t>
      </w:r>
      <w:bookmarkEnd w:id="146"/>
    </w:p>
    <w:p w14:paraId="12D3C544" w14:textId="628C51F9" w:rsidR="00794D37" w:rsidRPr="00794D37" w:rsidRDefault="00794D37" w:rsidP="00794D37">
      <w:r>
        <w:br w:type="page"/>
      </w:r>
    </w:p>
    <w:tbl>
      <w:tblPr>
        <w:tblStyle w:val="EinfacheTabelle1"/>
        <w:tblW w:w="0" w:type="auto"/>
        <w:tblLook w:val="04A0" w:firstRow="1" w:lastRow="0" w:firstColumn="1" w:lastColumn="0" w:noHBand="0" w:noVBand="1"/>
      </w:tblPr>
      <w:tblGrid>
        <w:gridCol w:w="2689"/>
        <w:gridCol w:w="6939"/>
      </w:tblGrid>
      <w:tr w:rsidR="00794D37" w14:paraId="50A017B3" w14:textId="77777777" w:rsidTr="004D60BE">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771D51C" w14:textId="77777777" w:rsidR="00794D37" w:rsidRDefault="00794D37" w:rsidP="004D60BE">
            <w:pPr>
              <w:rPr>
                <w:lang w:val="de-CH"/>
              </w:rPr>
            </w:pPr>
            <w:r>
              <w:rPr>
                <w:lang w:val="de-CH"/>
              </w:rPr>
              <w:lastRenderedPageBreak/>
              <w:t>Testfall-Nr</w:t>
            </w:r>
          </w:p>
        </w:tc>
        <w:tc>
          <w:tcPr>
            <w:tcW w:w="6939" w:type="dxa"/>
            <w:vAlign w:val="center"/>
          </w:tcPr>
          <w:p w14:paraId="05094B72" w14:textId="2839C339" w:rsidR="00794D37" w:rsidRDefault="00794D37" w:rsidP="004D60BE">
            <w:pPr>
              <w:cnfStyle w:val="100000000000" w:firstRow="1" w:lastRow="0" w:firstColumn="0" w:lastColumn="0" w:oddVBand="0" w:evenVBand="0" w:oddHBand="0" w:evenHBand="0" w:firstRowFirstColumn="0" w:firstRowLastColumn="0" w:lastRowFirstColumn="0" w:lastRowLastColumn="0"/>
              <w:rPr>
                <w:lang w:val="de-CH"/>
              </w:rPr>
            </w:pPr>
            <w:r>
              <w:rPr>
                <w:lang w:val="de-CH"/>
              </w:rPr>
              <w:t>11</w:t>
            </w:r>
          </w:p>
        </w:tc>
      </w:tr>
      <w:tr w:rsidR="00794D37" w14:paraId="58499DD6" w14:textId="77777777" w:rsidTr="004D60B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8BA0C37" w14:textId="77777777" w:rsidR="00794D37" w:rsidRDefault="00794D37" w:rsidP="004D60BE">
            <w:pPr>
              <w:rPr>
                <w:lang w:val="de-CH"/>
              </w:rPr>
            </w:pPr>
            <w:r>
              <w:rPr>
                <w:lang w:val="de-CH"/>
              </w:rPr>
              <w:t>Anforderungen</w:t>
            </w:r>
          </w:p>
        </w:tc>
        <w:tc>
          <w:tcPr>
            <w:tcW w:w="6939" w:type="dxa"/>
            <w:vAlign w:val="center"/>
          </w:tcPr>
          <w:p w14:paraId="047359D3" w14:textId="07F48046" w:rsidR="00794D37" w:rsidRDefault="00B92C0E" w:rsidP="004D60BE">
            <w:pPr>
              <w:cnfStyle w:val="000000100000" w:firstRow="0" w:lastRow="0" w:firstColumn="0" w:lastColumn="0" w:oddVBand="0" w:evenVBand="0" w:oddHBand="1" w:evenHBand="0" w:firstRowFirstColumn="0" w:firstRowLastColumn="0" w:lastRowFirstColumn="0" w:lastRowLastColumn="0"/>
              <w:rPr>
                <w:lang w:val="de-CH"/>
              </w:rPr>
            </w:pPr>
            <w:r>
              <w:t>Hub</w:t>
            </w:r>
            <w:r w:rsidR="00794D37">
              <w:t xml:space="preserve"> sollte korrekt bestätigen, dass Bewässerung erforderlich ist.</w:t>
            </w:r>
          </w:p>
        </w:tc>
      </w:tr>
      <w:tr w:rsidR="00794D37" w14:paraId="4D6B6E1A" w14:textId="77777777" w:rsidTr="004D60BE">
        <w:trPr>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B38FEB3" w14:textId="77777777" w:rsidR="00794D37" w:rsidRDefault="00794D37" w:rsidP="004D60BE">
            <w:pPr>
              <w:rPr>
                <w:lang w:val="de-CH"/>
              </w:rPr>
            </w:pPr>
            <w:r>
              <w:rPr>
                <w:lang w:val="de-CH"/>
              </w:rPr>
              <w:t>Beschreibung</w:t>
            </w:r>
          </w:p>
        </w:tc>
        <w:tc>
          <w:tcPr>
            <w:tcW w:w="6939" w:type="dxa"/>
            <w:vAlign w:val="center"/>
          </w:tcPr>
          <w:p w14:paraId="748FD857" w14:textId="22FE3F6F" w:rsidR="00794D37" w:rsidRDefault="00794D37" w:rsidP="004D60BE">
            <w:pPr>
              <w:cnfStyle w:val="000000000000" w:firstRow="0" w:lastRow="0" w:firstColumn="0" w:lastColumn="0" w:oddVBand="0" w:evenVBand="0" w:oddHBand="0" w:evenHBand="0" w:firstRowFirstColumn="0" w:firstRowLastColumn="0" w:lastRowFirstColumn="0" w:lastRowLastColumn="0"/>
              <w:rPr>
                <w:lang w:val="de-CH"/>
              </w:rPr>
            </w:pPr>
            <w:r>
              <w:t xml:space="preserve">Überprüfung, ob der </w:t>
            </w:r>
            <w:r w:rsidR="00B92C0E">
              <w:t>Hub</w:t>
            </w:r>
            <w:r>
              <w:t xml:space="preserve"> eine Bestätigung sendet, dass Bewässerung erforderlich ist.</w:t>
            </w:r>
          </w:p>
        </w:tc>
      </w:tr>
      <w:tr w:rsidR="00794D37" w14:paraId="24E71751" w14:textId="77777777" w:rsidTr="004D60B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D6BB5E3" w14:textId="77777777" w:rsidR="00794D37" w:rsidRDefault="00794D37" w:rsidP="004D60BE">
            <w:pPr>
              <w:rPr>
                <w:lang w:val="de-CH"/>
              </w:rPr>
            </w:pPr>
            <w:r>
              <w:t>Voraussetzung</w:t>
            </w:r>
          </w:p>
        </w:tc>
        <w:tc>
          <w:tcPr>
            <w:tcW w:w="6939" w:type="dxa"/>
            <w:vAlign w:val="center"/>
          </w:tcPr>
          <w:p w14:paraId="182D8229" w14:textId="7F71382F" w:rsidR="00794D37" w:rsidRDefault="00794D37" w:rsidP="004D60BE">
            <w:pPr>
              <w:cnfStyle w:val="000000100000" w:firstRow="0" w:lastRow="0" w:firstColumn="0" w:lastColumn="0" w:oddVBand="0" w:evenVBand="0" w:oddHBand="1" w:evenHBand="0" w:firstRowFirstColumn="0" w:firstRowLastColumn="0" w:lastRowFirstColumn="0" w:lastRowLastColumn="0"/>
              <w:rPr>
                <w:lang w:val="de-CH"/>
              </w:rPr>
            </w:pPr>
            <w:r>
              <w:t xml:space="preserve">Laufender </w:t>
            </w:r>
            <w:r w:rsidR="00B92C0E">
              <w:t>Hub</w:t>
            </w:r>
            <w:r>
              <w:t>, angeschlossene Sensoren</w:t>
            </w:r>
          </w:p>
        </w:tc>
      </w:tr>
      <w:tr w:rsidR="00794D37" w14:paraId="07047CD8" w14:textId="77777777" w:rsidTr="004D60BE">
        <w:trPr>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0764FA6" w14:textId="77777777" w:rsidR="00794D37" w:rsidRDefault="00794D37" w:rsidP="004D60BE">
            <w:r>
              <w:t>Eingabe</w:t>
            </w:r>
          </w:p>
        </w:tc>
        <w:tc>
          <w:tcPr>
            <w:tcW w:w="6939" w:type="dxa"/>
            <w:vAlign w:val="center"/>
          </w:tcPr>
          <w:p w14:paraId="65DA693F" w14:textId="579D9F5E" w:rsidR="00794D37" w:rsidRDefault="00794D37" w:rsidP="004D60BE">
            <w:pPr>
              <w:cnfStyle w:val="000000000000" w:firstRow="0" w:lastRow="0" w:firstColumn="0" w:lastColumn="0" w:oddVBand="0" w:evenVBand="0" w:oddHBand="0" w:evenHBand="0" w:firstRowFirstColumn="0" w:firstRowLastColumn="0" w:lastRowFirstColumn="0" w:lastRowLastColumn="0"/>
              <w:rPr>
                <w:lang w:val="de-CH"/>
              </w:rPr>
            </w:pPr>
            <w:r>
              <w:t xml:space="preserve">Anfrage an den </w:t>
            </w:r>
            <w:r w:rsidR="00B92C0E">
              <w:t>Hub</w:t>
            </w:r>
            <w:r>
              <w:t xml:space="preserve"> zur Bestätigung, dass Bewässerung erforderlich ist.</w:t>
            </w:r>
          </w:p>
        </w:tc>
      </w:tr>
      <w:tr w:rsidR="00794D37" w14:paraId="00058DB9" w14:textId="77777777" w:rsidTr="004D60B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2360D9C" w14:textId="77777777" w:rsidR="00794D37" w:rsidRDefault="00794D37" w:rsidP="004D60BE">
            <w:r w:rsidRPr="00880841">
              <w:t>Erwartetes Resultat</w:t>
            </w:r>
          </w:p>
        </w:tc>
        <w:tc>
          <w:tcPr>
            <w:tcW w:w="6939" w:type="dxa"/>
            <w:vAlign w:val="center"/>
          </w:tcPr>
          <w:p w14:paraId="7EB4FAC7" w14:textId="3D300A5E" w:rsidR="00794D37" w:rsidRDefault="00B92C0E" w:rsidP="00794D37">
            <w:pPr>
              <w:keepNext/>
              <w:cnfStyle w:val="000000100000" w:firstRow="0" w:lastRow="0" w:firstColumn="0" w:lastColumn="0" w:oddVBand="0" w:evenVBand="0" w:oddHBand="1" w:evenHBand="0" w:firstRowFirstColumn="0" w:firstRowLastColumn="0" w:lastRowFirstColumn="0" w:lastRowLastColumn="0"/>
              <w:rPr>
                <w:lang w:val="de-CH"/>
              </w:rPr>
            </w:pPr>
            <w:r>
              <w:t>Hub</w:t>
            </w:r>
            <w:r w:rsidR="00794D37">
              <w:t xml:space="preserve"> bestätigt korrekt, dass Bewässerung erforderlich ist (true).</w:t>
            </w:r>
          </w:p>
        </w:tc>
      </w:tr>
    </w:tbl>
    <w:p w14:paraId="5FA9FD93" w14:textId="16359DE2" w:rsidR="00794D37" w:rsidRPr="00880841" w:rsidRDefault="00794D37" w:rsidP="00794D37">
      <w:pPr>
        <w:pStyle w:val="Beschriftung"/>
        <w:rPr>
          <w:lang w:val="de-CH"/>
        </w:rPr>
      </w:pPr>
      <w:r>
        <w:rPr>
          <w:lang w:val="de-CH"/>
        </w:rPr>
        <w:fldChar w:fldCharType="begin"/>
      </w:r>
      <w:r>
        <w:rPr>
          <w:lang w:val="de-CH"/>
        </w:rPr>
        <w:instrText xml:space="preserve"> SEQ Tabelle \* ARABIC </w:instrText>
      </w:r>
      <w:r>
        <w:rPr>
          <w:lang w:val="de-CH"/>
        </w:rPr>
        <w:fldChar w:fldCharType="separate"/>
      </w:r>
      <w:bookmarkStart w:id="147" w:name="_Toc169228436"/>
      <w:r w:rsidR="00923ED8">
        <w:rPr>
          <w:noProof/>
          <w:lang w:val="de-CH"/>
        </w:rPr>
        <w:t>25</w:t>
      </w:r>
      <w:r>
        <w:rPr>
          <w:lang w:val="de-CH"/>
        </w:rPr>
        <w:fldChar w:fldCharType="end"/>
      </w:r>
      <w:r>
        <w:t xml:space="preserve"> - </w:t>
      </w:r>
      <w:r w:rsidRPr="00756DEE">
        <w:t>Testfall 11: Bestätigung der Bewässerung</w:t>
      </w:r>
      <w:bookmarkEnd w:id="147"/>
    </w:p>
    <w:p w14:paraId="2C23B8C1" w14:textId="47C6F65D" w:rsidR="00A97E04" w:rsidRPr="00607890" w:rsidRDefault="00A97E04" w:rsidP="00366CE7">
      <w:pPr>
        <w:rPr>
          <w:lang w:val="de-CH"/>
        </w:rPr>
      </w:pPr>
      <w:r w:rsidRPr="00607890">
        <w:rPr>
          <w:lang w:val="de-CH"/>
        </w:rPr>
        <w:br w:type="page"/>
      </w:r>
    </w:p>
    <w:p w14:paraId="06E12502" w14:textId="6B58CB09" w:rsidR="0059327E" w:rsidRPr="001770BE" w:rsidRDefault="00B97A50" w:rsidP="00B97A50">
      <w:pPr>
        <w:pStyle w:val="berschrift2"/>
      </w:pPr>
      <w:bookmarkStart w:id="148" w:name="_Toc169228395"/>
      <w:r w:rsidRPr="001770BE">
        <w:lastRenderedPageBreak/>
        <w:t xml:space="preserve">Unit-Tests für den </w:t>
      </w:r>
      <w:r w:rsidR="00B92C0E">
        <w:t>Hub</w:t>
      </w:r>
      <w:bookmarkEnd w:id="148"/>
    </w:p>
    <w:p w14:paraId="3D9879A4" w14:textId="5C4FA9A2" w:rsidR="006151C3" w:rsidRDefault="00D77627" w:rsidP="00B97A50">
      <w:pPr>
        <w:rPr>
          <w:lang w:val="de-CH"/>
        </w:rPr>
      </w:pPr>
      <w:r>
        <w:rPr>
          <w:lang w:val="de-CH"/>
        </w:rPr>
        <w:t xml:space="preserve">Da das </w:t>
      </w:r>
      <w:r w:rsidR="00B92C0E">
        <w:rPr>
          <w:lang w:val="de-CH"/>
        </w:rPr>
        <w:t>HUB</w:t>
      </w:r>
      <w:r>
        <w:rPr>
          <w:lang w:val="de-CH"/>
        </w:rPr>
        <w:t xml:space="preserve"> in Rust entwickelt wird</w:t>
      </w:r>
      <w:r w:rsidR="006C58A3">
        <w:rPr>
          <w:lang w:val="de-CH"/>
        </w:rPr>
        <w:t>, werden Tests mit dem Integrierten Test-Framework geschrieben.</w:t>
      </w:r>
    </w:p>
    <w:p w14:paraId="1CB37566" w14:textId="5E4CAB19" w:rsidR="00486006" w:rsidRDefault="00E051FE" w:rsidP="00B97A50">
      <w:pPr>
        <w:rPr>
          <w:lang w:val="de-CH"/>
        </w:rPr>
      </w:pPr>
      <w:r>
        <w:rPr>
          <w:lang w:val="de-CH"/>
        </w:rPr>
        <w:t xml:space="preserve">Unit-Tests </w:t>
      </w:r>
      <w:r w:rsidR="00C0690E">
        <w:rPr>
          <w:lang w:val="de-CH"/>
        </w:rPr>
        <w:t>wurden</w:t>
      </w:r>
      <w:r>
        <w:rPr>
          <w:lang w:val="de-CH"/>
        </w:rPr>
        <w:t xml:space="preserve"> für die Core-Komponenten des</w:t>
      </w:r>
      <w:r w:rsidR="00C0690E">
        <w:rPr>
          <w:lang w:val="de-CH"/>
        </w:rPr>
        <w:t xml:space="preserve"> </w:t>
      </w:r>
      <w:r w:rsidR="00B92C0E">
        <w:rPr>
          <w:lang w:val="de-CH"/>
        </w:rPr>
        <w:t>HUB</w:t>
      </w:r>
      <w:r w:rsidR="0091405E">
        <w:rPr>
          <w:lang w:val="de-CH"/>
        </w:rPr>
        <w:t xml:space="preserve"> geschrieben</w:t>
      </w:r>
      <w:r w:rsidR="00C0690E">
        <w:rPr>
          <w:lang w:val="de-CH"/>
        </w:rPr>
        <w:t xml:space="preserve"> </w:t>
      </w:r>
      <w:r w:rsidR="0091405E">
        <w:rPr>
          <w:lang w:val="de-CH"/>
        </w:rPr>
        <w:t xml:space="preserve">um diese </w:t>
      </w:r>
      <w:r w:rsidR="00C0690E">
        <w:rPr>
          <w:lang w:val="de-CH"/>
        </w:rPr>
        <w:t xml:space="preserve">auf ihre Fehlerfrei Funktion </w:t>
      </w:r>
      <w:r w:rsidR="0091405E">
        <w:rPr>
          <w:lang w:val="de-CH"/>
        </w:rPr>
        <w:t>zu Testen.</w:t>
      </w:r>
      <w:r w:rsidR="00794D37">
        <w:rPr>
          <w:lang w:val="de-CH"/>
        </w:rPr>
        <w:t xml:space="preserve"> Die Unit-Tests wurden basierend auf den zuvor erstellten Test-Cases entwickelt.</w:t>
      </w:r>
    </w:p>
    <w:p w14:paraId="6DE28CC8" w14:textId="77777777" w:rsidR="00794D37" w:rsidRDefault="00794D37" w:rsidP="00B97A50">
      <w:pPr>
        <w:rPr>
          <w:lang w:val="de-CH"/>
        </w:rPr>
      </w:pPr>
    </w:p>
    <w:tbl>
      <w:tblPr>
        <w:tblStyle w:val="IPSO-TableStandard"/>
        <w:tblW w:w="0" w:type="auto"/>
        <w:tblLook w:val="04A0" w:firstRow="1" w:lastRow="0" w:firstColumn="1" w:lastColumn="0" w:noHBand="0" w:noVBand="1"/>
      </w:tblPr>
      <w:tblGrid>
        <w:gridCol w:w="2268"/>
        <w:gridCol w:w="2977"/>
        <w:gridCol w:w="4393"/>
      </w:tblGrid>
      <w:tr w:rsidR="00FB5DA0" w14:paraId="1A9DFE57" w14:textId="605A0E1C" w:rsidTr="00760FA9">
        <w:trPr>
          <w:cnfStyle w:val="100000000000" w:firstRow="1" w:lastRow="0" w:firstColumn="0" w:lastColumn="0" w:oddVBand="0" w:evenVBand="0" w:oddHBand="0" w:evenHBand="0" w:firstRowFirstColumn="0" w:firstRowLastColumn="0" w:lastRowFirstColumn="0" w:lastRowLastColumn="0"/>
        </w:trPr>
        <w:tc>
          <w:tcPr>
            <w:tcW w:w="2268" w:type="dxa"/>
          </w:tcPr>
          <w:p w14:paraId="2A11F3FD" w14:textId="08A0E221" w:rsidR="00FB5DA0" w:rsidRDefault="00FB5DA0" w:rsidP="00B97A50">
            <w:pPr>
              <w:rPr>
                <w:lang w:val="de-CH"/>
              </w:rPr>
            </w:pPr>
            <w:r>
              <w:rPr>
                <w:lang w:val="de-CH"/>
              </w:rPr>
              <w:t>Modul</w:t>
            </w:r>
          </w:p>
        </w:tc>
        <w:tc>
          <w:tcPr>
            <w:tcW w:w="2977" w:type="dxa"/>
          </w:tcPr>
          <w:p w14:paraId="0DCA07E8" w14:textId="530502F5" w:rsidR="00FB5DA0" w:rsidRDefault="00587EDC" w:rsidP="00B97A50">
            <w:pPr>
              <w:rPr>
                <w:lang w:val="de-CH"/>
              </w:rPr>
            </w:pPr>
            <w:r>
              <w:rPr>
                <w:lang w:val="de-CH"/>
              </w:rPr>
              <w:t>Test</w:t>
            </w:r>
          </w:p>
        </w:tc>
        <w:tc>
          <w:tcPr>
            <w:tcW w:w="4393" w:type="dxa"/>
          </w:tcPr>
          <w:p w14:paraId="79DC2A40" w14:textId="23495511" w:rsidR="00FB5DA0" w:rsidRDefault="00587EDC" w:rsidP="00B97A50">
            <w:pPr>
              <w:rPr>
                <w:lang w:val="de-CH"/>
              </w:rPr>
            </w:pPr>
            <w:r>
              <w:rPr>
                <w:lang w:val="de-CH"/>
              </w:rPr>
              <w:t>Beschreibung</w:t>
            </w:r>
          </w:p>
        </w:tc>
      </w:tr>
      <w:tr w:rsidR="00FB5DA0" w14:paraId="68BA5D6C" w14:textId="494FB3F6" w:rsidTr="00760FA9">
        <w:trPr>
          <w:cnfStyle w:val="000000100000" w:firstRow="0" w:lastRow="0" w:firstColumn="0" w:lastColumn="0" w:oddVBand="0" w:evenVBand="0" w:oddHBand="1" w:evenHBand="0" w:firstRowFirstColumn="0" w:firstRowLastColumn="0" w:lastRowFirstColumn="0" w:lastRowLastColumn="0"/>
        </w:trPr>
        <w:tc>
          <w:tcPr>
            <w:tcW w:w="2268" w:type="dxa"/>
          </w:tcPr>
          <w:p w14:paraId="3A3305C8" w14:textId="63281406" w:rsidR="00FB5DA0" w:rsidRDefault="00255907" w:rsidP="00B97A50">
            <w:pPr>
              <w:rPr>
                <w:lang w:val="de-CH"/>
              </w:rPr>
            </w:pPr>
            <w:r w:rsidRPr="00255907">
              <w:rPr>
                <w:lang w:val="de-CH"/>
              </w:rPr>
              <w:t>core::manager</w:t>
            </w:r>
          </w:p>
        </w:tc>
        <w:tc>
          <w:tcPr>
            <w:tcW w:w="2977" w:type="dxa"/>
          </w:tcPr>
          <w:p w14:paraId="527189A5" w14:textId="3CE44F87" w:rsidR="00FB5DA0" w:rsidRDefault="005E7584" w:rsidP="00B97A50">
            <w:pPr>
              <w:rPr>
                <w:lang w:val="de-CH"/>
              </w:rPr>
            </w:pPr>
            <w:r w:rsidRPr="005E7584">
              <w:rPr>
                <w:lang w:val="de-CH"/>
              </w:rPr>
              <w:t>test_new</w:t>
            </w:r>
          </w:p>
        </w:tc>
        <w:tc>
          <w:tcPr>
            <w:tcW w:w="4393" w:type="dxa"/>
          </w:tcPr>
          <w:p w14:paraId="11B7D2BD" w14:textId="5922C7A9" w:rsidR="00FB5DA0" w:rsidRDefault="00C56C2B" w:rsidP="00B97A50">
            <w:pPr>
              <w:rPr>
                <w:lang w:val="de-CH"/>
              </w:rPr>
            </w:pPr>
            <w:r>
              <w:rPr>
                <w:lang w:val="de-CH"/>
              </w:rPr>
              <w:t>Stellt die Ordentliche Erstellung und Instanziierung des Managers sicher.</w:t>
            </w:r>
          </w:p>
        </w:tc>
      </w:tr>
      <w:tr w:rsidR="008F40C8" w:rsidRPr="00B42DCE" w14:paraId="38C3E190" w14:textId="77777777" w:rsidTr="00760FA9">
        <w:trPr>
          <w:cnfStyle w:val="000000010000" w:firstRow="0" w:lastRow="0" w:firstColumn="0" w:lastColumn="0" w:oddVBand="0" w:evenVBand="0" w:oddHBand="0" w:evenHBand="1" w:firstRowFirstColumn="0" w:firstRowLastColumn="0" w:lastRowFirstColumn="0" w:lastRowLastColumn="0"/>
        </w:trPr>
        <w:tc>
          <w:tcPr>
            <w:tcW w:w="2268" w:type="dxa"/>
          </w:tcPr>
          <w:p w14:paraId="28B5D50F" w14:textId="471E156B" w:rsidR="008F40C8" w:rsidRPr="00255907" w:rsidRDefault="008F40C8" w:rsidP="00B97A50">
            <w:pPr>
              <w:rPr>
                <w:lang w:val="de-CH"/>
              </w:rPr>
            </w:pPr>
            <w:r w:rsidRPr="008F40C8">
              <w:rPr>
                <w:lang w:val="de-CH"/>
              </w:rPr>
              <w:t>core::manager</w:t>
            </w:r>
          </w:p>
        </w:tc>
        <w:tc>
          <w:tcPr>
            <w:tcW w:w="2977" w:type="dxa"/>
          </w:tcPr>
          <w:p w14:paraId="62BB6D8C" w14:textId="4081E26F" w:rsidR="008F40C8" w:rsidRPr="005E7584" w:rsidRDefault="005E7584" w:rsidP="00B97A50">
            <w:pPr>
              <w:rPr>
                <w:lang w:val="en-GB"/>
              </w:rPr>
            </w:pPr>
            <w:r w:rsidRPr="005E7584">
              <w:rPr>
                <w:lang w:val="en-GB"/>
              </w:rPr>
              <w:t>test_register_module</w:t>
            </w:r>
          </w:p>
        </w:tc>
        <w:tc>
          <w:tcPr>
            <w:tcW w:w="4393" w:type="dxa"/>
          </w:tcPr>
          <w:p w14:paraId="4B66908A" w14:textId="6C7629F3" w:rsidR="008F40C8" w:rsidRPr="00B42DCE" w:rsidRDefault="00B42DCE" w:rsidP="00B97A50">
            <w:pPr>
              <w:rPr>
                <w:lang w:val="de-CH"/>
              </w:rPr>
            </w:pPr>
            <w:r w:rsidRPr="00B42DCE">
              <w:rPr>
                <w:lang w:val="de-CH"/>
              </w:rPr>
              <w:t>Stellt sicher das alle I</w:t>
            </w:r>
            <w:r>
              <w:rPr>
                <w:lang w:val="de-CH"/>
              </w:rPr>
              <w:t xml:space="preserve">nhalte des </w:t>
            </w:r>
            <w:r w:rsidR="0093386C">
              <w:rPr>
                <w:lang w:val="de-CH"/>
              </w:rPr>
              <w:t>ClientModuls richtig im Manager registriert werden.</w:t>
            </w:r>
          </w:p>
        </w:tc>
      </w:tr>
      <w:tr w:rsidR="008F40C8" w:rsidRPr="0093386C" w14:paraId="6480D82A" w14:textId="77777777" w:rsidTr="00760FA9">
        <w:trPr>
          <w:cnfStyle w:val="000000100000" w:firstRow="0" w:lastRow="0" w:firstColumn="0" w:lastColumn="0" w:oddVBand="0" w:evenVBand="0" w:oddHBand="1" w:evenHBand="0" w:firstRowFirstColumn="0" w:firstRowLastColumn="0" w:lastRowFirstColumn="0" w:lastRowLastColumn="0"/>
        </w:trPr>
        <w:tc>
          <w:tcPr>
            <w:tcW w:w="2268" w:type="dxa"/>
          </w:tcPr>
          <w:p w14:paraId="56FD3210" w14:textId="191E3FA2" w:rsidR="008F40C8" w:rsidRPr="008F40C8" w:rsidRDefault="008F40C8" w:rsidP="00B97A50">
            <w:pPr>
              <w:rPr>
                <w:lang w:val="de-CH"/>
              </w:rPr>
            </w:pPr>
            <w:r w:rsidRPr="008F40C8">
              <w:rPr>
                <w:lang w:val="de-CH"/>
              </w:rPr>
              <w:t>core::manager</w:t>
            </w:r>
          </w:p>
        </w:tc>
        <w:tc>
          <w:tcPr>
            <w:tcW w:w="2977" w:type="dxa"/>
          </w:tcPr>
          <w:p w14:paraId="4A767604" w14:textId="213834BF" w:rsidR="008F40C8" w:rsidRPr="005E7584" w:rsidRDefault="000906A9" w:rsidP="00B97A50">
            <w:pPr>
              <w:rPr>
                <w:lang w:val="en-GB"/>
              </w:rPr>
            </w:pPr>
            <w:r w:rsidRPr="000906A9">
              <w:rPr>
                <w:lang w:val="en-GB"/>
              </w:rPr>
              <w:t>test_setting_prefix_correctly</w:t>
            </w:r>
          </w:p>
        </w:tc>
        <w:tc>
          <w:tcPr>
            <w:tcW w:w="4393" w:type="dxa"/>
          </w:tcPr>
          <w:p w14:paraId="3D9A5377" w14:textId="21AA0D61" w:rsidR="008F40C8" w:rsidRPr="0093386C" w:rsidRDefault="0093386C" w:rsidP="00B97A50">
            <w:pPr>
              <w:rPr>
                <w:lang w:val="de-CH"/>
              </w:rPr>
            </w:pPr>
            <w:r w:rsidRPr="0093386C">
              <w:rPr>
                <w:lang w:val="de-CH"/>
              </w:rPr>
              <w:t>Überprüft ob Einstellungen korrekt m</w:t>
            </w:r>
            <w:r>
              <w:rPr>
                <w:lang w:val="de-CH"/>
              </w:rPr>
              <w:t xml:space="preserve">it </w:t>
            </w:r>
            <w:r w:rsidR="001D7E47">
              <w:rPr>
                <w:lang w:val="de-CH"/>
              </w:rPr>
              <w:t>dem Topic des Moduls als Pr</w:t>
            </w:r>
            <w:r w:rsidR="008171ED">
              <w:rPr>
                <w:lang w:val="de-CH"/>
              </w:rPr>
              <w:t>ä</w:t>
            </w:r>
            <w:r w:rsidR="001D7E47">
              <w:rPr>
                <w:lang w:val="de-CH"/>
              </w:rPr>
              <w:t>fix versehen werden</w:t>
            </w:r>
            <w:r w:rsidR="008171ED">
              <w:rPr>
                <w:lang w:val="de-CH"/>
              </w:rPr>
              <w:t>.</w:t>
            </w:r>
          </w:p>
        </w:tc>
      </w:tr>
      <w:tr w:rsidR="008F40C8" w14:paraId="6172A691" w14:textId="77777777" w:rsidTr="00760FA9">
        <w:trPr>
          <w:cnfStyle w:val="000000010000" w:firstRow="0" w:lastRow="0" w:firstColumn="0" w:lastColumn="0" w:oddVBand="0" w:evenVBand="0" w:oddHBand="0" w:evenHBand="1" w:firstRowFirstColumn="0" w:firstRowLastColumn="0" w:lastRowFirstColumn="0" w:lastRowLastColumn="0"/>
        </w:trPr>
        <w:tc>
          <w:tcPr>
            <w:tcW w:w="2268" w:type="dxa"/>
          </w:tcPr>
          <w:p w14:paraId="7B4834BA" w14:textId="3B8994B4" w:rsidR="008F40C8" w:rsidRPr="008F40C8" w:rsidRDefault="008F40C8" w:rsidP="00B97A50">
            <w:pPr>
              <w:rPr>
                <w:lang w:val="de-CH"/>
              </w:rPr>
            </w:pPr>
            <w:r w:rsidRPr="008F40C8">
              <w:rPr>
                <w:lang w:val="de-CH"/>
              </w:rPr>
              <w:t>core::serde</w:t>
            </w:r>
          </w:p>
        </w:tc>
        <w:tc>
          <w:tcPr>
            <w:tcW w:w="2977" w:type="dxa"/>
          </w:tcPr>
          <w:p w14:paraId="1C1BCF17" w14:textId="38924595" w:rsidR="008F40C8" w:rsidRDefault="00824975" w:rsidP="00B97A50">
            <w:pPr>
              <w:rPr>
                <w:lang w:val="de-CH"/>
              </w:rPr>
            </w:pPr>
            <w:r w:rsidRPr="00824975">
              <w:rPr>
                <w:lang w:val="de-CH"/>
              </w:rPr>
              <w:t>test_serialize_naive_time</w:t>
            </w:r>
          </w:p>
        </w:tc>
        <w:tc>
          <w:tcPr>
            <w:tcW w:w="4393" w:type="dxa"/>
          </w:tcPr>
          <w:p w14:paraId="71E46138" w14:textId="00F2139E" w:rsidR="008F40C8" w:rsidRDefault="00C327E4" w:rsidP="00B97A50">
            <w:pPr>
              <w:rPr>
                <w:lang w:val="de-CH"/>
              </w:rPr>
            </w:pPr>
            <w:r>
              <w:rPr>
                <w:lang w:val="de-CH"/>
              </w:rPr>
              <w:t>Stellt sicher das die Zeit Konfiguration richtig konvertiert wer</w:t>
            </w:r>
            <w:r w:rsidR="00357C57">
              <w:rPr>
                <w:lang w:val="de-CH"/>
              </w:rPr>
              <w:t>den kann.</w:t>
            </w:r>
          </w:p>
        </w:tc>
      </w:tr>
      <w:tr w:rsidR="008F40C8" w14:paraId="2D47559F" w14:textId="77777777" w:rsidTr="00760FA9">
        <w:trPr>
          <w:cnfStyle w:val="000000100000" w:firstRow="0" w:lastRow="0" w:firstColumn="0" w:lastColumn="0" w:oddVBand="0" w:evenVBand="0" w:oddHBand="1" w:evenHBand="0" w:firstRowFirstColumn="0" w:firstRowLastColumn="0" w:lastRowFirstColumn="0" w:lastRowLastColumn="0"/>
        </w:trPr>
        <w:tc>
          <w:tcPr>
            <w:tcW w:w="2268" w:type="dxa"/>
          </w:tcPr>
          <w:p w14:paraId="0575640D" w14:textId="63BD8741" w:rsidR="008F40C8" w:rsidRPr="008F40C8" w:rsidRDefault="008F40C8" w:rsidP="00B97A50">
            <w:pPr>
              <w:rPr>
                <w:lang w:val="de-CH"/>
              </w:rPr>
            </w:pPr>
            <w:r w:rsidRPr="008F40C8">
              <w:rPr>
                <w:lang w:val="de-CH"/>
              </w:rPr>
              <w:t>core::serde</w:t>
            </w:r>
          </w:p>
        </w:tc>
        <w:tc>
          <w:tcPr>
            <w:tcW w:w="2977" w:type="dxa"/>
          </w:tcPr>
          <w:p w14:paraId="038BFBC7" w14:textId="5E80856B" w:rsidR="008F40C8" w:rsidRDefault="00111ADB" w:rsidP="00B97A50">
            <w:pPr>
              <w:rPr>
                <w:lang w:val="de-CH"/>
              </w:rPr>
            </w:pPr>
            <w:r w:rsidRPr="00111ADB">
              <w:rPr>
                <w:lang w:val="de-CH"/>
              </w:rPr>
              <w:t>test_deserialize_naive_time</w:t>
            </w:r>
          </w:p>
        </w:tc>
        <w:tc>
          <w:tcPr>
            <w:tcW w:w="4393" w:type="dxa"/>
          </w:tcPr>
          <w:p w14:paraId="2C46A57C" w14:textId="2C0D64ED" w:rsidR="008F40C8" w:rsidRDefault="00357C57" w:rsidP="00B97A50">
            <w:pPr>
              <w:rPr>
                <w:lang w:val="de-CH"/>
              </w:rPr>
            </w:pPr>
            <w:r>
              <w:rPr>
                <w:lang w:val="de-CH"/>
              </w:rPr>
              <w:t>Stellt sicher das die Zeit Konfiguration richtig konvertiert werden kann.</w:t>
            </w:r>
          </w:p>
        </w:tc>
      </w:tr>
      <w:tr w:rsidR="008F40C8" w14:paraId="6EDC4D78" w14:textId="77777777" w:rsidTr="00760FA9">
        <w:trPr>
          <w:cnfStyle w:val="000000010000" w:firstRow="0" w:lastRow="0" w:firstColumn="0" w:lastColumn="0" w:oddVBand="0" w:evenVBand="0" w:oddHBand="0" w:evenHBand="1" w:firstRowFirstColumn="0" w:firstRowLastColumn="0" w:lastRowFirstColumn="0" w:lastRowLastColumn="0"/>
        </w:trPr>
        <w:tc>
          <w:tcPr>
            <w:tcW w:w="2268" w:type="dxa"/>
          </w:tcPr>
          <w:p w14:paraId="38816D6F" w14:textId="73A34005" w:rsidR="008F40C8" w:rsidRPr="008F40C8" w:rsidRDefault="008F40C8" w:rsidP="00B97A50">
            <w:pPr>
              <w:rPr>
                <w:lang w:val="de-CH"/>
              </w:rPr>
            </w:pPr>
            <w:r w:rsidRPr="008F40C8">
              <w:rPr>
                <w:lang w:val="de-CH"/>
              </w:rPr>
              <w:t>core::traits</w:t>
            </w:r>
            <w:r w:rsidR="00111ADB" w:rsidRPr="00111ADB">
              <w:rPr>
                <w:lang w:val="de-CH"/>
              </w:rPr>
              <w:t>::config</w:t>
            </w:r>
          </w:p>
        </w:tc>
        <w:tc>
          <w:tcPr>
            <w:tcW w:w="2977" w:type="dxa"/>
          </w:tcPr>
          <w:p w14:paraId="585009C6" w14:textId="1D4F7566" w:rsidR="008F40C8" w:rsidRDefault="00111ADB" w:rsidP="00B97A50">
            <w:pPr>
              <w:rPr>
                <w:lang w:val="de-CH"/>
              </w:rPr>
            </w:pPr>
            <w:r w:rsidRPr="00111ADB">
              <w:rPr>
                <w:lang w:val="de-CH"/>
              </w:rPr>
              <w:t>test_config_file_load</w:t>
            </w:r>
          </w:p>
        </w:tc>
        <w:tc>
          <w:tcPr>
            <w:tcW w:w="4393" w:type="dxa"/>
          </w:tcPr>
          <w:p w14:paraId="1193D197" w14:textId="1E10FACF" w:rsidR="008F40C8" w:rsidRDefault="00357C57" w:rsidP="00B97A50">
            <w:pPr>
              <w:rPr>
                <w:lang w:val="de-CH"/>
              </w:rPr>
            </w:pPr>
            <w:r>
              <w:rPr>
                <w:lang w:val="de-CH"/>
              </w:rPr>
              <w:t xml:space="preserve">Überprüft ob </w:t>
            </w:r>
            <w:r w:rsidR="00C64E5F">
              <w:rPr>
                <w:lang w:val="de-CH"/>
              </w:rPr>
              <w:t xml:space="preserve">die Konfigurationsdatei </w:t>
            </w:r>
            <w:r w:rsidR="0069682C">
              <w:rPr>
                <w:lang w:val="de-CH"/>
              </w:rPr>
              <w:t>richtig geladen.</w:t>
            </w:r>
          </w:p>
        </w:tc>
      </w:tr>
      <w:tr w:rsidR="008F40C8" w14:paraId="0B5A5BAE" w14:textId="77777777" w:rsidTr="00760FA9">
        <w:trPr>
          <w:cnfStyle w:val="000000100000" w:firstRow="0" w:lastRow="0" w:firstColumn="0" w:lastColumn="0" w:oddVBand="0" w:evenVBand="0" w:oddHBand="1" w:evenHBand="0" w:firstRowFirstColumn="0" w:firstRowLastColumn="0" w:lastRowFirstColumn="0" w:lastRowLastColumn="0"/>
        </w:trPr>
        <w:tc>
          <w:tcPr>
            <w:tcW w:w="2268" w:type="dxa"/>
          </w:tcPr>
          <w:p w14:paraId="1FDC9BD0" w14:textId="4F1B8CC9" w:rsidR="008F40C8" w:rsidRPr="008F40C8" w:rsidRDefault="008F40C8" w:rsidP="00B97A50">
            <w:pPr>
              <w:rPr>
                <w:lang w:val="de-CH"/>
              </w:rPr>
            </w:pPr>
            <w:r w:rsidRPr="008F40C8">
              <w:rPr>
                <w:lang w:val="de-CH"/>
              </w:rPr>
              <w:t>core::traits</w:t>
            </w:r>
            <w:r w:rsidR="00111ADB" w:rsidRPr="00111ADB">
              <w:rPr>
                <w:lang w:val="de-CH"/>
              </w:rPr>
              <w:t>::config</w:t>
            </w:r>
          </w:p>
        </w:tc>
        <w:tc>
          <w:tcPr>
            <w:tcW w:w="2977" w:type="dxa"/>
          </w:tcPr>
          <w:p w14:paraId="6D524E54" w14:textId="15A27CB0" w:rsidR="008F40C8" w:rsidRDefault="00760FA9" w:rsidP="00B97A50">
            <w:pPr>
              <w:rPr>
                <w:lang w:val="de-CH"/>
              </w:rPr>
            </w:pPr>
            <w:r w:rsidRPr="00760FA9">
              <w:rPr>
                <w:lang w:val="de-CH"/>
              </w:rPr>
              <w:t>test_config_file_save</w:t>
            </w:r>
          </w:p>
        </w:tc>
        <w:tc>
          <w:tcPr>
            <w:tcW w:w="4393" w:type="dxa"/>
          </w:tcPr>
          <w:p w14:paraId="0993EF92" w14:textId="387EFE3C" w:rsidR="008F40C8" w:rsidRDefault="0069682C" w:rsidP="00B97A50">
            <w:pPr>
              <w:rPr>
                <w:lang w:val="de-CH"/>
              </w:rPr>
            </w:pPr>
            <w:r>
              <w:rPr>
                <w:lang w:val="de-CH"/>
              </w:rPr>
              <w:t>Überprüft ob die Konfigurationsdatei richtig gesichert wird.</w:t>
            </w:r>
            <w:r w:rsidR="00C470D5">
              <w:rPr>
                <w:lang w:val="de-CH"/>
              </w:rPr>
              <w:t xml:space="preserve"> Überprüft auch das Laden erneut.</w:t>
            </w:r>
          </w:p>
        </w:tc>
      </w:tr>
      <w:tr w:rsidR="008F40C8" w14:paraId="78F56D35" w14:textId="77777777" w:rsidTr="00760FA9">
        <w:trPr>
          <w:cnfStyle w:val="000000010000" w:firstRow="0" w:lastRow="0" w:firstColumn="0" w:lastColumn="0" w:oddVBand="0" w:evenVBand="0" w:oddHBand="0" w:evenHBand="1" w:firstRowFirstColumn="0" w:firstRowLastColumn="0" w:lastRowFirstColumn="0" w:lastRowLastColumn="0"/>
        </w:trPr>
        <w:tc>
          <w:tcPr>
            <w:tcW w:w="2268" w:type="dxa"/>
          </w:tcPr>
          <w:p w14:paraId="409FAD75" w14:textId="5D01AC34" w:rsidR="008F40C8" w:rsidRPr="008F40C8" w:rsidRDefault="008F40C8" w:rsidP="00B97A50">
            <w:pPr>
              <w:rPr>
                <w:lang w:val="de-CH"/>
              </w:rPr>
            </w:pPr>
            <w:r w:rsidRPr="008F40C8">
              <w:rPr>
                <w:lang w:val="de-CH"/>
              </w:rPr>
              <w:t>core::traits</w:t>
            </w:r>
            <w:r w:rsidR="00111ADB" w:rsidRPr="00111ADB">
              <w:rPr>
                <w:lang w:val="de-CH"/>
              </w:rPr>
              <w:t>::module</w:t>
            </w:r>
          </w:p>
        </w:tc>
        <w:tc>
          <w:tcPr>
            <w:tcW w:w="2977" w:type="dxa"/>
          </w:tcPr>
          <w:p w14:paraId="48CE4A41" w14:textId="77FED61C" w:rsidR="008F40C8" w:rsidRDefault="00760FA9" w:rsidP="00B97A50">
            <w:pPr>
              <w:rPr>
                <w:lang w:val="de-CH"/>
              </w:rPr>
            </w:pPr>
            <w:r w:rsidRPr="00760FA9">
              <w:rPr>
                <w:lang w:val="de-CH"/>
              </w:rPr>
              <w:t>test_client_module</w:t>
            </w:r>
          </w:p>
        </w:tc>
        <w:tc>
          <w:tcPr>
            <w:tcW w:w="4393" w:type="dxa"/>
          </w:tcPr>
          <w:p w14:paraId="2D0376E8" w14:textId="54D67440" w:rsidR="008F40C8" w:rsidRDefault="006D7CB0" w:rsidP="00B97A50">
            <w:pPr>
              <w:rPr>
                <w:lang w:val="de-CH"/>
              </w:rPr>
            </w:pPr>
            <w:r>
              <w:rPr>
                <w:lang w:val="de-CH"/>
              </w:rPr>
              <w:t xml:space="preserve">Überprüft </w:t>
            </w:r>
            <w:r w:rsidR="004123DC">
              <w:rPr>
                <w:lang w:val="de-CH"/>
              </w:rPr>
              <w:t xml:space="preserve">ob ein Implementiertes Client Modul Ordnungsgemäss </w:t>
            </w:r>
            <w:r w:rsidR="00A116FF">
              <w:rPr>
                <w:lang w:val="de-CH"/>
              </w:rPr>
              <w:t>Funktioniert. Mit Einstellungen.</w:t>
            </w:r>
          </w:p>
        </w:tc>
      </w:tr>
      <w:tr w:rsidR="008F40C8" w14:paraId="32556CF1" w14:textId="77777777" w:rsidTr="00760FA9">
        <w:trPr>
          <w:cnfStyle w:val="000000100000" w:firstRow="0" w:lastRow="0" w:firstColumn="0" w:lastColumn="0" w:oddVBand="0" w:evenVBand="0" w:oddHBand="1" w:evenHBand="0" w:firstRowFirstColumn="0" w:firstRowLastColumn="0" w:lastRowFirstColumn="0" w:lastRowLastColumn="0"/>
        </w:trPr>
        <w:tc>
          <w:tcPr>
            <w:tcW w:w="2268" w:type="dxa"/>
          </w:tcPr>
          <w:p w14:paraId="03B89B88" w14:textId="3E390EA1" w:rsidR="008F40C8" w:rsidRPr="008F40C8" w:rsidRDefault="008F40C8" w:rsidP="00B97A50">
            <w:pPr>
              <w:rPr>
                <w:lang w:val="de-CH"/>
              </w:rPr>
            </w:pPr>
            <w:r w:rsidRPr="008F40C8">
              <w:rPr>
                <w:lang w:val="de-CH"/>
              </w:rPr>
              <w:t>core::traits</w:t>
            </w:r>
            <w:r w:rsidR="00111ADB" w:rsidRPr="00111ADB">
              <w:rPr>
                <w:lang w:val="de-CH"/>
              </w:rPr>
              <w:t>::module</w:t>
            </w:r>
          </w:p>
        </w:tc>
        <w:tc>
          <w:tcPr>
            <w:tcW w:w="2977" w:type="dxa"/>
          </w:tcPr>
          <w:p w14:paraId="5C335D49" w14:textId="5C488432" w:rsidR="008F40C8" w:rsidRDefault="00760FA9" w:rsidP="00B97A50">
            <w:pPr>
              <w:rPr>
                <w:lang w:val="de-CH"/>
              </w:rPr>
            </w:pPr>
            <w:r w:rsidRPr="00760FA9">
              <w:rPr>
                <w:lang w:val="de-CH"/>
              </w:rPr>
              <w:t>test_simple_client_module</w:t>
            </w:r>
          </w:p>
        </w:tc>
        <w:tc>
          <w:tcPr>
            <w:tcW w:w="4393" w:type="dxa"/>
          </w:tcPr>
          <w:p w14:paraId="398EB228" w14:textId="2252D861" w:rsidR="008F40C8" w:rsidRDefault="00A116FF" w:rsidP="00794D37">
            <w:pPr>
              <w:keepNext/>
              <w:rPr>
                <w:lang w:val="de-CH"/>
              </w:rPr>
            </w:pPr>
            <w:r>
              <w:rPr>
                <w:lang w:val="de-CH"/>
              </w:rPr>
              <w:t>Überprüft ob ein minimal Implementiertes Client Modul Ordnungsgemäss Funktioniert.</w:t>
            </w:r>
          </w:p>
        </w:tc>
      </w:tr>
    </w:tbl>
    <w:p w14:paraId="295D50BF" w14:textId="0175108F" w:rsidR="00E62EEA" w:rsidRDefault="00794D37" w:rsidP="00794D37">
      <w:pPr>
        <w:pStyle w:val="Beschriftung"/>
        <w:rPr>
          <w:lang w:val="de-CH"/>
        </w:rPr>
      </w:pPr>
      <w:r>
        <w:rPr>
          <w:lang w:val="de-CH"/>
        </w:rPr>
        <w:fldChar w:fldCharType="begin"/>
      </w:r>
      <w:r>
        <w:rPr>
          <w:lang w:val="de-CH"/>
        </w:rPr>
        <w:instrText xml:space="preserve"> SEQ Tabelle \* ARABIC </w:instrText>
      </w:r>
      <w:r>
        <w:rPr>
          <w:lang w:val="de-CH"/>
        </w:rPr>
        <w:fldChar w:fldCharType="separate"/>
      </w:r>
      <w:bookmarkStart w:id="149" w:name="_Toc169228437"/>
      <w:r w:rsidR="00923ED8">
        <w:rPr>
          <w:noProof/>
          <w:lang w:val="de-CH"/>
        </w:rPr>
        <w:t>26</w:t>
      </w:r>
      <w:r>
        <w:rPr>
          <w:lang w:val="de-CH"/>
        </w:rPr>
        <w:fldChar w:fldCharType="end"/>
      </w:r>
      <w:r>
        <w:t xml:space="preserve"> - </w:t>
      </w:r>
      <w:r w:rsidRPr="00FB50F7">
        <w:t xml:space="preserve">Unit-Tests für den </w:t>
      </w:r>
      <w:r w:rsidR="00B92C0E">
        <w:t>Hub</w:t>
      </w:r>
      <w:bookmarkEnd w:id="149"/>
    </w:p>
    <w:p w14:paraId="50FAAE5B" w14:textId="746A42CF" w:rsidR="006C100C" w:rsidRDefault="008E0708" w:rsidP="00D20BCE">
      <w:pPr>
        <w:pStyle w:val="berschrift2"/>
        <w:rPr>
          <w:lang w:val="de-CH"/>
        </w:rPr>
      </w:pPr>
      <w:bookmarkStart w:id="150" w:name="_Toc169228396"/>
      <w:r>
        <w:rPr>
          <w:lang w:val="de-CH"/>
        </w:rPr>
        <w:t>E2</w:t>
      </w:r>
      <w:r w:rsidR="002766A4">
        <w:rPr>
          <w:lang w:val="de-CH"/>
        </w:rPr>
        <w:t>E Testing</w:t>
      </w:r>
      <w:bookmarkEnd w:id="150"/>
    </w:p>
    <w:p w14:paraId="50805791" w14:textId="4F188340" w:rsidR="00100EC0" w:rsidRDefault="009917A5" w:rsidP="00296F26">
      <w:pPr>
        <w:rPr>
          <w:lang w:val="de-CH"/>
        </w:rPr>
      </w:pPr>
      <w:r w:rsidRPr="009917A5">
        <w:rPr>
          <w:lang w:val="de-CH"/>
        </w:rPr>
        <w:t xml:space="preserve">Die End-to-End-Tests sind dafür konzipiert, die korrekte Kommunikation zwischen den verschiedenen Komponenten des Systems zu gewährleisten. Dazu wird das </w:t>
      </w:r>
      <w:r w:rsidR="00B92C0E">
        <w:rPr>
          <w:lang w:val="de-CH"/>
        </w:rPr>
        <w:t>HUB</w:t>
      </w:r>
      <w:r w:rsidRPr="009917A5">
        <w:rPr>
          <w:lang w:val="de-CH"/>
        </w:rPr>
        <w:t xml:space="preserve"> gestartet und die Nachrichten, die zwischen den Geräten ausgetauscht werden, werden simuliert.</w:t>
      </w:r>
    </w:p>
    <w:p w14:paraId="27ABEF5C" w14:textId="77777777" w:rsidR="009917A5" w:rsidRPr="008E0708" w:rsidRDefault="009917A5" w:rsidP="00296F26">
      <w:pPr>
        <w:rPr>
          <w:lang w:val="de-CH"/>
        </w:rPr>
      </w:pPr>
    </w:p>
    <w:tbl>
      <w:tblPr>
        <w:tblStyle w:val="IPSO-TableStandard"/>
        <w:tblW w:w="0" w:type="auto"/>
        <w:tblLayout w:type="fixed"/>
        <w:tblLook w:val="04A0" w:firstRow="1" w:lastRow="0" w:firstColumn="1" w:lastColumn="0" w:noHBand="0" w:noVBand="1"/>
      </w:tblPr>
      <w:tblGrid>
        <w:gridCol w:w="1843"/>
        <w:gridCol w:w="7795"/>
      </w:tblGrid>
      <w:tr w:rsidR="004B69FB" w14:paraId="1A1C7B74" w14:textId="77777777" w:rsidTr="00550695">
        <w:trPr>
          <w:cnfStyle w:val="100000000000" w:firstRow="1" w:lastRow="0" w:firstColumn="0" w:lastColumn="0" w:oddVBand="0" w:evenVBand="0" w:oddHBand="0" w:evenHBand="0" w:firstRowFirstColumn="0" w:firstRowLastColumn="0" w:lastRowFirstColumn="0" w:lastRowLastColumn="0"/>
        </w:trPr>
        <w:tc>
          <w:tcPr>
            <w:tcW w:w="1843" w:type="dxa"/>
          </w:tcPr>
          <w:p w14:paraId="3269F06B" w14:textId="2091D226" w:rsidR="004B69FB" w:rsidRDefault="00550695" w:rsidP="00296F26">
            <w:pPr>
              <w:rPr>
                <w:lang w:val="de-CH"/>
              </w:rPr>
            </w:pPr>
            <w:r>
              <w:rPr>
                <w:lang w:val="de-CH"/>
              </w:rPr>
              <w:t>Gerät</w:t>
            </w:r>
          </w:p>
        </w:tc>
        <w:tc>
          <w:tcPr>
            <w:tcW w:w="7795" w:type="dxa"/>
          </w:tcPr>
          <w:p w14:paraId="25391662" w14:textId="2DAD9BB9" w:rsidR="004B69FB" w:rsidRDefault="007F39EB" w:rsidP="00296F26">
            <w:pPr>
              <w:rPr>
                <w:lang w:val="de-CH"/>
              </w:rPr>
            </w:pPr>
            <w:r>
              <w:rPr>
                <w:lang w:val="de-CH"/>
              </w:rPr>
              <w:t>Beschreibung</w:t>
            </w:r>
          </w:p>
        </w:tc>
      </w:tr>
      <w:tr w:rsidR="007F39EB" w14:paraId="5AE2F300" w14:textId="77777777" w:rsidTr="00550695">
        <w:trPr>
          <w:cnfStyle w:val="000000100000" w:firstRow="0" w:lastRow="0" w:firstColumn="0" w:lastColumn="0" w:oddVBand="0" w:evenVBand="0" w:oddHBand="1" w:evenHBand="0" w:firstRowFirstColumn="0" w:firstRowLastColumn="0" w:lastRowFirstColumn="0" w:lastRowLastColumn="0"/>
        </w:trPr>
        <w:tc>
          <w:tcPr>
            <w:tcW w:w="1843" w:type="dxa"/>
          </w:tcPr>
          <w:p w14:paraId="2AC04501" w14:textId="7687452B" w:rsidR="007F39EB" w:rsidRDefault="00550695" w:rsidP="00296F26">
            <w:pPr>
              <w:rPr>
                <w:lang w:val="de-CH"/>
              </w:rPr>
            </w:pPr>
            <w:r>
              <w:rPr>
                <w:lang w:val="de-CH"/>
              </w:rPr>
              <w:t>Sensor</w:t>
            </w:r>
          </w:p>
        </w:tc>
        <w:tc>
          <w:tcPr>
            <w:tcW w:w="7795" w:type="dxa"/>
          </w:tcPr>
          <w:p w14:paraId="2D240BBC" w14:textId="36FEAB83" w:rsidR="007F39EB" w:rsidRDefault="00550695" w:rsidP="00296F26">
            <w:pPr>
              <w:rPr>
                <w:lang w:val="de-CH"/>
              </w:rPr>
            </w:pPr>
            <w:r>
              <w:rPr>
                <w:lang w:val="de-CH"/>
              </w:rPr>
              <w:t xml:space="preserve">Sendet eine Nachricht an das </w:t>
            </w:r>
            <w:r w:rsidR="00B92C0E">
              <w:rPr>
                <w:lang w:val="de-CH"/>
              </w:rPr>
              <w:t>Hub</w:t>
            </w:r>
            <w:r>
              <w:rPr>
                <w:lang w:val="de-CH"/>
              </w:rPr>
              <w:t xml:space="preserve"> über </w:t>
            </w:r>
            <w:r w:rsidRPr="00550695">
              <w:rPr>
                <w:b/>
                <w:bCs/>
                <w:lang w:val="de-CH"/>
              </w:rPr>
              <w:t>home/sensor/watering_needed</w:t>
            </w:r>
            <w:r>
              <w:rPr>
                <w:lang w:val="de-CH"/>
              </w:rPr>
              <w:t>, prüft ob der Status verändert wurde</w:t>
            </w:r>
            <w:r w:rsidR="001C1043">
              <w:rPr>
                <w:lang w:val="de-CH"/>
              </w:rPr>
              <w:t>.</w:t>
            </w:r>
          </w:p>
        </w:tc>
      </w:tr>
      <w:tr w:rsidR="007F39EB" w14:paraId="0BA854AE" w14:textId="77777777" w:rsidTr="00550695">
        <w:trPr>
          <w:cnfStyle w:val="000000010000" w:firstRow="0" w:lastRow="0" w:firstColumn="0" w:lastColumn="0" w:oddVBand="0" w:evenVBand="0" w:oddHBand="0" w:evenHBand="1" w:firstRowFirstColumn="0" w:firstRowLastColumn="0" w:lastRowFirstColumn="0" w:lastRowLastColumn="0"/>
        </w:trPr>
        <w:tc>
          <w:tcPr>
            <w:tcW w:w="1843" w:type="dxa"/>
          </w:tcPr>
          <w:p w14:paraId="669BF78E" w14:textId="1D945BBA" w:rsidR="007F39EB" w:rsidRDefault="001C1043" w:rsidP="007F39EB">
            <w:pPr>
              <w:rPr>
                <w:lang w:val="de-CH"/>
              </w:rPr>
            </w:pPr>
            <w:r>
              <w:rPr>
                <w:lang w:val="de-CH"/>
              </w:rPr>
              <w:t>Watering</w:t>
            </w:r>
          </w:p>
        </w:tc>
        <w:tc>
          <w:tcPr>
            <w:tcW w:w="7795" w:type="dxa"/>
          </w:tcPr>
          <w:p w14:paraId="087500B2" w14:textId="00C92E23" w:rsidR="007F39EB" w:rsidRDefault="001C1043" w:rsidP="00794D37">
            <w:pPr>
              <w:keepNext/>
              <w:rPr>
                <w:lang w:val="de-CH"/>
              </w:rPr>
            </w:pPr>
            <w:r>
              <w:rPr>
                <w:lang w:val="de-CH"/>
              </w:rPr>
              <w:t xml:space="preserve">Sendet eine Anfrage über </w:t>
            </w:r>
            <w:r w:rsidRPr="001C1043">
              <w:rPr>
                <w:b/>
                <w:bCs/>
                <w:lang w:val="de-CH"/>
              </w:rPr>
              <w:t>home/watering/watering_needed</w:t>
            </w:r>
            <w:r>
              <w:rPr>
                <w:lang w:val="de-CH"/>
              </w:rPr>
              <w:t>, prüft ob eine Rückgabe erhalten wird.</w:t>
            </w:r>
          </w:p>
        </w:tc>
      </w:tr>
    </w:tbl>
    <w:p w14:paraId="797AB483" w14:textId="088EF693" w:rsidR="00587EDC" w:rsidRDefault="00794D37" w:rsidP="00794D37">
      <w:pPr>
        <w:pStyle w:val="Beschriftung"/>
        <w:rPr>
          <w:lang w:val="de-CH"/>
        </w:rPr>
      </w:pPr>
      <w:r>
        <w:rPr>
          <w:lang w:val="de-CH"/>
        </w:rPr>
        <w:fldChar w:fldCharType="begin"/>
      </w:r>
      <w:r>
        <w:rPr>
          <w:lang w:val="de-CH"/>
        </w:rPr>
        <w:instrText xml:space="preserve"> SEQ Tabelle \* ARABIC </w:instrText>
      </w:r>
      <w:r>
        <w:rPr>
          <w:lang w:val="de-CH"/>
        </w:rPr>
        <w:fldChar w:fldCharType="separate"/>
      </w:r>
      <w:bookmarkStart w:id="151" w:name="_Toc169228438"/>
      <w:r w:rsidR="00923ED8">
        <w:rPr>
          <w:noProof/>
          <w:lang w:val="de-CH"/>
        </w:rPr>
        <w:t>27</w:t>
      </w:r>
      <w:r>
        <w:rPr>
          <w:lang w:val="de-CH"/>
        </w:rPr>
        <w:fldChar w:fldCharType="end"/>
      </w:r>
      <w:r>
        <w:t xml:space="preserve"> - </w:t>
      </w:r>
      <w:r w:rsidRPr="0010407A">
        <w:t>E2E Testing</w:t>
      </w:r>
      <w:bookmarkEnd w:id="151"/>
    </w:p>
    <w:p w14:paraId="355B1F55" w14:textId="49A233A3" w:rsidR="00BF1206" w:rsidRPr="00296F26" w:rsidRDefault="00BF1206" w:rsidP="00296F26">
      <w:pPr>
        <w:rPr>
          <w:lang w:val="de-CH"/>
        </w:rPr>
      </w:pPr>
      <w:r>
        <w:rPr>
          <w:lang w:val="de-CH"/>
        </w:rPr>
        <w:br w:type="page"/>
      </w:r>
    </w:p>
    <w:p w14:paraId="460E25F5" w14:textId="71384ED8" w:rsidR="005E263A" w:rsidRDefault="005E263A" w:rsidP="005E263A">
      <w:pPr>
        <w:pStyle w:val="berschrift1"/>
      </w:pPr>
      <w:bookmarkStart w:id="152" w:name="_Toc169228397"/>
      <w:r w:rsidRPr="001770BE">
        <w:lastRenderedPageBreak/>
        <w:t>Tests</w:t>
      </w:r>
      <w:bookmarkEnd w:id="152"/>
    </w:p>
    <w:p w14:paraId="52569795" w14:textId="2C2088A7" w:rsidR="009917A5" w:rsidRDefault="00512425" w:rsidP="001200DA">
      <w:pPr>
        <w:pStyle w:val="berschrift2"/>
      </w:pPr>
      <w:bookmarkStart w:id="153" w:name="_Toc169228398"/>
      <w:r>
        <w:t>Unit</w:t>
      </w:r>
      <w:r w:rsidR="001200DA">
        <w:t>-</w:t>
      </w:r>
      <w:r>
        <w:t>Test</w:t>
      </w:r>
      <w:r w:rsidR="001200DA">
        <w:t xml:space="preserve"> Resultate</w:t>
      </w:r>
      <w:bookmarkEnd w:id="153"/>
    </w:p>
    <w:p w14:paraId="07BB999D" w14:textId="132C0C73" w:rsidR="006711B3" w:rsidRDefault="006711B3" w:rsidP="006711B3"/>
    <w:p w14:paraId="6C2416D1" w14:textId="1A3A43E4" w:rsidR="006711B3" w:rsidRDefault="006711B3" w:rsidP="006711B3">
      <w:r w:rsidRPr="006711B3">
        <w:rPr>
          <w:b/>
          <w:bCs/>
        </w:rPr>
        <w:t>Tester:</w:t>
      </w:r>
      <w:r>
        <w:t xml:space="preserve"> Fokko Vos</w:t>
      </w:r>
    </w:p>
    <w:p w14:paraId="0A42AC40" w14:textId="1FEB3D10" w:rsidR="006711B3" w:rsidRDefault="006711B3" w:rsidP="006711B3">
      <w:r w:rsidRPr="006711B3">
        <w:rPr>
          <w:b/>
          <w:bCs/>
        </w:rPr>
        <w:t>Datum:</w:t>
      </w:r>
      <w:r>
        <w:t xml:space="preserve"> 10.06.2024</w:t>
      </w:r>
    </w:p>
    <w:p w14:paraId="6BC0E5A8" w14:textId="7DEA632B" w:rsidR="006711B3" w:rsidRDefault="006711B3" w:rsidP="006711B3">
      <w:r w:rsidRPr="006711B3">
        <w:rPr>
          <w:b/>
          <w:bCs/>
        </w:rPr>
        <w:t>Resultat:</w:t>
      </w:r>
      <w:r>
        <w:t xml:space="preserve"> Erfolgreich; Fehlerfrei</w:t>
      </w:r>
    </w:p>
    <w:p w14:paraId="055DCE91" w14:textId="77777777" w:rsidR="006711B3" w:rsidRPr="006711B3" w:rsidRDefault="006711B3" w:rsidP="006711B3"/>
    <w:tbl>
      <w:tblPr>
        <w:tblStyle w:val="IPSO-TableStandard"/>
        <w:tblW w:w="0" w:type="auto"/>
        <w:tblLook w:val="04A0" w:firstRow="1" w:lastRow="0" w:firstColumn="1" w:lastColumn="0" w:noHBand="0" w:noVBand="1"/>
      </w:tblPr>
      <w:tblGrid>
        <w:gridCol w:w="2268"/>
        <w:gridCol w:w="5812"/>
        <w:gridCol w:w="1558"/>
      </w:tblGrid>
      <w:tr w:rsidR="006711B3" w14:paraId="1C42A100" w14:textId="77777777" w:rsidTr="006711B3">
        <w:trPr>
          <w:cnfStyle w:val="100000000000" w:firstRow="1" w:lastRow="0" w:firstColumn="0" w:lastColumn="0" w:oddVBand="0" w:evenVBand="0" w:oddHBand="0" w:evenHBand="0" w:firstRowFirstColumn="0" w:firstRowLastColumn="0" w:lastRowFirstColumn="0" w:lastRowLastColumn="0"/>
        </w:trPr>
        <w:tc>
          <w:tcPr>
            <w:tcW w:w="2268" w:type="dxa"/>
          </w:tcPr>
          <w:p w14:paraId="731EA084" w14:textId="77777777" w:rsidR="006711B3" w:rsidRDefault="006711B3" w:rsidP="004D60BE">
            <w:pPr>
              <w:rPr>
                <w:lang w:val="de-CH"/>
              </w:rPr>
            </w:pPr>
            <w:r>
              <w:rPr>
                <w:lang w:val="de-CH"/>
              </w:rPr>
              <w:t>Modul</w:t>
            </w:r>
          </w:p>
        </w:tc>
        <w:tc>
          <w:tcPr>
            <w:tcW w:w="5812" w:type="dxa"/>
          </w:tcPr>
          <w:p w14:paraId="7900EBD3" w14:textId="77777777" w:rsidR="006711B3" w:rsidRDefault="006711B3" w:rsidP="004D60BE">
            <w:pPr>
              <w:rPr>
                <w:lang w:val="de-CH"/>
              </w:rPr>
            </w:pPr>
            <w:r>
              <w:rPr>
                <w:lang w:val="de-CH"/>
              </w:rPr>
              <w:t>Test</w:t>
            </w:r>
          </w:p>
        </w:tc>
        <w:tc>
          <w:tcPr>
            <w:tcW w:w="1558" w:type="dxa"/>
          </w:tcPr>
          <w:p w14:paraId="3363F1DE" w14:textId="223D4643" w:rsidR="006711B3" w:rsidRDefault="006711B3" w:rsidP="004D60BE">
            <w:pPr>
              <w:rPr>
                <w:lang w:val="de-CH"/>
              </w:rPr>
            </w:pPr>
            <w:r>
              <w:rPr>
                <w:lang w:val="de-CH"/>
              </w:rPr>
              <w:t>Resultat</w:t>
            </w:r>
          </w:p>
        </w:tc>
      </w:tr>
      <w:tr w:rsidR="006711B3" w14:paraId="4BEBD317" w14:textId="77777777" w:rsidTr="006711B3">
        <w:trPr>
          <w:cnfStyle w:val="000000100000" w:firstRow="0" w:lastRow="0" w:firstColumn="0" w:lastColumn="0" w:oddVBand="0" w:evenVBand="0" w:oddHBand="1" w:evenHBand="0" w:firstRowFirstColumn="0" w:firstRowLastColumn="0" w:lastRowFirstColumn="0" w:lastRowLastColumn="0"/>
        </w:trPr>
        <w:tc>
          <w:tcPr>
            <w:tcW w:w="2268" w:type="dxa"/>
          </w:tcPr>
          <w:p w14:paraId="43273E30" w14:textId="77777777" w:rsidR="006711B3" w:rsidRDefault="006711B3" w:rsidP="004D60BE">
            <w:pPr>
              <w:rPr>
                <w:lang w:val="de-CH"/>
              </w:rPr>
            </w:pPr>
            <w:r w:rsidRPr="00255907">
              <w:rPr>
                <w:lang w:val="de-CH"/>
              </w:rPr>
              <w:t>core::manager</w:t>
            </w:r>
          </w:p>
        </w:tc>
        <w:tc>
          <w:tcPr>
            <w:tcW w:w="5812" w:type="dxa"/>
          </w:tcPr>
          <w:p w14:paraId="53899253" w14:textId="77777777" w:rsidR="006711B3" w:rsidRDefault="006711B3" w:rsidP="004D60BE">
            <w:pPr>
              <w:rPr>
                <w:lang w:val="de-CH"/>
              </w:rPr>
            </w:pPr>
            <w:r w:rsidRPr="005E7584">
              <w:rPr>
                <w:lang w:val="de-CH"/>
              </w:rPr>
              <w:t>test_new</w:t>
            </w:r>
          </w:p>
        </w:tc>
        <w:tc>
          <w:tcPr>
            <w:tcW w:w="1558" w:type="dxa"/>
          </w:tcPr>
          <w:p w14:paraId="5FBF60A7" w14:textId="62E7DB2E" w:rsidR="006711B3" w:rsidRDefault="006711B3" w:rsidP="004D60BE">
            <w:pPr>
              <w:rPr>
                <w:lang w:val="de-CH"/>
              </w:rPr>
            </w:pPr>
            <w:r>
              <w:rPr>
                <w:lang w:val="de-CH"/>
              </w:rPr>
              <w:t>OK</w:t>
            </w:r>
          </w:p>
        </w:tc>
      </w:tr>
      <w:tr w:rsidR="006711B3" w:rsidRPr="00B42DCE" w14:paraId="63516A57" w14:textId="77777777" w:rsidTr="006711B3">
        <w:trPr>
          <w:cnfStyle w:val="000000010000" w:firstRow="0" w:lastRow="0" w:firstColumn="0" w:lastColumn="0" w:oddVBand="0" w:evenVBand="0" w:oddHBand="0" w:evenHBand="1" w:firstRowFirstColumn="0" w:firstRowLastColumn="0" w:lastRowFirstColumn="0" w:lastRowLastColumn="0"/>
        </w:trPr>
        <w:tc>
          <w:tcPr>
            <w:tcW w:w="2268" w:type="dxa"/>
          </w:tcPr>
          <w:p w14:paraId="310DECD4" w14:textId="77777777" w:rsidR="006711B3" w:rsidRPr="00255907" w:rsidRDefault="006711B3" w:rsidP="004D60BE">
            <w:pPr>
              <w:rPr>
                <w:lang w:val="de-CH"/>
              </w:rPr>
            </w:pPr>
            <w:r w:rsidRPr="008F40C8">
              <w:rPr>
                <w:lang w:val="de-CH"/>
              </w:rPr>
              <w:t>core::manager</w:t>
            </w:r>
          </w:p>
        </w:tc>
        <w:tc>
          <w:tcPr>
            <w:tcW w:w="5812" w:type="dxa"/>
          </w:tcPr>
          <w:p w14:paraId="7E4341D3" w14:textId="77777777" w:rsidR="006711B3" w:rsidRPr="005E7584" w:rsidRDefault="006711B3" w:rsidP="004D60BE">
            <w:pPr>
              <w:rPr>
                <w:lang w:val="en-GB"/>
              </w:rPr>
            </w:pPr>
            <w:r w:rsidRPr="005E7584">
              <w:rPr>
                <w:lang w:val="en-GB"/>
              </w:rPr>
              <w:t>test_register_module</w:t>
            </w:r>
          </w:p>
        </w:tc>
        <w:tc>
          <w:tcPr>
            <w:tcW w:w="1558" w:type="dxa"/>
          </w:tcPr>
          <w:p w14:paraId="7541406C" w14:textId="185081E6" w:rsidR="006711B3" w:rsidRPr="00B42DCE" w:rsidRDefault="006711B3" w:rsidP="004D60BE">
            <w:pPr>
              <w:rPr>
                <w:lang w:val="de-CH"/>
              </w:rPr>
            </w:pPr>
            <w:r>
              <w:rPr>
                <w:lang w:val="de-CH"/>
              </w:rPr>
              <w:t>OK</w:t>
            </w:r>
          </w:p>
        </w:tc>
      </w:tr>
      <w:tr w:rsidR="006711B3" w:rsidRPr="0093386C" w14:paraId="60397452" w14:textId="77777777" w:rsidTr="006711B3">
        <w:trPr>
          <w:cnfStyle w:val="000000100000" w:firstRow="0" w:lastRow="0" w:firstColumn="0" w:lastColumn="0" w:oddVBand="0" w:evenVBand="0" w:oddHBand="1" w:evenHBand="0" w:firstRowFirstColumn="0" w:firstRowLastColumn="0" w:lastRowFirstColumn="0" w:lastRowLastColumn="0"/>
        </w:trPr>
        <w:tc>
          <w:tcPr>
            <w:tcW w:w="2268" w:type="dxa"/>
          </w:tcPr>
          <w:p w14:paraId="4569763A" w14:textId="77777777" w:rsidR="006711B3" w:rsidRPr="008F40C8" w:rsidRDefault="006711B3" w:rsidP="004D60BE">
            <w:pPr>
              <w:rPr>
                <w:lang w:val="de-CH"/>
              </w:rPr>
            </w:pPr>
            <w:r w:rsidRPr="008F40C8">
              <w:rPr>
                <w:lang w:val="de-CH"/>
              </w:rPr>
              <w:t>core::manager</w:t>
            </w:r>
          </w:p>
        </w:tc>
        <w:tc>
          <w:tcPr>
            <w:tcW w:w="5812" w:type="dxa"/>
          </w:tcPr>
          <w:p w14:paraId="79E97B1D" w14:textId="77777777" w:rsidR="006711B3" w:rsidRPr="005E7584" w:rsidRDefault="006711B3" w:rsidP="004D60BE">
            <w:pPr>
              <w:rPr>
                <w:lang w:val="en-GB"/>
              </w:rPr>
            </w:pPr>
            <w:r w:rsidRPr="000906A9">
              <w:rPr>
                <w:lang w:val="en-GB"/>
              </w:rPr>
              <w:t>test_setting_prefix_correctly</w:t>
            </w:r>
          </w:p>
        </w:tc>
        <w:tc>
          <w:tcPr>
            <w:tcW w:w="1558" w:type="dxa"/>
          </w:tcPr>
          <w:p w14:paraId="0D2504E5" w14:textId="490EA31C" w:rsidR="006711B3" w:rsidRPr="0093386C" w:rsidRDefault="006711B3" w:rsidP="004D60BE">
            <w:pPr>
              <w:rPr>
                <w:lang w:val="de-CH"/>
              </w:rPr>
            </w:pPr>
            <w:r>
              <w:rPr>
                <w:lang w:val="de-CH"/>
              </w:rPr>
              <w:t>OK</w:t>
            </w:r>
          </w:p>
        </w:tc>
      </w:tr>
      <w:tr w:rsidR="006711B3" w14:paraId="413BD3E7" w14:textId="77777777" w:rsidTr="006711B3">
        <w:trPr>
          <w:cnfStyle w:val="000000010000" w:firstRow="0" w:lastRow="0" w:firstColumn="0" w:lastColumn="0" w:oddVBand="0" w:evenVBand="0" w:oddHBand="0" w:evenHBand="1" w:firstRowFirstColumn="0" w:firstRowLastColumn="0" w:lastRowFirstColumn="0" w:lastRowLastColumn="0"/>
        </w:trPr>
        <w:tc>
          <w:tcPr>
            <w:tcW w:w="2268" w:type="dxa"/>
          </w:tcPr>
          <w:p w14:paraId="1730514C" w14:textId="77777777" w:rsidR="006711B3" w:rsidRPr="008F40C8" w:rsidRDefault="006711B3" w:rsidP="004D60BE">
            <w:pPr>
              <w:rPr>
                <w:lang w:val="de-CH"/>
              </w:rPr>
            </w:pPr>
            <w:r w:rsidRPr="008F40C8">
              <w:rPr>
                <w:lang w:val="de-CH"/>
              </w:rPr>
              <w:t>core::serde</w:t>
            </w:r>
          </w:p>
        </w:tc>
        <w:tc>
          <w:tcPr>
            <w:tcW w:w="5812" w:type="dxa"/>
          </w:tcPr>
          <w:p w14:paraId="33AB8C7A" w14:textId="77777777" w:rsidR="006711B3" w:rsidRDefault="006711B3" w:rsidP="004D60BE">
            <w:pPr>
              <w:rPr>
                <w:lang w:val="de-CH"/>
              </w:rPr>
            </w:pPr>
            <w:r w:rsidRPr="00824975">
              <w:rPr>
                <w:lang w:val="de-CH"/>
              </w:rPr>
              <w:t>test_serialize_naive_time</w:t>
            </w:r>
          </w:p>
        </w:tc>
        <w:tc>
          <w:tcPr>
            <w:tcW w:w="1558" w:type="dxa"/>
          </w:tcPr>
          <w:p w14:paraId="5739032E" w14:textId="559989EA" w:rsidR="006711B3" w:rsidRDefault="006711B3" w:rsidP="004D60BE">
            <w:pPr>
              <w:rPr>
                <w:lang w:val="de-CH"/>
              </w:rPr>
            </w:pPr>
            <w:r>
              <w:rPr>
                <w:lang w:val="de-CH"/>
              </w:rPr>
              <w:t>OK</w:t>
            </w:r>
          </w:p>
        </w:tc>
      </w:tr>
      <w:tr w:rsidR="006711B3" w14:paraId="1366DFB2" w14:textId="77777777" w:rsidTr="006711B3">
        <w:trPr>
          <w:cnfStyle w:val="000000100000" w:firstRow="0" w:lastRow="0" w:firstColumn="0" w:lastColumn="0" w:oddVBand="0" w:evenVBand="0" w:oddHBand="1" w:evenHBand="0" w:firstRowFirstColumn="0" w:firstRowLastColumn="0" w:lastRowFirstColumn="0" w:lastRowLastColumn="0"/>
        </w:trPr>
        <w:tc>
          <w:tcPr>
            <w:tcW w:w="2268" w:type="dxa"/>
          </w:tcPr>
          <w:p w14:paraId="2F3D16BE" w14:textId="77777777" w:rsidR="006711B3" w:rsidRPr="008F40C8" w:rsidRDefault="006711B3" w:rsidP="004D60BE">
            <w:pPr>
              <w:rPr>
                <w:lang w:val="de-CH"/>
              </w:rPr>
            </w:pPr>
            <w:r w:rsidRPr="008F40C8">
              <w:rPr>
                <w:lang w:val="de-CH"/>
              </w:rPr>
              <w:t>core::serde</w:t>
            </w:r>
          </w:p>
        </w:tc>
        <w:tc>
          <w:tcPr>
            <w:tcW w:w="5812" w:type="dxa"/>
          </w:tcPr>
          <w:p w14:paraId="559E37FC" w14:textId="77777777" w:rsidR="006711B3" w:rsidRDefault="006711B3" w:rsidP="004D60BE">
            <w:pPr>
              <w:rPr>
                <w:lang w:val="de-CH"/>
              </w:rPr>
            </w:pPr>
            <w:r w:rsidRPr="00111ADB">
              <w:rPr>
                <w:lang w:val="de-CH"/>
              </w:rPr>
              <w:t>test_deserialize_naive_time</w:t>
            </w:r>
          </w:p>
        </w:tc>
        <w:tc>
          <w:tcPr>
            <w:tcW w:w="1558" w:type="dxa"/>
          </w:tcPr>
          <w:p w14:paraId="31D6AAE5" w14:textId="76B52710" w:rsidR="006711B3" w:rsidRDefault="006711B3" w:rsidP="004D60BE">
            <w:pPr>
              <w:rPr>
                <w:lang w:val="de-CH"/>
              </w:rPr>
            </w:pPr>
            <w:r>
              <w:rPr>
                <w:lang w:val="de-CH"/>
              </w:rPr>
              <w:t>OK</w:t>
            </w:r>
          </w:p>
        </w:tc>
      </w:tr>
      <w:tr w:rsidR="006711B3" w14:paraId="29E72A6C" w14:textId="77777777" w:rsidTr="006711B3">
        <w:trPr>
          <w:cnfStyle w:val="000000010000" w:firstRow="0" w:lastRow="0" w:firstColumn="0" w:lastColumn="0" w:oddVBand="0" w:evenVBand="0" w:oddHBand="0" w:evenHBand="1" w:firstRowFirstColumn="0" w:firstRowLastColumn="0" w:lastRowFirstColumn="0" w:lastRowLastColumn="0"/>
        </w:trPr>
        <w:tc>
          <w:tcPr>
            <w:tcW w:w="2268" w:type="dxa"/>
          </w:tcPr>
          <w:p w14:paraId="6CA07498" w14:textId="77777777" w:rsidR="006711B3" w:rsidRPr="008F40C8" w:rsidRDefault="006711B3" w:rsidP="004D60BE">
            <w:pPr>
              <w:rPr>
                <w:lang w:val="de-CH"/>
              </w:rPr>
            </w:pPr>
            <w:r w:rsidRPr="008F40C8">
              <w:rPr>
                <w:lang w:val="de-CH"/>
              </w:rPr>
              <w:t>core::traits</w:t>
            </w:r>
            <w:r w:rsidRPr="00111ADB">
              <w:rPr>
                <w:lang w:val="de-CH"/>
              </w:rPr>
              <w:t>::config</w:t>
            </w:r>
          </w:p>
        </w:tc>
        <w:tc>
          <w:tcPr>
            <w:tcW w:w="5812" w:type="dxa"/>
          </w:tcPr>
          <w:p w14:paraId="62A5EF9E" w14:textId="77777777" w:rsidR="006711B3" w:rsidRDefault="006711B3" w:rsidP="004D60BE">
            <w:pPr>
              <w:rPr>
                <w:lang w:val="de-CH"/>
              </w:rPr>
            </w:pPr>
            <w:r w:rsidRPr="00111ADB">
              <w:rPr>
                <w:lang w:val="de-CH"/>
              </w:rPr>
              <w:t>test_config_file_load</w:t>
            </w:r>
          </w:p>
        </w:tc>
        <w:tc>
          <w:tcPr>
            <w:tcW w:w="1558" w:type="dxa"/>
          </w:tcPr>
          <w:p w14:paraId="12E658BE" w14:textId="3FC7DBC0" w:rsidR="006711B3" w:rsidRDefault="006711B3" w:rsidP="004D60BE">
            <w:pPr>
              <w:rPr>
                <w:lang w:val="de-CH"/>
              </w:rPr>
            </w:pPr>
            <w:r>
              <w:rPr>
                <w:lang w:val="de-CH"/>
              </w:rPr>
              <w:t>OK</w:t>
            </w:r>
          </w:p>
        </w:tc>
      </w:tr>
      <w:tr w:rsidR="006711B3" w14:paraId="315B115A" w14:textId="77777777" w:rsidTr="006711B3">
        <w:trPr>
          <w:cnfStyle w:val="000000100000" w:firstRow="0" w:lastRow="0" w:firstColumn="0" w:lastColumn="0" w:oddVBand="0" w:evenVBand="0" w:oddHBand="1" w:evenHBand="0" w:firstRowFirstColumn="0" w:firstRowLastColumn="0" w:lastRowFirstColumn="0" w:lastRowLastColumn="0"/>
        </w:trPr>
        <w:tc>
          <w:tcPr>
            <w:tcW w:w="2268" w:type="dxa"/>
          </w:tcPr>
          <w:p w14:paraId="245329F5" w14:textId="77777777" w:rsidR="006711B3" w:rsidRPr="008F40C8" w:rsidRDefault="006711B3" w:rsidP="004D60BE">
            <w:pPr>
              <w:rPr>
                <w:lang w:val="de-CH"/>
              </w:rPr>
            </w:pPr>
            <w:r w:rsidRPr="008F40C8">
              <w:rPr>
                <w:lang w:val="de-CH"/>
              </w:rPr>
              <w:t>core::traits</w:t>
            </w:r>
            <w:r w:rsidRPr="00111ADB">
              <w:rPr>
                <w:lang w:val="de-CH"/>
              </w:rPr>
              <w:t>::config</w:t>
            </w:r>
          </w:p>
        </w:tc>
        <w:tc>
          <w:tcPr>
            <w:tcW w:w="5812" w:type="dxa"/>
          </w:tcPr>
          <w:p w14:paraId="257D62BD" w14:textId="77777777" w:rsidR="006711B3" w:rsidRDefault="006711B3" w:rsidP="004D60BE">
            <w:pPr>
              <w:rPr>
                <w:lang w:val="de-CH"/>
              </w:rPr>
            </w:pPr>
            <w:r w:rsidRPr="00760FA9">
              <w:rPr>
                <w:lang w:val="de-CH"/>
              </w:rPr>
              <w:t>test_config_file_save</w:t>
            </w:r>
          </w:p>
        </w:tc>
        <w:tc>
          <w:tcPr>
            <w:tcW w:w="1558" w:type="dxa"/>
          </w:tcPr>
          <w:p w14:paraId="5641B21E" w14:textId="007E9679" w:rsidR="006711B3" w:rsidRDefault="006711B3" w:rsidP="004D60BE">
            <w:pPr>
              <w:rPr>
                <w:lang w:val="de-CH"/>
              </w:rPr>
            </w:pPr>
            <w:r w:rsidRPr="006711B3">
              <w:rPr>
                <w:lang w:val="de-CH"/>
              </w:rPr>
              <w:t>OK</w:t>
            </w:r>
          </w:p>
        </w:tc>
      </w:tr>
      <w:tr w:rsidR="006711B3" w14:paraId="045FA2F6" w14:textId="77777777" w:rsidTr="006711B3">
        <w:trPr>
          <w:cnfStyle w:val="000000010000" w:firstRow="0" w:lastRow="0" w:firstColumn="0" w:lastColumn="0" w:oddVBand="0" w:evenVBand="0" w:oddHBand="0" w:evenHBand="1" w:firstRowFirstColumn="0" w:firstRowLastColumn="0" w:lastRowFirstColumn="0" w:lastRowLastColumn="0"/>
        </w:trPr>
        <w:tc>
          <w:tcPr>
            <w:tcW w:w="2268" w:type="dxa"/>
          </w:tcPr>
          <w:p w14:paraId="0DB5651E" w14:textId="77777777" w:rsidR="006711B3" w:rsidRPr="008F40C8" w:rsidRDefault="006711B3" w:rsidP="004D60BE">
            <w:pPr>
              <w:rPr>
                <w:lang w:val="de-CH"/>
              </w:rPr>
            </w:pPr>
            <w:r w:rsidRPr="008F40C8">
              <w:rPr>
                <w:lang w:val="de-CH"/>
              </w:rPr>
              <w:t>core::traits</w:t>
            </w:r>
            <w:r w:rsidRPr="00111ADB">
              <w:rPr>
                <w:lang w:val="de-CH"/>
              </w:rPr>
              <w:t>::module</w:t>
            </w:r>
          </w:p>
        </w:tc>
        <w:tc>
          <w:tcPr>
            <w:tcW w:w="5812" w:type="dxa"/>
          </w:tcPr>
          <w:p w14:paraId="02F4E4F4" w14:textId="77777777" w:rsidR="006711B3" w:rsidRDefault="006711B3" w:rsidP="004D60BE">
            <w:pPr>
              <w:rPr>
                <w:lang w:val="de-CH"/>
              </w:rPr>
            </w:pPr>
            <w:r w:rsidRPr="00760FA9">
              <w:rPr>
                <w:lang w:val="de-CH"/>
              </w:rPr>
              <w:t>test_client_module</w:t>
            </w:r>
          </w:p>
        </w:tc>
        <w:tc>
          <w:tcPr>
            <w:tcW w:w="1558" w:type="dxa"/>
          </w:tcPr>
          <w:p w14:paraId="080008D6" w14:textId="5C6FA690" w:rsidR="006711B3" w:rsidRDefault="006711B3" w:rsidP="004D60BE">
            <w:pPr>
              <w:rPr>
                <w:lang w:val="de-CH"/>
              </w:rPr>
            </w:pPr>
            <w:r>
              <w:rPr>
                <w:lang w:val="de-CH"/>
              </w:rPr>
              <w:t>OK</w:t>
            </w:r>
          </w:p>
        </w:tc>
      </w:tr>
      <w:tr w:rsidR="006711B3" w14:paraId="4C2A0012" w14:textId="77777777" w:rsidTr="006711B3">
        <w:trPr>
          <w:cnfStyle w:val="000000100000" w:firstRow="0" w:lastRow="0" w:firstColumn="0" w:lastColumn="0" w:oddVBand="0" w:evenVBand="0" w:oddHBand="1" w:evenHBand="0" w:firstRowFirstColumn="0" w:firstRowLastColumn="0" w:lastRowFirstColumn="0" w:lastRowLastColumn="0"/>
        </w:trPr>
        <w:tc>
          <w:tcPr>
            <w:tcW w:w="2268" w:type="dxa"/>
          </w:tcPr>
          <w:p w14:paraId="63FB57BA" w14:textId="77777777" w:rsidR="006711B3" w:rsidRPr="008F40C8" w:rsidRDefault="006711B3" w:rsidP="004D60BE">
            <w:pPr>
              <w:rPr>
                <w:lang w:val="de-CH"/>
              </w:rPr>
            </w:pPr>
            <w:r w:rsidRPr="008F40C8">
              <w:rPr>
                <w:lang w:val="de-CH"/>
              </w:rPr>
              <w:t>core::traits</w:t>
            </w:r>
            <w:r w:rsidRPr="00111ADB">
              <w:rPr>
                <w:lang w:val="de-CH"/>
              </w:rPr>
              <w:t>::module</w:t>
            </w:r>
          </w:p>
        </w:tc>
        <w:tc>
          <w:tcPr>
            <w:tcW w:w="5812" w:type="dxa"/>
          </w:tcPr>
          <w:p w14:paraId="3C615723" w14:textId="77777777" w:rsidR="006711B3" w:rsidRDefault="006711B3" w:rsidP="004D60BE">
            <w:pPr>
              <w:rPr>
                <w:lang w:val="de-CH"/>
              </w:rPr>
            </w:pPr>
            <w:r w:rsidRPr="00760FA9">
              <w:rPr>
                <w:lang w:val="de-CH"/>
              </w:rPr>
              <w:t>test_simple_client_module</w:t>
            </w:r>
          </w:p>
        </w:tc>
        <w:tc>
          <w:tcPr>
            <w:tcW w:w="1558" w:type="dxa"/>
          </w:tcPr>
          <w:p w14:paraId="7D58A11E" w14:textId="1A664AB5" w:rsidR="006711B3" w:rsidRDefault="006711B3" w:rsidP="00794D37">
            <w:pPr>
              <w:keepNext/>
              <w:rPr>
                <w:lang w:val="de-CH"/>
              </w:rPr>
            </w:pPr>
            <w:r>
              <w:rPr>
                <w:lang w:val="de-CH"/>
              </w:rPr>
              <w:t>OK</w:t>
            </w:r>
          </w:p>
        </w:tc>
      </w:tr>
    </w:tbl>
    <w:p w14:paraId="4CC3158D" w14:textId="4BB94EEB" w:rsidR="006711B3" w:rsidRDefault="00794D37" w:rsidP="00794D37">
      <w:pPr>
        <w:pStyle w:val="Beschriftung"/>
      </w:pPr>
      <w:r>
        <w:fldChar w:fldCharType="begin"/>
      </w:r>
      <w:r>
        <w:instrText xml:space="preserve"> SEQ Tabelle \* ARABIC </w:instrText>
      </w:r>
      <w:r>
        <w:fldChar w:fldCharType="separate"/>
      </w:r>
      <w:bookmarkStart w:id="154" w:name="_Toc169228439"/>
      <w:r w:rsidR="00923ED8">
        <w:rPr>
          <w:noProof/>
        </w:rPr>
        <w:t>28</w:t>
      </w:r>
      <w:r>
        <w:fldChar w:fldCharType="end"/>
      </w:r>
      <w:r>
        <w:t xml:space="preserve"> - </w:t>
      </w:r>
      <w:r w:rsidRPr="00EE1089">
        <w:t>Unit-Test Resultate</w:t>
      </w:r>
      <w:bookmarkEnd w:id="154"/>
    </w:p>
    <w:p w14:paraId="169417DF" w14:textId="048A84C4" w:rsidR="006711B3" w:rsidRPr="006711B3" w:rsidRDefault="006711B3" w:rsidP="006711B3">
      <w:r>
        <w:t>Screenshot der Ausführung:</w:t>
      </w:r>
    </w:p>
    <w:p w14:paraId="37F935FA" w14:textId="77777777" w:rsidR="001200DA" w:rsidRDefault="006711B3" w:rsidP="001200DA">
      <w:pPr>
        <w:keepNext/>
      </w:pPr>
      <w:r>
        <w:rPr>
          <w:noProof/>
        </w:rPr>
        <w:drawing>
          <wp:inline distT="0" distB="0" distL="0" distR="0" wp14:anchorId="5A59398D" wp14:editId="536AEE4E">
            <wp:extent cx="6120130" cy="2541905"/>
            <wp:effectExtent l="0" t="0" r="0" b="0"/>
            <wp:docPr id="89012280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22802" name="Grafik 890122802"/>
                    <pic:cNvPicPr/>
                  </pic:nvPicPr>
                  <pic:blipFill>
                    <a:blip r:embed="rId49">
                      <a:extLst>
                        <a:ext uri="{28A0092B-C50C-407E-A947-70E740481C1C}">
                          <a14:useLocalDpi xmlns:a14="http://schemas.microsoft.com/office/drawing/2010/main" val="0"/>
                        </a:ext>
                      </a:extLst>
                    </a:blip>
                    <a:stretch>
                      <a:fillRect/>
                    </a:stretch>
                  </pic:blipFill>
                  <pic:spPr>
                    <a:xfrm>
                      <a:off x="0" y="0"/>
                      <a:ext cx="6120130" cy="2541905"/>
                    </a:xfrm>
                    <a:prstGeom prst="rect">
                      <a:avLst/>
                    </a:prstGeom>
                  </pic:spPr>
                </pic:pic>
              </a:graphicData>
            </a:graphic>
          </wp:inline>
        </w:drawing>
      </w:r>
    </w:p>
    <w:p w14:paraId="5C1479D1" w14:textId="43A4FE36" w:rsidR="006711B3" w:rsidRDefault="001200DA" w:rsidP="001200DA">
      <w:pPr>
        <w:pStyle w:val="Beschriftung"/>
      </w:pPr>
      <w:r>
        <w:fldChar w:fldCharType="begin"/>
      </w:r>
      <w:r>
        <w:instrText xml:space="preserve"> SEQ Abbildung \* ARABIC </w:instrText>
      </w:r>
      <w:r>
        <w:fldChar w:fldCharType="separate"/>
      </w:r>
      <w:bookmarkStart w:id="155" w:name="_Toc169228461"/>
      <w:r w:rsidR="00923ED8">
        <w:rPr>
          <w:noProof/>
        </w:rPr>
        <w:t>17</w:t>
      </w:r>
      <w:r>
        <w:fldChar w:fldCharType="end"/>
      </w:r>
      <w:r>
        <w:t xml:space="preserve"> - </w:t>
      </w:r>
      <w:r w:rsidRPr="00E940FD">
        <w:t>Unit</w:t>
      </w:r>
      <w:r>
        <w:t>-</w:t>
      </w:r>
      <w:r w:rsidRPr="00E940FD">
        <w:t>Tests</w:t>
      </w:r>
      <w:r w:rsidR="00DA75F3">
        <w:t xml:space="preserve"> Resultate</w:t>
      </w:r>
      <w:bookmarkEnd w:id="155"/>
    </w:p>
    <w:p w14:paraId="6DA44970" w14:textId="67147DC0" w:rsidR="006711B3" w:rsidRPr="006711B3" w:rsidRDefault="006711B3" w:rsidP="006711B3">
      <w:r>
        <w:br w:type="page"/>
      </w:r>
    </w:p>
    <w:p w14:paraId="2EF2628F" w14:textId="436615EB" w:rsidR="006711B3" w:rsidRDefault="006711B3" w:rsidP="006711B3">
      <w:pPr>
        <w:pStyle w:val="berschrift2"/>
      </w:pPr>
      <w:bookmarkStart w:id="156" w:name="_Toc169228399"/>
      <w:r>
        <w:lastRenderedPageBreak/>
        <w:t>E2E Resultate</w:t>
      </w:r>
      <w:bookmarkEnd w:id="156"/>
    </w:p>
    <w:p w14:paraId="055A52F1" w14:textId="77777777" w:rsidR="006711B3" w:rsidRDefault="006711B3" w:rsidP="006711B3"/>
    <w:p w14:paraId="752C9661" w14:textId="77777777" w:rsidR="006711B3" w:rsidRDefault="006711B3" w:rsidP="006711B3">
      <w:r w:rsidRPr="006711B3">
        <w:rPr>
          <w:b/>
          <w:bCs/>
        </w:rPr>
        <w:t>Tester:</w:t>
      </w:r>
      <w:r>
        <w:t xml:space="preserve"> Fokko Vos</w:t>
      </w:r>
    </w:p>
    <w:p w14:paraId="4A91F53C" w14:textId="77777777" w:rsidR="006711B3" w:rsidRDefault="006711B3" w:rsidP="006711B3">
      <w:r w:rsidRPr="006711B3">
        <w:rPr>
          <w:b/>
          <w:bCs/>
        </w:rPr>
        <w:t>Datum:</w:t>
      </w:r>
      <w:r>
        <w:t xml:space="preserve"> 10.06.2024</w:t>
      </w:r>
    </w:p>
    <w:p w14:paraId="5C79CB26" w14:textId="77777777" w:rsidR="006711B3" w:rsidRDefault="006711B3" w:rsidP="006711B3">
      <w:r w:rsidRPr="006711B3">
        <w:rPr>
          <w:b/>
          <w:bCs/>
        </w:rPr>
        <w:t>Resultat:</w:t>
      </w:r>
      <w:r>
        <w:t xml:space="preserve"> Erfolgreich; Fehlerfrei</w:t>
      </w:r>
    </w:p>
    <w:p w14:paraId="1C5BB5CE" w14:textId="77777777" w:rsidR="006711B3" w:rsidRPr="006711B3" w:rsidRDefault="006711B3" w:rsidP="006711B3"/>
    <w:p w14:paraId="01D3E867" w14:textId="77777777" w:rsidR="009F4AC8" w:rsidRDefault="006711B3" w:rsidP="009F4AC8">
      <w:pPr>
        <w:keepNext/>
      </w:pPr>
      <w:r>
        <w:rPr>
          <w:noProof/>
        </w:rPr>
        <w:drawing>
          <wp:inline distT="0" distB="0" distL="0" distR="0" wp14:anchorId="211DE89E" wp14:editId="4627880D">
            <wp:extent cx="6120130" cy="5674360"/>
            <wp:effectExtent l="0" t="0" r="0" b="2540"/>
            <wp:docPr id="2656892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89200" name="Grafik 265689200"/>
                    <pic:cNvPicPr/>
                  </pic:nvPicPr>
                  <pic:blipFill>
                    <a:blip r:embed="rId50">
                      <a:extLst>
                        <a:ext uri="{28A0092B-C50C-407E-A947-70E740481C1C}">
                          <a14:useLocalDpi xmlns:a14="http://schemas.microsoft.com/office/drawing/2010/main" val="0"/>
                        </a:ext>
                      </a:extLst>
                    </a:blip>
                    <a:stretch>
                      <a:fillRect/>
                    </a:stretch>
                  </pic:blipFill>
                  <pic:spPr>
                    <a:xfrm>
                      <a:off x="0" y="0"/>
                      <a:ext cx="6120130" cy="5674360"/>
                    </a:xfrm>
                    <a:prstGeom prst="rect">
                      <a:avLst/>
                    </a:prstGeom>
                  </pic:spPr>
                </pic:pic>
              </a:graphicData>
            </a:graphic>
          </wp:inline>
        </w:drawing>
      </w:r>
    </w:p>
    <w:p w14:paraId="070F5953" w14:textId="6CF9287C" w:rsidR="006711B3" w:rsidRPr="006711B3" w:rsidRDefault="009F4AC8" w:rsidP="009F4AC8">
      <w:pPr>
        <w:pStyle w:val="Beschriftung"/>
      </w:pPr>
      <w:r>
        <w:fldChar w:fldCharType="begin"/>
      </w:r>
      <w:r>
        <w:instrText xml:space="preserve"> SEQ Abbildung \* ARABIC </w:instrText>
      </w:r>
      <w:r>
        <w:fldChar w:fldCharType="separate"/>
      </w:r>
      <w:bookmarkStart w:id="157" w:name="_Toc169228462"/>
      <w:r w:rsidR="00923ED8">
        <w:rPr>
          <w:noProof/>
        </w:rPr>
        <w:t>18</w:t>
      </w:r>
      <w:r>
        <w:fldChar w:fldCharType="end"/>
      </w:r>
      <w:r>
        <w:t xml:space="preserve"> - </w:t>
      </w:r>
      <w:r w:rsidRPr="007D3FB7">
        <w:t>E2E Resultate</w:t>
      </w:r>
      <w:bookmarkEnd w:id="157"/>
    </w:p>
    <w:p w14:paraId="3D9C4626" w14:textId="567E8536" w:rsidR="00486006" w:rsidRPr="00486006" w:rsidRDefault="00486006" w:rsidP="00486006">
      <w:r>
        <w:br w:type="page"/>
      </w:r>
    </w:p>
    <w:p w14:paraId="5A7E9F37" w14:textId="64B6C101" w:rsidR="00387F47" w:rsidRDefault="005E263A" w:rsidP="00305D1D">
      <w:pPr>
        <w:pStyle w:val="berschrift1"/>
        <w:rPr>
          <w:rFonts w:eastAsiaTheme="minorHAnsi"/>
        </w:rPr>
      </w:pPr>
      <w:bookmarkStart w:id="158" w:name="_Toc169228400"/>
      <w:r w:rsidRPr="001770BE">
        <w:lastRenderedPageBreak/>
        <w:t>Reflektion</w:t>
      </w:r>
      <w:bookmarkEnd w:id="158"/>
    </w:p>
    <w:p w14:paraId="514B5623" w14:textId="77777777" w:rsidR="00305D1D" w:rsidRPr="00305D1D" w:rsidRDefault="00305D1D" w:rsidP="00305D1D">
      <w:pPr>
        <w:rPr>
          <w:lang w:val="de-CH"/>
        </w:rPr>
      </w:pPr>
      <w:r w:rsidRPr="00305D1D">
        <w:rPr>
          <w:lang w:val="de-CH"/>
        </w:rPr>
        <w:t>Das TerraTap-Projekt war eine intensive und lehrreiche Erfahrung, die über fünf Wochen verschiedene Phasen von der Informationsbeschaffung bis zur Realisierung und Auswertung durchlief. Der zentrale Fokus lag auf der Entwicklung eines automatisierten Wassersteuerungssystems. Rückblickend war das Projekt geprägt von technischen Herausforderungen, kreativen Lösungen und wertvollen Erkenntnissen.</w:t>
      </w:r>
    </w:p>
    <w:p w14:paraId="52346564" w14:textId="77777777" w:rsidR="00305D1D" w:rsidRPr="00305D1D" w:rsidRDefault="00305D1D" w:rsidP="00305D1D">
      <w:pPr>
        <w:rPr>
          <w:lang w:val="de-CH"/>
        </w:rPr>
      </w:pPr>
    </w:p>
    <w:p w14:paraId="3F227DA7" w14:textId="77777777" w:rsidR="00305D1D" w:rsidRPr="00305D1D" w:rsidRDefault="00305D1D" w:rsidP="00305D1D">
      <w:pPr>
        <w:rPr>
          <w:lang w:val="de-CH"/>
        </w:rPr>
      </w:pPr>
      <w:r w:rsidRPr="00305D1D">
        <w:rPr>
          <w:lang w:val="de-CH"/>
        </w:rPr>
        <w:t>Eine der grössten Herausforderungen bestand in der initialen Informationsbeschaffung. Die fundierte Recherche zu Strom, Relays und anderen Komponenten bildete die Grundlage für das gesamte Projekt. Diese Phase verdeutlichte die Bedeutung einer gründlichen Vorbereitung, um spätere Fehler zu minimieren und die Effizienz der nachfolgenden Arbeitsschritte zu maximieren.</w:t>
      </w:r>
    </w:p>
    <w:p w14:paraId="293B3EB8" w14:textId="77777777" w:rsidR="00305D1D" w:rsidRPr="00305D1D" w:rsidRDefault="00305D1D" w:rsidP="00305D1D">
      <w:pPr>
        <w:rPr>
          <w:lang w:val="de-CH"/>
        </w:rPr>
      </w:pPr>
    </w:p>
    <w:p w14:paraId="60E1E485" w14:textId="77777777" w:rsidR="00305D1D" w:rsidRPr="00305D1D" w:rsidRDefault="00305D1D" w:rsidP="00305D1D">
      <w:pPr>
        <w:rPr>
          <w:lang w:val="de-CH"/>
        </w:rPr>
      </w:pPr>
      <w:r w:rsidRPr="00305D1D">
        <w:rPr>
          <w:lang w:val="de-CH"/>
        </w:rPr>
        <w:t>Die Auswahl geeigneter Tools war ein weiterer kritischer Punkt. Hier lernte ich, dass Benutzerfreundlichkeit und die Eignung für spezifische Projektanforderungen entscheidend sind. Tools wie Tinkercad und die Arduino-IDE erwiesen sich als besonders nützlich und unterstrichen die Notwendigkeit, flexible und anpassungsfähige Werkzeuge zu wählen.</w:t>
      </w:r>
    </w:p>
    <w:p w14:paraId="5508ADB0" w14:textId="77777777" w:rsidR="00305D1D" w:rsidRPr="00305D1D" w:rsidRDefault="00305D1D" w:rsidP="00305D1D">
      <w:pPr>
        <w:rPr>
          <w:lang w:val="de-CH"/>
        </w:rPr>
      </w:pPr>
    </w:p>
    <w:p w14:paraId="48FC1DF1" w14:textId="77777777" w:rsidR="00305D1D" w:rsidRPr="00305D1D" w:rsidRDefault="00305D1D" w:rsidP="00305D1D">
      <w:pPr>
        <w:rPr>
          <w:lang w:val="de-CH"/>
        </w:rPr>
      </w:pPr>
      <w:r w:rsidRPr="00305D1D">
        <w:rPr>
          <w:lang w:val="de-CH"/>
        </w:rPr>
        <w:t>Die Realisierungsphase bot wertvolle Lernerfahrungen in der praktischen Anwendung theoretischer Kenntnisse. Die Programmierung der Steuerungssoftware und des MQTT-Servers war anspruchsvoll und erforderte eine tiefgehende Einarbeitung in die entsprechenden Technologien. Iterative Tests und das gründliche Studium der Dokumentation waren hierbei essenziell. Ein kreativer Moment war die Nutzung eines alten Tupperware-Behälters für die Wassersteuerung, was die Bedeutung praktischer und kosteneffizienter Lösungen unterstrich.</w:t>
      </w:r>
    </w:p>
    <w:p w14:paraId="0B157AB3" w14:textId="77777777" w:rsidR="00305D1D" w:rsidRPr="00305D1D" w:rsidRDefault="00305D1D" w:rsidP="00305D1D">
      <w:pPr>
        <w:rPr>
          <w:lang w:val="de-CH"/>
        </w:rPr>
      </w:pPr>
    </w:p>
    <w:p w14:paraId="5210D7D4" w14:textId="77777777" w:rsidR="00305D1D" w:rsidRPr="00305D1D" w:rsidRDefault="00305D1D" w:rsidP="00305D1D">
      <w:pPr>
        <w:rPr>
          <w:lang w:val="de-CH"/>
        </w:rPr>
      </w:pPr>
      <w:r w:rsidRPr="00305D1D">
        <w:rPr>
          <w:lang w:val="de-CH"/>
        </w:rPr>
        <w:t>Die kontinuierliche Dokumentation und Reflexion über den Projektverlauf waren entscheidend für den Erfolg des Projekts. Diese Praxis half, den Überblick zu behalten, Entscheidungen zu validieren und die Transparenz zu wahren. Die Reflexionen ermöglichten es, aus Fehlern zu lernen und zukünftige Projekte effizienter zu gestalten.</w:t>
      </w:r>
    </w:p>
    <w:p w14:paraId="6B34BFB2" w14:textId="77777777" w:rsidR="00305D1D" w:rsidRPr="00305D1D" w:rsidRDefault="00305D1D" w:rsidP="00305D1D">
      <w:pPr>
        <w:rPr>
          <w:lang w:val="de-CH"/>
        </w:rPr>
      </w:pPr>
    </w:p>
    <w:p w14:paraId="5F79DB03" w14:textId="61AB0E24" w:rsidR="00305D1D" w:rsidRDefault="00305D1D" w:rsidP="00305D1D">
      <w:pPr>
        <w:rPr>
          <w:lang w:val="de-CH"/>
        </w:rPr>
      </w:pPr>
      <w:r w:rsidRPr="00305D1D">
        <w:rPr>
          <w:lang w:val="de-CH"/>
        </w:rPr>
        <w:t>Insgesamt hat das TerraTap-Projekt meine Fähigkeiten in der technischen Recherche, der Auswahl und Anwendung von Tools sowie in der praktischen Umsetzung technischer Lösungen erheblich erweitert. Die iterative Herangehensweise und die kontinuierliche Reflexion erwiesen sich als Schlüsselkomponenten für den Projekterfolg. Diese Erfahrungen und Erkenntnisse werden in zukünftigen Projekten von grossem Nutzen sein und haben mein Verständnis für die Komplexität und die Anforderungen technischer Entwicklungsprojekte vertieft. Ich bin stolz auf die erzielten Ergebnisse und freue mich darauf, die gewonnenen Kenntnisse in neuen Herausforderungen anzuwenden.</w:t>
      </w:r>
    </w:p>
    <w:p w14:paraId="378C406A" w14:textId="193AA17B" w:rsidR="00305D1D" w:rsidRPr="00305D1D" w:rsidRDefault="00305D1D" w:rsidP="00305D1D">
      <w:pPr>
        <w:rPr>
          <w:lang w:val="de-CH"/>
        </w:rPr>
      </w:pPr>
      <w:r>
        <w:rPr>
          <w:lang w:val="de-CH"/>
        </w:rPr>
        <w:br w:type="page"/>
      </w:r>
    </w:p>
    <w:p w14:paraId="1155AF15" w14:textId="59DDD2D9" w:rsidR="005E263A" w:rsidRDefault="005E263A" w:rsidP="005E263A">
      <w:pPr>
        <w:pStyle w:val="berschrift1"/>
      </w:pPr>
      <w:bookmarkStart w:id="159" w:name="_Toc169228401"/>
      <w:r w:rsidRPr="001770BE">
        <w:lastRenderedPageBreak/>
        <w:t>Abschluss und Ausblick</w:t>
      </w:r>
      <w:bookmarkEnd w:id="159"/>
    </w:p>
    <w:p w14:paraId="0522FFD0" w14:textId="77777777" w:rsidR="00305D1D" w:rsidRDefault="00305D1D" w:rsidP="00305D1D">
      <w:r>
        <w:t>Das TerraTap-Projekt war ein anspruchsvolles und lehrreiches Unterfangen, bei dem ich zahlreiche technische Herausforderungen meistern konnte. Die Auswahl und Nutzung von Tools wie Tinkercad und der Arduino-IDE sowie die Programmierung des ESP8266-Chips und des MQTT-Servers waren zentrale Aspekte des Projekts. Der kreative Einsatz von Alltagsgegenständen, wie einem Tupperware-Behälter für die Wassersteuerung, zeigte die Bedeutung praktischer und kosteneffizienter Lösungen.</w:t>
      </w:r>
    </w:p>
    <w:p w14:paraId="2ABC8902" w14:textId="77777777" w:rsidR="00305D1D" w:rsidRDefault="00305D1D" w:rsidP="00305D1D"/>
    <w:p w14:paraId="1DE0DF48" w14:textId="273165EC" w:rsidR="00305D1D" w:rsidRDefault="00305D1D" w:rsidP="00305D1D">
      <w:r>
        <w:t>Insgesamt konnte ich durch dieses Projekt meine technischen Fähigkeiten erheblich erweitern und wertvolle Erfahrungen sammeln, die mir in zukünftigen Projekten von gro</w:t>
      </w:r>
      <w:r w:rsidR="00014198">
        <w:t>ss</w:t>
      </w:r>
      <w:r>
        <w:t>em Nutzen sein werden. Besonders die Bereiche der Mikrocontroller-Programmierung und der Entwicklung von IoT-Lösungen haben mein Interesse geweckt und bieten spannende Perspektiven für zukünftige Arbeiten.</w:t>
      </w:r>
    </w:p>
    <w:p w14:paraId="56E2808E" w14:textId="77777777" w:rsidR="00305D1D" w:rsidRDefault="00305D1D" w:rsidP="00305D1D"/>
    <w:p w14:paraId="7D05B724" w14:textId="77777777" w:rsidR="00305D1D" w:rsidRDefault="00305D1D" w:rsidP="00305D1D">
      <w:r>
        <w:t>In Zukunft plane ich, die im TerraTap-Projekt erlernten Techniken und Methoden weiter zu vertiefen und in neuen Projekten anzuwenden. Ich freue mich darauf, diese Herausforderungen anzunehmen und mein Wissen kontinuierlich zu erweitern, um innovative und effiziente Lösungen zu entwickeln.</w:t>
      </w:r>
    </w:p>
    <w:p w14:paraId="43C44727" w14:textId="1FA0F5E3" w:rsidR="00F652BD" w:rsidRPr="001770BE" w:rsidRDefault="00F652BD" w:rsidP="00305D1D">
      <w:r w:rsidRPr="001770BE">
        <w:br w:type="page"/>
      </w:r>
    </w:p>
    <w:p w14:paraId="4FDFC1FA" w14:textId="77777777" w:rsidR="00F652BD" w:rsidRPr="001770BE" w:rsidRDefault="00F652BD" w:rsidP="00F652BD">
      <w:pPr>
        <w:pStyle w:val="berschrift1"/>
      </w:pPr>
      <w:bookmarkStart w:id="160" w:name="_Toc169228402"/>
      <w:r w:rsidRPr="001770BE">
        <w:lastRenderedPageBreak/>
        <w:t>Verweise</w:t>
      </w:r>
      <w:bookmarkEnd w:id="160"/>
    </w:p>
    <w:p w14:paraId="56217381" w14:textId="77777777" w:rsidR="00F652BD" w:rsidRPr="001770BE" w:rsidRDefault="00F652BD" w:rsidP="00F652BD">
      <w:pPr>
        <w:pStyle w:val="berschrift2"/>
      </w:pPr>
      <w:bookmarkStart w:id="161" w:name="_Toc169228403"/>
      <w:r w:rsidRPr="001770BE">
        <w:t>Tabellenverzeichnis</w:t>
      </w:r>
      <w:bookmarkEnd w:id="161"/>
    </w:p>
    <w:p w14:paraId="4E631E5D" w14:textId="61333215" w:rsidR="00923ED8" w:rsidRDefault="00F652BD">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r w:rsidRPr="001770BE">
        <w:fldChar w:fldCharType="begin"/>
      </w:r>
      <w:r w:rsidRPr="001770BE">
        <w:instrText xml:space="preserve"> TOC \h \z \c "Tabelle" </w:instrText>
      </w:r>
      <w:r w:rsidRPr="001770BE">
        <w:fldChar w:fldCharType="separate"/>
      </w:r>
      <w:hyperlink w:anchor="_Toc169228412" w:history="1">
        <w:r w:rsidR="00923ED8" w:rsidRPr="00AE01FA">
          <w:rPr>
            <w:rStyle w:val="Hyperlink"/>
            <w:noProof/>
          </w:rPr>
          <w:t>1 - Versionierung</w:t>
        </w:r>
        <w:r w:rsidR="00923ED8">
          <w:rPr>
            <w:noProof/>
            <w:webHidden/>
          </w:rPr>
          <w:tab/>
        </w:r>
        <w:r w:rsidR="00923ED8">
          <w:rPr>
            <w:noProof/>
            <w:webHidden/>
          </w:rPr>
          <w:fldChar w:fldCharType="begin"/>
        </w:r>
        <w:r w:rsidR="00923ED8">
          <w:rPr>
            <w:noProof/>
            <w:webHidden/>
          </w:rPr>
          <w:instrText xml:space="preserve"> PAGEREF _Toc169228412 \h </w:instrText>
        </w:r>
        <w:r w:rsidR="00923ED8">
          <w:rPr>
            <w:noProof/>
            <w:webHidden/>
          </w:rPr>
        </w:r>
        <w:r w:rsidR="00923ED8">
          <w:rPr>
            <w:noProof/>
            <w:webHidden/>
          </w:rPr>
          <w:fldChar w:fldCharType="separate"/>
        </w:r>
        <w:r w:rsidR="00923ED8">
          <w:rPr>
            <w:noProof/>
            <w:webHidden/>
          </w:rPr>
          <w:t>5</w:t>
        </w:r>
        <w:r w:rsidR="00923ED8">
          <w:rPr>
            <w:noProof/>
            <w:webHidden/>
          </w:rPr>
          <w:fldChar w:fldCharType="end"/>
        </w:r>
      </w:hyperlink>
    </w:p>
    <w:p w14:paraId="4B90BCF6" w14:textId="3AE4B244"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13" w:history="1">
        <w:r w:rsidRPr="00AE01FA">
          <w:rPr>
            <w:rStyle w:val="Hyperlink"/>
            <w:noProof/>
          </w:rPr>
          <w:t>2 – Zeitplanung</w:t>
        </w:r>
        <w:r>
          <w:rPr>
            <w:noProof/>
            <w:webHidden/>
          </w:rPr>
          <w:tab/>
        </w:r>
        <w:r>
          <w:rPr>
            <w:noProof/>
            <w:webHidden/>
          </w:rPr>
          <w:fldChar w:fldCharType="begin"/>
        </w:r>
        <w:r>
          <w:rPr>
            <w:noProof/>
            <w:webHidden/>
          </w:rPr>
          <w:instrText xml:space="preserve"> PAGEREF _Toc169228413 \h </w:instrText>
        </w:r>
        <w:r>
          <w:rPr>
            <w:noProof/>
            <w:webHidden/>
          </w:rPr>
        </w:r>
        <w:r>
          <w:rPr>
            <w:noProof/>
            <w:webHidden/>
          </w:rPr>
          <w:fldChar w:fldCharType="separate"/>
        </w:r>
        <w:r>
          <w:rPr>
            <w:noProof/>
            <w:webHidden/>
          </w:rPr>
          <w:t>8</w:t>
        </w:r>
        <w:r>
          <w:rPr>
            <w:noProof/>
            <w:webHidden/>
          </w:rPr>
          <w:fldChar w:fldCharType="end"/>
        </w:r>
      </w:hyperlink>
    </w:p>
    <w:p w14:paraId="0AAE07C8" w14:textId="40E4CAF2"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14" w:history="1">
        <w:r w:rsidRPr="00AE01FA">
          <w:rPr>
            <w:rStyle w:val="Hyperlink"/>
            <w:noProof/>
          </w:rPr>
          <w:t>3 - Arbeitsrapport 13.05 – 19.05</w:t>
        </w:r>
        <w:r>
          <w:rPr>
            <w:noProof/>
            <w:webHidden/>
          </w:rPr>
          <w:tab/>
        </w:r>
        <w:r>
          <w:rPr>
            <w:noProof/>
            <w:webHidden/>
          </w:rPr>
          <w:fldChar w:fldCharType="begin"/>
        </w:r>
        <w:r>
          <w:rPr>
            <w:noProof/>
            <w:webHidden/>
          </w:rPr>
          <w:instrText xml:space="preserve"> PAGEREF _Toc169228414 \h </w:instrText>
        </w:r>
        <w:r>
          <w:rPr>
            <w:noProof/>
            <w:webHidden/>
          </w:rPr>
        </w:r>
        <w:r>
          <w:rPr>
            <w:noProof/>
            <w:webHidden/>
          </w:rPr>
          <w:fldChar w:fldCharType="separate"/>
        </w:r>
        <w:r>
          <w:rPr>
            <w:noProof/>
            <w:webHidden/>
          </w:rPr>
          <w:t>10</w:t>
        </w:r>
        <w:r>
          <w:rPr>
            <w:noProof/>
            <w:webHidden/>
          </w:rPr>
          <w:fldChar w:fldCharType="end"/>
        </w:r>
      </w:hyperlink>
    </w:p>
    <w:p w14:paraId="516D3209" w14:textId="56F77919"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15" w:history="1">
        <w:r w:rsidRPr="00AE01FA">
          <w:rPr>
            <w:rStyle w:val="Hyperlink"/>
            <w:noProof/>
          </w:rPr>
          <w:t>4 - Arbeitsrapport 20.05 – 26.05</w:t>
        </w:r>
        <w:r>
          <w:rPr>
            <w:noProof/>
            <w:webHidden/>
          </w:rPr>
          <w:tab/>
        </w:r>
        <w:r>
          <w:rPr>
            <w:noProof/>
            <w:webHidden/>
          </w:rPr>
          <w:fldChar w:fldCharType="begin"/>
        </w:r>
        <w:r>
          <w:rPr>
            <w:noProof/>
            <w:webHidden/>
          </w:rPr>
          <w:instrText xml:space="preserve"> PAGEREF _Toc169228415 \h </w:instrText>
        </w:r>
        <w:r>
          <w:rPr>
            <w:noProof/>
            <w:webHidden/>
          </w:rPr>
        </w:r>
        <w:r>
          <w:rPr>
            <w:noProof/>
            <w:webHidden/>
          </w:rPr>
          <w:fldChar w:fldCharType="separate"/>
        </w:r>
        <w:r>
          <w:rPr>
            <w:noProof/>
            <w:webHidden/>
          </w:rPr>
          <w:t>12</w:t>
        </w:r>
        <w:r>
          <w:rPr>
            <w:noProof/>
            <w:webHidden/>
          </w:rPr>
          <w:fldChar w:fldCharType="end"/>
        </w:r>
      </w:hyperlink>
    </w:p>
    <w:p w14:paraId="65256DD1" w14:textId="2B789C40"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16" w:history="1">
        <w:r w:rsidRPr="00AE01FA">
          <w:rPr>
            <w:rStyle w:val="Hyperlink"/>
            <w:noProof/>
          </w:rPr>
          <w:t>5 - Arbeitsrapport 27.05 – 02.06</w:t>
        </w:r>
        <w:r>
          <w:rPr>
            <w:noProof/>
            <w:webHidden/>
          </w:rPr>
          <w:tab/>
        </w:r>
        <w:r>
          <w:rPr>
            <w:noProof/>
            <w:webHidden/>
          </w:rPr>
          <w:fldChar w:fldCharType="begin"/>
        </w:r>
        <w:r>
          <w:rPr>
            <w:noProof/>
            <w:webHidden/>
          </w:rPr>
          <w:instrText xml:space="preserve"> PAGEREF _Toc169228416 \h </w:instrText>
        </w:r>
        <w:r>
          <w:rPr>
            <w:noProof/>
            <w:webHidden/>
          </w:rPr>
        </w:r>
        <w:r>
          <w:rPr>
            <w:noProof/>
            <w:webHidden/>
          </w:rPr>
          <w:fldChar w:fldCharType="separate"/>
        </w:r>
        <w:r>
          <w:rPr>
            <w:noProof/>
            <w:webHidden/>
          </w:rPr>
          <w:t>14</w:t>
        </w:r>
        <w:r>
          <w:rPr>
            <w:noProof/>
            <w:webHidden/>
          </w:rPr>
          <w:fldChar w:fldCharType="end"/>
        </w:r>
      </w:hyperlink>
    </w:p>
    <w:p w14:paraId="67F2D000" w14:textId="573AD445"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17" w:history="1">
        <w:r w:rsidRPr="00AE01FA">
          <w:rPr>
            <w:rStyle w:val="Hyperlink"/>
            <w:noProof/>
          </w:rPr>
          <w:t>6 - Arbeitsrapport 03.05 – 09.06</w:t>
        </w:r>
        <w:r>
          <w:rPr>
            <w:noProof/>
            <w:webHidden/>
          </w:rPr>
          <w:tab/>
        </w:r>
        <w:r>
          <w:rPr>
            <w:noProof/>
            <w:webHidden/>
          </w:rPr>
          <w:fldChar w:fldCharType="begin"/>
        </w:r>
        <w:r>
          <w:rPr>
            <w:noProof/>
            <w:webHidden/>
          </w:rPr>
          <w:instrText xml:space="preserve"> PAGEREF _Toc169228417 \h </w:instrText>
        </w:r>
        <w:r>
          <w:rPr>
            <w:noProof/>
            <w:webHidden/>
          </w:rPr>
        </w:r>
        <w:r>
          <w:rPr>
            <w:noProof/>
            <w:webHidden/>
          </w:rPr>
          <w:fldChar w:fldCharType="separate"/>
        </w:r>
        <w:r>
          <w:rPr>
            <w:noProof/>
            <w:webHidden/>
          </w:rPr>
          <w:t>15</w:t>
        </w:r>
        <w:r>
          <w:rPr>
            <w:noProof/>
            <w:webHidden/>
          </w:rPr>
          <w:fldChar w:fldCharType="end"/>
        </w:r>
      </w:hyperlink>
    </w:p>
    <w:p w14:paraId="69229179" w14:textId="7B7639B1"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18" w:history="1">
        <w:r w:rsidRPr="00AE01FA">
          <w:rPr>
            <w:rStyle w:val="Hyperlink"/>
            <w:noProof/>
          </w:rPr>
          <w:t>7 - Arbeitsrapport 10.06 – 14.06</w:t>
        </w:r>
        <w:r>
          <w:rPr>
            <w:noProof/>
            <w:webHidden/>
          </w:rPr>
          <w:tab/>
        </w:r>
        <w:r>
          <w:rPr>
            <w:noProof/>
            <w:webHidden/>
          </w:rPr>
          <w:fldChar w:fldCharType="begin"/>
        </w:r>
        <w:r>
          <w:rPr>
            <w:noProof/>
            <w:webHidden/>
          </w:rPr>
          <w:instrText xml:space="preserve"> PAGEREF _Toc169228418 \h </w:instrText>
        </w:r>
        <w:r>
          <w:rPr>
            <w:noProof/>
            <w:webHidden/>
          </w:rPr>
        </w:r>
        <w:r>
          <w:rPr>
            <w:noProof/>
            <w:webHidden/>
          </w:rPr>
          <w:fldChar w:fldCharType="separate"/>
        </w:r>
        <w:r>
          <w:rPr>
            <w:noProof/>
            <w:webHidden/>
          </w:rPr>
          <w:t>16</w:t>
        </w:r>
        <w:r>
          <w:rPr>
            <w:noProof/>
            <w:webHidden/>
          </w:rPr>
          <w:fldChar w:fldCharType="end"/>
        </w:r>
      </w:hyperlink>
    </w:p>
    <w:p w14:paraId="6E33CA5D" w14:textId="13FA249D"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19" w:history="1">
        <w:r w:rsidRPr="00AE01FA">
          <w:rPr>
            <w:rStyle w:val="Hyperlink"/>
            <w:noProof/>
            <w:lang w:val="de-CH"/>
          </w:rPr>
          <w:t>8</w:t>
        </w:r>
        <w:r w:rsidRPr="00AE01FA">
          <w:rPr>
            <w:rStyle w:val="Hyperlink"/>
            <w:noProof/>
          </w:rPr>
          <w:t xml:space="preserve"> - Erweiterungen Visual Studio Code</w:t>
        </w:r>
        <w:r>
          <w:rPr>
            <w:noProof/>
            <w:webHidden/>
          </w:rPr>
          <w:tab/>
        </w:r>
        <w:r>
          <w:rPr>
            <w:noProof/>
            <w:webHidden/>
          </w:rPr>
          <w:fldChar w:fldCharType="begin"/>
        </w:r>
        <w:r>
          <w:rPr>
            <w:noProof/>
            <w:webHidden/>
          </w:rPr>
          <w:instrText xml:space="preserve"> PAGEREF _Toc169228419 \h </w:instrText>
        </w:r>
        <w:r>
          <w:rPr>
            <w:noProof/>
            <w:webHidden/>
          </w:rPr>
        </w:r>
        <w:r>
          <w:rPr>
            <w:noProof/>
            <w:webHidden/>
          </w:rPr>
          <w:fldChar w:fldCharType="separate"/>
        </w:r>
        <w:r>
          <w:rPr>
            <w:noProof/>
            <w:webHidden/>
          </w:rPr>
          <w:t>23</w:t>
        </w:r>
        <w:r>
          <w:rPr>
            <w:noProof/>
            <w:webHidden/>
          </w:rPr>
          <w:fldChar w:fldCharType="end"/>
        </w:r>
      </w:hyperlink>
    </w:p>
    <w:p w14:paraId="53E731D8" w14:textId="13804AFE"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20" w:history="1">
        <w:r w:rsidRPr="00AE01FA">
          <w:rPr>
            <w:rStyle w:val="Hyperlink"/>
            <w:noProof/>
          </w:rPr>
          <w:t>9 – Steuerungssystem Bibliotheken</w:t>
        </w:r>
        <w:r>
          <w:rPr>
            <w:noProof/>
            <w:webHidden/>
          </w:rPr>
          <w:tab/>
        </w:r>
        <w:r>
          <w:rPr>
            <w:noProof/>
            <w:webHidden/>
          </w:rPr>
          <w:fldChar w:fldCharType="begin"/>
        </w:r>
        <w:r>
          <w:rPr>
            <w:noProof/>
            <w:webHidden/>
          </w:rPr>
          <w:instrText xml:space="preserve"> PAGEREF _Toc169228420 \h </w:instrText>
        </w:r>
        <w:r>
          <w:rPr>
            <w:noProof/>
            <w:webHidden/>
          </w:rPr>
        </w:r>
        <w:r>
          <w:rPr>
            <w:noProof/>
            <w:webHidden/>
          </w:rPr>
          <w:fldChar w:fldCharType="separate"/>
        </w:r>
        <w:r>
          <w:rPr>
            <w:noProof/>
            <w:webHidden/>
          </w:rPr>
          <w:t>24</w:t>
        </w:r>
        <w:r>
          <w:rPr>
            <w:noProof/>
            <w:webHidden/>
          </w:rPr>
          <w:fldChar w:fldCharType="end"/>
        </w:r>
      </w:hyperlink>
    </w:p>
    <w:p w14:paraId="67700036" w14:textId="45CB1BAD"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21" w:history="1">
        <w:r w:rsidRPr="00AE01FA">
          <w:rPr>
            <w:rStyle w:val="Hyperlink"/>
            <w:noProof/>
          </w:rPr>
          <w:t>10 - Hub Bibliotheken</w:t>
        </w:r>
        <w:r>
          <w:rPr>
            <w:noProof/>
            <w:webHidden/>
          </w:rPr>
          <w:tab/>
        </w:r>
        <w:r>
          <w:rPr>
            <w:noProof/>
            <w:webHidden/>
          </w:rPr>
          <w:fldChar w:fldCharType="begin"/>
        </w:r>
        <w:r>
          <w:rPr>
            <w:noProof/>
            <w:webHidden/>
          </w:rPr>
          <w:instrText xml:space="preserve"> PAGEREF _Toc169228421 \h </w:instrText>
        </w:r>
        <w:r>
          <w:rPr>
            <w:noProof/>
            <w:webHidden/>
          </w:rPr>
        </w:r>
        <w:r>
          <w:rPr>
            <w:noProof/>
            <w:webHidden/>
          </w:rPr>
          <w:fldChar w:fldCharType="separate"/>
        </w:r>
        <w:r>
          <w:rPr>
            <w:noProof/>
            <w:webHidden/>
          </w:rPr>
          <w:t>25</w:t>
        </w:r>
        <w:r>
          <w:rPr>
            <w:noProof/>
            <w:webHidden/>
          </w:rPr>
          <w:fldChar w:fldCharType="end"/>
        </w:r>
      </w:hyperlink>
    </w:p>
    <w:p w14:paraId="4EC5022A" w14:textId="1CFFDE83"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22" w:history="1">
        <w:r w:rsidRPr="00AE01FA">
          <w:rPr>
            <w:rStyle w:val="Hyperlink"/>
            <w:noProof/>
          </w:rPr>
          <w:t>11- MQTTD Bibliotheken</w:t>
        </w:r>
        <w:r>
          <w:rPr>
            <w:noProof/>
            <w:webHidden/>
          </w:rPr>
          <w:tab/>
        </w:r>
        <w:r>
          <w:rPr>
            <w:noProof/>
            <w:webHidden/>
          </w:rPr>
          <w:fldChar w:fldCharType="begin"/>
        </w:r>
        <w:r>
          <w:rPr>
            <w:noProof/>
            <w:webHidden/>
          </w:rPr>
          <w:instrText xml:space="preserve"> PAGEREF _Toc169228422 \h </w:instrText>
        </w:r>
        <w:r>
          <w:rPr>
            <w:noProof/>
            <w:webHidden/>
          </w:rPr>
        </w:r>
        <w:r>
          <w:rPr>
            <w:noProof/>
            <w:webHidden/>
          </w:rPr>
          <w:fldChar w:fldCharType="separate"/>
        </w:r>
        <w:r>
          <w:rPr>
            <w:noProof/>
            <w:webHidden/>
          </w:rPr>
          <w:t>25</w:t>
        </w:r>
        <w:r>
          <w:rPr>
            <w:noProof/>
            <w:webHidden/>
          </w:rPr>
          <w:fldChar w:fldCharType="end"/>
        </w:r>
      </w:hyperlink>
    </w:p>
    <w:p w14:paraId="76F0EA55" w14:textId="0F79D563"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23" w:history="1">
        <w:r w:rsidRPr="00AE01FA">
          <w:rPr>
            <w:rStyle w:val="Hyperlink"/>
            <w:noProof/>
          </w:rPr>
          <w:t>12 - Hardware Komponenten: Sensor</w:t>
        </w:r>
        <w:r>
          <w:rPr>
            <w:noProof/>
            <w:webHidden/>
          </w:rPr>
          <w:tab/>
        </w:r>
        <w:r>
          <w:rPr>
            <w:noProof/>
            <w:webHidden/>
          </w:rPr>
          <w:fldChar w:fldCharType="begin"/>
        </w:r>
        <w:r>
          <w:rPr>
            <w:noProof/>
            <w:webHidden/>
          </w:rPr>
          <w:instrText xml:space="preserve"> PAGEREF _Toc169228423 \h </w:instrText>
        </w:r>
        <w:r>
          <w:rPr>
            <w:noProof/>
            <w:webHidden/>
          </w:rPr>
        </w:r>
        <w:r>
          <w:rPr>
            <w:noProof/>
            <w:webHidden/>
          </w:rPr>
          <w:fldChar w:fldCharType="separate"/>
        </w:r>
        <w:r>
          <w:rPr>
            <w:noProof/>
            <w:webHidden/>
          </w:rPr>
          <w:t>28</w:t>
        </w:r>
        <w:r>
          <w:rPr>
            <w:noProof/>
            <w:webHidden/>
          </w:rPr>
          <w:fldChar w:fldCharType="end"/>
        </w:r>
      </w:hyperlink>
    </w:p>
    <w:p w14:paraId="135AC05C" w14:textId="0ED0BD8E"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24" w:history="1">
        <w:r w:rsidRPr="00AE01FA">
          <w:rPr>
            <w:rStyle w:val="Hyperlink"/>
            <w:noProof/>
          </w:rPr>
          <w:t>13 - Hardware Komponenten: Wassersteuerung</w:t>
        </w:r>
        <w:r>
          <w:rPr>
            <w:noProof/>
            <w:webHidden/>
          </w:rPr>
          <w:tab/>
        </w:r>
        <w:r>
          <w:rPr>
            <w:noProof/>
            <w:webHidden/>
          </w:rPr>
          <w:fldChar w:fldCharType="begin"/>
        </w:r>
        <w:r>
          <w:rPr>
            <w:noProof/>
            <w:webHidden/>
          </w:rPr>
          <w:instrText xml:space="preserve"> PAGEREF _Toc169228424 \h </w:instrText>
        </w:r>
        <w:r>
          <w:rPr>
            <w:noProof/>
            <w:webHidden/>
          </w:rPr>
        </w:r>
        <w:r>
          <w:rPr>
            <w:noProof/>
            <w:webHidden/>
          </w:rPr>
          <w:fldChar w:fldCharType="separate"/>
        </w:r>
        <w:r>
          <w:rPr>
            <w:noProof/>
            <w:webHidden/>
          </w:rPr>
          <w:t>28</w:t>
        </w:r>
        <w:r>
          <w:rPr>
            <w:noProof/>
            <w:webHidden/>
          </w:rPr>
          <w:fldChar w:fldCharType="end"/>
        </w:r>
      </w:hyperlink>
    </w:p>
    <w:p w14:paraId="1B92381B" w14:textId="40509FEB"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25" w:history="1">
        <w:r w:rsidRPr="00AE01FA">
          <w:rPr>
            <w:rStyle w:val="Hyperlink"/>
            <w:noProof/>
          </w:rPr>
          <w:t>14 - Hardware Komponenten: Hub</w:t>
        </w:r>
        <w:r>
          <w:rPr>
            <w:noProof/>
            <w:webHidden/>
          </w:rPr>
          <w:tab/>
        </w:r>
        <w:r>
          <w:rPr>
            <w:noProof/>
            <w:webHidden/>
          </w:rPr>
          <w:fldChar w:fldCharType="begin"/>
        </w:r>
        <w:r>
          <w:rPr>
            <w:noProof/>
            <w:webHidden/>
          </w:rPr>
          <w:instrText xml:space="preserve"> PAGEREF _Toc169228425 \h </w:instrText>
        </w:r>
        <w:r>
          <w:rPr>
            <w:noProof/>
            <w:webHidden/>
          </w:rPr>
        </w:r>
        <w:r>
          <w:rPr>
            <w:noProof/>
            <w:webHidden/>
          </w:rPr>
          <w:fldChar w:fldCharType="separate"/>
        </w:r>
        <w:r>
          <w:rPr>
            <w:noProof/>
            <w:webHidden/>
          </w:rPr>
          <w:t>28</w:t>
        </w:r>
        <w:r>
          <w:rPr>
            <w:noProof/>
            <w:webHidden/>
          </w:rPr>
          <w:fldChar w:fldCharType="end"/>
        </w:r>
      </w:hyperlink>
    </w:p>
    <w:p w14:paraId="537F1D81" w14:textId="43876FE0"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26" w:history="1">
        <w:r w:rsidRPr="00AE01FA">
          <w:rPr>
            <w:rStyle w:val="Hyperlink"/>
            <w:noProof/>
            <w:lang w:val="de-CH"/>
          </w:rPr>
          <w:t>15</w:t>
        </w:r>
        <w:r w:rsidRPr="00AE01FA">
          <w:rPr>
            <w:rStyle w:val="Hyperlink"/>
            <w:noProof/>
          </w:rPr>
          <w:t xml:space="preserve"> - Testfall 1: Initialisierung des Modul-Managers</w:t>
        </w:r>
        <w:r>
          <w:rPr>
            <w:noProof/>
            <w:webHidden/>
          </w:rPr>
          <w:tab/>
        </w:r>
        <w:r>
          <w:rPr>
            <w:noProof/>
            <w:webHidden/>
          </w:rPr>
          <w:fldChar w:fldCharType="begin"/>
        </w:r>
        <w:r>
          <w:rPr>
            <w:noProof/>
            <w:webHidden/>
          </w:rPr>
          <w:instrText xml:space="preserve"> PAGEREF _Toc169228426 \h </w:instrText>
        </w:r>
        <w:r>
          <w:rPr>
            <w:noProof/>
            <w:webHidden/>
          </w:rPr>
        </w:r>
        <w:r>
          <w:rPr>
            <w:noProof/>
            <w:webHidden/>
          </w:rPr>
          <w:fldChar w:fldCharType="separate"/>
        </w:r>
        <w:r>
          <w:rPr>
            <w:noProof/>
            <w:webHidden/>
          </w:rPr>
          <w:t>74</w:t>
        </w:r>
        <w:r>
          <w:rPr>
            <w:noProof/>
            <w:webHidden/>
          </w:rPr>
          <w:fldChar w:fldCharType="end"/>
        </w:r>
      </w:hyperlink>
    </w:p>
    <w:p w14:paraId="4E9BB275" w14:textId="32EC0C58"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27" w:history="1">
        <w:r w:rsidRPr="00AE01FA">
          <w:rPr>
            <w:rStyle w:val="Hyperlink"/>
            <w:noProof/>
            <w:lang w:val="de-CH"/>
          </w:rPr>
          <w:t>16</w:t>
        </w:r>
        <w:r w:rsidRPr="00AE01FA">
          <w:rPr>
            <w:rStyle w:val="Hyperlink"/>
            <w:noProof/>
          </w:rPr>
          <w:t xml:space="preserve"> - Testfall 2: Serialisierung von Naive Time</w:t>
        </w:r>
        <w:r>
          <w:rPr>
            <w:noProof/>
            <w:webHidden/>
          </w:rPr>
          <w:tab/>
        </w:r>
        <w:r>
          <w:rPr>
            <w:noProof/>
            <w:webHidden/>
          </w:rPr>
          <w:fldChar w:fldCharType="begin"/>
        </w:r>
        <w:r>
          <w:rPr>
            <w:noProof/>
            <w:webHidden/>
          </w:rPr>
          <w:instrText xml:space="preserve"> PAGEREF _Toc169228427 \h </w:instrText>
        </w:r>
        <w:r>
          <w:rPr>
            <w:noProof/>
            <w:webHidden/>
          </w:rPr>
        </w:r>
        <w:r>
          <w:rPr>
            <w:noProof/>
            <w:webHidden/>
          </w:rPr>
          <w:fldChar w:fldCharType="separate"/>
        </w:r>
        <w:r>
          <w:rPr>
            <w:noProof/>
            <w:webHidden/>
          </w:rPr>
          <w:t>74</w:t>
        </w:r>
        <w:r>
          <w:rPr>
            <w:noProof/>
            <w:webHidden/>
          </w:rPr>
          <w:fldChar w:fldCharType="end"/>
        </w:r>
      </w:hyperlink>
    </w:p>
    <w:p w14:paraId="461A0F1D" w14:textId="00DE7947"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28" w:history="1">
        <w:r w:rsidRPr="00AE01FA">
          <w:rPr>
            <w:rStyle w:val="Hyperlink"/>
            <w:noProof/>
            <w:lang w:val="de-CH"/>
          </w:rPr>
          <w:t>17</w:t>
        </w:r>
        <w:r w:rsidRPr="00AE01FA">
          <w:rPr>
            <w:rStyle w:val="Hyperlink"/>
            <w:noProof/>
          </w:rPr>
          <w:t xml:space="preserve"> - Testfall 3: Registrierung eines Moduls</w:t>
        </w:r>
        <w:r>
          <w:rPr>
            <w:noProof/>
            <w:webHidden/>
          </w:rPr>
          <w:tab/>
        </w:r>
        <w:r>
          <w:rPr>
            <w:noProof/>
            <w:webHidden/>
          </w:rPr>
          <w:fldChar w:fldCharType="begin"/>
        </w:r>
        <w:r>
          <w:rPr>
            <w:noProof/>
            <w:webHidden/>
          </w:rPr>
          <w:instrText xml:space="preserve"> PAGEREF _Toc169228428 \h </w:instrText>
        </w:r>
        <w:r>
          <w:rPr>
            <w:noProof/>
            <w:webHidden/>
          </w:rPr>
        </w:r>
        <w:r>
          <w:rPr>
            <w:noProof/>
            <w:webHidden/>
          </w:rPr>
          <w:fldChar w:fldCharType="separate"/>
        </w:r>
        <w:r>
          <w:rPr>
            <w:noProof/>
            <w:webHidden/>
          </w:rPr>
          <w:t>74</w:t>
        </w:r>
        <w:r>
          <w:rPr>
            <w:noProof/>
            <w:webHidden/>
          </w:rPr>
          <w:fldChar w:fldCharType="end"/>
        </w:r>
      </w:hyperlink>
    </w:p>
    <w:p w14:paraId="70C2B8DA" w14:textId="1EA04331"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29" w:history="1">
        <w:r w:rsidRPr="00AE01FA">
          <w:rPr>
            <w:rStyle w:val="Hyperlink"/>
            <w:noProof/>
            <w:lang w:val="de-CH"/>
          </w:rPr>
          <w:t>18</w:t>
        </w:r>
        <w:r w:rsidRPr="00AE01FA">
          <w:rPr>
            <w:rStyle w:val="Hyperlink"/>
            <w:noProof/>
          </w:rPr>
          <w:t xml:space="preserve"> - Testfall 4: Präfix-Einstellung im Modul-Manager</w:t>
        </w:r>
        <w:r>
          <w:rPr>
            <w:noProof/>
            <w:webHidden/>
          </w:rPr>
          <w:tab/>
        </w:r>
        <w:r>
          <w:rPr>
            <w:noProof/>
            <w:webHidden/>
          </w:rPr>
          <w:fldChar w:fldCharType="begin"/>
        </w:r>
        <w:r>
          <w:rPr>
            <w:noProof/>
            <w:webHidden/>
          </w:rPr>
          <w:instrText xml:space="preserve"> PAGEREF _Toc169228429 \h </w:instrText>
        </w:r>
        <w:r>
          <w:rPr>
            <w:noProof/>
            <w:webHidden/>
          </w:rPr>
        </w:r>
        <w:r>
          <w:rPr>
            <w:noProof/>
            <w:webHidden/>
          </w:rPr>
          <w:fldChar w:fldCharType="separate"/>
        </w:r>
        <w:r>
          <w:rPr>
            <w:noProof/>
            <w:webHidden/>
          </w:rPr>
          <w:t>74</w:t>
        </w:r>
        <w:r>
          <w:rPr>
            <w:noProof/>
            <w:webHidden/>
          </w:rPr>
          <w:fldChar w:fldCharType="end"/>
        </w:r>
      </w:hyperlink>
    </w:p>
    <w:p w14:paraId="793A83EB" w14:textId="454D0F77"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30" w:history="1">
        <w:r w:rsidRPr="00AE01FA">
          <w:rPr>
            <w:rStyle w:val="Hyperlink"/>
            <w:noProof/>
            <w:lang w:val="de-CH"/>
          </w:rPr>
          <w:t>19</w:t>
        </w:r>
        <w:r w:rsidRPr="00AE01FA">
          <w:rPr>
            <w:rStyle w:val="Hyperlink"/>
            <w:noProof/>
          </w:rPr>
          <w:t xml:space="preserve"> - Testfall 5: Deserialisierung von Naive Time</w:t>
        </w:r>
        <w:r>
          <w:rPr>
            <w:noProof/>
            <w:webHidden/>
          </w:rPr>
          <w:tab/>
        </w:r>
        <w:r>
          <w:rPr>
            <w:noProof/>
            <w:webHidden/>
          </w:rPr>
          <w:fldChar w:fldCharType="begin"/>
        </w:r>
        <w:r>
          <w:rPr>
            <w:noProof/>
            <w:webHidden/>
          </w:rPr>
          <w:instrText xml:space="preserve"> PAGEREF _Toc169228430 \h </w:instrText>
        </w:r>
        <w:r>
          <w:rPr>
            <w:noProof/>
            <w:webHidden/>
          </w:rPr>
        </w:r>
        <w:r>
          <w:rPr>
            <w:noProof/>
            <w:webHidden/>
          </w:rPr>
          <w:fldChar w:fldCharType="separate"/>
        </w:r>
        <w:r>
          <w:rPr>
            <w:noProof/>
            <w:webHidden/>
          </w:rPr>
          <w:t>74</w:t>
        </w:r>
        <w:r>
          <w:rPr>
            <w:noProof/>
            <w:webHidden/>
          </w:rPr>
          <w:fldChar w:fldCharType="end"/>
        </w:r>
      </w:hyperlink>
    </w:p>
    <w:p w14:paraId="54E3D0F8" w14:textId="01B19EFE"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31" w:history="1">
        <w:r w:rsidRPr="00AE01FA">
          <w:rPr>
            <w:rStyle w:val="Hyperlink"/>
            <w:noProof/>
            <w:lang w:val="de-CH"/>
          </w:rPr>
          <w:t>20</w:t>
        </w:r>
        <w:r w:rsidRPr="00AE01FA">
          <w:rPr>
            <w:rStyle w:val="Hyperlink"/>
            <w:noProof/>
          </w:rPr>
          <w:t xml:space="preserve"> - Testfall 6: Speichern der Konfigurationsdatei</w:t>
        </w:r>
        <w:r>
          <w:rPr>
            <w:noProof/>
            <w:webHidden/>
          </w:rPr>
          <w:tab/>
        </w:r>
        <w:r>
          <w:rPr>
            <w:noProof/>
            <w:webHidden/>
          </w:rPr>
          <w:fldChar w:fldCharType="begin"/>
        </w:r>
        <w:r>
          <w:rPr>
            <w:noProof/>
            <w:webHidden/>
          </w:rPr>
          <w:instrText xml:space="preserve"> PAGEREF _Toc169228431 \h </w:instrText>
        </w:r>
        <w:r>
          <w:rPr>
            <w:noProof/>
            <w:webHidden/>
          </w:rPr>
        </w:r>
        <w:r>
          <w:rPr>
            <w:noProof/>
            <w:webHidden/>
          </w:rPr>
          <w:fldChar w:fldCharType="separate"/>
        </w:r>
        <w:r>
          <w:rPr>
            <w:noProof/>
            <w:webHidden/>
          </w:rPr>
          <w:t>75</w:t>
        </w:r>
        <w:r>
          <w:rPr>
            <w:noProof/>
            <w:webHidden/>
          </w:rPr>
          <w:fldChar w:fldCharType="end"/>
        </w:r>
      </w:hyperlink>
    </w:p>
    <w:p w14:paraId="42D4AB03" w14:textId="5B8B14BC"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32" w:history="1">
        <w:r w:rsidRPr="00AE01FA">
          <w:rPr>
            <w:rStyle w:val="Hyperlink"/>
            <w:noProof/>
            <w:lang w:val="de-CH"/>
          </w:rPr>
          <w:t>21</w:t>
        </w:r>
        <w:r w:rsidRPr="00AE01FA">
          <w:rPr>
            <w:rStyle w:val="Hyperlink"/>
            <w:noProof/>
          </w:rPr>
          <w:t xml:space="preserve"> - Testfall 7: Laden der Konfigurationsdatei</w:t>
        </w:r>
        <w:r>
          <w:rPr>
            <w:noProof/>
            <w:webHidden/>
          </w:rPr>
          <w:tab/>
        </w:r>
        <w:r>
          <w:rPr>
            <w:noProof/>
            <w:webHidden/>
          </w:rPr>
          <w:fldChar w:fldCharType="begin"/>
        </w:r>
        <w:r>
          <w:rPr>
            <w:noProof/>
            <w:webHidden/>
          </w:rPr>
          <w:instrText xml:space="preserve"> PAGEREF _Toc169228432 \h </w:instrText>
        </w:r>
        <w:r>
          <w:rPr>
            <w:noProof/>
            <w:webHidden/>
          </w:rPr>
        </w:r>
        <w:r>
          <w:rPr>
            <w:noProof/>
            <w:webHidden/>
          </w:rPr>
          <w:fldChar w:fldCharType="separate"/>
        </w:r>
        <w:r>
          <w:rPr>
            <w:noProof/>
            <w:webHidden/>
          </w:rPr>
          <w:t>75</w:t>
        </w:r>
        <w:r>
          <w:rPr>
            <w:noProof/>
            <w:webHidden/>
          </w:rPr>
          <w:fldChar w:fldCharType="end"/>
        </w:r>
      </w:hyperlink>
    </w:p>
    <w:p w14:paraId="73B161A9" w14:textId="0E549E88"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33" w:history="1">
        <w:r w:rsidRPr="00AE01FA">
          <w:rPr>
            <w:rStyle w:val="Hyperlink"/>
            <w:noProof/>
            <w:lang w:val="en-GB"/>
          </w:rPr>
          <w:t>22 - Testfall 8: Simple Client Modul Test</w:t>
        </w:r>
        <w:r>
          <w:rPr>
            <w:noProof/>
            <w:webHidden/>
          </w:rPr>
          <w:tab/>
        </w:r>
        <w:r>
          <w:rPr>
            <w:noProof/>
            <w:webHidden/>
          </w:rPr>
          <w:fldChar w:fldCharType="begin"/>
        </w:r>
        <w:r>
          <w:rPr>
            <w:noProof/>
            <w:webHidden/>
          </w:rPr>
          <w:instrText xml:space="preserve"> PAGEREF _Toc169228433 \h </w:instrText>
        </w:r>
        <w:r>
          <w:rPr>
            <w:noProof/>
            <w:webHidden/>
          </w:rPr>
        </w:r>
        <w:r>
          <w:rPr>
            <w:noProof/>
            <w:webHidden/>
          </w:rPr>
          <w:fldChar w:fldCharType="separate"/>
        </w:r>
        <w:r>
          <w:rPr>
            <w:noProof/>
            <w:webHidden/>
          </w:rPr>
          <w:t>75</w:t>
        </w:r>
        <w:r>
          <w:rPr>
            <w:noProof/>
            <w:webHidden/>
          </w:rPr>
          <w:fldChar w:fldCharType="end"/>
        </w:r>
      </w:hyperlink>
    </w:p>
    <w:p w14:paraId="76FC8CD9" w14:textId="79BFB317"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34" w:history="1">
        <w:r w:rsidRPr="00AE01FA">
          <w:rPr>
            <w:rStyle w:val="Hyperlink"/>
            <w:noProof/>
            <w:lang w:val="de-CH"/>
          </w:rPr>
          <w:t>23</w:t>
        </w:r>
        <w:r w:rsidRPr="00AE01FA">
          <w:rPr>
            <w:rStyle w:val="Hyperlink"/>
            <w:noProof/>
          </w:rPr>
          <w:t xml:space="preserve"> - Testfall 9: MQTT Verbindung und Nachrichtenübermittlung</w:t>
        </w:r>
        <w:r>
          <w:rPr>
            <w:noProof/>
            <w:webHidden/>
          </w:rPr>
          <w:tab/>
        </w:r>
        <w:r>
          <w:rPr>
            <w:noProof/>
            <w:webHidden/>
          </w:rPr>
          <w:fldChar w:fldCharType="begin"/>
        </w:r>
        <w:r>
          <w:rPr>
            <w:noProof/>
            <w:webHidden/>
          </w:rPr>
          <w:instrText xml:space="preserve"> PAGEREF _Toc169228434 \h </w:instrText>
        </w:r>
        <w:r>
          <w:rPr>
            <w:noProof/>
            <w:webHidden/>
          </w:rPr>
        </w:r>
        <w:r>
          <w:rPr>
            <w:noProof/>
            <w:webHidden/>
          </w:rPr>
          <w:fldChar w:fldCharType="separate"/>
        </w:r>
        <w:r>
          <w:rPr>
            <w:noProof/>
            <w:webHidden/>
          </w:rPr>
          <w:t>75</w:t>
        </w:r>
        <w:r>
          <w:rPr>
            <w:noProof/>
            <w:webHidden/>
          </w:rPr>
          <w:fldChar w:fldCharType="end"/>
        </w:r>
      </w:hyperlink>
    </w:p>
    <w:p w14:paraId="51B455CB" w14:textId="0DE0070C"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35" w:history="1">
        <w:r w:rsidRPr="00AE01FA">
          <w:rPr>
            <w:rStyle w:val="Hyperlink"/>
            <w:noProof/>
            <w:lang w:val="de-CH"/>
          </w:rPr>
          <w:t>24</w:t>
        </w:r>
        <w:r w:rsidRPr="00AE01FA">
          <w:rPr>
            <w:rStyle w:val="Hyperlink"/>
            <w:noProof/>
          </w:rPr>
          <w:t xml:space="preserve"> - Testfall 10: Überprüfung des Bewässerungsbedarfs</w:t>
        </w:r>
        <w:r>
          <w:rPr>
            <w:noProof/>
            <w:webHidden/>
          </w:rPr>
          <w:tab/>
        </w:r>
        <w:r>
          <w:rPr>
            <w:noProof/>
            <w:webHidden/>
          </w:rPr>
          <w:fldChar w:fldCharType="begin"/>
        </w:r>
        <w:r>
          <w:rPr>
            <w:noProof/>
            <w:webHidden/>
          </w:rPr>
          <w:instrText xml:space="preserve"> PAGEREF _Toc169228435 \h </w:instrText>
        </w:r>
        <w:r>
          <w:rPr>
            <w:noProof/>
            <w:webHidden/>
          </w:rPr>
        </w:r>
        <w:r>
          <w:rPr>
            <w:noProof/>
            <w:webHidden/>
          </w:rPr>
          <w:fldChar w:fldCharType="separate"/>
        </w:r>
        <w:r>
          <w:rPr>
            <w:noProof/>
            <w:webHidden/>
          </w:rPr>
          <w:t>75</w:t>
        </w:r>
        <w:r>
          <w:rPr>
            <w:noProof/>
            <w:webHidden/>
          </w:rPr>
          <w:fldChar w:fldCharType="end"/>
        </w:r>
      </w:hyperlink>
    </w:p>
    <w:p w14:paraId="0E4C3B6B" w14:textId="17AF38B0"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36" w:history="1">
        <w:r w:rsidRPr="00AE01FA">
          <w:rPr>
            <w:rStyle w:val="Hyperlink"/>
            <w:noProof/>
            <w:lang w:val="de-CH"/>
          </w:rPr>
          <w:t>25</w:t>
        </w:r>
        <w:r w:rsidRPr="00AE01FA">
          <w:rPr>
            <w:rStyle w:val="Hyperlink"/>
            <w:noProof/>
          </w:rPr>
          <w:t xml:space="preserve"> - Testfall 11: Bestätigung der Bewässerung</w:t>
        </w:r>
        <w:r>
          <w:rPr>
            <w:noProof/>
            <w:webHidden/>
          </w:rPr>
          <w:tab/>
        </w:r>
        <w:r>
          <w:rPr>
            <w:noProof/>
            <w:webHidden/>
          </w:rPr>
          <w:fldChar w:fldCharType="begin"/>
        </w:r>
        <w:r>
          <w:rPr>
            <w:noProof/>
            <w:webHidden/>
          </w:rPr>
          <w:instrText xml:space="preserve"> PAGEREF _Toc169228436 \h </w:instrText>
        </w:r>
        <w:r>
          <w:rPr>
            <w:noProof/>
            <w:webHidden/>
          </w:rPr>
        </w:r>
        <w:r>
          <w:rPr>
            <w:noProof/>
            <w:webHidden/>
          </w:rPr>
          <w:fldChar w:fldCharType="separate"/>
        </w:r>
        <w:r>
          <w:rPr>
            <w:noProof/>
            <w:webHidden/>
          </w:rPr>
          <w:t>76</w:t>
        </w:r>
        <w:r>
          <w:rPr>
            <w:noProof/>
            <w:webHidden/>
          </w:rPr>
          <w:fldChar w:fldCharType="end"/>
        </w:r>
      </w:hyperlink>
    </w:p>
    <w:p w14:paraId="1D903637" w14:textId="0202F392"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37" w:history="1">
        <w:r w:rsidRPr="00AE01FA">
          <w:rPr>
            <w:rStyle w:val="Hyperlink"/>
            <w:noProof/>
            <w:lang w:val="de-CH"/>
          </w:rPr>
          <w:t>26</w:t>
        </w:r>
        <w:r w:rsidRPr="00AE01FA">
          <w:rPr>
            <w:rStyle w:val="Hyperlink"/>
            <w:noProof/>
          </w:rPr>
          <w:t xml:space="preserve"> - Unit-Tests für den Hub</w:t>
        </w:r>
        <w:r>
          <w:rPr>
            <w:noProof/>
            <w:webHidden/>
          </w:rPr>
          <w:tab/>
        </w:r>
        <w:r>
          <w:rPr>
            <w:noProof/>
            <w:webHidden/>
          </w:rPr>
          <w:fldChar w:fldCharType="begin"/>
        </w:r>
        <w:r>
          <w:rPr>
            <w:noProof/>
            <w:webHidden/>
          </w:rPr>
          <w:instrText xml:space="preserve"> PAGEREF _Toc169228437 \h </w:instrText>
        </w:r>
        <w:r>
          <w:rPr>
            <w:noProof/>
            <w:webHidden/>
          </w:rPr>
        </w:r>
        <w:r>
          <w:rPr>
            <w:noProof/>
            <w:webHidden/>
          </w:rPr>
          <w:fldChar w:fldCharType="separate"/>
        </w:r>
        <w:r>
          <w:rPr>
            <w:noProof/>
            <w:webHidden/>
          </w:rPr>
          <w:t>77</w:t>
        </w:r>
        <w:r>
          <w:rPr>
            <w:noProof/>
            <w:webHidden/>
          </w:rPr>
          <w:fldChar w:fldCharType="end"/>
        </w:r>
      </w:hyperlink>
    </w:p>
    <w:p w14:paraId="407C9440" w14:textId="29293411"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38" w:history="1">
        <w:r w:rsidRPr="00AE01FA">
          <w:rPr>
            <w:rStyle w:val="Hyperlink"/>
            <w:noProof/>
            <w:lang w:val="de-CH"/>
          </w:rPr>
          <w:t>27</w:t>
        </w:r>
        <w:r w:rsidRPr="00AE01FA">
          <w:rPr>
            <w:rStyle w:val="Hyperlink"/>
            <w:noProof/>
          </w:rPr>
          <w:t xml:space="preserve"> - E2E Testing</w:t>
        </w:r>
        <w:r>
          <w:rPr>
            <w:noProof/>
            <w:webHidden/>
          </w:rPr>
          <w:tab/>
        </w:r>
        <w:r>
          <w:rPr>
            <w:noProof/>
            <w:webHidden/>
          </w:rPr>
          <w:fldChar w:fldCharType="begin"/>
        </w:r>
        <w:r>
          <w:rPr>
            <w:noProof/>
            <w:webHidden/>
          </w:rPr>
          <w:instrText xml:space="preserve"> PAGEREF _Toc169228438 \h </w:instrText>
        </w:r>
        <w:r>
          <w:rPr>
            <w:noProof/>
            <w:webHidden/>
          </w:rPr>
        </w:r>
        <w:r>
          <w:rPr>
            <w:noProof/>
            <w:webHidden/>
          </w:rPr>
          <w:fldChar w:fldCharType="separate"/>
        </w:r>
        <w:r>
          <w:rPr>
            <w:noProof/>
            <w:webHidden/>
          </w:rPr>
          <w:t>77</w:t>
        </w:r>
        <w:r>
          <w:rPr>
            <w:noProof/>
            <w:webHidden/>
          </w:rPr>
          <w:fldChar w:fldCharType="end"/>
        </w:r>
      </w:hyperlink>
    </w:p>
    <w:p w14:paraId="065044E7" w14:textId="3EB2EDB7"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39" w:history="1">
        <w:r w:rsidRPr="00AE01FA">
          <w:rPr>
            <w:rStyle w:val="Hyperlink"/>
            <w:noProof/>
          </w:rPr>
          <w:t>28 - Unit-Test Resultate</w:t>
        </w:r>
        <w:r>
          <w:rPr>
            <w:noProof/>
            <w:webHidden/>
          </w:rPr>
          <w:tab/>
        </w:r>
        <w:r>
          <w:rPr>
            <w:noProof/>
            <w:webHidden/>
          </w:rPr>
          <w:fldChar w:fldCharType="begin"/>
        </w:r>
        <w:r>
          <w:rPr>
            <w:noProof/>
            <w:webHidden/>
          </w:rPr>
          <w:instrText xml:space="preserve"> PAGEREF _Toc169228439 \h </w:instrText>
        </w:r>
        <w:r>
          <w:rPr>
            <w:noProof/>
            <w:webHidden/>
          </w:rPr>
        </w:r>
        <w:r>
          <w:rPr>
            <w:noProof/>
            <w:webHidden/>
          </w:rPr>
          <w:fldChar w:fldCharType="separate"/>
        </w:r>
        <w:r>
          <w:rPr>
            <w:noProof/>
            <w:webHidden/>
          </w:rPr>
          <w:t>78</w:t>
        </w:r>
        <w:r>
          <w:rPr>
            <w:noProof/>
            <w:webHidden/>
          </w:rPr>
          <w:fldChar w:fldCharType="end"/>
        </w:r>
      </w:hyperlink>
    </w:p>
    <w:p w14:paraId="507009BD" w14:textId="19E9DA95"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40" w:history="1">
        <w:r w:rsidRPr="00AE01FA">
          <w:rPr>
            <w:rStyle w:val="Hyperlink"/>
            <w:noProof/>
          </w:rPr>
          <w:t>29 - Glossar</w:t>
        </w:r>
        <w:r>
          <w:rPr>
            <w:noProof/>
            <w:webHidden/>
          </w:rPr>
          <w:tab/>
        </w:r>
        <w:r>
          <w:rPr>
            <w:noProof/>
            <w:webHidden/>
          </w:rPr>
          <w:fldChar w:fldCharType="begin"/>
        </w:r>
        <w:r>
          <w:rPr>
            <w:noProof/>
            <w:webHidden/>
          </w:rPr>
          <w:instrText xml:space="preserve"> PAGEREF _Toc169228440 \h </w:instrText>
        </w:r>
        <w:r>
          <w:rPr>
            <w:noProof/>
            <w:webHidden/>
          </w:rPr>
        </w:r>
        <w:r>
          <w:rPr>
            <w:noProof/>
            <w:webHidden/>
          </w:rPr>
          <w:fldChar w:fldCharType="separate"/>
        </w:r>
        <w:r>
          <w:rPr>
            <w:noProof/>
            <w:webHidden/>
          </w:rPr>
          <w:t>86</w:t>
        </w:r>
        <w:r>
          <w:rPr>
            <w:noProof/>
            <w:webHidden/>
          </w:rPr>
          <w:fldChar w:fldCharType="end"/>
        </w:r>
      </w:hyperlink>
    </w:p>
    <w:p w14:paraId="75327DDC" w14:textId="52DC8E49"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41" w:history="1">
        <w:r w:rsidRPr="00AE01FA">
          <w:rPr>
            <w:rStyle w:val="Hyperlink"/>
            <w:noProof/>
          </w:rPr>
          <w:t>30 - Arduino Bibliothekversionen</w:t>
        </w:r>
        <w:r>
          <w:rPr>
            <w:noProof/>
            <w:webHidden/>
          </w:rPr>
          <w:tab/>
        </w:r>
        <w:r>
          <w:rPr>
            <w:noProof/>
            <w:webHidden/>
          </w:rPr>
          <w:fldChar w:fldCharType="begin"/>
        </w:r>
        <w:r>
          <w:rPr>
            <w:noProof/>
            <w:webHidden/>
          </w:rPr>
          <w:instrText xml:space="preserve"> PAGEREF _Toc169228441 \h </w:instrText>
        </w:r>
        <w:r>
          <w:rPr>
            <w:noProof/>
            <w:webHidden/>
          </w:rPr>
        </w:r>
        <w:r>
          <w:rPr>
            <w:noProof/>
            <w:webHidden/>
          </w:rPr>
          <w:fldChar w:fldCharType="separate"/>
        </w:r>
        <w:r>
          <w:rPr>
            <w:noProof/>
            <w:webHidden/>
          </w:rPr>
          <w:t>87</w:t>
        </w:r>
        <w:r>
          <w:rPr>
            <w:noProof/>
            <w:webHidden/>
          </w:rPr>
          <w:fldChar w:fldCharType="end"/>
        </w:r>
      </w:hyperlink>
    </w:p>
    <w:p w14:paraId="2D1357D6" w14:textId="500A431C"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42" w:history="1">
        <w:r w:rsidRPr="00AE01FA">
          <w:rPr>
            <w:rStyle w:val="Hyperlink"/>
            <w:noProof/>
          </w:rPr>
          <w:t>31 - Rust Paketversionen</w:t>
        </w:r>
        <w:r>
          <w:rPr>
            <w:noProof/>
            <w:webHidden/>
          </w:rPr>
          <w:tab/>
        </w:r>
        <w:r>
          <w:rPr>
            <w:noProof/>
            <w:webHidden/>
          </w:rPr>
          <w:fldChar w:fldCharType="begin"/>
        </w:r>
        <w:r>
          <w:rPr>
            <w:noProof/>
            <w:webHidden/>
          </w:rPr>
          <w:instrText xml:space="preserve"> PAGEREF _Toc169228442 \h </w:instrText>
        </w:r>
        <w:r>
          <w:rPr>
            <w:noProof/>
            <w:webHidden/>
          </w:rPr>
        </w:r>
        <w:r>
          <w:rPr>
            <w:noProof/>
            <w:webHidden/>
          </w:rPr>
          <w:fldChar w:fldCharType="separate"/>
        </w:r>
        <w:r>
          <w:rPr>
            <w:noProof/>
            <w:webHidden/>
          </w:rPr>
          <w:t>87</w:t>
        </w:r>
        <w:r>
          <w:rPr>
            <w:noProof/>
            <w:webHidden/>
          </w:rPr>
          <w:fldChar w:fldCharType="end"/>
        </w:r>
      </w:hyperlink>
    </w:p>
    <w:p w14:paraId="5A1D6A68" w14:textId="644690D3"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43" w:history="1">
        <w:r w:rsidRPr="00AE01FA">
          <w:rPr>
            <w:rStyle w:val="Hyperlink"/>
            <w:noProof/>
          </w:rPr>
          <w:t>32 - Rust Extension Versionen</w:t>
        </w:r>
        <w:r>
          <w:rPr>
            <w:noProof/>
            <w:webHidden/>
          </w:rPr>
          <w:tab/>
        </w:r>
        <w:r>
          <w:rPr>
            <w:noProof/>
            <w:webHidden/>
          </w:rPr>
          <w:fldChar w:fldCharType="begin"/>
        </w:r>
        <w:r>
          <w:rPr>
            <w:noProof/>
            <w:webHidden/>
          </w:rPr>
          <w:instrText xml:space="preserve"> PAGEREF _Toc169228443 \h </w:instrText>
        </w:r>
        <w:r>
          <w:rPr>
            <w:noProof/>
            <w:webHidden/>
          </w:rPr>
        </w:r>
        <w:r>
          <w:rPr>
            <w:noProof/>
            <w:webHidden/>
          </w:rPr>
          <w:fldChar w:fldCharType="separate"/>
        </w:r>
        <w:r>
          <w:rPr>
            <w:noProof/>
            <w:webHidden/>
          </w:rPr>
          <w:t>87</w:t>
        </w:r>
        <w:r>
          <w:rPr>
            <w:noProof/>
            <w:webHidden/>
          </w:rPr>
          <w:fldChar w:fldCharType="end"/>
        </w:r>
      </w:hyperlink>
    </w:p>
    <w:p w14:paraId="3588046E" w14:textId="59AB85FA"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44" w:history="1">
        <w:r w:rsidRPr="00AE01FA">
          <w:rPr>
            <w:rStyle w:val="Hyperlink"/>
            <w:noProof/>
          </w:rPr>
          <w:t>33 - Kostenaufstellung</w:t>
        </w:r>
        <w:r>
          <w:rPr>
            <w:noProof/>
            <w:webHidden/>
          </w:rPr>
          <w:tab/>
        </w:r>
        <w:r>
          <w:rPr>
            <w:noProof/>
            <w:webHidden/>
          </w:rPr>
          <w:fldChar w:fldCharType="begin"/>
        </w:r>
        <w:r>
          <w:rPr>
            <w:noProof/>
            <w:webHidden/>
          </w:rPr>
          <w:instrText xml:space="preserve"> PAGEREF _Toc169228444 \h </w:instrText>
        </w:r>
        <w:r>
          <w:rPr>
            <w:noProof/>
            <w:webHidden/>
          </w:rPr>
        </w:r>
        <w:r>
          <w:rPr>
            <w:noProof/>
            <w:webHidden/>
          </w:rPr>
          <w:fldChar w:fldCharType="separate"/>
        </w:r>
        <w:r>
          <w:rPr>
            <w:noProof/>
            <w:webHidden/>
          </w:rPr>
          <w:t>88</w:t>
        </w:r>
        <w:r>
          <w:rPr>
            <w:noProof/>
            <w:webHidden/>
          </w:rPr>
          <w:fldChar w:fldCharType="end"/>
        </w:r>
      </w:hyperlink>
    </w:p>
    <w:p w14:paraId="326E6B5E" w14:textId="3E1EB1F9" w:rsidR="00C4587E" w:rsidRDefault="00F652BD" w:rsidP="00F652BD">
      <w:r w:rsidRPr="001770BE">
        <w:fldChar w:fldCharType="end"/>
      </w:r>
    </w:p>
    <w:p w14:paraId="2CC84A9A" w14:textId="2C9BA76D" w:rsidR="00C4587E" w:rsidRPr="001770BE" w:rsidRDefault="00C4587E" w:rsidP="00F652BD">
      <w:r>
        <w:br w:type="page"/>
      </w:r>
    </w:p>
    <w:p w14:paraId="4B5F7374" w14:textId="4DD1ECA0" w:rsidR="00F652BD" w:rsidRPr="001770BE" w:rsidRDefault="00F652BD" w:rsidP="00F652BD">
      <w:pPr>
        <w:pStyle w:val="berschrift2"/>
      </w:pPr>
      <w:bookmarkStart w:id="162" w:name="_Toc169228404"/>
      <w:r w:rsidRPr="001770BE">
        <w:lastRenderedPageBreak/>
        <w:t>Abbildungsverzeichnis</w:t>
      </w:r>
      <w:bookmarkEnd w:id="162"/>
      <w:r w:rsidR="009633E6">
        <w:tab/>
      </w:r>
    </w:p>
    <w:p w14:paraId="4E45AA92" w14:textId="390FAEB9" w:rsidR="00923ED8" w:rsidRDefault="00564077">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r>
        <w:fldChar w:fldCharType="begin"/>
      </w:r>
      <w:r>
        <w:instrText xml:space="preserve"> TOC \h \z \c "Abbildung" </w:instrText>
      </w:r>
      <w:r>
        <w:fldChar w:fldCharType="separate"/>
      </w:r>
      <w:hyperlink w:anchor="_Toc169228445" w:history="1">
        <w:r w:rsidR="00923ED8" w:rsidRPr="007F2CD7">
          <w:rPr>
            <w:rStyle w:val="Hyperlink"/>
            <w:noProof/>
          </w:rPr>
          <w:t>1 - Systemarchitektur</w:t>
        </w:r>
        <w:r w:rsidR="00923ED8">
          <w:rPr>
            <w:noProof/>
            <w:webHidden/>
          </w:rPr>
          <w:tab/>
        </w:r>
        <w:r w:rsidR="00923ED8">
          <w:rPr>
            <w:noProof/>
            <w:webHidden/>
          </w:rPr>
          <w:fldChar w:fldCharType="begin"/>
        </w:r>
        <w:r w:rsidR="00923ED8">
          <w:rPr>
            <w:noProof/>
            <w:webHidden/>
          </w:rPr>
          <w:instrText xml:space="preserve"> PAGEREF _Toc169228445 \h </w:instrText>
        </w:r>
        <w:r w:rsidR="00923ED8">
          <w:rPr>
            <w:noProof/>
            <w:webHidden/>
          </w:rPr>
        </w:r>
        <w:r w:rsidR="00923ED8">
          <w:rPr>
            <w:noProof/>
            <w:webHidden/>
          </w:rPr>
          <w:fldChar w:fldCharType="separate"/>
        </w:r>
        <w:r w:rsidR="00923ED8">
          <w:rPr>
            <w:noProof/>
            <w:webHidden/>
          </w:rPr>
          <w:t>20</w:t>
        </w:r>
        <w:r w:rsidR="00923ED8">
          <w:rPr>
            <w:noProof/>
            <w:webHidden/>
          </w:rPr>
          <w:fldChar w:fldCharType="end"/>
        </w:r>
      </w:hyperlink>
    </w:p>
    <w:p w14:paraId="61AD92AE" w14:textId="324C788F"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46" w:history="1">
        <w:r w:rsidRPr="007F2CD7">
          <w:rPr>
            <w:rStyle w:val="Hyperlink"/>
            <w:noProof/>
          </w:rPr>
          <w:t>2 - Sensor Schaltkreis (Visuell links, Technisch rechts)</w:t>
        </w:r>
        <w:r>
          <w:rPr>
            <w:noProof/>
            <w:webHidden/>
          </w:rPr>
          <w:tab/>
        </w:r>
        <w:r>
          <w:rPr>
            <w:noProof/>
            <w:webHidden/>
          </w:rPr>
          <w:fldChar w:fldCharType="begin"/>
        </w:r>
        <w:r>
          <w:rPr>
            <w:noProof/>
            <w:webHidden/>
          </w:rPr>
          <w:instrText xml:space="preserve"> PAGEREF _Toc169228446 \h </w:instrText>
        </w:r>
        <w:r>
          <w:rPr>
            <w:noProof/>
            <w:webHidden/>
          </w:rPr>
        </w:r>
        <w:r>
          <w:rPr>
            <w:noProof/>
            <w:webHidden/>
          </w:rPr>
          <w:fldChar w:fldCharType="separate"/>
        </w:r>
        <w:r>
          <w:rPr>
            <w:noProof/>
            <w:webHidden/>
          </w:rPr>
          <w:t>26</w:t>
        </w:r>
        <w:r>
          <w:rPr>
            <w:noProof/>
            <w:webHidden/>
          </w:rPr>
          <w:fldChar w:fldCharType="end"/>
        </w:r>
      </w:hyperlink>
    </w:p>
    <w:p w14:paraId="5AE10FC6" w14:textId="03B1E943"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47" w:history="1">
        <w:r w:rsidRPr="007F2CD7">
          <w:rPr>
            <w:rStyle w:val="Hyperlink"/>
            <w:noProof/>
          </w:rPr>
          <w:t>3 - Wassersteuerung Schaltkreis (Visuell links, Technisch rechts)</w:t>
        </w:r>
        <w:r>
          <w:rPr>
            <w:noProof/>
            <w:webHidden/>
          </w:rPr>
          <w:tab/>
        </w:r>
        <w:r>
          <w:rPr>
            <w:noProof/>
            <w:webHidden/>
          </w:rPr>
          <w:fldChar w:fldCharType="begin"/>
        </w:r>
        <w:r>
          <w:rPr>
            <w:noProof/>
            <w:webHidden/>
          </w:rPr>
          <w:instrText xml:space="preserve"> PAGEREF _Toc169228447 \h </w:instrText>
        </w:r>
        <w:r>
          <w:rPr>
            <w:noProof/>
            <w:webHidden/>
          </w:rPr>
        </w:r>
        <w:r>
          <w:rPr>
            <w:noProof/>
            <w:webHidden/>
          </w:rPr>
          <w:fldChar w:fldCharType="separate"/>
        </w:r>
        <w:r>
          <w:rPr>
            <w:noProof/>
            <w:webHidden/>
          </w:rPr>
          <w:t>26</w:t>
        </w:r>
        <w:r>
          <w:rPr>
            <w:noProof/>
            <w:webHidden/>
          </w:rPr>
          <w:fldChar w:fldCharType="end"/>
        </w:r>
      </w:hyperlink>
    </w:p>
    <w:p w14:paraId="072714B9" w14:textId="6A541089"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48" w:history="1">
        <w:r w:rsidRPr="007F2CD7">
          <w:rPr>
            <w:rStyle w:val="Hyperlink"/>
            <w:noProof/>
          </w:rPr>
          <w:t>4 - Kommunikationsdiagramm</w:t>
        </w:r>
        <w:r>
          <w:rPr>
            <w:noProof/>
            <w:webHidden/>
          </w:rPr>
          <w:tab/>
        </w:r>
        <w:r>
          <w:rPr>
            <w:noProof/>
            <w:webHidden/>
          </w:rPr>
          <w:fldChar w:fldCharType="begin"/>
        </w:r>
        <w:r>
          <w:rPr>
            <w:noProof/>
            <w:webHidden/>
          </w:rPr>
          <w:instrText xml:space="preserve"> PAGEREF _Toc169228448 \h </w:instrText>
        </w:r>
        <w:r>
          <w:rPr>
            <w:noProof/>
            <w:webHidden/>
          </w:rPr>
        </w:r>
        <w:r>
          <w:rPr>
            <w:noProof/>
            <w:webHidden/>
          </w:rPr>
          <w:fldChar w:fldCharType="separate"/>
        </w:r>
        <w:r>
          <w:rPr>
            <w:noProof/>
            <w:webHidden/>
          </w:rPr>
          <w:t>27</w:t>
        </w:r>
        <w:r>
          <w:rPr>
            <w:noProof/>
            <w:webHidden/>
          </w:rPr>
          <w:fldChar w:fldCharType="end"/>
        </w:r>
      </w:hyperlink>
    </w:p>
    <w:p w14:paraId="01529F01" w14:textId="67471629"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49" w:history="1">
        <w:r w:rsidRPr="007F2CD7">
          <w:rPr>
            <w:rStyle w:val="Hyperlink"/>
            <w:noProof/>
          </w:rPr>
          <w:t>5 - Sensor Schaltkreis</w:t>
        </w:r>
        <w:r>
          <w:rPr>
            <w:noProof/>
            <w:webHidden/>
          </w:rPr>
          <w:tab/>
        </w:r>
        <w:r>
          <w:rPr>
            <w:noProof/>
            <w:webHidden/>
          </w:rPr>
          <w:fldChar w:fldCharType="begin"/>
        </w:r>
        <w:r>
          <w:rPr>
            <w:noProof/>
            <w:webHidden/>
          </w:rPr>
          <w:instrText xml:space="preserve"> PAGEREF _Toc169228449 \h </w:instrText>
        </w:r>
        <w:r>
          <w:rPr>
            <w:noProof/>
            <w:webHidden/>
          </w:rPr>
        </w:r>
        <w:r>
          <w:rPr>
            <w:noProof/>
            <w:webHidden/>
          </w:rPr>
          <w:fldChar w:fldCharType="separate"/>
        </w:r>
        <w:r>
          <w:rPr>
            <w:noProof/>
            <w:webHidden/>
          </w:rPr>
          <w:t>29</w:t>
        </w:r>
        <w:r>
          <w:rPr>
            <w:noProof/>
            <w:webHidden/>
          </w:rPr>
          <w:fldChar w:fldCharType="end"/>
        </w:r>
      </w:hyperlink>
    </w:p>
    <w:p w14:paraId="59AA99C4" w14:textId="40E5520B"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50" w:history="1">
        <w:r w:rsidRPr="007F2CD7">
          <w:rPr>
            <w:rStyle w:val="Hyperlink"/>
            <w:noProof/>
          </w:rPr>
          <w:t>6 - Wassersteuerung Schaltkreis</w:t>
        </w:r>
        <w:r>
          <w:rPr>
            <w:noProof/>
            <w:webHidden/>
          </w:rPr>
          <w:tab/>
        </w:r>
        <w:r>
          <w:rPr>
            <w:noProof/>
            <w:webHidden/>
          </w:rPr>
          <w:fldChar w:fldCharType="begin"/>
        </w:r>
        <w:r>
          <w:rPr>
            <w:noProof/>
            <w:webHidden/>
          </w:rPr>
          <w:instrText xml:space="preserve"> PAGEREF _Toc169228450 \h </w:instrText>
        </w:r>
        <w:r>
          <w:rPr>
            <w:noProof/>
            <w:webHidden/>
          </w:rPr>
        </w:r>
        <w:r>
          <w:rPr>
            <w:noProof/>
            <w:webHidden/>
          </w:rPr>
          <w:fldChar w:fldCharType="separate"/>
        </w:r>
        <w:r>
          <w:rPr>
            <w:noProof/>
            <w:webHidden/>
          </w:rPr>
          <w:t>30</w:t>
        </w:r>
        <w:r>
          <w:rPr>
            <w:noProof/>
            <w:webHidden/>
          </w:rPr>
          <w:fldChar w:fldCharType="end"/>
        </w:r>
      </w:hyperlink>
    </w:p>
    <w:p w14:paraId="00D9DB16" w14:textId="068C00CA"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51" w:history="1">
        <w:r w:rsidRPr="007F2CD7">
          <w:rPr>
            <w:rStyle w:val="Hyperlink"/>
            <w:noProof/>
          </w:rPr>
          <w:t>7 - Initial Testing: Sensor</w:t>
        </w:r>
        <w:r>
          <w:rPr>
            <w:noProof/>
            <w:webHidden/>
          </w:rPr>
          <w:tab/>
        </w:r>
        <w:r>
          <w:rPr>
            <w:noProof/>
            <w:webHidden/>
          </w:rPr>
          <w:fldChar w:fldCharType="begin"/>
        </w:r>
        <w:r>
          <w:rPr>
            <w:noProof/>
            <w:webHidden/>
          </w:rPr>
          <w:instrText xml:space="preserve"> PAGEREF _Toc169228451 \h </w:instrText>
        </w:r>
        <w:r>
          <w:rPr>
            <w:noProof/>
            <w:webHidden/>
          </w:rPr>
        </w:r>
        <w:r>
          <w:rPr>
            <w:noProof/>
            <w:webHidden/>
          </w:rPr>
          <w:fldChar w:fldCharType="separate"/>
        </w:r>
        <w:r>
          <w:rPr>
            <w:noProof/>
            <w:webHidden/>
          </w:rPr>
          <w:t>71</w:t>
        </w:r>
        <w:r>
          <w:rPr>
            <w:noProof/>
            <w:webHidden/>
          </w:rPr>
          <w:fldChar w:fldCharType="end"/>
        </w:r>
      </w:hyperlink>
    </w:p>
    <w:p w14:paraId="40B682A1" w14:textId="588358BE"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52" w:history="1">
        <w:r w:rsidRPr="007F2CD7">
          <w:rPr>
            <w:rStyle w:val="Hyperlink"/>
            <w:noProof/>
          </w:rPr>
          <w:t>8 - Detailversion 3D Druck Modell</w:t>
        </w:r>
        <w:r>
          <w:rPr>
            <w:noProof/>
            <w:webHidden/>
          </w:rPr>
          <w:tab/>
        </w:r>
        <w:r>
          <w:rPr>
            <w:noProof/>
            <w:webHidden/>
          </w:rPr>
          <w:fldChar w:fldCharType="begin"/>
        </w:r>
        <w:r>
          <w:rPr>
            <w:noProof/>
            <w:webHidden/>
          </w:rPr>
          <w:instrText xml:space="preserve"> PAGEREF _Toc169228452 \h </w:instrText>
        </w:r>
        <w:r>
          <w:rPr>
            <w:noProof/>
            <w:webHidden/>
          </w:rPr>
        </w:r>
        <w:r>
          <w:rPr>
            <w:noProof/>
            <w:webHidden/>
          </w:rPr>
          <w:fldChar w:fldCharType="separate"/>
        </w:r>
        <w:r>
          <w:rPr>
            <w:noProof/>
            <w:webHidden/>
          </w:rPr>
          <w:t>71</w:t>
        </w:r>
        <w:r>
          <w:rPr>
            <w:noProof/>
            <w:webHidden/>
          </w:rPr>
          <w:fldChar w:fldCharType="end"/>
        </w:r>
      </w:hyperlink>
    </w:p>
    <w:p w14:paraId="34BE37B4" w14:textId="3BB3E39A"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53" w:history="1">
        <w:r w:rsidRPr="007F2CD7">
          <w:rPr>
            <w:rStyle w:val="Hyperlink"/>
            <w:noProof/>
          </w:rPr>
          <w:t>9 - Verbindung zwischen Hub &amp; Client</w:t>
        </w:r>
        <w:r>
          <w:rPr>
            <w:noProof/>
            <w:webHidden/>
          </w:rPr>
          <w:tab/>
        </w:r>
        <w:r>
          <w:rPr>
            <w:noProof/>
            <w:webHidden/>
          </w:rPr>
          <w:fldChar w:fldCharType="begin"/>
        </w:r>
        <w:r>
          <w:rPr>
            <w:noProof/>
            <w:webHidden/>
          </w:rPr>
          <w:instrText xml:space="preserve"> PAGEREF _Toc169228453 \h </w:instrText>
        </w:r>
        <w:r>
          <w:rPr>
            <w:noProof/>
            <w:webHidden/>
          </w:rPr>
        </w:r>
        <w:r>
          <w:rPr>
            <w:noProof/>
            <w:webHidden/>
          </w:rPr>
          <w:fldChar w:fldCharType="separate"/>
        </w:r>
        <w:r>
          <w:rPr>
            <w:noProof/>
            <w:webHidden/>
          </w:rPr>
          <w:t>71</w:t>
        </w:r>
        <w:r>
          <w:rPr>
            <w:noProof/>
            <w:webHidden/>
          </w:rPr>
          <w:fldChar w:fldCharType="end"/>
        </w:r>
      </w:hyperlink>
    </w:p>
    <w:p w14:paraId="006BB1D6" w14:textId="5899206C"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54" w:history="1">
        <w:r w:rsidRPr="007F2CD7">
          <w:rPr>
            <w:rStyle w:val="Hyperlink"/>
            <w:noProof/>
          </w:rPr>
          <w:t>10 - Initialversion 3D Druck Entwurf</w:t>
        </w:r>
        <w:r>
          <w:rPr>
            <w:noProof/>
            <w:webHidden/>
          </w:rPr>
          <w:tab/>
        </w:r>
        <w:r>
          <w:rPr>
            <w:noProof/>
            <w:webHidden/>
          </w:rPr>
          <w:fldChar w:fldCharType="begin"/>
        </w:r>
        <w:r>
          <w:rPr>
            <w:noProof/>
            <w:webHidden/>
          </w:rPr>
          <w:instrText xml:space="preserve"> PAGEREF _Toc169228454 \h </w:instrText>
        </w:r>
        <w:r>
          <w:rPr>
            <w:noProof/>
            <w:webHidden/>
          </w:rPr>
        </w:r>
        <w:r>
          <w:rPr>
            <w:noProof/>
            <w:webHidden/>
          </w:rPr>
          <w:fldChar w:fldCharType="separate"/>
        </w:r>
        <w:r>
          <w:rPr>
            <w:noProof/>
            <w:webHidden/>
          </w:rPr>
          <w:t>71</w:t>
        </w:r>
        <w:r>
          <w:rPr>
            <w:noProof/>
            <w:webHidden/>
          </w:rPr>
          <w:fldChar w:fldCharType="end"/>
        </w:r>
      </w:hyperlink>
    </w:p>
    <w:p w14:paraId="3E92101F" w14:textId="435B7217"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55" w:history="1">
        <w:r w:rsidRPr="007F2CD7">
          <w:rPr>
            <w:rStyle w:val="Hyperlink"/>
            <w:noProof/>
          </w:rPr>
          <w:t>11 - Behälter Wassersteuerung</w:t>
        </w:r>
        <w:r>
          <w:rPr>
            <w:noProof/>
            <w:webHidden/>
          </w:rPr>
          <w:tab/>
        </w:r>
        <w:r>
          <w:rPr>
            <w:noProof/>
            <w:webHidden/>
          </w:rPr>
          <w:fldChar w:fldCharType="begin"/>
        </w:r>
        <w:r>
          <w:rPr>
            <w:noProof/>
            <w:webHidden/>
          </w:rPr>
          <w:instrText xml:space="preserve"> PAGEREF _Toc169228455 \h </w:instrText>
        </w:r>
        <w:r>
          <w:rPr>
            <w:noProof/>
            <w:webHidden/>
          </w:rPr>
        </w:r>
        <w:r>
          <w:rPr>
            <w:noProof/>
            <w:webHidden/>
          </w:rPr>
          <w:fldChar w:fldCharType="separate"/>
        </w:r>
        <w:r>
          <w:rPr>
            <w:noProof/>
            <w:webHidden/>
          </w:rPr>
          <w:t>71</w:t>
        </w:r>
        <w:r>
          <w:rPr>
            <w:noProof/>
            <w:webHidden/>
          </w:rPr>
          <w:fldChar w:fldCharType="end"/>
        </w:r>
      </w:hyperlink>
    </w:p>
    <w:p w14:paraId="048143A4" w14:textId="4C58CF34"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56" w:history="1">
        <w:r w:rsidRPr="007F2CD7">
          <w:rPr>
            <w:rStyle w:val="Hyperlink"/>
            <w:noProof/>
          </w:rPr>
          <w:t>12 - Hub Boot</w:t>
        </w:r>
        <w:r>
          <w:rPr>
            <w:noProof/>
            <w:webHidden/>
          </w:rPr>
          <w:tab/>
        </w:r>
        <w:r>
          <w:rPr>
            <w:noProof/>
            <w:webHidden/>
          </w:rPr>
          <w:fldChar w:fldCharType="begin"/>
        </w:r>
        <w:r>
          <w:rPr>
            <w:noProof/>
            <w:webHidden/>
          </w:rPr>
          <w:instrText xml:space="preserve"> PAGEREF _Toc169228456 \h </w:instrText>
        </w:r>
        <w:r>
          <w:rPr>
            <w:noProof/>
            <w:webHidden/>
          </w:rPr>
        </w:r>
        <w:r>
          <w:rPr>
            <w:noProof/>
            <w:webHidden/>
          </w:rPr>
          <w:fldChar w:fldCharType="separate"/>
        </w:r>
        <w:r>
          <w:rPr>
            <w:noProof/>
            <w:webHidden/>
          </w:rPr>
          <w:t>72</w:t>
        </w:r>
        <w:r>
          <w:rPr>
            <w:noProof/>
            <w:webHidden/>
          </w:rPr>
          <w:fldChar w:fldCharType="end"/>
        </w:r>
      </w:hyperlink>
    </w:p>
    <w:p w14:paraId="6E0CA95E" w14:textId="73D90643"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57" w:history="1">
        <w:r w:rsidRPr="007F2CD7">
          <w:rPr>
            <w:rStyle w:val="Hyperlink"/>
            <w:noProof/>
          </w:rPr>
          <w:t>13 - Watering Boot</w:t>
        </w:r>
        <w:r>
          <w:rPr>
            <w:noProof/>
            <w:webHidden/>
          </w:rPr>
          <w:tab/>
        </w:r>
        <w:r>
          <w:rPr>
            <w:noProof/>
            <w:webHidden/>
          </w:rPr>
          <w:fldChar w:fldCharType="begin"/>
        </w:r>
        <w:r>
          <w:rPr>
            <w:noProof/>
            <w:webHidden/>
          </w:rPr>
          <w:instrText xml:space="preserve"> PAGEREF _Toc169228457 \h </w:instrText>
        </w:r>
        <w:r>
          <w:rPr>
            <w:noProof/>
            <w:webHidden/>
          </w:rPr>
        </w:r>
        <w:r>
          <w:rPr>
            <w:noProof/>
            <w:webHidden/>
          </w:rPr>
          <w:fldChar w:fldCharType="separate"/>
        </w:r>
        <w:r>
          <w:rPr>
            <w:noProof/>
            <w:webHidden/>
          </w:rPr>
          <w:t>72</w:t>
        </w:r>
        <w:r>
          <w:rPr>
            <w:noProof/>
            <w:webHidden/>
          </w:rPr>
          <w:fldChar w:fldCharType="end"/>
        </w:r>
      </w:hyperlink>
    </w:p>
    <w:p w14:paraId="76CA5D3A" w14:textId="02E1EB83"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58" w:history="1">
        <w:r w:rsidRPr="007F2CD7">
          <w:rPr>
            <w:rStyle w:val="Hyperlink"/>
            <w:noProof/>
          </w:rPr>
          <w:t>14 - Rust Logo</w:t>
        </w:r>
        <w:r>
          <w:rPr>
            <w:noProof/>
            <w:webHidden/>
          </w:rPr>
          <w:tab/>
        </w:r>
        <w:r>
          <w:rPr>
            <w:noProof/>
            <w:webHidden/>
          </w:rPr>
          <w:fldChar w:fldCharType="begin"/>
        </w:r>
        <w:r>
          <w:rPr>
            <w:noProof/>
            <w:webHidden/>
          </w:rPr>
          <w:instrText xml:space="preserve"> PAGEREF _Toc169228458 \h </w:instrText>
        </w:r>
        <w:r>
          <w:rPr>
            <w:noProof/>
            <w:webHidden/>
          </w:rPr>
        </w:r>
        <w:r>
          <w:rPr>
            <w:noProof/>
            <w:webHidden/>
          </w:rPr>
          <w:fldChar w:fldCharType="separate"/>
        </w:r>
        <w:r>
          <w:rPr>
            <w:noProof/>
            <w:webHidden/>
          </w:rPr>
          <w:t>73</w:t>
        </w:r>
        <w:r>
          <w:rPr>
            <w:noProof/>
            <w:webHidden/>
          </w:rPr>
          <w:fldChar w:fldCharType="end"/>
        </w:r>
      </w:hyperlink>
    </w:p>
    <w:p w14:paraId="4C67716E" w14:textId="23F6B13E"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59" w:history="1">
        <w:r w:rsidRPr="007F2CD7">
          <w:rPr>
            <w:rStyle w:val="Hyperlink"/>
            <w:noProof/>
          </w:rPr>
          <w:t>15 - MQTTX Logo</w:t>
        </w:r>
        <w:r>
          <w:rPr>
            <w:noProof/>
            <w:webHidden/>
          </w:rPr>
          <w:tab/>
        </w:r>
        <w:r>
          <w:rPr>
            <w:noProof/>
            <w:webHidden/>
          </w:rPr>
          <w:fldChar w:fldCharType="begin"/>
        </w:r>
        <w:r>
          <w:rPr>
            <w:noProof/>
            <w:webHidden/>
          </w:rPr>
          <w:instrText xml:space="preserve"> PAGEREF _Toc169228459 \h </w:instrText>
        </w:r>
        <w:r>
          <w:rPr>
            <w:noProof/>
            <w:webHidden/>
          </w:rPr>
        </w:r>
        <w:r>
          <w:rPr>
            <w:noProof/>
            <w:webHidden/>
          </w:rPr>
          <w:fldChar w:fldCharType="separate"/>
        </w:r>
        <w:r>
          <w:rPr>
            <w:noProof/>
            <w:webHidden/>
          </w:rPr>
          <w:t>73</w:t>
        </w:r>
        <w:r>
          <w:rPr>
            <w:noProof/>
            <w:webHidden/>
          </w:rPr>
          <w:fldChar w:fldCharType="end"/>
        </w:r>
      </w:hyperlink>
    </w:p>
    <w:p w14:paraId="37777070" w14:textId="243E381A"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60" w:history="1">
        <w:r w:rsidRPr="007F2CD7">
          <w:rPr>
            <w:rStyle w:val="Hyperlink"/>
            <w:noProof/>
            <w:lang w:val="fr-CH"/>
          </w:rPr>
          <w:t>16 - Arduino Logo</w:t>
        </w:r>
        <w:r>
          <w:rPr>
            <w:noProof/>
            <w:webHidden/>
          </w:rPr>
          <w:tab/>
        </w:r>
        <w:r>
          <w:rPr>
            <w:noProof/>
            <w:webHidden/>
          </w:rPr>
          <w:fldChar w:fldCharType="begin"/>
        </w:r>
        <w:r>
          <w:rPr>
            <w:noProof/>
            <w:webHidden/>
          </w:rPr>
          <w:instrText xml:space="preserve"> PAGEREF _Toc169228460 \h </w:instrText>
        </w:r>
        <w:r>
          <w:rPr>
            <w:noProof/>
            <w:webHidden/>
          </w:rPr>
        </w:r>
        <w:r>
          <w:rPr>
            <w:noProof/>
            <w:webHidden/>
          </w:rPr>
          <w:fldChar w:fldCharType="separate"/>
        </w:r>
        <w:r>
          <w:rPr>
            <w:noProof/>
            <w:webHidden/>
          </w:rPr>
          <w:t>73</w:t>
        </w:r>
        <w:r>
          <w:rPr>
            <w:noProof/>
            <w:webHidden/>
          </w:rPr>
          <w:fldChar w:fldCharType="end"/>
        </w:r>
      </w:hyperlink>
    </w:p>
    <w:p w14:paraId="7C214C9B" w14:textId="164C3921"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61" w:history="1">
        <w:r w:rsidRPr="007F2CD7">
          <w:rPr>
            <w:rStyle w:val="Hyperlink"/>
            <w:noProof/>
          </w:rPr>
          <w:t>17 - Unit-Tests Resultate</w:t>
        </w:r>
        <w:r>
          <w:rPr>
            <w:noProof/>
            <w:webHidden/>
          </w:rPr>
          <w:tab/>
        </w:r>
        <w:r>
          <w:rPr>
            <w:noProof/>
            <w:webHidden/>
          </w:rPr>
          <w:fldChar w:fldCharType="begin"/>
        </w:r>
        <w:r>
          <w:rPr>
            <w:noProof/>
            <w:webHidden/>
          </w:rPr>
          <w:instrText xml:space="preserve"> PAGEREF _Toc169228461 \h </w:instrText>
        </w:r>
        <w:r>
          <w:rPr>
            <w:noProof/>
            <w:webHidden/>
          </w:rPr>
        </w:r>
        <w:r>
          <w:rPr>
            <w:noProof/>
            <w:webHidden/>
          </w:rPr>
          <w:fldChar w:fldCharType="separate"/>
        </w:r>
        <w:r>
          <w:rPr>
            <w:noProof/>
            <w:webHidden/>
          </w:rPr>
          <w:t>78</w:t>
        </w:r>
        <w:r>
          <w:rPr>
            <w:noProof/>
            <w:webHidden/>
          </w:rPr>
          <w:fldChar w:fldCharType="end"/>
        </w:r>
      </w:hyperlink>
    </w:p>
    <w:p w14:paraId="2484C0EF" w14:textId="5F0D233B" w:rsidR="00923ED8" w:rsidRDefault="00923ED8">
      <w:pPr>
        <w:pStyle w:val="Abbildungsverzeichnis"/>
        <w:tabs>
          <w:tab w:val="right" w:leader="dot" w:pos="9628"/>
        </w:tabs>
        <w:rPr>
          <w:rFonts w:eastAsiaTheme="minorEastAsia" w:cstheme="minorBidi"/>
          <w:smallCaps w:val="0"/>
          <w:noProof/>
          <w:kern w:val="2"/>
          <w:sz w:val="22"/>
          <w:szCs w:val="22"/>
          <w:lang w:val="de-CH" w:eastAsia="de-CH"/>
          <w14:ligatures w14:val="standardContextual"/>
        </w:rPr>
      </w:pPr>
      <w:hyperlink w:anchor="_Toc169228462" w:history="1">
        <w:r w:rsidRPr="007F2CD7">
          <w:rPr>
            <w:rStyle w:val="Hyperlink"/>
            <w:noProof/>
          </w:rPr>
          <w:t>18 - E2E Resultate</w:t>
        </w:r>
        <w:r>
          <w:rPr>
            <w:noProof/>
            <w:webHidden/>
          </w:rPr>
          <w:tab/>
        </w:r>
        <w:r>
          <w:rPr>
            <w:noProof/>
            <w:webHidden/>
          </w:rPr>
          <w:fldChar w:fldCharType="begin"/>
        </w:r>
        <w:r>
          <w:rPr>
            <w:noProof/>
            <w:webHidden/>
          </w:rPr>
          <w:instrText xml:space="preserve"> PAGEREF _Toc169228462 \h </w:instrText>
        </w:r>
        <w:r>
          <w:rPr>
            <w:noProof/>
            <w:webHidden/>
          </w:rPr>
        </w:r>
        <w:r>
          <w:rPr>
            <w:noProof/>
            <w:webHidden/>
          </w:rPr>
          <w:fldChar w:fldCharType="separate"/>
        </w:r>
        <w:r>
          <w:rPr>
            <w:noProof/>
            <w:webHidden/>
          </w:rPr>
          <w:t>79</w:t>
        </w:r>
        <w:r>
          <w:rPr>
            <w:noProof/>
            <w:webHidden/>
          </w:rPr>
          <w:fldChar w:fldCharType="end"/>
        </w:r>
      </w:hyperlink>
    </w:p>
    <w:p w14:paraId="5A6BAB5B" w14:textId="13EA5696" w:rsidR="00F652BD" w:rsidRPr="001770BE" w:rsidRDefault="00564077" w:rsidP="00F652BD">
      <w:r>
        <w:fldChar w:fldCharType="end"/>
      </w:r>
    </w:p>
    <w:p w14:paraId="22B9F73D" w14:textId="77777777" w:rsidR="008B6DD1" w:rsidRPr="001770BE" w:rsidRDefault="008B6DD1" w:rsidP="008B6DD1">
      <w:pPr>
        <w:pStyle w:val="berschrift1"/>
      </w:pPr>
      <w:bookmarkStart w:id="163" w:name="_Toc169228405"/>
      <w:r w:rsidRPr="001770BE">
        <w:t>Quellenverzeichnis</w:t>
      </w:r>
      <w:bookmarkEnd w:id="163"/>
    </w:p>
    <w:p w14:paraId="73648B45" w14:textId="77777777" w:rsidR="00923ED8" w:rsidRDefault="00792288" w:rsidP="00923ED8">
      <w:pPr>
        <w:pStyle w:val="Literaturverzeichnis"/>
        <w:ind w:left="720" w:hanging="720"/>
        <w:rPr>
          <w:noProof/>
          <w:sz w:val="24"/>
          <w:szCs w:val="24"/>
        </w:rPr>
      </w:pPr>
      <w:r>
        <w:fldChar w:fldCharType="begin"/>
      </w:r>
      <w:r>
        <w:rPr>
          <w:lang w:val="de-CH"/>
        </w:rPr>
        <w:instrText xml:space="preserve"> BIBLIOGRAPHY  \l 2055 </w:instrText>
      </w:r>
      <w:r>
        <w:fldChar w:fldCharType="separate"/>
      </w:r>
      <w:r w:rsidR="00923ED8">
        <w:rPr>
          <w:i/>
          <w:iCs/>
          <w:noProof/>
        </w:rPr>
        <w:t>Arduino IDE</w:t>
      </w:r>
      <w:r w:rsidR="00923ED8">
        <w:rPr>
          <w:noProof/>
        </w:rPr>
        <w:t>. (14. 06 2024). Von Arduino: https://www.arduino.cc/ abgerufen</w:t>
      </w:r>
    </w:p>
    <w:p w14:paraId="733FBF56" w14:textId="77777777" w:rsidR="00923ED8" w:rsidRDefault="00923ED8" w:rsidP="00923ED8">
      <w:pPr>
        <w:pStyle w:val="Literaturverzeichnis"/>
        <w:ind w:left="720" w:hanging="720"/>
        <w:rPr>
          <w:noProof/>
        </w:rPr>
      </w:pPr>
      <w:r>
        <w:rPr>
          <w:i/>
          <w:iCs/>
          <w:noProof/>
        </w:rPr>
        <w:t>CratesIO</w:t>
      </w:r>
      <w:r>
        <w:rPr>
          <w:noProof/>
        </w:rPr>
        <w:t>. (14. 06 2024). Von Rust Community: https://crates.io/ abgerufen</w:t>
      </w:r>
    </w:p>
    <w:p w14:paraId="6F9C4E62" w14:textId="77777777" w:rsidR="00923ED8" w:rsidRDefault="00923ED8" w:rsidP="00923ED8">
      <w:pPr>
        <w:pStyle w:val="Literaturverzeichnis"/>
        <w:ind w:left="720" w:hanging="720"/>
        <w:rPr>
          <w:noProof/>
        </w:rPr>
      </w:pPr>
      <w:r>
        <w:rPr>
          <w:i/>
          <w:iCs/>
          <w:noProof/>
        </w:rPr>
        <w:t>DrawIO</w:t>
      </w:r>
      <w:r>
        <w:rPr>
          <w:noProof/>
        </w:rPr>
        <w:t>. (14. 06 2024). Von diagrams.net: https://www.diagrams.net/ abgerufen</w:t>
      </w:r>
    </w:p>
    <w:p w14:paraId="5A780773" w14:textId="77777777" w:rsidR="00923ED8" w:rsidRDefault="00923ED8" w:rsidP="00923ED8">
      <w:pPr>
        <w:pStyle w:val="Literaturverzeichnis"/>
        <w:ind w:left="720" w:hanging="720"/>
        <w:rPr>
          <w:noProof/>
        </w:rPr>
      </w:pPr>
      <w:r>
        <w:rPr>
          <w:i/>
          <w:iCs/>
          <w:noProof/>
        </w:rPr>
        <w:t>FreeCAD</w:t>
      </w:r>
      <w:r>
        <w:rPr>
          <w:noProof/>
        </w:rPr>
        <w:t>. (14. 06 2024). Von FreeCAD Community: https://www.freecadweb.org/ abgerufen</w:t>
      </w:r>
    </w:p>
    <w:p w14:paraId="49C2BEBD" w14:textId="77777777" w:rsidR="00923ED8" w:rsidRDefault="00923ED8" w:rsidP="00923ED8">
      <w:pPr>
        <w:pStyle w:val="Literaturverzeichnis"/>
        <w:ind w:left="720" w:hanging="720"/>
        <w:rPr>
          <w:noProof/>
        </w:rPr>
      </w:pPr>
      <w:r>
        <w:rPr>
          <w:i/>
          <w:iCs/>
          <w:noProof/>
        </w:rPr>
        <w:t>Fritzing</w:t>
      </w:r>
      <w:r>
        <w:rPr>
          <w:noProof/>
        </w:rPr>
        <w:t>. (14. 06 2024). Von Fritzing Project: https://fritzing.org/ abgerufen</w:t>
      </w:r>
    </w:p>
    <w:p w14:paraId="4F1C2B15" w14:textId="77777777" w:rsidR="00923ED8" w:rsidRDefault="00923ED8" w:rsidP="00923ED8">
      <w:pPr>
        <w:pStyle w:val="Literaturverzeichnis"/>
        <w:ind w:left="720" w:hanging="720"/>
        <w:rPr>
          <w:noProof/>
        </w:rPr>
      </w:pPr>
      <w:r>
        <w:rPr>
          <w:i/>
          <w:iCs/>
          <w:noProof/>
        </w:rPr>
        <w:t>Fusion 360</w:t>
      </w:r>
      <w:r>
        <w:rPr>
          <w:noProof/>
        </w:rPr>
        <w:t>. (14. 06 2024). Von Autodesk: https://www.autodesk.com/products/fusion-360/overview abgerufen</w:t>
      </w:r>
    </w:p>
    <w:p w14:paraId="06AD96FB" w14:textId="77777777" w:rsidR="00923ED8" w:rsidRDefault="00923ED8" w:rsidP="00923ED8">
      <w:pPr>
        <w:pStyle w:val="Literaturverzeichnis"/>
        <w:ind w:left="720" w:hanging="720"/>
        <w:rPr>
          <w:noProof/>
        </w:rPr>
      </w:pPr>
      <w:r>
        <w:rPr>
          <w:i/>
          <w:iCs/>
          <w:noProof/>
        </w:rPr>
        <w:t>MQTT Documentation</w:t>
      </w:r>
      <w:r>
        <w:rPr>
          <w:noProof/>
        </w:rPr>
        <w:t>. (14. 06 2024). Von MQTT Rust Library: https://crates.io/crates/rumqttc abgerufen</w:t>
      </w:r>
    </w:p>
    <w:p w14:paraId="4C85C033" w14:textId="77777777" w:rsidR="00923ED8" w:rsidRDefault="00923ED8" w:rsidP="00923ED8">
      <w:pPr>
        <w:pStyle w:val="Literaturverzeichnis"/>
        <w:ind w:left="720" w:hanging="720"/>
        <w:rPr>
          <w:noProof/>
        </w:rPr>
      </w:pPr>
      <w:r>
        <w:rPr>
          <w:noProof/>
        </w:rPr>
        <w:t xml:space="preserve">OpenAI. (14. 06 2024). </w:t>
      </w:r>
      <w:r>
        <w:rPr>
          <w:i/>
          <w:iCs/>
          <w:noProof/>
        </w:rPr>
        <w:t>GPT (Generative Pre-trained Transformer)</w:t>
      </w:r>
      <w:r>
        <w:rPr>
          <w:noProof/>
        </w:rPr>
        <w:t>. Von OpenAI: https://www.openai.com/ abgerufen</w:t>
      </w:r>
    </w:p>
    <w:p w14:paraId="422B3407" w14:textId="77777777" w:rsidR="00923ED8" w:rsidRDefault="00923ED8" w:rsidP="00923ED8">
      <w:pPr>
        <w:pStyle w:val="Literaturverzeichnis"/>
        <w:ind w:left="720" w:hanging="720"/>
        <w:rPr>
          <w:noProof/>
        </w:rPr>
      </w:pPr>
      <w:r>
        <w:rPr>
          <w:i/>
          <w:iCs/>
          <w:noProof/>
        </w:rPr>
        <w:t>PlatformIO</w:t>
      </w:r>
      <w:r>
        <w:rPr>
          <w:noProof/>
        </w:rPr>
        <w:t>. (14. 06 2024). Von PlatformIO Labs: https://platformio.org/ abgerufen</w:t>
      </w:r>
    </w:p>
    <w:p w14:paraId="0E77BFAC" w14:textId="77777777" w:rsidR="00923ED8" w:rsidRDefault="00923ED8" w:rsidP="00923ED8">
      <w:pPr>
        <w:pStyle w:val="Literaturverzeichnis"/>
        <w:ind w:left="720" w:hanging="720"/>
        <w:rPr>
          <w:noProof/>
        </w:rPr>
      </w:pPr>
      <w:r>
        <w:rPr>
          <w:i/>
          <w:iCs/>
          <w:noProof/>
        </w:rPr>
        <w:t>Proteus</w:t>
      </w:r>
      <w:r>
        <w:rPr>
          <w:noProof/>
        </w:rPr>
        <w:t>. (14. 06 2024). Von Labcenter Electronics: https://www.labcenter.com/ abgerufen</w:t>
      </w:r>
    </w:p>
    <w:p w14:paraId="2300D5C5" w14:textId="77777777" w:rsidR="00923ED8" w:rsidRDefault="00923ED8" w:rsidP="00923ED8">
      <w:pPr>
        <w:pStyle w:val="Literaturverzeichnis"/>
        <w:ind w:left="720" w:hanging="720"/>
        <w:rPr>
          <w:noProof/>
        </w:rPr>
      </w:pPr>
      <w:r>
        <w:rPr>
          <w:i/>
          <w:iCs/>
          <w:noProof/>
        </w:rPr>
        <w:t>Tinkercad</w:t>
      </w:r>
      <w:r>
        <w:rPr>
          <w:noProof/>
        </w:rPr>
        <w:t>. (14. 06 2024). Von Autodesk: https://www.tinkercad.com/ abgerufen</w:t>
      </w:r>
    </w:p>
    <w:p w14:paraId="7215A774" w14:textId="77777777" w:rsidR="00923ED8" w:rsidRDefault="00923ED8" w:rsidP="00923ED8">
      <w:pPr>
        <w:pStyle w:val="Literaturverzeichnis"/>
        <w:ind w:left="720" w:hanging="720"/>
        <w:rPr>
          <w:noProof/>
        </w:rPr>
      </w:pPr>
      <w:r>
        <w:rPr>
          <w:i/>
          <w:iCs/>
          <w:noProof/>
        </w:rPr>
        <w:t>Visual Studio Code</w:t>
      </w:r>
      <w:r>
        <w:rPr>
          <w:noProof/>
        </w:rPr>
        <w:t>. (14. 06 2024). Von Microsoft: https://code.visualstudio.com/ abgerufen</w:t>
      </w:r>
    </w:p>
    <w:p w14:paraId="0F8C1B9F" w14:textId="41F98ED6" w:rsidR="00792288" w:rsidRPr="00792288" w:rsidRDefault="00792288" w:rsidP="00923ED8">
      <w:r>
        <w:fldChar w:fldCharType="end"/>
      </w:r>
    </w:p>
    <w:p w14:paraId="0254A53A" w14:textId="77777777" w:rsidR="008B6DD1" w:rsidRPr="001770BE" w:rsidRDefault="008B6DD1" w:rsidP="008B6DD1">
      <w:r w:rsidRPr="001770BE">
        <w:br w:type="page"/>
      </w:r>
    </w:p>
    <w:p w14:paraId="39D8AAFF" w14:textId="77777777" w:rsidR="00C542F0" w:rsidRDefault="00F652BD" w:rsidP="00C542F0">
      <w:pPr>
        <w:pStyle w:val="berschrift1"/>
      </w:pPr>
      <w:bookmarkStart w:id="164" w:name="_Toc169228406"/>
      <w:r w:rsidRPr="001770BE">
        <w:lastRenderedPageBreak/>
        <w:t>Glossar</w:t>
      </w:r>
      <w:bookmarkEnd w:id="164"/>
    </w:p>
    <w:p w14:paraId="59C21BDF" w14:textId="77777777" w:rsidR="00923ED8" w:rsidRPr="00923ED8" w:rsidRDefault="00F0207F" w:rsidP="00F0207F">
      <w:pPr>
        <w:rPr>
          <w:sz w:val="2"/>
          <w:szCs w:val="2"/>
          <w:lang w:val="en-GB"/>
        </w:rPr>
      </w:pPr>
      <w:r>
        <w:rPr>
          <w:lang w:val="de-CH"/>
        </w:rPr>
        <w:fldChar w:fldCharType="begin"/>
      </w:r>
      <w:r>
        <w:rPr>
          <w:lang w:val="de-CH"/>
        </w:rPr>
        <w:instrText xml:space="preserve"> LINK </w:instrText>
      </w:r>
      <w:r w:rsidR="00014198">
        <w:rPr>
          <w:lang w:val="de-CH"/>
        </w:rPr>
        <w:instrText xml:space="preserve">Excel.Sheet.12 https://ipsobildung-my.sharepoint.com/personal/fokko_vos_student_ipso_ch/Documents/Dokumente/01_Module/SOL2/Glossar.xlsx Glossar!Z1S1:Z51S2 </w:instrText>
      </w:r>
      <w:r>
        <w:rPr>
          <w:lang w:val="de-CH"/>
        </w:rPr>
        <w:instrText xml:space="preserve">\a \f 4 \h  \* MERGEFORMAT </w:instrText>
      </w:r>
      <w:r w:rsidR="00923ED8">
        <w:rPr>
          <w:lang w:val="de-CH"/>
        </w:rPr>
        <w:fldChar w:fldCharType="separate"/>
      </w:r>
    </w:p>
    <w:tbl>
      <w:tblPr>
        <w:tblW w:w="8900" w:type="dxa"/>
        <w:tblCellMar>
          <w:left w:w="70" w:type="dxa"/>
          <w:right w:w="70" w:type="dxa"/>
        </w:tblCellMar>
        <w:tblLook w:val="04A0" w:firstRow="1" w:lastRow="0" w:firstColumn="1" w:lastColumn="0" w:noHBand="0" w:noVBand="1"/>
      </w:tblPr>
      <w:tblGrid>
        <w:gridCol w:w="2980"/>
        <w:gridCol w:w="5920"/>
      </w:tblGrid>
      <w:tr w:rsidR="00923ED8" w:rsidRPr="00923ED8" w14:paraId="16B1D520" w14:textId="77777777" w:rsidTr="00923ED8">
        <w:trPr>
          <w:divId w:val="1796828926"/>
          <w:trHeight w:val="450"/>
        </w:trPr>
        <w:tc>
          <w:tcPr>
            <w:tcW w:w="2980" w:type="dxa"/>
            <w:tcBorders>
              <w:top w:val="nil"/>
              <w:left w:val="nil"/>
              <w:bottom w:val="single" w:sz="4" w:space="0" w:color="auto"/>
              <w:right w:val="nil"/>
            </w:tcBorders>
            <w:shd w:val="clear" w:color="auto" w:fill="auto"/>
            <w:noWrap/>
            <w:vAlign w:val="center"/>
            <w:hideMark/>
          </w:tcPr>
          <w:p w14:paraId="1CC14B9D" w14:textId="29707195" w:rsidR="00923ED8" w:rsidRPr="00923ED8" w:rsidRDefault="00923ED8" w:rsidP="00923ED8">
            <w:pPr>
              <w:spacing w:line="240" w:lineRule="auto"/>
              <w:rPr>
                <w:rFonts w:ascii="Aptos Narrow" w:eastAsia="Times New Roman" w:hAnsi="Aptos Narrow" w:cs="Times New Roman"/>
                <w:b/>
                <w:bCs/>
                <w:color w:val="000000"/>
                <w:sz w:val="22"/>
                <w:szCs w:val="22"/>
                <w:lang w:val="de-CH" w:eastAsia="de-CH"/>
              </w:rPr>
            </w:pPr>
            <w:r w:rsidRPr="00923ED8">
              <w:rPr>
                <w:rFonts w:ascii="Aptos Narrow" w:eastAsia="Times New Roman" w:hAnsi="Aptos Narrow" w:cs="Times New Roman"/>
                <w:b/>
                <w:bCs/>
                <w:color w:val="000000"/>
                <w:sz w:val="22"/>
                <w:szCs w:val="22"/>
                <w:lang w:val="de-CH" w:eastAsia="de-CH"/>
              </w:rPr>
              <w:t>Begriff/Abkürzung</w:t>
            </w:r>
          </w:p>
        </w:tc>
        <w:tc>
          <w:tcPr>
            <w:tcW w:w="5920" w:type="dxa"/>
            <w:tcBorders>
              <w:top w:val="nil"/>
              <w:left w:val="nil"/>
              <w:bottom w:val="single" w:sz="4" w:space="0" w:color="auto"/>
              <w:right w:val="nil"/>
            </w:tcBorders>
            <w:shd w:val="clear" w:color="auto" w:fill="auto"/>
            <w:vAlign w:val="center"/>
            <w:hideMark/>
          </w:tcPr>
          <w:p w14:paraId="3E7E849A" w14:textId="77777777" w:rsidR="00923ED8" w:rsidRPr="00923ED8" w:rsidRDefault="00923ED8" w:rsidP="00923ED8">
            <w:pPr>
              <w:spacing w:line="240" w:lineRule="auto"/>
              <w:rPr>
                <w:rFonts w:ascii="Aptos Narrow" w:eastAsia="Times New Roman" w:hAnsi="Aptos Narrow" w:cs="Times New Roman"/>
                <w:b/>
                <w:bCs/>
                <w:color w:val="000000"/>
                <w:sz w:val="22"/>
                <w:szCs w:val="22"/>
                <w:lang w:val="de-CH" w:eastAsia="de-CH"/>
              </w:rPr>
            </w:pPr>
            <w:r w:rsidRPr="00923ED8">
              <w:rPr>
                <w:rFonts w:ascii="Aptos Narrow" w:eastAsia="Times New Roman" w:hAnsi="Aptos Narrow" w:cs="Times New Roman"/>
                <w:b/>
                <w:bCs/>
                <w:color w:val="000000"/>
                <w:sz w:val="22"/>
                <w:szCs w:val="22"/>
                <w:lang w:val="de-CH" w:eastAsia="de-CH"/>
              </w:rPr>
              <w:t>Beschreibung</w:t>
            </w:r>
          </w:p>
        </w:tc>
      </w:tr>
      <w:tr w:rsidR="00923ED8" w:rsidRPr="00923ED8" w14:paraId="1755BA43" w14:textId="77777777" w:rsidTr="00923ED8">
        <w:trPr>
          <w:divId w:val="1796828926"/>
          <w:trHeight w:val="600"/>
        </w:trPr>
        <w:tc>
          <w:tcPr>
            <w:tcW w:w="2980" w:type="dxa"/>
            <w:tcBorders>
              <w:top w:val="nil"/>
              <w:left w:val="nil"/>
              <w:bottom w:val="single" w:sz="4" w:space="0" w:color="auto"/>
              <w:right w:val="nil"/>
            </w:tcBorders>
            <w:shd w:val="clear" w:color="auto" w:fill="auto"/>
            <w:noWrap/>
            <w:hideMark/>
          </w:tcPr>
          <w:p w14:paraId="3F49E38C"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3D-Druck</w:t>
            </w:r>
          </w:p>
        </w:tc>
        <w:tc>
          <w:tcPr>
            <w:tcW w:w="5920" w:type="dxa"/>
            <w:tcBorders>
              <w:top w:val="nil"/>
              <w:left w:val="nil"/>
              <w:bottom w:val="single" w:sz="4" w:space="0" w:color="auto"/>
              <w:right w:val="nil"/>
            </w:tcBorders>
            <w:shd w:val="clear" w:color="auto" w:fill="auto"/>
            <w:hideMark/>
          </w:tcPr>
          <w:p w14:paraId="10AB512C"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Die Konstruktion eines dreidimensionalen Objekts aus einem digitalen Modell.</w:t>
            </w:r>
          </w:p>
        </w:tc>
      </w:tr>
      <w:tr w:rsidR="00923ED8" w:rsidRPr="00923ED8" w14:paraId="235F8AC6" w14:textId="77777777" w:rsidTr="00923ED8">
        <w:trPr>
          <w:divId w:val="1796828926"/>
          <w:trHeight w:val="600"/>
        </w:trPr>
        <w:tc>
          <w:tcPr>
            <w:tcW w:w="2980" w:type="dxa"/>
            <w:tcBorders>
              <w:top w:val="nil"/>
              <w:left w:val="nil"/>
              <w:bottom w:val="single" w:sz="4" w:space="0" w:color="auto"/>
              <w:right w:val="nil"/>
            </w:tcBorders>
            <w:shd w:val="clear" w:color="auto" w:fill="auto"/>
            <w:noWrap/>
            <w:hideMark/>
          </w:tcPr>
          <w:p w14:paraId="4ED7556F"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3D-Druck Modellierung</w:t>
            </w:r>
          </w:p>
        </w:tc>
        <w:tc>
          <w:tcPr>
            <w:tcW w:w="5920" w:type="dxa"/>
            <w:tcBorders>
              <w:top w:val="nil"/>
              <w:left w:val="nil"/>
              <w:bottom w:val="single" w:sz="4" w:space="0" w:color="auto"/>
              <w:right w:val="nil"/>
            </w:tcBorders>
            <w:shd w:val="clear" w:color="auto" w:fill="auto"/>
            <w:hideMark/>
          </w:tcPr>
          <w:p w14:paraId="35F56CE6"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Der Prozess der Erstellung einer dreidimensionalen digitalen Darstellung eines Objekts.</w:t>
            </w:r>
          </w:p>
        </w:tc>
      </w:tr>
      <w:tr w:rsidR="00923ED8" w:rsidRPr="00923ED8" w14:paraId="0051EF7B" w14:textId="77777777" w:rsidTr="00923ED8">
        <w:trPr>
          <w:divId w:val="1796828926"/>
          <w:trHeight w:val="600"/>
        </w:trPr>
        <w:tc>
          <w:tcPr>
            <w:tcW w:w="2980" w:type="dxa"/>
            <w:tcBorders>
              <w:top w:val="nil"/>
              <w:left w:val="nil"/>
              <w:bottom w:val="single" w:sz="4" w:space="0" w:color="auto"/>
              <w:right w:val="nil"/>
            </w:tcBorders>
            <w:shd w:val="clear" w:color="auto" w:fill="auto"/>
            <w:noWrap/>
            <w:hideMark/>
          </w:tcPr>
          <w:p w14:paraId="235B91E4"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Abonnement</w:t>
            </w:r>
          </w:p>
        </w:tc>
        <w:tc>
          <w:tcPr>
            <w:tcW w:w="5920" w:type="dxa"/>
            <w:tcBorders>
              <w:top w:val="nil"/>
              <w:left w:val="nil"/>
              <w:bottom w:val="single" w:sz="4" w:space="0" w:color="auto"/>
              <w:right w:val="nil"/>
            </w:tcBorders>
            <w:shd w:val="clear" w:color="auto" w:fill="auto"/>
            <w:hideMark/>
          </w:tcPr>
          <w:p w14:paraId="0AF8A801"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In Nachrichtensystemen eine Anfrage, Benachrichtigungen oder Daten zu erhalten, wenn diese verfügbar werden.</w:t>
            </w:r>
          </w:p>
        </w:tc>
      </w:tr>
      <w:tr w:rsidR="00923ED8" w:rsidRPr="00923ED8" w14:paraId="60ACB016" w14:textId="77777777" w:rsidTr="00923ED8">
        <w:trPr>
          <w:divId w:val="1796828926"/>
          <w:trHeight w:val="600"/>
        </w:trPr>
        <w:tc>
          <w:tcPr>
            <w:tcW w:w="2980" w:type="dxa"/>
            <w:tcBorders>
              <w:top w:val="nil"/>
              <w:left w:val="nil"/>
              <w:bottom w:val="single" w:sz="4" w:space="0" w:color="auto"/>
              <w:right w:val="nil"/>
            </w:tcBorders>
            <w:shd w:val="clear" w:color="auto" w:fill="auto"/>
            <w:noWrap/>
            <w:hideMark/>
          </w:tcPr>
          <w:p w14:paraId="625CEF3D"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AOUT-Pin</w:t>
            </w:r>
          </w:p>
        </w:tc>
        <w:tc>
          <w:tcPr>
            <w:tcW w:w="5920" w:type="dxa"/>
            <w:tcBorders>
              <w:top w:val="nil"/>
              <w:left w:val="nil"/>
              <w:bottom w:val="single" w:sz="4" w:space="0" w:color="auto"/>
              <w:right w:val="nil"/>
            </w:tcBorders>
            <w:shd w:val="clear" w:color="auto" w:fill="auto"/>
            <w:hideMark/>
          </w:tcPr>
          <w:p w14:paraId="2252E1C9"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Ein Pin an einem Sensor oder Mikrocontroller, der ein analoges Signal ausgibt.</w:t>
            </w:r>
          </w:p>
        </w:tc>
      </w:tr>
      <w:tr w:rsidR="00923ED8" w:rsidRPr="00923ED8" w14:paraId="5E008948" w14:textId="77777777" w:rsidTr="00923ED8">
        <w:trPr>
          <w:divId w:val="1796828926"/>
          <w:trHeight w:val="600"/>
        </w:trPr>
        <w:tc>
          <w:tcPr>
            <w:tcW w:w="2980" w:type="dxa"/>
            <w:tcBorders>
              <w:top w:val="nil"/>
              <w:left w:val="nil"/>
              <w:bottom w:val="single" w:sz="4" w:space="0" w:color="auto"/>
              <w:right w:val="nil"/>
            </w:tcBorders>
            <w:shd w:val="clear" w:color="auto" w:fill="auto"/>
            <w:noWrap/>
            <w:hideMark/>
          </w:tcPr>
          <w:p w14:paraId="5BEC348D"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API</w:t>
            </w:r>
          </w:p>
        </w:tc>
        <w:tc>
          <w:tcPr>
            <w:tcW w:w="5920" w:type="dxa"/>
            <w:tcBorders>
              <w:top w:val="nil"/>
              <w:left w:val="nil"/>
              <w:bottom w:val="single" w:sz="4" w:space="0" w:color="auto"/>
              <w:right w:val="nil"/>
            </w:tcBorders>
            <w:shd w:val="clear" w:color="auto" w:fill="auto"/>
            <w:hideMark/>
          </w:tcPr>
          <w:p w14:paraId="0FA8E908"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Ein Satz von Werkzeugen, Definitionen und Protokollen für den Bau und die Integration von Anwendungssoftware.</w:t>
            </w:r>
          </w:p>
        </w:tc>
      </w:tr>
      <w:tr w:rsidR="00923ED8" w:rsidRPr="00923ED8" w14:paraId="3681BED6" w14:textId="77777777" w:rsidTr="00923ED8">
        <w:trPr>
          <w:divId w:val="1796828926"/>
          <w:trHeight w:val="600"/>
        </w:trPr>
        <w:tc>
          <w:tcPr>
            <w:tcW w:w="2980" w:type="dxa"/>
            <w:tcBorders>
              <w:top w:val="nil"/>
              <w:left w:val="nil"/>
              <w:bottom w:val="single" w:sz="4" w:space="0" w:color="auto"/>
              <w:right w:val="nil"/>
            </w:tcBorders>
            <w:shd w:val="clear" w:color="auto" w:fill="auto"/>
            <w:noWrap/>
            <w:hideMark/>
          </w:tcPr>
          <w:p w14:paraId="559F83E5"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Arduino IDE</w:t>
            </w:r>
          </w:p>
        </w:tc>
        <w:tc>
          <w:tcPr>
            <w:tcW w:w="5920" w:type="dxa"/>
            <w:tcBorders>
              <w:top w:val="nil"/>
              <w:left w:val="nil"/>
              <w:bottom w:val="single" w:sz="4" w:space="0" w:color="auto"/>
              <w:right w:val="nil"/>
            </w:tcBorders>
            <w:shd w:val="clear" w:color="auto" w:fill="auto"/>
            <w:hideMark/>
          </w:tcPr>
          <w:p w14:paraId="6393C1E1"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Eine integrierte Entwicklungsumgebung für den Bau und das Hochladen von Programmen auf Arduino-kompatible Boards.</w:t>
            </w:r>
          </w:p>
        </w:tc>
      </w:tr>
      <w:tr w:rsidR="00923ED8" w:rsidRPr="00923ED8" w14:paraId="56C5407D" w14:textId="77777777" w:rsidTr="00923ED8">
        <w:trPr>
          <w:divId w:val="1796828926"/>
          <w:trHeight w:val="600"/>
        </w:trPr>
        <w:tc>
          <w:tcPr>
            <w:tcW w:w="2980" w:type="dxa"/>
            <w:tcBorders>
              <w:top w:val="nil"/>
              <w:left w:val="nil"/>
              <w:bottom w:val="single" w:sz="4" w:space="0" w:color="auto"/>
              <w:right w:val="nil"/>
            </w:tcBorders>
            <w:shd w:val="clear" w:color="auto" w:fill="auto"/>
            <w:noWrap/>
            <w:hideMark/>
          </w:tcPr>
          <w:p w14:paraId="2A82F960"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Async-trait</w:t>
            </w:r>
          </w:p>
        </w:tc>
        <w:tc>
          <w:tcPr>
            <w:tcW w:w="5920" w:type="dxa"/>
            <w:tcBorders>
              <w:top w:val="nil"/>
              <w:left w:val="nil"/>
              <w:bottom w:val="single" w:sz="4" w:space="0" w:color="auto"/>
              <w:right w:val="nil"/>
            </w:tcBorders>
            <w:shd w:val="clear" w:color="auto" w:fill="auto"/>
            <w:hideMark/>
          </w:tcPr>
          <w:p w14:paraId="7DA5A559"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Eine Rust-Bibliothek, die die Verwendung von asynchronen Funktionen in Trait-Definitionen ermöglicht.</w:t>
            </w:r>
          </w:p>
        </w:tc>
      </w:tr>
      <w:tr w:rsidR="00923ED8" w:rsidRPr="00923ED8" w14:paraId="4216A01B" w14:textId="77777777" w:rsidTr="00923ED8">
        <w:trPr>
          <w:divId w:val="1796828926"/>
          <w:trHeight w:val="300"/>
        </w:trPr>
        <w:tc>
          <w:tcPr>
            <w:tcW w:w="2980" w:type="dxa"/>
            <w:tcBorders>
              <w:top w:val="nil"/>
              <w:left w:val="nil"/>
              <w:bottom w:val="single" w:sz="4" w:space="0" w:color="auto"/>
              <w:right w:val="nil"/>
            </w:tcBorders>
            <w:shd w:val="clear" w:color="auto" w:fill="auto"/>
            <w:noWrap/>
            <w:hideMark/>
          </w:tcPr>
          <w:p w14:paraId="6847F0AC"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Auth-Token</w:t>
            </w:r>
          </w:p>
        </w:tc>
        <w:tc>
          <w:tcPr>
            <w:tcW w:w="5920" w:type="dxa"/>
            <w:tcBorders>
              <w:top w:val="nil"/>
              <w:left w:val="nil"/>
              <w:bottom w:val="single" w:sz="4" w:space="0" w:color="auto"/>
              <w:right w:val="nil"/>
            </w:tcBorders>
            <w:shd w:val="clear" w:color="auto" w:fill="auto"/>
            <w:hideMark/>
          </w:tcPr>
          <w:p w14:paraId="2AE8DA97"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Ein Sicherheitstoken, das zur Authentifizierung dient.</w:t>
            </w:r>
          </w:p>
        </w:tc>
      </w:tr>
      <w:tr w:rsidR="00923ED8" w:rsidRPr="00923ED8" w14:paraId="5C2B0916" w14:textId="77777777" w:rsidTr="00923ED8">
        <w:trPr>
          <w:divId w:val="1796828926"/>
          <w:trHeight w:val="600"/>
        </w:trPr>
        <w:tc>
          <w:tcPr>
            <w:tcW w:w="2980" w:type="dxa"/>
            <w:tcBorders>
              <w:top w:val="nil"/>
              <w:left w:val="nil"/>
              <w:bottom w:val="single" w:sz="4" w:space="0" w:color="auto"/>
              <w:right w:val="nil"/>
            </w:tcBorders>
            <w:shd w:val="clear" w:color="auto" w:fill="auto"/>
            <w:noWrap/>
            <w:hideMark/>
          </w:tcPr>
          <w:p w14:paraId="7909100F"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ClientModule Trait</w:t>
            </w:r>
          </w:p>
        </w:tc>
        <w:tc>
          <w:tcPr>
            <w:tcW w:w="5920" w:type="dxa"/>
            <w:tcBorders>
              <w:top w:val="nil"/>
              <w:left w:val="nil"/>
              <w:bottom w:val="single" w:sz="4" w:space="0" w:color="auto"/>
              <w:right w:val="nil"/>
            </w:tcBorders>
            <w:shd w:val="clear" w:color="auto" w:fill="auto"/>
            <w:hideMark/>
          </w:tcPr>
          <w:p w14:paraId="6BBA10FF"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Ein Set von Methoden in Rust, das spezifische Funktionalitäten für Client-Module bereitstellt.</w:t>
            </w:r>
          </w:p>
        </w:tc>
      </w:tr>
      <w:tr w:rsidR="00923ED8" w:rsidRPr="00923ED8" w14:paraId="48C925C6" w14:textId="77777777" w:rsidTr="00923ED8">
        <w:trPr>
          <w:divId w:val="1796828926"/>
          <w:trHeight w:val="600"/>
        </w:trPr>
        <w:tc>
          <w:tcPr>
            <w:tcW w:w="2980" w:type="dxa"/>
            <w:tcBorders>
              <w:top w:val="nil"/>
              <w:left w:val="nil"/>
              <w:bottom w:val="single" w:sz="4" w:space="0" w:color="auto"/>
              <w:right w:val="nil"/>
            </w:tcBorders>
            <w:shd w:val="clear" w:color="auto" w:fill="auto"/>
            <w:noWrap/>
            <w:hideMark/>
          </w:tcPr>
          <w:p w14:paraId="7A0873F8"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Cloud Service</w:t>
            </w:r>
          </w:p>
        </w:tc>
        <w:tc>
          <w:tcPr>
            <w:tcW w:w="5920" w:type="dxa"/>
            <w:tcBorders>
              <w:top w:val="nil"/>
              <w:left w:val="nil"/>
              <w:bottom w:val="single" w:sz="4" w:space="0" w:color="auto"/>
              <w:right w:val="nil"/>
            </w:tcBorders>
            <w:shd w:val="clear" w:color="auto" w:fill="auto"/>
            <w:hideMark/>
          </w:tcPr>
          <w:p w14:paraId="3155EF46"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Online-Dienste, die verschiedene Computerressourcen über das Internet bereitstellen.</w:t>
            </w:r>
          </w:p>
        </w:tc>
      </w:tr>
      <w:tr w:rsidR="00923ED8" w:rsidRPr="00923ED8" w14:paraId="381D2AC8" w14:textId="77777777" w:rsidTr="00923ED8">
        <w:trPr>
          <w:divId w:val="1796828926"/>
          <w:trHeight w:val="900"/>
        </w:trPr>
        <w:tc>
          <w:tcPr>
            <w:tcW w:w="2980" w:type="dxa"/>
            <w:tcBorders>
              <w:top w:val="nil"/>
              <w:left w:val="nil"/>
              <w:bottom w:val="single" w:sz="4" w:space="0" w:color="auto"/>
              <w:right w:val="nil"/>
            </w:tcBorders>
            <w:shd w:val="clear" w:color="auto" w:fill="auto"/>
            <w:noWrap/>
            <w:hideMark/>
          </w:tcPr>
          <w:p w14:paraId="67BAF27F"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CP2102</w:t>
            </w:r>
          </w:p>
        </w:tc>
        <w:tc>
          <w:tcPr>
            <w:tcW w:w="5920" w:type="dxa"/>
            <w:tcBorders>
              <w:top w:val="nil"/>
              <w:left w:val="nil"/>
              <w:bottom w:val="single" w:sz="4" w:space="0" w:color="auto"/>
              <w:right w:val="nil"/>
            </w:tcBorders>
            <w:shd w:val="clear" w:color="auto" w:fill="auto"/>
            <w:hideMark/>
          </w:tcPr>
          <w:p w14:paraId="09F5DC9D"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Ein USB-zu-Seriell-Konverter-IC, der die Kommunikation zwischen einem Computer und einem Mikrocontroller über USB ermöglicht.</w:t>
            </w:r>
          </w:p>
        </w:tc>
      </w:tr>
      <w:tr w:rsidR="00923ED8" w:rsidRPr="00923ED8" w14:paraId="52CC2FB7" w14:textId="77777777" w:rsidTr="00923ED8">
        <w:trPr>
          <w:divId w:val="1796828926"/>
          <w:trHeight w:val="600"/>
        </w:trPr>
        <w:tc>
          <w:tcPr>
            <w:tcW w:w="2980" w:type="dxa"/>
            <w:tcBorders>
              <w:top w:val="nil"/>
              <w:left w:val="nil"/>
              <w:bottom w:val="single" w:sz="4" w:space="0" w:color="auto"/>
              <w:right w:val="nil"/>
            </w:tcBorders>
            <w:shd w:val="clear" w:color="auto" w:fill="auto"/>
            <w:noWrap/>
            <w:hideMark/>
          </w:tcPr>
          <w:p w14:paraId="51FF19E4"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Crates.io</w:t>
            </w:r>
          </w:p>
        </w:tc>
        <w:tc>
          <w:tcPr>
            <w:tcW w:w="5920" w:type="dxa"/>
            <w:tcBorders>
              <w:top w:val="nil"/>
              <w:left w:val="nil"/>
              <w:bottom w:val="single" w:sz="4" w:space="0" w:color="auto"/>
              <w:right w:val="nil"/>
            </w:tcBorders>
            <w:shd w:val="clear" w:color="auto" w:fill="auto"/>
            <w:hideMark/>
          </w:tcPr>
          <w:p w14:paraId="4291147F"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Das Paket-Registry der Rust-Community, das es Entwicklern ermöglicht, ihre Bibliotheken und Projekte zu teilen.</w:t>
            </w:r>
          </w:p>
        </w:tc>
      </w:tr>
      <w:tr w:rsidR="00923ED8" w:rsidRPr="00923ED8" w14:paraId="23A403EB" w14:textId="77777777" w:rsidTr="00923ED8">
        <w:trPr>
          <w:divId w:val="1796828926"/>
          <w:trHeight w:val="600"/>
        </w:trPr>
        <w:tc>
          <w:tcPr>
            <w:tcW w:w="2980" w:type="dxa"/>
            <w:tcBorders>
              <w:top w:val="nil"/>
              <w:left w:val="nil"/>
              <w:bottom w:val="single" w:sz="4" w:space="0" w:color="auto"/>
              <w:right w:val="nil"/>
            </w:tcBorders>
            <w:shd w:val="clear" w:color="auto" w:fill="auto"/>
            <w:noWrap/>
            <w:hideMark/>
          </w:tcPr>
          <w:p w14:paraId="7E4F68AD"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DC-DC Buck Converter</w:t>
            </w:r>
          </w:p>
        </w:tc>
        <w:tc>
          <w:tcPr>
            <w:tcW w:w="5920" w:type="dxa"/>
            <w:tcBorders>
              <w:top w:val="nil"/>
              <w:left w:val="nil"/>
              <w:bottom w:val="single" w:sz="4" w:space="0" w:color="auto"/>
              <w:right w:val="nil"/>
            </w:tcBorders>
            <w:shd w:val="clear" w:color="auto" w:fill="auto"/>
            <w:hideMark/>
          </w:tcPr>
          <w:p w14:paraId="476FB5F3"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Ein Netzteil, das die Spannung von seinem Eingang auf seinen Ausgang reduziert.</w:t>
            </w:r>
          </w:p>
        </w:tc>
      </w:tr>
      <w:tr w:rsidR="00923ED8" w:rsidRPr="00923ED8" w14:paraId="1755C1F2" w14:textId="77777777" w:rsidTr="00923ED8">
        <w:trPr>
          <w:divId w:val="1796828926"/>
          <w:trHeight w:val="600"/>
        </w:trPr>
        <w:tc>
          <w:tcPr>
            <w:tcW w:w="2980" w:type="dxa"/>
            <w:tcBorders>
              <w:top w:val="nil"/>
              <w:left w:val="nil"/>
              <w:bottom w:val="single" w:sz="4" w:space="0" w:color="auto"/>
              <w:right w:val="nil"/>
            </w:tcBorders>
            <w:shd w:val="clear" w:color="auto" w:fill="auto"/>
            <w:noWrap/>
            <w:hideMark/>
          </w:tcPr>
          <w:p w14:paraId="663723A3"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Debugging</w:t>
            </w:r>
          </w:p>
        </w:tc>
        <w:tc>
          <w:tcPr>
            <w:tcW w:w="5920" w:type="dxa"/>
            <w:tcBorders>
              <w:top w:val="nil"/>
              <w:left w:val="nil"/>
              <w:bottom w:val="single" w:sz="4" w:space="0" w:color="auto"/>
              <w:right w:val="nil"/>
            </w:tcBorders>
            <w:shd w:val="clear" w:color="auto" w:fill="auto"/>
            <w:hideMark/>
          </w:tcPr>
          <w:p w14:paraId="6C5F192D"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Der Prozess des Findens und Behebens von Fehlern in einem Software- oder Hardwaresystem.</w:t>
            </w:r>
          </w:p>
        </w:tc>
      </w:tr>
      <w:tr w:rsidR="00923ED8" w:rsidRPr="00923ED8" w14:paraId="4A49E5B4" w14:textId="77777777" w:rsidTr="00923ED8">
        <w:trPr>
          <w:divId w:val="1796828926"/>
          <w:trHeight w:val="900"/>
        </w:trPr>
        <w:tc>
          <w:tcPr>
            <w:tcW w:w="2980" w:type="dxa"/>
            <w:tcBorders>
              <w:top w:val="nil"/>
              <w:left w:val="nil"/>
              <w:bottom w:val="single" w:sz="4" w:space="0" w:color="auto"/>
              <w:right w:val="nil"/>
            </w:tcBorders>
            <w:shd w:val="clear" w:color="auto" w:fill="auto"/>
            <w:noWrap/>
            <w:hideMark/>
          </w:tcPr>
          <w:p w14:paraId="4FFE1849"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Downstepper-Module</w:t>
            </w:r>
          </w:p>
        </w:tc>
        <w:tc>
          <w:tcPr>
            <w:tcW w:w="5920" w:type="dxa"/>
            <w:tcBorders>
              <w:top w:val="nil"/>
              <w:left w:val="nil"/>
              <w:bottom w:val="single" w:sz="4" w:space="0" w:color="auto"/>
              <w:right w:val="nil"/>
            </w:tcBorders>
            <w:shd w:val="clear" w:color="auto" w:fill="auto"/>
            <w:hideMark/>
          </w:tcPr>
          <w:p w14:paraId="61F68B46"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Ein anderes Wort für DC-DC Buck Converter, der die Spannung von einem höheren Niveau auf ein niedrigeres Niveau reduziert.</w:t>
            </w:r>
          </w:p>
        </w:tc>
      </w:tr>
      <w:tr w:rsidR="00923ED8" w:rsidRPr="00923ED8" w14:paraId="774BDCB7" w14:textId="77777777" w:rsidTr="00923ED8">
        <w:trPr>
          <w:divId w:val="1796828926"/>
          <w:trHeight w:val="600"/>
        </w:trPr>
        <w:tc>
          <w:tcPr>
            <w:tcW w:w="2980" w:type="dxa"/>
            <w:tcBorders>
              <w:top w:val="nil"/>
              <w:left w:val="nil"/>
              <w:bottom w:val="single" w:sz="4" w:space="0" w:color="auto"/>
              <w:right w:val="nil"/>
            </w:tcBorders>
            <w:shd w:val="clear" w:color="auto" w:fill="auto"/>
            <w:noWrap/>
            <w:hideMark/>
          </w:tcPr>
          <w:p w14:paraId="0FFE0C1A"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E2E Testing</w:t>
            </w:r>
          </w:p>
        </w:tc>
        <w:tc>
          <w:tcPr>
            <w:tcW w:w="5920" w:type="dxa"/>
            <w:tcBorders>
              <w:top w:val="nil"/>
              <w:left w:val="nil"/>
              <w:bottom w:val="single" w:sz="4" w:space="0" w:color="auto"/>
              <w:right w:val="nil"/>
            </w:tcBorders>
            <w:shd w:val="clear" w:color="auto" w:fill="auto"/>
            <w:hideMark/>
          </w:tcPr>
          <w:p w14:paraId="2022EF87"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End-to-End-Tests, die die Funktionalität und Leistung eines Systems von Anfang bis Ende validieren.</w:t>
            </w:r>
          </w:p>
        </w:tc>
      </w:tr>
      <w:tr w:rsidR="00923ED8" w:rsidRPr="00923ED8" w14:paraId="43AF84AC" w14:textId="77777777" w:rsidTr="00923ED8">
        <w:trPr>
          <w:divId w:val="1796828926"/>
          <w:trHeight w:val="900"/>
        </w:trPr>
        <w:tc>
          <w:tcPr>
            <w:tcW w:w="2980" w:type="dxa"/>
            <w:tcBorders>
              <w:top w:val="nil"/>
              <w:left w:val="nil"/>
              <w:bottom w:val="single" w:sz="4" w:space="0" w:color="auto"/>
              <w:right w:val="nil"/>
            </w:tcBorders>
            <w:shd w:val="clear" w:color="auto" w:fill="auto"/>
            <w:noWrap/>
            <w:hideMark/>
          </w:tcPr>
          <w:p w14:paraId="345F4E0B"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Eingangsverarbeitung</w:t>
            </w:r>
          </w:p>
        </w:tc>
        <w:tc>
          <w:tcPr>
            <w:tcW w:w="5920" w:type="dxa"/>
            <w:tcBorders>
              <w:top w:val="nil"/>
              <w:left w:val="nil"/>
              <w:bottom w:val="single" w:sz="4" w:space="0" w:color="auto"/>
              <w:right w:val="nil"/>
            </w:tcBorders>
            <w:shd w:val="clear" w:color="auto" w:fill="auto"/>
            <w:hideMark/>
          </w:tcPr>
          <w:p w14:paraId="4741D5AF"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Die Methoden und Funktionen, die verwendet werden, um Eingabedaten von Sensoren oder Benutzeraktionen zu verarbeiten.</w:t>
            </w:r>
          </w:p>
        </w:tc>
      </w:tr>
      <w:tr w:rsidR="00923ED8" w:rsidRPr="00923ED8" w14:paraId="729B4DAB" w14:textId="77777777" w:rsidTr="00923ED8">
        <w:trPr>
          <w:divId w:val="1796828926"/>
          <w:trHeight w:val="600"/>
        </w:trPr>
        <w:tc>
          <w:tcPr>
            <w:tcW w:w="2980" w:type="dxa"/>
            <w:tcBorders>
              <w:top w:val="nil"/>
              <w:left w:val="nil"/>
              <w:bottom w:val="single" w:sz="4" w:space="0" w:color="auto"/>
              <w:right w:val="nil"/>
            </w:tcBorders>
            <w:shd w:val="clear" w:color="auto" w:fill="auto"/>
            <w:noWrap/>
            <w:hideMark/>
          </w:tcPr>
          <w:p w14:paraId="3F819C1E"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Eingebettete Systeme</w:t>
            </w:r>
          </w:p>
        </w:tc>
        <w:tc>
          <w:tcPr>
            <w:tcW w:w="5920" w:type="dxa"/>
            <w:tcBorders>
              <w:top w:val="nil"/>
              <w:left w:val="nil"/>
              <w:bottom w:val="single" w:sz="4" w:space="0" w:color="auto"/>
              <w:right w:val="nil"/>
            </w:tcBorders>
            <w:shd w:val="clear" w:color="auto" w:fill="auto"/>
            <w:hideMark/>
          </w:tcPr>
          <w:p w14:paraId="6A4EF85F"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Computersysteme, die in elektronische Geräte eingebettet sind.</w:t>
            </w:r>
          </w:p>
        </w:tc>
      </w:tr>
      <w:tr w:rsidR="00923ED8" w:rsidRPr="00923ED8" w14:paraId="1E34681E" w14:textId="77777777" w:rsidTr="00923ED8">
        <w:trPr>
          <w:divId w:val="1796828926"/>
          <w:trHeight w:val="600"/>
        </w:trPr>
        <w:tc>
          <w:tcPr>
            <w:tcW w:w="2980" w:type="dxa"/>
            <w:tcBorders>
              <w:top w:val="nil"/>
              <w:left w:val="nil"/>
              <w:bottom w:val="single" w:sz="4" w:space="0" w:color="auto"/>
              <w:right w:val="nil"/>
            </w:tcBorders>
            <w:shd w:val="clear" w:color="auto" w:fill="auto"/>
            <w:noWrap/>
            <w:hideMark/>
          </w:tcPr>
          <w:p w14:paraId="4AFF8E4F"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Ereignisgesteuertes Debugging</w:t>
            </w:r>
          </w:p>
        </w:tc>
        <w:tc>
          <w:tcPr>
            <w:tcW w:w="5920" w:type="dxa"/>
            <w:tcBorders>
              <w:top w:val="nil"/>
              <w:left w:val="nil"/>
              <w:bottom w:val="single" w:sz="4" w:space="0" w:color="auto"/>
              <w:right w:val="nil"/>
            </w:tcBorders>
            <w:shd w:val="clear" w:color="auto" w:fill="auto"/>
            <w:hideMark/>
          </w:tcPr>
          <w:p w14:paraId="490349D6"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Eine Debugging-Methode, die sich auf Ereignisse konzentriert, die Aktionen im System auslösen.</w:t>
            </w:r>
          </w:p>
        </w:tc>
      </w:tr>
      <w:tr w:rsidR="00923ED8" w:rsidRPr="00923ED8" w14:paraId="37476F99" w14:textId="77777777" w:rsidTr="00923ED8">
        <w:trPr>
          <w:divId w:val="1796828926"/>
          <w:trHeight w:val="900"/>
        </w:trPr>
        <w:tc>
          <w:tcPr>
            <w:tcW w:w="2980" w:type="dxa"/>
            <w:tcBorders>
              <w:top w:val="nil"/>
              <w:left w:val="nil"/>
              <w:bottom w:val="single" w:sz="4" w:space="0" w:color="auto"/>
              <w:right w:val="nil"/>
            </w:tcBorders>
            <w:shd w:val="clear" w:color="auto" w:fill="auto"/>
            <w:noWrap/>
            <w:hideMark/>
          </w:tcPr>
          <w:p w14:paraId="5B8B046A"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lastRenderedPageBreak/>
              <w:t>ESP32</w:t>
            </w:r>
          </w:p>
        </w:tc>
        <w:tc>
          <w:tcPr>
            <w:tcW w:w="5920" w:type="dxa"/>
            <w:tcBorders>
              <w:top w:val="nil"/>
              <w:left w:val="nil"/>
              <w:bottom w:val="single" w:sz="4" w:space="0" w:color="auto"/>
              <w:right w:val="nil"/>
            </w:tcBorders>
            <w:shd w:val="clear" w:color="auto" w:fill="auto"/>
            <w:hideMark/>
          </w:tcPr>
          <w:p w14:paraId="7F353537"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Eine Serie von Mikrocontrollern mit integriertem Wi-Fi und dualem Bluetooth, verwendet für verschiedene IoT-Anwendungen.</w:t>
            </w:r>
          </w:p>
        </w:tc>
      </w:tr>
      <w:tr w:rsidR="00923ED8" w:rsidRPr="00923ED8" w14:paraId="0DF1AF3D" w14:textId="77777777" w:rsidTr="00923ED8">
        <w:trPr>
          <w:divId w:val="1796828926"/>
          <w:trHeight w:val="600"/>
        </w:trPr>
        <w:tc>
          <w:tcPr>
            <w:tcW w:w="2980" w:type="dxa"/>
            <w:tcBorders>
              <w:top w:val="nil"/>
              <w:left w:val="nil"/>
              <w:bottom w:val="single" w:sz="4" w:space="0" w:color="auto"/>
              <w:right w:val="nil"/>
            </w:tcBorders>
            <w:shd w:val="clear" w:color="auto" w:fill="auto"/>
            <w:noWrap/>
            <w:hideMark/>
          </w:tcPr>
          <w:p w14:paraId="4A911AB8"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ESP8266</w:t>
            </w:r>
          </w:p>
        </w:tc>
        <w:tc>
          <w:tcPr>
            <w:tcW w:w="5920" w:type="dxa"/>
            <w:tcBorders>
              <w:top w:val="nil"/>
              <w:left w:val="nil"/>
              <w:bottom w:val="single" w:sz="4" w:space="0" w:color="auto"/>
              <w:right w:val="nil"/>
            </w:tcBorders>
            <w:shd w:val="clear" w:color="auto" w:fill="auto"/>
            <w:hideMark/>
          </w:tcPr>
          <w:p w14:paraId="3BBAF264"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Ein kostengünstiger Wi-Fi-Mikrochip mit vollständigem TCP/IP-Stack und Mikrocontroller-Funktionalität.</w:t>
            </w:r>
          </w:p>
        </w:tc>
      </w:tr>
      <w:tr w:rsidR="00923ED8" w:rsidRPr="00923ED8" w14:paraId="7819C69D" w14:textId="77777777" w:rsidTr="00923ED8">
        <w:trPr>
          <w:divId w:val="1796828926"/>
          <w:trHeight w:val="600"/>
        </w:trPr>
        <w:tc>
          <w:tcPr>
            <w:tcW w:w="2980" w:type="dxa"/>
            <w:tcBorders>
              <w:top w:val="nil"/>
              <w:left w:val="nil"/>
              <w:bottom w:val="single" w:sz="4" w:space="0" w:color="auto"/>
              <w:right w:val="nil"/>
            </w:tcBorders>
            <w:shd w:val="clear" w:color="auto" w:fill="auto"/>
            <w:noWrap/>
            <w:hideMark/>
          </w:tcPr>
          <w:p w14:paraId="0BDC6086"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Firmware</w:t>
            </w:r>
          </w:p>
        </w:tc>
        <w:tc>
          <w:tcPr>
            <w:tcW w:w="5920" w:type="dxa"/>
            <w:tcBorders>
              <w:top w:val="nil"/>
              <w:left w:val="nil"/>
              <w:bottom w:val="single" w:sz="4" w:space="0" w:color="auto"/>
              <w:right w:val="nil"/>
            </w:tcBorders>
            <w:shd w:val="clear" w:color="auto" w:fill="auto"/>
            <w:hideMark/>
          </w:tcPr>
          <w:p w14:paraId="206FB259"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Eine spezielle Klasse von Computersoftware, die eine niedrige Kontrolle über die Hardware eines Geräts bietet.</w:t>
            </w:r>
          </w:p>
        </w:tc>
      </w:tr>
      <w:tr w:rsidR="00923ED8" w:rsidRPr="00923ED8" w14:paraId="6699F968" w14:textId="77777777" w:rsidTr="00923ED8">
        <w:trPr>
          <w:divId w:val="1796828926"/>
          <w:trHeight w:val="600"/>
        </w:trPr>
        <w:tc>
          <w:tcPr>
            <w:tcW w:w="2980" w:type="dxa"/>
            <w:tcBorders>
              <w:top w:val="nil"/>
              <w:left w:val="nil"/>
              <w:bottom w:val="single" w:sz="4" w:space="0" w:color="auto"/>
              <w:right w:val="nil"/>
            </w:tcBorders>
            <w:shd w:val="clear" w:color="auto" w:fill="auto"/>
            <w:noWrap/>
            <w:hideMark/>
          </w:tcPr>
          <w:p w14:paraId="0FE55D6A"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Fritzing</w:t>
            </w:r>
          </w:p>
        </w:tc>
        <w:tc>
          <w:tcPr>
            <w:tcW w:w="5920" w:type="dxa"/>
            <w:tcBorders>
              <w:top w:val="nil"/>
              <w:left w:val="nil"/>
              <w:bottom w:val="single" w:sz="4" w:space="0" w:color="auto"/>
              <w:right w:val="nil"/>
            </w:tcBorders>
            <w:shd w:val="clear" w:color="auto" w:fill="auto"/>
            <w:hideMark/>
          </w:tcPr>
          <w:p w14:paraId="6D3D6008"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Eine Open-Source-Software für das Design elektronischer Schaltungen.</w:t>
            </w:r>
          </w:p>
        </w:tc>
      </w:tr>
      <w:tr w:rsidR="00923ED8" w:rsidRPr="00923ED8" w14:paraId="5AF20599" w14:textId="77777777" w:rsidTr="00923ED8">
        <w:trPr>
          <w:divId w:val="1796828926"/>
          <w:trHeight w:val="900"/>
        </w:trPr>
        <w:tc>
          <w:tcPr>
            <w:tcW w:w="2980" w:type="dxa"/>
            <w:tcBorders>
              <w:top w:val="nil"/>
              <w:left w:val="nil"/>
              <w:bottom w:val="single" w:sz="4" w:space="0" w:color="auto"/>
              <w:right w:val="nil"/>
            </w:tcBorders>
            <w:shd w:val="clear" w:color="auto" w:fill="auto"/>
            <w:noWrap/>
            <w:hideMark/>
          </w:tcPr>
          <w:p w14:paraId="3C01F734"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GPIO</w:t>
            </w:r>
          </w:p>
        </w:tc>
        <w:tc>
          <w:tcPr>
            <w:tcW w:w="5920" w:type="dxa"/>
            <w:tcBorders>
              <w:top w:val="nil"/>
              <w:left w:val="nil"/>
              <w:bottom w:val="single" w:sz="4" w:space="0" w:color="auto"/>
              <w:right w:val="nil"/>
            </w:tcBorders>
            <w:shd w:val="clear" w:color="auto" w:fill="auto"/>
            <w:hideMark/>
          </w:tcPr>
          <w:p w14:paraId="3275595D"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Allgemeine Eingabe-/Ausgabe-Pins auf einem integrierten Schaltkreis oder Mikrocontroller, die von Software gesteuert werden können.</w:t>
            </w:r>
          </w:p>
        </w:tc>
      </w:tr>
      <w:tr w:rsidR="00923ED8" w:rsidRPr="00923ED8" w14:paraId="35243101" w14:textId="77777777" w:rsidTr="00923ED8">
        <w:trPr>
          <w:divId w:val="1796828926"/>
          <w:trHeight w:val="900"/>
        </w:trPr>
        <w:tc>
          <w:tcPr>
            <w:tcW w:w="2980" w:type="dxa"/>
            <w:tcBorders>
              <w:top w:val="nil"/>
              <w:left w:val="nil"/>
              <w:bottom w:val="single" w:sz="4" w:space="0" w:color="auto"/>
              <w:right w:val="nil"/>
            </w:tcBorders>
            <w:shd w:val="clear" w:color="auto" w:fill="auto"/>
            <w:noWrap/>
            <w:hideMark/>
          </w:tcPr>
          <w:p w14:paraId="11CD9CFF"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Hochfrequenz</w:t>
            </w:r>
          </w:p>
        </w:tc>
        <w:tc>
          <w:tcPr>
            <w:tcW w:w="5920" w:type="dxa"/>
            <w:tcBorders>
              <w:top w:val="nil"/>
              <w:left w:val="nil"/>
              <w:bottom w:val="single" w:sz="4" w:space="0" w:color="auto"/>
              <w:right w:val="nil"/>
            </w:tcBorders>
            <w:shd w:val="clear" w:color="auto" w:fill="auto"/>
            <w:hideMark/>
          </w:tcPr>
          <w:p w14:paraId="180C9105"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Bezieht sich auf die hohe Oszillationsrate elektromagnetischer Wellen, relevant für drahtlose Kommunikationstechnologien.</w:t>
            </w:r>
          </w:p>
        </w:tc>
      </w:tr>
      <w:tr w:rsidR="00923ED8" w:rsidRPr="00923ED8" w14:paraId="1A675249" w14:textId="77777777" w:rsidTr="00923ED8">
        <w:trPr>
          <w:divId w:val="1796828926"/>
          <w:trHeight w:val="600"/>
        </w:trPr>
        <w:tc>
          <w:tcPr>
            <w:tcW w:w="2980" w:type="dxa"/>
            <w:tcBorders>
              <w:top w:val="nil"/>
              <w:left w:val="nil"/>
              <w:bottom w:val="single" w:sz="4" w:space="0" w:color="auto"/>
              <w:right w:val="nil"/>
            </w:tcBorders>
            <w:shd w:val="clear" w:color="auto" w:fill="auto"/>
            <w:noWrap/>
            <w:hideMark/>
          </w:tcPr>
          <w:p w14:paraId="4878B214"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IoT</w:t>
            </w:r>
          </w:p>
        </w:tc>
        <w:tc>
          <w:tcPr>
            <w:tcW w:w="5920" w:type="dxa"/>
            <w:tcBorders>
              <w:top w:val="nil"/>
              <w:left w:val="nil"/>
              <w:bottom w:val="single" w:sz="4" w:space="0" w:color="auto"/>
              <w:right w:val="nil"/>
            </w:tcBorders>
            <w:shd w:val="clear" w:color="auto" w:fill="auto"/>
            <w:hideMark/>
          </w:tcPr>
          <w:p w14:paraId="59548461"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Internet der Dinge, ein Netzwerk von physischen Geräten mit Elektronik, Software und Sensoren, die Daten austauschen.</w:t>
            </w:r>
          </w:p>
        </w:tc>
      </w:tr>
      <w:tr w:rsidR="00923ED8" w:rsidRPr="00923ED8" w14:paraId="78A18203" w14:textId="77777777" w:rsidTr="00923ED8">
        <w:trPr>
          <w:divId w:val="1796828926"/>
          <w:trHeight w:val="900"/>
        </w:trPr>
        <w:tc>
          <w:tcPr>
            <w:tcW w:w="2980" w:type="dxa"/>
            <w:tcBorders>
              <w:top w:val="nil"/>
              <w:left w:val="nil"/>
              <w:bottom w:val="single" w:sz="4" w:space="0" w:color="auto"/>
              <w:right w:val="nil"/>
            </w:tcBorders>
            <w:shd w:val="clear" w:color="auto" w:fill="auto"/>
            <w:noWrap/>
            <w:hideMark/>
          </w:tcPr>
          <w:p w14:paraId="08CC7438"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Kommunikationsprotokoll</w:t>
            </w:r>
          </w:p>
        </w:tc>
        <w:tc>
          <w:tcPr>
            <w:tcW w:w="5920" w:type="dxa"/>
            <w:tcBorders>
              <w:top w:val="nil"/>
              <w:left w:val="nil"/>
              <w:bottom w:val="single" w:sz="4" w:space="0" w:color="auto"/>
              <w:right w:val="nil"/>
            </w:tcBorders>
            <w:shd w:val="clear" w:color="auto" w:fill="auto"/>
            <w:hideMark/>
          </w:tcPr>
          <w:p w14:paraId="26933694"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Ein System von Regeln, das es zwei oder mehr Entitäten eines Kommunikationssystems ermöglicht, Informationen auszutauschen.</w:t>
            </w:r>
          </w:p>
        </w:tc>
      </w:tr>
      <w:tr w:rsidR="00923ED8" w:rsidRPr="00923ED8" w14:paraId="1EE19F30" w14:textId="77777777" w:rsidTr="00923ED8">
        <w:trPr>
          <w:divId w:val="1796828926"/>
          <w:trHeight w:val="600"/>
        </w:trPr>
        <w:tc>
          <w:tcPr>
            <w:tcW w:w="2980" w:type="dxa"/>
            <w:tcBorders>
              <w:top w:val="nil"/>
              <w:left w:val="nil"/>
              <w:bottom w:val="single" w:sz="4" w:space="0" w:color="auto"/>
              <w:right w:val="nil"/>
            </w:tcBorders>
            <w:shd w:val="clear" w:color="auto" w:fill="auto"/>
            <w:noWrap/>
            <w:hideMark/>
          </w:tcPr>
          <w:p w14:paraId="67059A68"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Kompilieren</w:t>
            </w:r>
          </w:p>
        </w:tc>
        <w:tc>
          <w:tcPr>
            <w:tcW w:w="5920" w:type="dxa"/>
            <w:tcBorders>
              <w:top w:val="nil"/>
              <w:left w:val="nil"/>
              <w:bottom w:val="single" w:sz="4" w:space="0" w:color="auto"/>
              <w:right w:val="nil"/>
            </w:tcBorders>
            <w:shd w:val="clear" w:color="auto" w:fill="auto"/>
            <w:hideMark/>
          </w:tcPr>
          <w:p w14:paraId="5D018895"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Der Prozess der Umwandlung von Quellcode in ausführbaren Maschinencode.</w:t>
            </w:r>
          </w:p>
        </w:tc>
      </w:tr>
      <w:tr w:rsidR="00923ED8" w:rsidRPr="00923ED8" w14:paraId="7ED17261" w14:textId="77777777" w:rsidTr="00923ED8">
        <w:trPr>
          <w:divId w:val="1796828926"/>
          <w:trHeight w:val="600"/>
        </w:trPr>
        <w:tc>
          <w:tcPr>
            <w:tcW w:w="2980" w:type="dxa"/>
            <w:tcBorders>
              <w:top w:val="nil"/>
              <w:left w:val="nil"/>
              <w:bottom w:val="single" w:sz="4" w:space="0" w:color="auto"/>
              <w:right w:val="nil"/>
            </w:tcBorders>
            <w:shd w:val="clear" w:color="auto" w:fill="auto"/>
            <w:noWrap/>
            <w:hideMark/>
          </w:tcPr>
          <w:p w14:paraId="50A4ACDC"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Komponentenregistrierung</w:t>
            </w:r>
          </w:p>
        </w:tc>
        <w:tc>
          <w:tcPr>
            <w:tcW w:w="5920" w:type="dxa"/>
            <w:tcBorders>
              <w:top w:val="nil"/>
              <w:left w:val="nil"/>
              <w:bottom w:val="single" w:sz="4" w:space="0" w:color="auto"/>
              <w:right w:val="nil"/>
            </w:tcBorders>
            <w:shd w:val="clear" w:color="auto" w:fill="auto"/>
            <w:hideMark/>
          </w:tcPr>
          <w:p w14:paraId="58884525"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Der Prozess, eine Komponente in ein System aufzunehmen, damit sie verwaltet und genutzt werden kann.</w:t>
            </w:r>
          </w:p>
        </w:tc>
      </w:tr>
      <w:tr w:rsidR="00923ED8" w:rsidRPr="00923ED8" w14:paraId="268A4035" w14:textId="77777777" w:rsidTr="00923ED8">
        <w:trPr>
          <w:divId w:val="1796828926"/>
          <w:trHeight w:val="900"/>
        </w:trPr>
        <w:tc>
          <w:tcPr>
            <w:tcW w:w="2980" w:type="dxa"/>
            <w:tcBorders>
              <w:top w:val="nil"/>
              <w:left w:val="nil"/>
              <w:bottom w:val="single" w:sz="4" w:space="0" w:color="auto"/>
              <w:right w:val="nil"/>
            </w:tcBorders>
            <w:shd w:val="clear" w:color="auto" w:fill="auto"/>
            <w:noWrap/>
            <w:hideMark/>
          </w:tcPr>
          <w:p w14:paraId="441E008E"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Microcontroller</w:t>
            </w:r>
          </w:p>
        </w:tc>
        <w:tc>
          <w:tcPr>
            <w:tcW w:w="5920" w:type="dxa"/>
            <w:tcBorders>
              <w:top w:val="nil"/>
              <w:left w:val="nil"/>
              <w:bottom w:val="single" w:sz="4" w:space="0" w:color="auto"/>
              <w:right w:val="nil"/>
            </w:tcBorders>
            <w:shd w:val="clear" w:color="auto" w:fill="auto"/>
            <w:hideMark/>
          </w:tcPr>
          <w:p w14:paraId="4E08113D"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Ein kleiner Computer auf einem einzigen integrierten Schaltkreis, der einen Prozessorkern, Speicher und programmierbare Ein-/Ausgabe-Peripheriegeräte enthält.</w:t>
            </w:r>
          </w:p>
        </w:tc>
      </w:tr>
      <w:tr w:rsidR="00923ED8" w:rsidRPr="00923ED8" w14:paraId="1ED4BBFC" w14:textId="77777777" w:rsidTr="00923ED8">
        <w:trPr>
          <w:divId w:val="1796828926"/>
          <w:trHeight w:val="600"/>
        </w:trPr>
        <w:tc>
          <w:tcPr>
            <w:tcW w:w="2980" w:type="dxa"/>
            <w:tcBorders>
              <w:top w:val="nil"/>
              <w:left w:val="nil"/>
              <w:bottom w:val="single" w:sz="4" w:space="0" w:color="auto"/>
              <w:right w:val="nil"/>
            </w:tcBorders>
            <w:shd w:val="clear" w:color="auto" w:fill="auto"/>
            <w:noWrap/>
            <w:hideMark/>
          </w:tcPr>
          <w:p w14:paraId="20CDEC13"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Module</w:t>
            </w:r>
          </w:p>
        </w:tc>
        <w:tc>
          <w:tcPr>
            <w:tcW w:w="5920" w:type="dxa"/>
            <w:tcBorders>
              <w:top w:val="nil"/>
              <w:left w:val="nil"/>
              <w:bottom w:val="single" w:sz="4" w:space="0" w:color="auto"/>
              <w:right w:val="nil"/>
            </w:tcBorders>
            <w:shd w:val="clear" w:color="auto" w:fill="auto"/>
            <w:hideMark/>
          </w:tcPr>
          <w:p w14:paraId="16E65EEF"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Eine eigenständige Einheit von Code, die eine spezifische Funktion innerhalb eines grösseren Systems ausführt.</w:t>
            </w:r>
          </w:p>
        </w:tc>
      </w:tr>
      <w:tr w:rsidR="00923ED8" w:rsidRPr="00923ED8" w14:paraId="1931A6F6" w14:textId="77777777" w:rsidTr="00923ED8">
        <w:trPr>
          <w:divId w:val="1796828926"/>
          <w:trHeight w:val="600"/>
        </w:trPr>
        <w:tc>
          <w:tcPr>
            <w:tcW w:w="2980" w:type="dxa"/>
            <w:tcBorders>
              <w:top w:val="nil"/>
              <w:left w:val="nil"/>
              <w:bottom w:val="single" w:sz="4" w:space="0" w:color="auto"/>
              <w:right w:val="nil"/>
            </w:tcBorders>
            <w:shd w:val="clear" w:color="auto" w:fill="auto"/>
            <w:noWrap/>
            <w:hideMark/>
          </w:tcPr>
          <w:p w14:paraId="623C7F1F"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ModuleManager</w:t>
            </w:r>
          </w:p>
        </w:tc>
        <w:tc>
          <w:tcPr>
            <w:tcW w:w="5920" w:type="dxa"/>
            <w:tcBorders>
              <w:top w:val="nil"/>
              <w:left w:val="nil"/>
              <w:bottom w:val="single" w:sz="4" w:space="0" w:color="auto"/>
              <w:right w:val="nil"/>
            </w:tcBorders>
            <w:shd w:val="clear" w:color="auto" w:fill="auto"/>
            <w:hideMark/>
          </w:tcPr>
          <w:p w14:paraId="45E5BA87"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Ein Komponent im System, das verschiedene Module und deren Konfigurationen verwaltet.</w:t>
            </w:r>
          </w:p>
        </w:tc>
      </w:tr>
      <w:tr w:rsidR="00923ED8" w:rsidRPr="00923ED8" w14:paraId="46185E38" w14:textId="77777777" w:rsidTr="00923ED8">
        <w:trPr>
          <w:divId w:val="1796828926"/>
          <w:trHeight w:val="600"/>
        </w:trPr>
        <w:tc>
          <w:tcPr>
            <w:tcW w:w="2980" w:type="dxa"/>
            <w:tcBorders>
              <w:top w:val="nil"/>
              <w:left w:val="nil"/>
              <w:bottom w:val="single" w:sz="4" w:space="0" w:color="auto"/>
              <w:right w:val="nil"/>
            </w:tcBorders>
            <w:shd w:val="clear" w:color="auto" w:fill="auto"/>
            <w:noWrap/>
            <w:hideMark/>
          </w:tcPr>
          <w:p w14:paraId="20DEDDA5"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MQTT</w:t>
            </w:r>
          </w:p>
        </w:tc>
        <w:tc>
          <w:tcPr>
            <w:tcW w:w="5920" w:type="dxa"/>
            <w:tcBorders>
              <w:top w:val="nil"/>
              <w:left w:val="nil"/>
              <w:bottom w:val="single" w:sz="4" w:space="0" w:color="auto"/>
              <w:right w:val="nil"/>
            </w:tcBorders>
            <w:shd w:val="clear" w:color="auto" w:fill="auto"/>
            <w:hideMark/>
          </w:tcPr>
          <w:p w14:paraId="20E9D836"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Message Queuing Telemetry Transport, ein leichtgewichtiges Nachrichtenprotokoll für kleine Sensoren und mobile Geräte.</w:t>
            </w:r>
          </w:p>
        </w:tc>
      </w:tr>
      <w:tr w:rsidR="00923ED8" w:rsidRPr="00923ED8" w14:paraId="3FC2B478" w14:textId="77777777" w:rsidTr="00923ED8">
        <w:trPr>
          <w:divId w:val="1796828926"/>
          <w:trHeight w:val="600"/>
        </w:trPr>
        <w:tc>
          <w:tcPr>
            <w:tcW w:w="2980" w:type="dxa"/>
            <w:tcBorders>
              <w:top w:val="nil"/>
              <w:left w:val="nil"/>
              <w:bottom w:val="single" w:sz="4" w:space="0" w:color="auto"/>
              <w:right w:val="nil"/>
            </w:tcBorders>
            <w:shd w:val="clear" w:color="auto" w:fill="auto"/>
            <w:noWrap/>
            <w:hideMark/>
          </w:tcPr>
          <w:p w14:paraId="2FE35293"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NodeMCU</w:t>
            </w:r>
          </w:p>
        </w:tc>
        <w:tc>
          <w:tcPr>
            <w:tcW w:w="5920" w:type="dxa"/>
            <w:tcBorders>
              <w:top w:val="nil"/>
              <w:left w:val="nil"/>
              <w:bottom w:val="single" w:sz="4" w:space="0" w:color="auto"/>
              <w:right w:val="nil"/>
            </w:tcBorders>
            <w:shd w:val="clear" w:color="auto" w:fill="auto"/>
            <w:hideMark/>
          </w:tcPr>
          <w:p w14:paraId="3EE3AF23"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Ein Entwicklungsboard basierend auf dem ESP8266, das zur Prototypenentwicklung für IoT-Produkte verwendet wird.</w:t>
            </w:r>
          </w:p>
        </w:tc>
      </w:tr>
      <w:tr w:rsidR="00923ED8" w:rsidRPr="00923ED8" w14:paraId="4184CD81" w14:textId="77777777" w:rsidTr="00923ED8">
        <w:trPr>
          <w:divId w:val="1796828926"/>
          <w:trHeight w:val="600"/>
        </w:trPr>
        <w:tc>
          <w:tcPr>
            <w:tcW w:w="2980" w:type="dxa"/>
            <w:tcBorders>
              <w:top w:val="nil"/>
              <w:left w:val="nil"/>
              <w:bottom w:val="single" w:sz="4" w:space="0" w:color="auto"/>
              <w:right w:val="nil"/>
            </w:tcBorders>
            <w:shd w:val="clear" w:color="auto" w:fill="auto"/>
            <w:noWrap/>
            <w:hideMark/>
          </w:tcPr>
          <w:p w14:paraId="2B9248DF"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Pneumatisches Ventil</w:t>
            </w:r>
          </w:p>
        </w:tc>
        <w:tc>
          <w:tcPr>
            <w:tcW w:w="5920" w:type="dxa"/>
            <w:tcBorders>
              <w:top w:val="nil"/>
              <w:left w:val="nil"/>
              <w:bottom w:val="single" w:sz="4" w:space="0" w:color="auto"/>
              <w:right w:val="nil"/>
            </w:tcBorders>
            <w:shd w:val="clear" w:color="auto" w:fill="auto"/>
            <w:hideMark/>
          </w:tcPr>
          <w:p w14:paraId="26024E5B"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Ein durch Luftdruck betriebenes Ventil, das den Wasserfluss steuert.</w:t>
            </w:r>
          </w:p>
        </w:tc>
      </w:tr>
      <w:tr w:rsidR="00923ED8" w:rsidRPr="00923ED8" w14:paraId="10A47B7F" w14:textId="77777777" w:rsidTr="00923ED8">
        <w:trPr>
          <w:divId w:val="1796828926"/>
          <w:trHeight w:val="600"/>
        </w:trPr>
        <w:tc>
          <w:tcPr>
            <w:tcW w:w="2980" w:type="dxa"/>
            <w:tcBorders>
              <w:top w:val="nil"/>
              <w:left w:val="nil"/>
              <w:bottom w:val="single" w:sz="4" w:space="0" w:color="auto"/>
              <w:right w:val="nil"/>
            </w:tcBorders>
            <w:shd w:val="clear" w:color="auto" w:fill="auto"/>
            <w:noWrap/>
            <w:hideMark/>
          </w:tcPr>
          <w:p w14:paraId="1ECC9C8A"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Proteus</w:t>
            </w:r>
          </w:p>
        </w:tc>
        <w:tc>
          <w:tcPr>
            <w:tcW w:w="5920" w:type="dxa"/>
            <w:tcBorders>
              <w:top w:val="nil"/>
              <w:left w:val="nil"/>
              <w:bottom w:val="single" w:sz="4" w:space="0" w:color="auto"/>
              <w:right w:val="nil"/>
            </w:tcBorders>
            <w:shd w:val="clear" w:color="auto" w:fill="auto"/>
            <w:hideMark/>
          </w:tcPr>
          <w:p w14:paraId="2A9E2955"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Eine Software-Suite für elektronische Designautomatisierung, einschliesslich Schaltungssimulation und PCB-Design.</w:t>
            </w:r>
          </w:p>
        </w:tc>
      </w:tr>
      <w:tr w:rsidR="00923ED8" w:rsidRPr="00923ED8" w14:paraId="38CE7596" w14:textId="77777777" w:rsidTr="00923ED8">
        <w:trPr>
          <w:divId w:val="1796828926"/>
          <w:trHeight w:val="600"/>
        </w:trPr>
        <w:tc>
          <w:tcPr>
            <w:tcW w:w="2980" w:type="dxa"/>
            <w:tcBorders>
              <w:top w:val="nil"/>
              <w:left w:val="nil"/>
              <w:bottom w:val="single" w:sz="4" w:space="0" w:color="auto"/>
              <w:right w:val="nil"/>
            </w:tcBorders>
            <w:shd w:val="clear" w:color="auto" w:fill="auto"/>
            <w:noWrap/>
            <w:hideMark/>
          </w:tcPr>
          <w:p w14:paraId="112273E8"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PubSubClient</w:t>
            </w:r>
          </w:p>
        </w:tc>
        <w:tc>
          <w:tcPr>
            <w:tcW w:w="5920" w:type="dxa"/>
            <w:tcBorders>
              <w:top w:val="nil"/>
              <w:left w:val="nil"/>
              <w:bottom w:val="single" w:sz="4" w:space="0" w:color="auto"/>
              <w:right w:val="nil"/>
            </w:tcBorders>
            <w:shd w:val="clear" w:color="auto" w:fill="auto"/>
            <w:hideMark/>
          </w:tcPr>
          <w:p w14:paraId="71C54AAB"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Eine Arduino-Bibliothek, die das MQTT-Protokoll implementiert.</w:t>
            </w:r>
          </w:p>
        </w:tc>
      </w:tr>
      <w:tr w:rsidR="00923ED8" w:rsidRPr="00923ED8" w14:paraId="5408C6A4" w14:textId="77777777" w:rsidTr="00923ED8">
        <w:trPr>
          <w:divId w:val="1796828926"/>
          <w:trHeight w:val="600"/>
        </w:trPr>
        <w:tc>
          <w:tcPr>
            <w:tcW w:w="2980" w:type="dxa"/>
            <w:tcBorders>
              <w:top w:val="nil"/>
              <w:left w:val="nil"/>
              <w:bottom w:val="single" w:sz="4" w:space="0" w:color="auto"/>
              <w:right w:val="nil"/>
            </w:tcBorders>
            <w:shd w:val="clear" w:color="auto" w:fill="auto"/>
            <w:noWrap/>
            <w:hideMark/>
          </w:tcPr>
          <w:p w14:paraId="6381D1E2"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Relay Modul</w:t>
            </w:r>
          </w:p>
        </w:tc>
        <w:tc>
          <w:tcPr>
            <w:tcW w:w="5920" w:type="dxa"/>
            <w:tcBorders>
              <w:top w:val="nil"/>
              <w:left w:val="nil"/>
              <w:bottom w:val="single" w:sz="4" w:space="0" w:color="auto"/>
              <w:right w:val="nil"/>
            </w:tcBorders>
            <w:shd w:val="clear" w:color="auto" w:fill="auto"/>
            <w:hideMark/>
          </w:tcPr>
          <w:p w14:paraId="065DB581"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Ein elektrisch betriebenes Schaltmodul, das es ermöglicht, mit Niederspannung Hochleistungsgeräte zu steuern.</w:t>
            </w:r>
          </w:p>
        </w:tc>
      </w:tr>
      <w:tr w:rsidR="00923ED8" w:rsidRPr="00923ED8" w14:paraId="679EDB13" w14:textId="77777777" w:rsidTr="00923ED8">
        <w:trPr>
          <w:divId w:val="1796828926"/>
          <w:trHeight w:val="600"/>
        </w:trPr>
        <w:tc>
          <w:tcPr>
            <w:tcW w:w="2980" w:type="dxa"/>
            <w:tcBorders>
              <w:top w:val="nil"/>
              <w:left w:val="nil"/>
              <w:bottom w:val="single" w:sz="4" w:space="0" w:color="auto"/>
              <w:right w:val="nil"/>
            </w:tcBorders>
            <w:shd w:val="clear" w:color="auto" w:fill="auto"/>
            <w:noWrap/>
            <w:hideMark/>
          </w:tcPr>
          <w:p w14:paraId="6FB964EE"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Rust</w:t>
            </w:r>
          </w:p>
        </w:tc>
        <w:tc>
          <w:tcPr>
            <w:tcW w:w="5920" w:type="dxa"/>
            <w:tcBorders>
              <w:top w:val="nil"/>
              <w:left w:val="nil"/>
              <w:bottom w:val="single" w:sz="4" w:space="0" w:color="auto"/>
              <w:right w:val="nil"/>
            </w:tcBorders>
            <w:shd w:val="clear" w:color="auto" w:fill="auto"/>
            <w:hideMark/>
          </w:tcPr>
          <w:p w14:paraId="3661F91F"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Eine Programmiersprache, die Speicherfehler vermeiden soll und gleichzeitig hohe Leistung bietet.</w:t>
            </w:r>
          </w:p>
        </w:tc>
      </w:tr>
      <w:tr w:rsidR="00923ED8" w:rsidRPr="00923ED8" w14:paraId="26D9AC63" w14:textId="77777777" w:rsidTr="00923ED8">
        <w:trPr>
          <w:divId w:val="1796828926"/>
          <w:trHeight w:val="600"/>
        </w:trPr>
        <w:tc>
          <w:tcPr>
            <w:tcW w:w="2980" w:type="dxa"/>
            <w:tcBorders>
              <w:top w:val="nil"/>
              <w:left w:val="nil"/>
              <w:bottom w:val="single" w:sz="4" w:space="0" w:color="auto"/>
              <w:right w:val="nil"/>
            </w:tcBorders>
            <w:shd w:val="clear" w:color="auto" w:fill="auto"/>
            <w:noWrap/>
            <w:hideMark/>
          </w:tcPr>
          <w:p w14:paraId="54474650"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lastRenderedPageBreak/>
              <w:t>Sensor</w:t>
            </w:r>
          </w:p>
        </w:tc>
        <w:tc>
          <w:tcPr>
            <w:tcW w:w="5920" w:type="dxa"/>
            <w:tcBorders>
              <w:top w:val="nil"/>
              <w:left w:val="nil"/>
              <w:bottom w:val="single" w:sz="4" w:space="0" w:color="auto"/>
              <w:right w:val="nil"/>
            </w:tcBorders>
            <w:shd w:val="clear" w:color="auto" w:fill="auto"/>
            <w:hideMark/>
          </w:tcPr>
          <w:p w14:paraId="4D613FCE"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Ein Gerät, das Feuchtigkeitswerte im Boden misst, um die Bewässerung zu optimieren.</w:t>
            </w:r>
          </w:p>
        </w:tc>
      </w:tr>
      <w:tr w:rsidR="00923ED8" w:rsidRPr="00923ED8" w14:paraId="651D4B32" w14:textId="77777777" w:rsidTr="00923ED8">
        <w:trPr>
          <w:divId w:val="1796828926"/>
          <w:trHeight w:val="900"/>
        </w:trPr>
        <w:tc>
          <w:tcPr>
            <w:tcW w:w="2980" w:type="dxa"/>
            <w:tcBorders>
              <w:top w:val="nil"/>
              <w:left w:val="nil"/>
              <w:bottom w:val="single" w:sz="4" w:space="0" w:color="auto"/>
              <w:right w:val="nil"/>
            </w:tcBorders>
            <w:shd w:val="clear" w:color="auto" w:fill="auto"/>
            <w:noWrap/>
            <w:hideMark/>
          </w:tcPr>
          <w:p w14:paraId="07B710AF"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Serialization/Deserialization</w:t>
            </w:r>
          </w:p>
        </w:tc>
        <w:tc>
          <w:tcPr>
            <w:tcW w:w="5920" w:type="dxa"/>
            <w:tcBorders>
              <w:top w:val="nil"/>
              <w:left w:val="nil"/>
              <w:bottom w:val="single" w:sz="4" w:space="0" w:color="auto"/>
              <w:right w:val="nil"/>
            </w:tcBorders>
            <w:shd w:val="clear" w:color="auto" w:fill="auto"/>
            <w:hideMark/>
          </w:tcPr>
          <w:p w14:paraId="1507BE54"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Der Prozess der Umwandlung einer Datenstruktur in ein Format, das einfach gespeichert oder übertragen werden kann und wieder zurück.</w:t>
            </w:r>
          </w:p>
        </w:tc>
      </w:tr>
      <w:tr w:rsidR="00923ED8" w:rsidRPr="00923ED8" w14:paraId="39842E96" w14:textId="77777777" w:rsidTr="00923ED8">
        <w:trPr>
          <w:divId w:val="1796828926"/>
          <w:trHeight w:val="600"/>
        </w:trPr>
        <w:tc>
          <w:tcPr>
            <w:tcW w:w="2980" w:type="dxa"/>
            <w:tcBorders>
              <w:top w:val="nil"/>
              <w:left w:val="nil"/>
              <w:bottom w:val="single" w:sz="4" w:space="0" w:color="auto"/>
              <w:right w:val="nil"/>
            </w:tcBorders>
            <w:shd w:val="clear" w:color="auto" w:fill="auto"/>
            <w:noWrap/>
            <w:hideMark/>
          </w:tcPr>
          <w:p w14:paraId="2FDA9D39"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SimpleConnect</w:t>
            </w:r>
          </w:p>
        </w:tc>
        <w:tc>
          <w:tcPr>
            <w:tcW w:w="5920" w:type="dxa"/>
            <w:tcBorders>
              <w:top w:val="nil"/>
              <w:left w:val="nil"/>
              <w:bottom w:val="single" w:sz="4" w:space="0" w:color="auto"/>
              <w:right w:val="nil"/>
            </w:tcBorders>
            <w:shd w:val="clear" w:color="auto" w:fill="auto"/>
            <w:hideMark/>
          </w:tcPr>
          <w:p w14:paraId="70CE684C"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Eine Bibliothek oder Funktion, die grundlegende Verbindungsbehandlungen erleichtert.</w:t>
            </w:r>
          </w:p>
        </w:tc>
      </w:tr>
      <w:tr w:rsidR="00923ED8" w:rsidRPr="00923ED8" w14:paraId="0E742E2B" w14:textId="77777777" w:rsidTr="00923ED8">
        <w:trPr>
          <w:divId w:val="1796828926"/>
          <w:trHeight w:val="900"/>
        </w:trPr>
        <w:tc>
          <w:tcPr>
            <w:tcW w:w="2980" w:type="dxa"/>
            <w:tcBorders>
              <w:top w:val="nil"/>
              <w:left w:val="nil"/>
              <w:bottom w:val="single" w:sz="4" w:space="0" w:color="auto"/>
              <w:right w:val="nil"/>
            </w:tcBorders>
            <w:shd w:val="clear" w:color="auto" w:fill="auto"/>
            <w:noWrap/>
            <w:hideMark/>
          </w:tcPr>
          <w:p w14:paraId="1EFBF774"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Systemintegration</w:t>
            </w:r>
          </w:p>
        </w:tc>
        <w:tc>
          <w:tcPr>
            <w:tcW w:w="5920" w:type="dxa"/>
            <w:tcBorders>
              <w:top w:val="nil"/>
              <w:left w:val="nil"/>
              <w:bottom w:val="single" w:sz="4" w:space="0" w:color="auto"/>
              <w:right w:val="nil"/>
            </w:tcBorders>
            <w:shd w:val="clear" w:color="auto" w:fill="auto"/>
            <w:hideMark/>
          </w:tcPr>
          <w:p w14:paraId="4350D124"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Der Prozess, verschiedene Teilsysteme zu einem System zusammenzuführen und sicherzustellen, dass sie zusammenarbeiten.</w:t>
            </w:r>
          </w:p>
        </w:tc>
      </w:tr>
      <w:tr w:rsidR="00923ED8" w:rsidRPr="00923ED8" w14:paraId="7A641545" w14:textId="77777777" w:rsidTr="00923ED8">
        <w:trPr>
          <w:divId w:val="1796828926"/>
          <w:trHeight w:val="600"/>
        </w:trPr>
        <w:tc>
          <w:tcPr>
            <w:tcW w:w="2980" w:type="dxa"/>
            <w:tcBorders>
              <w:top w:val="nil"/>
              <w:left w:val="nil"/>
              <w:bottom w:val="single" w:sz="4" w:space="0" w:color="auto"/>
              <w:right w:val="nil"/>
            </w:tcBorders>
            <w:shd w:val="clear" w:color="auto" w:fill="auto"/>
            <w:noWrap/>
            <w:hideMark/>
          </w:tcPr>
          <w:p w14:paraId="1A1BE42A"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Thread-Sichere Initialisierung</w:t>
            </w:r>
          </w:p>
        </w:tc>
        <w:tc>
          <w:tcPr>
            <w:tcW w:w="5920" w:type="dxa"/>
            <w:tcBorders>
              <w:top w:val="nil"/>
              <w:left w:val="nil"/>
              <w:bottom w:val="single" w:sz="4" w:space="0" w:color="auto"/>
              <w:right w:val="nil"/>
            </w:tcBorders>
            <w:shd w:val="clear" w:color="auto" w:fill="auto"/>
            <w:hideMark/>
          </w:tcPr>
          <w:p w14:paraId="3B0CF01B"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Die sichere Initialisierung einer Variablen oder Ressource in einer Multi-Thread-Umgebung.</w:t>
            </w:r>
          </w:p>
        </w:tc>
      </w:tr>
      <w:tr w:rsidR="00923ED8" w:rsidRPr="00923ED8" w14:paraId="7A62A6C5" w14:textId="77777777" w:rsidTr="00923ED8">
        <w:trPr>
          <w:divId w:val="1796828926"/>
          <w:trHeight w:val="600"/>
        </w:trPr>
        <w:tc>
          <w:tcPr>
            <w:tcW w:w="2980" w:type="dxa"/>
            <w:tcBorders>
              <w:top w:val="nil"/>
              <w:left w:val="nil"/>
              <w:bottom w:val="single" w:sz="4" w:space="0" w:color="auto"/>
              <w:right w:val="nil"/>
            </w:tcBorders>
            <w:shd w:val="clear" w:color="auto" w:fill="auto"/>
            <w:noWrap/>
            <w:hideMark/>
          </w:tcPr>
          <w:p w14:paraId="6C90F39F"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Tinkercad</w:t>
            </w:r>
          </w:p>
        </w:tc>
        <w:tc>
          <w:tcPr>
            <w:tcW w:w="5920" w:type="dxa"/>
            <w:tcBorders>
              <w:top w:val="nil"/>
              <w:left w:val="nil"/>
              <w:bottom w:val="single" w:sz="4" w:space="0" w:color="auto"/>
              <w:right w:val="nil"/>
            </w:tcBorders>
            <w:shd w:val="clear" w:color="auto" w:fill="auto"/>
            <w:hideMark/>
          </w:tcPr>
          <w:p w14:paraId="0FDF08D6"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Eine benutzerfreundliche Webanwendung für 3D-Design, Elektronik und Kodierung.</w:t>
            </w:r>
          </w:p>
        </w:tc>
      </w:tr>
      <w:tr w:rsidR="00923ED8" w:rsidRPr="00923ED8" w14:paraId="1AF36C42" w14:textId="77777777" w:rsidTr="00923ED8">
        <w:trPr>
          <w:divId w:val="1796828926"/>
          <w:trHeight w:val="600"/>
        </w:trPr>
        <w:tc>
          <w:tcPr>
            <w:tcW w:w="2980" w:type="dxa"/>
            <w:tcBorders>
              <w:top w:val="nil"/>
              <w:left w:val="nil"/>
              <w:bottom w:val="single" w:sz="4" w:space="0" w:color="auto"/>
              <w:right w:val="nil"/>
            </w:tcBorders>
            <w:shd w:val="clear" w:color="auto" w:fill="auto"/>
            <w:noWrap/>
            <w:hideMark/>
          </w:tcPr>
          <w:p w14:paraId="35A4DA23"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Trait</w:t>
            </w:r>
          </w:p>
        </w:tc>
        <w:tc>
          <w:tcPr>
            <w:tcW w:w="5920" w:type="dxa"/>
            <w:tcBorders>
              <w:top w:val="nil"/>
              <w:left w:val="nil"/>
              <w:bottom w:val="single" w:sz="4" w:space="0" w:color="auto"/>
              <w:right w:val="nil"/>
            </w:tcBorders>
            <w:shd w:val="clear" w:color="auto" w:fill="auto"/>
            <w:hideMark/>
          </w:tcPr>
          <w:p w14:paraId="10515340"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In Rust, eine Sammlung von Methoden, die für einen unbekannten Typ definiert sind.</w:t>
            </w:r>
          </w:p>
        </w:tc>
      </w:tr>
      <w:tr w:rsidR="00923ED8" w:rsidRPr="00923ED8" w14:paraId="1152E56F" w14:textId="77777777" w:rsidTr="00923ED8">
        <w:trPr>
          <w:divId w:val="1796828926"/>
          <w:trHeight w:val="600"/>
        </w:trPr>
        <w:tc>
          <w:tcPr>
            <w:tcW w:w="2980" w:type="dxa"/>
            <w:tcBorders>
              <w:top w:val="nil"/>
              <w:left w:val="nil"/>
              <w:bottom w:val="single" w:sz="4" w:space="0" w:color="auto"/>
              <w:right w:val="nil"/>
            </w:tcBorders>
            <w:shd w:val="clear" w:color="auto" w:fill="auto"/>
            <w:noWrap/>
            <w:hideMark/>
          </w:tcPr>
          <w:p w14:paraId="078CE7B0"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Unit-Test Framework</w:t>
            </w:r>
          </w:p>
        </w:tc>
        <w:tc>
          <w:tcPr>
            <w:tcW w:w="5920" w:type="dxa"/>
            <w:tcBorders>
              <w:top w:val="nil"/>
              <w:left w:val="nil"/>
              <w:bottom w:val="single" w:sz="4" w:space="0" w:color="auto"/>
              <w:right w:val="nil"/>
            </w:tcBorders>
            <w:shd w:val="clear" w:color="auto" w:fill="auto"/>
            <w:hideMark/>
          </w:tcPr>
          <w:p w14:paraId="43A0F7E5"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Ein Software-Framework, das das Schreiben und Ausführen von Unit-Tests erleichtert.</w:t>
            </w:r>
          </w:p>
        </w:tc>
      </w:tr>
      <w:tr w:rsidR="00923ED8" w:rsidRPr="00923ED8" w14:paraId="4EB77822" w14:textId="77777777" w:rsidTr="00923ED8">
        <w:trPr>
          <w:divId w:val="1796828926"/>
          <w:trHeight w:val="900"/>
        </w:trPr>
        <w:tc>
          <w:tcPr>
            <w:tcW w:w="2980" w:type="dxa"/>
            <w:tcBorders>
              <w:top w:val="nil"/>
              <w:left w:val="nil"/>
              <w:bottom w:val="single" w:sz="4" w:space="0" w:color="auto"/>
              <w:right w:val="nil"/>
            </w:tcBorders>
            <w:shd w:val="clear" w:color="auto" w:fill="auto"/>
            <w:noWrap/>
            <w:hideMark/>
          </w:tcPr>
          <w:p w14:paraId="3438939D"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Unit-Tests</w:t>
            </w:r>
          </w:p>
        </w:tc>
        <w:tc>
          <w:tcPr>
            <w:tcW w:w="5920" w:type="dxa"/>
            <w:tcBorders>
              <w:top w:val="nil"/>
              <w:left w:val="nil"/>
              <w:bottom w:val="single" w:sz="4" w:space="0" w:color="auto"/>
              <w:right w:val="nil"/>
            </w:tcBorders>
            <w:shd w:val="clear" w:color="auto" w:fill="auto"/>
            <w:hideMark/>
          </w:tcPr>
          <w:p w14:paraId="7983C207"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Tests, die von Softwareentwicklern geschrieben und ausgeführt werden, um sicherzustellen, dass ein spezifischer Abschnitt einer Anwendung wie erwartet funktioniert.</w:t>
            </w:r>
          </w:p>
        </w:tc>
      </w:tr>
      <w:tr w:rsidR="00923ED8" w:rsidRPr="00923ED8" w14:paraId="4153FDF1" w14:textId="77777777" w:rsidTr="00923ED8">
        <w:trPr>
          <w:divId w:val="1796828926"/>
          <w:trHeight w:val="600"/>
        </w:trPr>
        <w:tc>
          <w:tcPr>
            <w:tcW w:w="2980" w:type="dxa"/>
            <w:tcBorders>
              <w:top w:val="nil"/>
              <w:left w:val="nil"/>
              <w:bottom w:val="single" w:sz="4" w:space="0" w:color="auto"/>
              <w:right w:val="nil"/>
            </w:tcBorders>
            <w:shd w:val="clear" w:color="auto" w:fill="auto"/>
            <w:noWrap/>
            <w:hideMark/>
          </w:tcPr>
          <w:p w14:paraId="6F889846"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Visual Studio Code</w:t>
            </w:r>
          </w:p>
        </w:tc>
        <w:tc>
          <w:tcPr>
            <w:tcW w:w="5920" w:type="dxa"/>
            <w:tcBorders>
              <w:top w:val="nil"/>
              <w:left w:val="nil"/>
              <w:bottom w:val="single" w:sz="4" w:space="0" w:color="auto"/>
              <w:right w:val="nil"/>
            </w:tcBorders>
            <w:shd w:val="clear" w:color="auto" w:fill="auto"/>
            <w:hideMark/>
          </w:tcPr>
          <w:p w14:paraId="6646B328"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Ein Quelltext-Editor, der von Microsoft für Windows, Linux und macOS entwickelt wurde.</w:t>
            </w:r>
          </w:p>
        </w:tc>
      </w:tr>
      <w:tr w:rsidR="00923ED8" w:rsidRPr="00923ED8" w14:paraId="743FA32E" w14:textId="77777777" w:rsidTr="00923ED8">
        <w:trPr>
          <w:divId w:val="1796828926"/>
          <w:trHeight w:val="900"/>
        </w:trPr>
        <w:tc>
          <w:tcPr>
            <w:tcW w:w="2980" w:type="dxa"/>
            <w:tcBorders>
              <w:top w:val="nil"/>
              <w:left w:val="nil"/>
              <w:bottom w:val="single" w:sz="4" w:space="0" w:color="auto"/>
              <w:right w:val="nil"/>
            </w:tcBorders>
            <w:shd w:val="clear" w:color="auto" w:fill="auto"/>
            <w:noWrap/>
            <w:hideMark/>
          </w:tcPr>
          <w:p w14:paraId="4E41DC6B"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Zentraler Knotenpunkt</w:t>
            </w:r>
          </w:p>
        </w:tc>
        <w:tc>
          <w:tcPr>
            <w:tcW w:w="5920" w:type="dxa"/>
            <w:tcBorders>
              <w:top w:val="nil"/>
              <w:left w:val="nil"/>
              <w:bottom w:val="single" w:sz="4" w:space="0" w:color="auto"/>
              <w:right w:val="nil"/>
            </w:tcBorders>
            <w:shd w:val="clear" w:color="auto" w:fill="auto"/>
            <w:hideMark/>
          </w:tcPr>
          <w:p w14:paraId="4FB1D4DB" w14:textId="77777777" w:rsidR="00923ED8" w:rsidRPr="00923ED8" w:rsidRDefault="00923ED8" w:rsidP="00923ED8">
            <w:pPr>
              <w:spacing w:line="240" w:lineRule="auto"/>
              <w:rPr>
                <w:rFonts w:ascii="Aptos Narrow" w:eastAsia="Times New Roman" w:hAnsi="Aptos Narrow" w:cs="Times New Roman"/>
                <w:color w:val="000000"/>
                <w:sz w:val="22"/>
                <w:szCs w:val="22"/>
                <w:lang w:val="de-CH" w:eastAsia="de-CH"/>
              </w:rPr>
            </w:pPr>
            <w:r w:rsidRPr="00923ED8">
              <w:rPr>
                <w:rFonts w:ascii="Aptos Narrow" w:eastAsia="Times New Roman" w:hAnsi="Aptos Narrow" w:cs="Times New Roman"/>
                <w:color w:val="000000"/>
                <w:sz w:val="22"/>
                <w:szCs w:val="22"/>
                <w:lang w:val="de-CH" w:eastAsia="de-CH"/>
              </w:rPr>
              <w:t>Ein zentraler Punkt, an dem alle Datenverbindungen konvergieren und der die Kommunikation und den Datenaustausch verwaltet.</w:t>
            </w:r>
          </w:p>
        </w:tc>
      </w:tr>
    </w:tbl>
    <w:p w14:paraId="19EC5A4F" w14:textId="0DBE5785" w:rsidR="00F0207F" w:rsidRPr="00F0207F" w:rsidRDefault="00F0207F" w:rsidP="00F0207F">
      <w:pPr>
        <w:rPr>
          <w:lang w:val="de-CH"/>
        </w:rPr>
      </w:pPr>
      <w:r>
        <w:rPr>
          <w:lang w:val="de-CH"/>
        </w:rPr>
        <w:fldChar w:fldCharType="end"/>
      </w:r>
    </w:p>
    <w:p w14:paraId="5DF2F601" w14:textId="72E0FC48" w:rsidR="00F652BD" w:rsidRPr="001770BE" w:rsidRDefault="00794D37" w:rsidP="00796005">
      <w:pPr>
        <w:pStyle w:val="Beschriftung"/>
      </w:pPr>
      <w:r>
        <w:fldChar w:fldCharType="begin"/>
      </w:r>
      <w:r>
        <w:instrText xml:space="preserve"> SEQ Tabelle \* ARABIC </w:instrText>
      </w:r>
      <w:r>
        <w:fldChar w:fldCharType="separate"/>
      </w:r>
      <w:bookmarkStart w:id="165" w:name="_Toc169228440"/>
      <w:r w:rsidR="00923ED8">
        <w:rPr>
          <w:noProof/>
        </w:rPr>
        <w:t>29</w:t>
      </w:r>
      <w:r>
        <w:fldChar w:fldCharType="end"/>
      </w:r>
      <w:r w:rsidR="00796005" w:rsidRPr="001770BE">
        <w:t xml:space="preserve"> - Glossar</w:t>
      </w:r>
      <w:bookmarkEnd w:id="165"/>
    </w:p>
    <w:p w14:paraId="5F5A1EE7" w14:textId="0B15F36C" w:rsidR="008B6DD1" w:rsidRPr="001770BE" w:rsidRDefault="008B6DD1" w:rsidP="00F652BD">
      <w:r w:rsidRPr="001770BE">
        <w:br w:type="page"/>
      </w:r>
    </w:p>
    <w:p w14:paraId="747F89C0" w14:textId="7840B75B" w:rsidR="001D6BBD" w:rsidRDefault="001D6BBD" w:rsidP="001D6BBD">
      <w:pPr>
        <w:pStyle w:val="berschrift1"/>
      </w:pPr>
      <w:bookmarkStart w:id="166" w:name="_Toc169228407"/>
      <w:r w:rsidRPr="001770BE">
        <w:lastRenderedPageBreak/>
        <w:t>Anhang</w:t>
      </w:r>
      <w:bookmarkEnd w:id="166"/>
    </w:p>
    <w:p w14:paraId="3A77D8FC" w14:textId="249B7891" w:rsidR="0087734D" w:rsidRDefault="0087734D" w:rsidP="0087734D">
      <w:pPr>
        <w:pStyle w:val="berschrift2"/>
      </w:pPr>
      <w:bookmarkStart w:id="167" w:name="_Toc169228408"/>
      <w:r>
        <w:t>Arduino Bibliothekversionen</w:t>
      </w:r>
      <w:bookmarkEnd w:id="167"/>
    </w:p>
    <w:tbl>
      <w:tblPr>
        <w:tblStyle w:val="IPSO-TableStandard"/>
        <w:tblW w:w="0" w:type="auto"/>
        <w:tblLook w:val="04A0" w:firstRow="1" w:lastRow="0" w:firstColumn="1" w:lastColumn="0" w:noHBand="0" w:noVBand="1"/>
      </w:tblPr>
      <w:tblGrid>
        <w:gridCol w:w="3261"/>
        <w:gridCol w:w="6377"/>
      </w:tblGrid>
      <w:tr w:rsidR="00EF7D71" w14:paraId="3EBF072C" w14:textId="77777777" w:rsidTr="00833B91">
        <w:trPr>
          <w:cnfStyle w:val="100000000000" w:firstRow="1" w:lastRow="0" w:firstColumn="0" w:lastColumn="0" w:oddVBand="0" w:evenVBand="0" w:oddHBand="0" w:evenHBand="0" w:firstRowFirstColumn="0" w:firstRowLastColumn="0" w:lastRowFirstColumn="0" w:lastRowLastColumn="0"/>
        </w:trPr>
        <w:tc>
          <w:tcPr>
            <w:tcW w:w="3261" w:type="dxa"/>
          </w:tcPr>
          <w:p w14:paraId="10820364" w14:textId="77777777" w:rsidR="00EF7D71" w:rsidRDefault="00EF7D71" w:rsidP="00BC406C">
            <w:r w:rsidRPr="00D85FF5">
              <w:t>Name</w:t>
            </w:r>
          </w:p>
        </w:tc>
        <w:tc>
          <w:tcPr>
            <w:tcW w:w="6377" w:type="dxa"/>
          </w:tcPr>
          <w:p w14:paraId="66C8C1C8" w14:textId="77777777" w:rsidR="00EF7D71" w:rsidRDefault="00EF7D71" w:rsidP="00BC406C">
            <w:r w:rsidRPr="00D85FF5">
              <w:t>Version</w:t>
            </w:r>
          </w:p>
        </w:tc>
      </w:tr>
      <w:tr w:rsidR="00EF7D71" w14:paraId="26E32128" w14:textId="77777777" w:rsidTr="00833B91">
        <w:trPr>
          <w:cnfStyle w:val="000000100000" w:firstRow="0" w:lastRow="0" w:firstColumn="0" w:lastColumn="0" w:oddVBand="0" w:evenVBand="0" w:oddHBand="1" w:evenHBand="0" w:firstRowFirstColumn="0" w:firstRowLastColumn="0" w:lastRowFirstColumn="0" w:lastRowLastColumn="0"/>
        </w:trPr>
        <w:tc>
          <w:tcPr>
            <w:tcW w:w="3261" w:type="dxa"/>
          </w:tcPr>
          <w:p w14:paraId="418303F1" w14:textId="02B5832C" w:rsidR="00EF7D71" w:rsidRDefault="00EA2BA0" w:rsidP="00BC406C">
            <w:r>
              <w:t>PubSubClient</w:t>
            </w:r>
          </w:p>
        </w:tc>
        <w:tc>
          <w:tcPr>
            <w:tcW w:w="6377" w:type="dxa"/>
          </w:tcPr>
          <w:p w14:paraId="5A3B1009" w14:textId="1FF6067A" w:rsidR="00EF7D71" w:rsidRDefault="00EA2BA0" w:rsidP="00BC406C">
            <w:r>
              <w:t>2.8.0</w:t>
            </w:r>
          </w:p>
        </w:tc>
      </w:tr>
      <w:tr w:rsidR="00EF7D71" w:rsidRPr="00014198" w14:paraId="7DA7CC9A" w14:textId="77777777" w:rsidTr="00833B91">
        <w:trPr>
          <w:cnfStyle w:val="000000010000" w:firstRow="0" w:lastRow="0" w:firstColumn="0" w:lastColumn="0" w:oddVBand="0" w:evenVBand="0" w:oddHBand="0" w:evenHBand="1" w:firstRowFirstColumn="0" w:firstRowLastColumn="0" w:lastRowFirstColumn="0" w:lastRowLastColumn="0"/>
        </w:trPr>
        <w:tc>
          <w:tcPr>
            <w:tcW w:w="3261" w:type="dxa"/>
          </w:tcPr>
          <w:p w14:paraId="727BC6FB" w14:textId="663BA188" w:rsidR="00EF7D71" w:rsidRDefault="00805250" w:rsidP="00BC406C">
            <w:r>
              <w:t>ESP</w:t>
            </w:r>
            <w:r w:rsidR="00897459">
              <w:t>8266WiFi</w:t>
            </w:r>
          </w:p>
        </w:tc>
        <w:tc>
          <w:tcPr>
            <w:tcW w:w="6377" w:type="dxa"/>
          </w:tcPr>
          <w:p w14:paraId="118D8804" w14:textId="74E43AD1" w:rsidR="00EF7D71" w:rsidRPr="00833B91" w:rsidRDefault="00833B91" w:rsidP="00B25CC6">
            <w:pPr>
              <w:keepNext/>
              <w:rPr>
                <w:lang w:val="en-GB"/>
              </w:rPr>
            </w:pPr>
            <w:r>
              <w:rPr>
                <w:lang w:val="en-GB"/>
              </w:rPr>
              <w:t xml:space="preserve">3.1.2 - </w:t>
            </w:r>
            <w:r w:rsidR="00897459" w:rsidRPr="00833B91">
              <w:rPr>
                <w:lang w:val="en-GB"/>
              </w:rPr>
              <w:t>Esp8266 Board</w:t>
            </w:r>
            <w:r w:rsidRPr="00833B91">
              <w:rPr>
                <w:lang w:val="en-GB"/>
              </w:rPr>
              <w:t xml:space="preserve"> by ESP8266 C</w:t>
            </w:r>
            <w:r>
              <w:rPr>
                <w:lang w:val="en-GB"/>
              </w:rPr>
              <w:t>ommunity</w:t>
            </w:r>
          </w:p>
        </w:tc>
      </w:tr>
    </w:tbl>
    <w:p w14:paraId="0F3F54C4" w14:textId="5D1CE79D" w:rsidR="00B25CC6" w:rsidRDefault="00794D37">
      <w:pPr>
        <w:pStyle w:val="Beschriftung"/>
      </w:pPr>
      <w:r>
        <w:fldChar w:fldCharType="begin"/>
      </w:r>
      <w:r>
        <w:instrText xml:space="preserve"> SEQ Tabelle \* ARABIC </w:instrText>
      </w:r>
      <w:r>
        <w:fldChar w:fldCharType="separate"/>
      </w:r>
      <w:bookmarkStart w:id="168" w:name="_Toc169228441"/>
      <w:r w:rsidR="00923ED8">
        <w:rPr>
          <w:noProof/>
        </w:rPr>
        <w:t>30</w:t>
      </w:r>
      <w:r>
        <w:fldChar w:fldCharType="end"/>
      </w:r>
      <w:r w:rsidR="00B25CC6">
        <w:t xml:space="preserve"> - </w:t>
      </w:r>
      <w:r w:rsidR="00B25CC6" w:rsidRPr="007F7E5A">
        <w:t>Arduino Bibliothekversionen</w:t>
      </w:r>
      <w:bookmarkEnd w:id="168"/>
    </w:p>
    <w:p w14:paraId="2EA4A173" w14:textId="0D95B83F" w:rsidR="00BE0240" w:rsidRDefault="00E179C6" w:rsidP="00833B91">
      <w:pPr>
        <w:pStyle w:val="berschrift2"/>
      </w:pPr>
      <w:bookmarkStart w:id="169" w:name="_Toc169228409"/>
      <w:r>
        <w:t>Rust Paketversionen</w:t>
      </w:r>
      <w:bookmarkEnd w:id="169"/>
    </w:p>
    <w:tbl>
      <w:tblPr>
        <w:tblStyle w:val="IPSO-TableStandard"/>
        <w:tblW w:w="0" w:type="auto"/>
        <w:tblLook w:val="04A0" w:firstRow="1" w:lastRow="0" w:firstColumn="1" w:lastColumn="0" w:noHBand="0" w:noVBand="1"/>
      </w:tblPr>
      <w:tblGrid>
        <w:gridCol w:w="4395"/>
        <w:gridCol w:w="5243"/>
      </w:tblGrid>
      <w:tr w:rsidR="00E56678" w14:paraId="20FACA96" w14:textId="77777777" w:rsidTr="00B47901">
        <w:trPr>
          <w:cnfStyle w:val="100000000000" w:firstRow="1" w:lastRow="0" w:firstColumn="0" w:lastColumn="0" w:oddVBand="0" w:evenVBand="0" w:oddHBand="0" w:evenHBand="0" w:firstRowFirstColumn="0" w:firstRowLastColumn="0" w:lastRowFirstColumn="0" w:lastRowLastColumn="0"/>
        </w:trPr>
        <w:tc>
          <w:tcPr>
            <w:tcW w:w="4395" w:type="dxa"/>
          </w:tcPr>
          <w:p w14:paraId="230F57E0" w14:textId="44F81B24" w:rsidR="00E56678" w:rsidRDefault="00E56678" w:rsidP="00E56678">
            <w:r w:rsidRPr="00D85FF5">
              <w:t>Name</w:t>
            </w:r>
          </w:p>
        </w:tc>
        <w:tc>
          <w:tcPr>
            <w:tcW w:w="5243" w:type="dxa"/>
          </w:tcPr>
          <w:p w14:paraId="1EAAFEB9" w14:textId="1F58EFAE" w:rsidR="00E56678" w:rsidRDefault="00E56678" w:rsidP="00E56678">
            <w:r w:rsidRPr="00D85FF5">
              <w:t>Version</w:t>
            </w:r>
          </w:p>
        </w:tc>
      </w:tr>
      <w:tr w:rsidR="00E56678" w14:paraId="6D0061B3" w14:textId="77777777" w:rsidTr="00B47901">
        <w:trPr>
          <w:cnfStyle w:val="000000100000" w:firstRow="0" w:lastRow="0" w:firstColumn="0" w:lastColumn="0" w:oddVBand="0" w:evenVBand="0" w:oddHBand="1" w:evenHBand="0" w:firstRowFirstColumn="0" w:firstRowLastColumn="0" w:lastRowFirstColumn="0" w:lastRowLastColumn="0"/>
        </w:trPr>
        <w:tc>
          <w:tcPr>
            <w:tcW w:w="4395" w:type="dxa"/>
          </w:tcPr>
          <w:p w14:paraId="503AABFE" w14:textId="542095FB" w:rsidR="00E56678" w:rsidRDefault="00E56678" w:rsidP="00E56678">
            <w:r w:rsidRPr="00D85FF5">
              <w:t>serde</w:t>
            </w:r>
          </w:p>
        </w:tc>
        <w:tc>
          <w:tcPr>
            <w:tcW w:w="5243" w:type="dxa"/>
          </w:tcPr>
          <w:p w14:paraId="75E4FE65" w14:textId="44128847" w:rsidR="00E56678" w:rsidRDefault="00E56678" w:rsidP="00E56678">
            <w:r w:rsidRPr="00D85FF5">
              <w:t>1.0.203</w:t>
            </w:r>
          </w:p>
        </w:tc>
      </w:tr>
      <w:tr w:rsidR="00E56678" w14:paraId="2B8C665F" w14:textId="77777777" w:rsidTr="00B47901">
        <w:trPr>
          <w:cnfStyle w:val="000000010000" w:firstRow="0" w:lastRow="0" w:firstColumn="0" w:lastColumn="0" w:oddVBand="0" w:evenVBand="0" w:oddHBand="0" w:evenHBand="1" w:firstRowFirstColumn="0" w:firstRowLastColumn="0" w:lastRowFirstColumn="0" w:lastRowLastColumn="0"/>
        </w:trPr>
        <w:tc>
          <w:tcPr>
            <w:tcW w:w="4395" w:type="dxa"/>
          </w:tcPr>
          <w:p w14:paraId="42B0F75B" w14:textId="08DCCD3B" w:rsidR="00E56678" w:rsidRDefault="00E56678" w:rsidP="00E56678">
            <w:r w:rsidRPr="00D85FF5">
              <w:t>serde_json</w:t>
            </w:r>
          </w:p>
        </w:tc>
        <w:tc>
          <w:tcPr>
            <w:tcW w:w="5243" w:type="dxa"/>
          </w:tcPr>
          <w:p w14:paraId="1A0E241F" w14:textId="12205D34" w:rsidR="00E56678" w:rsidRDefault="00E56678" w:rsidP="00E56678">
            <w:r w:rsidRPr="00D85FF5">
              <w:t>1.0.117</w:t>
            </w:r>
          </w:p>
        </w:tc>
      </w:tr>
      <w:tr w:rsidR="00E56678" w14:paraId="484F620E" w14:textId="77777777" w:rsidTr="00B47901">
        <w:trPr>
          <w:cnfStyle w:val="000000100000" w:firstRow="0" w:lastRow="0" w:firstColumn="0" w:lastColumn="0" w:oddVBand="0" w:evenVBand="0" w:oddHBand="1" w:evenHBand="0" w:firstRowFirstColumn="0" w:firstRowLastColumn="0" w:lastRowFirstColumn="0" w:lastRowLastColumn="0"/>
        </w:trPr>
        <w:tc>
          <w:tcPr>
            <w:tcW w:w="4395" w:type="dxa"/>
          </w:tcPr>
          <w:p w14:paraId="44400B53" w14:textId="02E1E9D4" w:rsidR="00E56678" w:rsidRDefault="00E56678" w:rsidP="00E56678">
            <w:r w:rsidRPr="00D85FF5">
              <w:t>tokio</w:t>
            </w:r>
          </w:p>
        </w:tc>
        <w:tc>
          <w:tcPr>
            <w:tcW w:w="5243" w:type="dxa"/>
          </w:tcPr>
          <w:p w14:paraId="67FF4D8F" w14:textId="77204095" w:rsidR="00E56678" w:rsidRDefault="00E56678" w:rsidP="00E56678">
            <w:r w:rsidRPr="00D85FF5">
              <w:t>1.38.0</w:t>
            </w:r>
          </w:p>
        </w:tc>
      </w:tr>
      <w:tr w:rsidR="00E56678" w14:paraId="41306993" w14:textId="77777777" w:rsidTr="00B47901">
        <w:trPr>
          <w:cnfStyle w:val="000000010000" w:firstRow="0" w:lastRow="0" w:firstColumn="0" w:lastColumn="0" w:oddVBand="0" w:evenVBand="0" w:oddHBand="0" w:evenHBand="1" w:firstRowFirstColumn="0" w:firstRowLastColumn="0" w:lastRowFirstColumn="0" w:lastRowLastColumn="0"/>
        </w:trPr>
        <w:tc>
          <w:tcPr>
            <w:tcW w:w="4395" w:type="dxa"/>
          </w:tcPr>
          <w:p w14:paraId="28719DA3" w14:textId="4D1EB0DE" w:rsidR="00E56678" w:rsidRDefault="00E56678" w:rsidP="00E56678">
            <w:r w:rsidRPr="00D85FF5">
              <w:t>tracing</w:t>
            </w:r>
          </w:p>
        </w:tc>
        <w:tc>
          <w:tcPr>
            <w:tcW w:w="5243" w:type="dxa"/>
          </w:tcPr>
          <w:p w14:paraId="29B934EE" w14:textId="5BC39BE5" w:rsidR="00E56678" w:rsidRDefault="00E56678" w:rsidP="00E56678">
            <w:r w:rsidRPr="00D85FF5">
              <w:t>0.1.40</w:t>
            </w:r>
          </w:p>
        </w:tc>
      </w:tr>
      <w:tr w:rsidR="00E56678" w14:paraId="3923C0B4" w14:textId="77777777" w:rsidTr="00B47901">
        <w:trPr>
          <w:cnfStyle w:val="000000100000" w:firstRow="0" w:lastRow="0" w:firstColumn="0" w:lastColumn="0" w:oddVBand="0" w:evenVBand="0" w:oddHBand="1" w:evenHBand="0" w:firstRowFirstColumn="0" w:firstRowLastColumn="0" w:lastRowFirstColumn="0" w:lastRowLastColumn="0"/>
        </w:trPr>
        <w:tc>
          <w:tcPr>
            <w:tcW w:w="4395" w:type="dxa"/>
          </w:tcPr>
          <w:p w14:paraId="794F0171" w14:textId="191D197C" w:rsidR="00E56678" w:rsidRDefault="00E56678" w:rsidP="00E56678">
            <w:r w:rsidRPr="00D85FF5">
              <w:t>tracing-subscriber</w:t>
            </w:r>
          </w:p>
        </w:tc>
        <w:tc>
          <w:tcPr>
            <w:tcW w:w="5243" w:type="dxa"/>
          </w:tcPr>
          <w:p w14:paraId="66F75278" w14:textId="73733B3F" w:rsidR="00E56678" w:rsidRDefault="00E56678" w:rsidP="00E56678">
            <w:r w:rsidRPr="00D85FF5">
              <w:t>0.3.18</w:t>
            </w:r>
          </w:p>
        </w:tc>
      </w:tr>
      <w:tr w:rsidR="00E56678" w14:paraId="1D462ACD" w14:textId="77777777" w:rsidTr="00B47901">
        <w:trPr>
          <w:cnfStyle w:val="000000010000" w:firstRow="0" w:lastRow="0" w:firstColumn="0" w:lastColumn="0" w:oddVBand="0" w:evenVBand="0" w:oddHBand="0" w:evenHBand="1" w:firstRowFirstColumn="0" w:firstRowLastColumn="0" w:lastRowFirstColumn="0" w:lastRowLastColumn="0"/>
        </w:trPr>
        <w:tc>
          <w:tcPr>
            <w:tcW w:w="4395" w:type="dxa"/>
          </w:tcPr>
          <w:p w14:paraId="2BA47D94" w14:textId="0347ECA4" w:rsidR="00E56678" w:rsidRDefault="00E56678" w:rsidP="00E56678">
            <w:r w:rsidRPr="00D85FF5">
              <w:t>rumqttc</w:t>
            </w:r>
          </w:p>
        </w:tc>
        <w:tc>
          <w:tcPr>
            <w:tcW w:w="5243" w:type="dxa"/>
          </w:tcPr>
          <w:p w14:paraId="6072557B" w14:textId="4256508F" w:rsidR="00E56678" w:rsidRDefault="00E56678" w:rsidP="00E56678">
            <w:r w:rsidRPr="00D85FF5">
              <w:t>0.24.0</w:t>
            </w:r>
          </w:p>
        </w:tc>
      </w:tr>
      <w:tr w:rsidR="00E56678" w14:paraId="72800EA9" w14:textId="77777777" w:rsidTr="00B47901">
        <w:trPr>
          <w:cnfStyle w:val="000000100000" w:firstRow="0" w:lastRow="0" w:firstColumn="0" w:lastColumn="0" w:oddVBand="0" w:evenVBand="0" w:oddHBand="1" w:evenHBand="0" w:firstRowFirstColumn="0" w:firstRowLastColumn="0" w:lastRowFirstColumn="0" w:lastRowLastColumn="0"/>
        </w:trPr>
        <w:tc>
          <w:tcPr>
            <w:tcW w:w="4395" w:type="dxa"/>
          </w:tcPr>
          <w:p w14:paraId="27E4A928" w14:textId="0DB85E24" w:rsidR="00E56678" w:rsidRDefault="00E56678" w:rsidP="00E56678">
            <w:r w:rsidRPr="00D85FF5">
              <w:t>rumqttd</w:t>
            </w:r>
          </w:p>
        </w:tc>
        <w:tc>
          <w:tcPr>
            <w:tcW w:w="5243" w:type="dxa"/>
          </w:tcPr>
          <w:p w14:paraId="0A3A1D3B" w14:textId="27FC01C6" w:rsidR="00E56678" w:rsidRDefault="00E56678" w:rsidP="00E56678">
            <w:r w:rsidRPr="00D85FF5">
              <w:t>0.19.0</w:t>
            </w:r>
          </w:p>
        </w:tc>
      </w:tr>
      <w:tr w:rsidR="00E56678" w14:paraId="1EA6C089" w14:textId="77777777" w:rsidTr="00B47901">
        <w:trPr>
          <w:cnfStyle w:val="000000010000" w:firstRow="0" w:lastRow="0" w:firstColumn="0" w:lastColumn="0" w:oddVBand="0" w:evenVBand="0" w:oddHBand="0" w:evenHBand="1" w:firstRowFirstColumn="0" w:firstRowLastColumn="0" w:lastRowFirstColumn="0" w:lastRowLastColumn="0"/>
        </w:trPr>
        <w:tc>
          <w:tcPr>
            <w:tcW w:w="4395" w:type="dxa"/>
          </w:tcPr>
          <w:p w14:paraId="612511DC" w14:textId="09DCCF97" w:rsidR="00E56678" w:rsidRPr="00025E23" w:rsidRDefault="00E56678" w:rsidP="00E56678">
            <w:r w:rsidRPr="00D85FF5">
              <w:t>once_cell</w:t>
            </w:r>
          </w:p>
        </w:tc>
        <w:tc>
          <w:tcPr>
            <w:tcW w:w="5243" w:type="dxa"/>
          </w:tcPr>
          <w:p w14:paraId="662B1A8F" w14:textId="77149258" w:rsidR="00E56678" w:rsidRPr="00025E23" w:rsidRDefault="00E56678" w:rsidP="00E56678">
            <w:r w:rsidRPr="00D85FF5">
              <w:t>1.19.0</w:t>
            </w:r>
          </w:p>
        </w:tc>
      </w:tr>
      <w:tr w:rsidR="00E56678" w14:paraId="21AC3CA3" w14:textId="77777777" w:rsidTr="00B47901">
        <w:trPr>
          <w:cnfStyle w:val="000000100000" w:firstRow="0" w:lastRow="0" w:firstColumn="0" w:lastColumn="0" w:oddVBand="0" w:evenVBand="0" w:oddHBand="1" w:evenHBand="0" w:firstRowFirstColumn="0" w:firstRowLastColumn="0" w:lastRowFirstColumn="0" w:lastRowLastColumn="0"/>
        </w:trPr>
        <w:tc>
          <w:tcPr>
            <w:tcW w:w="4395" w:type="dxa"/>
          </w:tcPr>
          <w:p w14:paraId="72E6DEDE" w14:textId="6B3F268A" w:rsidR="00E56678" w:rsidRPr="00025E23" w:rsidRDefault="00E56678" w:rsidP="00E56678">
            <w:r w:rsidRPr="00D85FF5">
              <w:t>chrono</w:t>
            </w:r>
          </w:p>
        </w:tc>
        <w:tc>
          <w:tcPr>
            <w:tcW w:w="5243" w:type="dxa"/>
          </w:tcPr>
          <w:p w14:paraId="1E00D9B2" w14:textId="70B65D9D" w:rsidR="00E56678" w:rsidRPr="00025E23" w:rsidRDefault="00E56678" w:rsidP="00E56678">
            <w:r w:rsidRPr="00D85FF5">
              <w:t>0.4.38</w:t>
            </w:r>
          </w:p>
        </w:tc>
      </w:tr>
      <w:tr w:rsidR="00E56678" w14:paraId="0B39B9FB" w14:textId="77777777" w:rsidTr="00B47901">
        <w:trPr>
          <w:cnfStyle w:val="000000010000" w:firstRow="0" w:lastRow="0" w:firstColumn="0" w:lastColumn="0" w:oddVBand="0" w:evenVBand="0" w:oddHBand="0" w:evenHBand="1" w:firstRowFirstColumn="0" w:firstRowLastColumn="0" w:lastRowFirstColumn="0" w:lastRowLastColumn="0"/>
        </w:trPr>
        <w:tc>
          <w:tcPr>
            <w:tcW w:w="4395" w:type="dxa"/>
          </w:tcPr>
          <w:p w14:paraId="4E89B994" w14:textId="1F323604" w:rsidR="00E56678" w:rsidRPr="00025E23" w:rsidRDefault="00E56678" w:rsidP="00E56678">
            <w:r w:rsidRPr="00D85FF5">
              <w:t>async-trait</w:t>
            </w:r>
          </w:p>
        </w:tc>
        <w:tc>
          <w:tcPr>
            <w:tcW w:w="5243" w:type="dxa"/>
          </w:tcPr>
          <w:p w14:paraId="14A14DFE" w14:textId="644EF32B" w:rsidR="00E56678" w:rsidRPr="00025E23" w:rsidRDefault="00E56678" w:rsidP="00E56678">
            <w:r w:rsidRPr="00D85FF5">
              <w:t>0.1.80</w:t>
            </w:r>
          </w:p>
        </w:tc>
      </w:tr>
      <w:tr w:rsidR="00E56678" w14:paraId="450FDE54" w14:textId="77777777" w:rsidTr="00B47901">
        <w:trPr>
          <w:cnfStyle w:val="000000100000" w:firstRow="0" w:lastRow="0" w:firstColumn="0" w:lastColumn="0" w:oddVBand="0" w:evenVBand="0" w:oddHBand="1" w:evenHBand="0" w:firstRowFirstColumn="0" w:firstRowLastColumn="0" w:lastRowFirstColumn="0" w:lastRowLastColumn="0"/>
        </w:trPr>
        <w:tc>
          <w:tcPr>
            <w:tcW w:w="4395" w:type="dxa"/>
          </w:tcPr>
          <w:p w14:paraId="4E8D32D2" w14:textId="43D3AFE8" w:rsidR="00E56678" w:rsidRPr="00025E23" w:rsidRDefault="00E56678" w:rsidP="00E56678">
            <w:r w:rsidRPr="00D85FF5">
              <w:t>config</w:t>
            </w:r>
          </w:p>
        </w:tc>
        <w:tc>
          <w:tcPr>
            <w:tcW w:w="5243" w:type="dxa"/>
          </w:tcPr>
          <w:p w14:paraId="19E36E6C" w14:textId="2B1037B7" w:rsidR="00E56678" w:rsidRPr="00025E23" w:rsidRDefault="00E56678" w:rsidP="00B25CC6">
            <w:pPr>
              <w:keepNext/>
            </w:pPr>
            <w:r w:rsidRPr="00D85FF5">
              <w:t>0.14.0</w:t>
            </w:r>
          </w:p>
        </w:tc>
      </w:tr>
    </w:tbl>
    <w:p w14:paraId="7CC54C26" w14:textId="079F6899" w:rsidR="00833B91" w:rsidRDefault="00794D37" w:rsidP="00B25CC6">
      <w:pPr>
        <w:pStyle w:val="Beschriftung"/>
      </w:pPr>
      <w:r>
        <w:fldChar w:fldCharType="begin"/>
      </w:r>
      <w:r>
        <w:instrText xml:space="preserve"> SEQ Tabelle \* ARABIC </w:instrText>
      </w:r>
      <w:r>
        <w:fldChar w:fldCharType="separate"/>
      </w:r>
      <w:bookmarkStart w:id="170" w:name="_Toc169228442"/>
      <w:r w:rsidR="00923ED8">
        <w:rPr>
          <w:noProof/>
        </w:rPr>
        <w:t>31</w:t>
      </w:r>
      <w:r>
        <w:fldChar w:fldCharType="end"/>
      </w:r>
      <w:r w:rsidR="00B25CC6">
        <w:t xml:space="preserve"> - </w:t>
      </w:r>
      <w:r w:rsidR="00B25CC6" w:rsidRPr="00092AED">
        <w:t>Rust Paketversionen</w:t>
      </w:r>
      <w:bookmarkEnd w:id="170"/>
    </w:p>
    <w:p w14:paraId="27F1142C" w14:textId="4203B0F0" w:rsidR="00AB5AA7" w:rsidRDefault="00AB5AA7" w:rsidP="00AB5AA7">
      <w:pPr>
        <w:pStyle w:val="berschrift2"/>
      </w:pPr>
      <w:bookmarkStart w:id="171" w:name="_Toc169228410"/>
      <w:r>
        <w:t>Rust Extension Versionen</w:t>
      </w:r>
      <w:bookmarkEnd w:id="171"/>
    </w:p>
    <w:tbl>
      <w:tblPr>
        <w:tblStyle w:val="IPSO-TableStandard"/>
        <w:tblW w:w="9639" w:type="dxa"/>
        <w:tblLook w:val="04A0" w:firstRow="1" w:lastRow="0" w:firstColumn="1" w:lastColumn="0" w:noHBand="0" w:noVBand="1"/>
      </w:tblPr>
      <w:tblGrid>
        <w:gridCol w:w="4395"/>
        <w:gridCol w:w="5244"/>
      </w:tblGrid>
      <w:tr w:rsidR="002E1839" w14:paraId="56E4969D" w14:textId="77777777" w:rsidTr="002E1839">
        <w:trPr>
          <w:cnfStyle w:val="100000000000" w:firstRow="1" w:lastRow="0" w:firstColumn="0" w:lastColumn="0" w:oddVBand="0" w:evenVBand="0" w:oddHBand="0" w:evenHBand="0" w:firstRowFirstColumn="0" w:firstRowLastColumn="0" w:lastRowFirstColumn="0" w:lastRowLastColumn="0"/>
        </w:trPr>
        <w:tc>
          <w:tcPr>
            <w:tcW w:w="4395" w:type="dxa"/>
          </w:tcPr>
          <w:p w14:paraId="3ACDF39B" w14:textId="77777777" w:rsidR="002E1839" w:rsidRDefault="002E1839" w:rsidP="00BC406C">
            <w:pPr>
              <w:rPr>
                <w:lang w:val="de-CH"/>
              </w:rPr>
            </w:pPr>
            <w:r>
              <w:rPr>
                <w:lang w:val="de-CH"/>
              </w:rPr>
              <w:t>Erweiterung</w:t>
            </w:r>
          </w:p>
        </w:tc>
        <w:tc>
          <w:tcPr>
            <w:tcW w:w="5244" w:type="dxa"/>
          </w:tcPr>
          <w:p w14:paraId="0A0758C1" w14:textId="77777777" w:rsidR="002E1839" w:rsidRDefault="002E1839" w:rsidP="00BC406C">
            <w:pPr>
              <w:rPr>
                <w:lang w:val="de-CH"/>
              </w:rPr>
            </w:pPr>
            <w:r>
              <w:rPr>
                <w:lang w:val="de-CH"/>
              </w:rPr>
              <w:t>Version</w:t>
            </w:r>
          </w:p>
        </w:tc>
      </w:tr>
      <w:tr w:rsidR="002E1839" w14:paraId="79A716E9" w14:textId="77777777" w:rsidTr="002E1839">
        <w:trPr>
          <w:cnfStyle w:val="000000100000" w:firstRow="0" w:lastRow="0" w:firstColumn="0" w:lastColumn="0" w:oddVBand="0" w:evenVBand="0" w:oddHBand="1" w:evenHBand="0" w:firstRowFirstColumn="0" w:firstRowLastColumn="0" w:lastRowFirstColumn="0" w:lastRowLastColumn="0"/>
        </w:trPr>
        <w:tc>
          <w:tcPr>
            <w:tcW w:w="4395" w:type="dxa"/>
          </w:tcPr>
          <w:p w14:paraId="1A72EF36" w14:textId="77777777" w:rsidR="002E1839" w:rsidRPr="00D1151C" w:rsidRDefault="002E1839" w:rsidP="00BC406C">
            <w:r w:rsidRPr="000D237A">
              <w:t>rust-analyzer</w:t>
            </w:r>
          </w:p>
        </w:tc>
        <w:tc>
          <w:tcPr>
            <w:tcW w:w="5244" w:type="dxa"/>
          </w:tcPr>
          <w:p w14:paraId="464FACDB" w14:textId="1D47D0B7" w:rsidR="002E1839" w:rsidRDefault="00431D5A" w:rsidP="00BC406C">
            <w:pPr>
              <w:rPr>
                <w:lang w:val="de-CH"/>
              </w:rPr>
            </w:pPr>
            <w:r w:rsidRPr="00431D5A">
              <w:rPr>
                <w:lang w:val="de-CH"/>
              </w:rPr>
              <w:t>v0.4.1994 (pre-release)</w:t>
            </w:r>
          </w:p>
        </w:tc>
      </w:tr>
      <w:tr w:rsidR="002E1839" w14:paraId="38BB83BA" w14:textId="77777777" w:rsidTr="002E1839">
        <w:trPr>
          <w:cnfStyle w:val="000000010000" w:firstRow="0" w:lastRow="0" w:firstColumn="0" w:lastColumn="0" w:oddVBand="0" w:evenVBand="0" w:oddHBand="0" w:evenHBand="1" w:firstRowFirstColumn="0" w:firstRowLastColumn="0" w:lastRowFirstColumn="0" w:lastRowLastColumn="0"/>
        </w:trPr>
        <w:tc>
          <w:tcPr>
            <w:tcW w:w="4395" w:type="dxa"/>
          </w:tcPr>
          <w:p w14:paraId="1A26E22E" w14:textId="77777777" w:rsidR="002E1839" w:rsidRPr="00D1151C" w:rsidRDefault="002E1839" w:rsidP="00BC406C">
            <w:r w:rsidRPr="000D237A">
              <w:t>crates</w:t>
            </w:r>
          </w:p>
        </w:tc>
        <w:tc>
          <w:tcPr>
            <w:tcW w:w="5244" w:type="dxa"/>
          </w:tcPr>
          <w:p w14:paraId="60BFCA29" w14:textId="45E753C6" w:rsidR="002E1839" w:rsidRDefault="00431D5A" w:rsidP="00BC406C">
            <w:pPr>
              <w:rPr>
                <w:lang w:val="de-CH"/>
              </w:rPr>
            </w:pPr>
            <w:r w:rsidRPr="00431D5A">
              <w:rPr>
                <w:lang w:val="de-CH"/>
              </w:rPr>
              <w:t>v0.6.6</w:t>
            </w:r>
          </w:p>
        </w:tc>
      </w:tr>
      <w:tr w:rsidR="002E1839" w14:paraId="64934DF6" w14:textId="77777777" w:rsidTr="002E1839">
        <w:trPr>
          <w:cnfStyle w:val="000000100000" w:firstRow="0" w:lastRow="0" w:firstColumn="0" w:lastColumn="0" w:oddVBand="0" w:evenVBand="0" w:oddHBand="1" w:evenHBand="0" w:firstRowFirstColumn="0" w:firstRowLastColumn="0" w:lastRowFirstColumn="0" w:lastRowLastColumn="0"/>
        </w:trPr>
        <w:tc>
          <w:tcPr>
            <w:tcW w:w="4395" w:type="dxa"/>
          </w:tcPr>
          <w:p w14:paraId="0CB94194" w14:textId="77777777" w:rsidR="002E1839" w:rsidRPr="00D1151C" w:rsidRDefault="002E1839" w:rsidP="00BC406C">
            <w:r w:rsidRPr="000D237A">
              <w:t>Dracula For Rust Theme</w:t>
            </w:r>
            <w:r w:rsidRPr="000D237A">
              <w:tab/>
            </w:r>
          </w:p>
        </w:tc>
        <w:tc>
          <w:tcPr>
            <w:tcW w:w="5244" w:type="dxa"/>
          </w:tcPr>
          <w:p w14:paraId="3A15776C" w14:textId="0CE2D67C" w:rsidR="002E1839" w:rsidRDefault="00490395" w:rsidP="00BC406C">
            <w:pPr>
              <w:rPr>
                <w:lang w:val="de-CH"/>
              </w:rPr>
            </w:pPr>
            <w:r w:rsidRPr="00490395">
              <w:rPr>
                <w:lang w:val="de-CH"/>
              </w:rPr>
              <w:t>v0.0.4</w:t>
            </w:r>
          </w:p>
        </w:tc>
      </w:tr>
      <w:tr w:rsidR="002E1839" w14:paraId="0D3EC2BE" w14:textId="77777777" w:rsidTr="002E1839">
        <w:trPr>
          <w:cnfStyle w:val="000000010000" w:firstRow="0" w:lastRow="0" w:firstColumn="0" w:lastColumn="0" w:oddVBand="0" w:evenVBand="0" w:oddHBand="0" w:evenHBand="1" w:firstRowFirstColumn="0" w:firstRowLastColumn="0" w:lastRowFirstColumn="0" w:lastRowLastColumn="0"/>
        </w:trPr>
        <w:tc>
          <w:tcPr>
            <w:tcW w:w="4395" w:type="dxa"/>
          </w:tcPr>
          <w:p w14:paraId="0222CD82" w14:textId="77777777" w:rsidR="002E1839" w:rsidRPr="00D1151C" w:rsidRDefault="002E1839" w:rsidP="00BC406C">
            <w:r w:rsidRPr="000D237A">
              <w:t>Even Better TOML</w:t>
            </w:r>
          </w:p>
        </w:tc>
        <w:tc>
          <w:tcPr>
            <w:tcW w:w="5244" w:type="dxa"/>
          </w:tcPr>
          <w:p w14:paraId="0C32A05D" w14:textId="74503C13" w:rsidR="002E1839" w:rsidRDefault="00F027A2" w:rsidP="00BC406C">
            <w:pPr>
              <w:rPr>
                <w:lang w:val="de-CH"/>
              </w:rPr>
            </w:pPr>
            <w:r w:rsidRPr="00F027A2">
              <w:rPr>
                <w:lang w:val="de-CH"/>
              </w:rPr>
              <w:t>v0.19.2</w:t>
            </w:r>
            <w:r>
              <w:rPr>
                <w:lang w:val="de-CH"/>
              </w:rPr>
              <w:t xml:space="preserve"> (Preview)</w:t>
            </w:r>
          </w:p>
        </w:tc>
      </w:tr>
      <w:tr w:rsidR="002E1839" w14:paraId="4EBE61B2" w14:textId="77777777" w:rsidTr="002E1839">
        <w:trPr>
          <w:cnfStyle w:val="000000100000" w:firstRow="0" w:lastRow="0" w:firstColumn="0" w:lastColumn="0" w:oddVBand="0" w:evenVBand="0" w:oddHBand="1" w:evenHBand="0" w:firstRowFirstColumn="0" w:firstRowLastColumn="0" w:lastRowFirstColumn="0" w:lastRowLastColumn="0"/>
        </w:trPr>
        <w:tc>
          <w:tcPr>
            <w:tcW w:w="4395" w:type="dxa"/>
          </w:tcPr>
          <w:p w14:paraId="3BC1AAE9" w14:textId="77777777" w:rsidR="002E1839" w:rsidRPr="00D1151C" w:rsidRDefault="002E1839" w:rsidP="00BC406C">
            <w:r w:rsidRPr="00F146EE">
              <w:t>Prettier - Code formatter (Rust)</w:t>
            </w:r>
          </w:p>
        </w:tc>
        <w:tc>
          <w:tcPr>
            <w:tcW w:w="5244" w:type="dxa"/>
          </w:tcPr>
          <w:p w14:paraId="0FC68A90" w14:textId="79235BC9" w:rsidR="002E1839" w:rsidRDefault="00F027A2" w:rsidP="00BC406C">
            <w:pPr>
              <w:rPr>
                <w:lang w:val="de-CH"/>
              </w:rPr>
            </w:pPr>
            <w:r w:rsidRPr="00F027A2">
              <w:rPr>
                <w:lang w:val="de-CH"/>
              </w:rPr>
              <w:t>v0.1.9</w:t>
            </w:r>
          </w:p>
        </w:tc>
      </w:tr>
      <w:tr w:rsidR="002E1839" w14:paraId="67D746B8" w14:textId="77777777" w:rsidTr="002E1839">
        <w:trPr>
          <w:cnfStyle w:val="000000010000" w:firstRow="0" w:lastRow="0" w:firstColumn="0" w:lastColumn="0" w:oddVBand="0" w:evenVBand="0" w:oddHBand="0" w:evenHBand="1" w:firstRowFirstColumn="0" w:firstRowLastColumn="0" w:lastRowFirstColumn="0" w:lastRowLastColumn="0"/>
        </w:trPr>
        <w:tc>
          <w:tcPr>
            <w:tcW w:w="4395" w:type="dxa"/>
          </w:tcPr>
          <w:p w14:paraId="78B6CA05" w14:textId="77777777" w:rsidR="002E1839" w:rsidRPr="00D1151C" w:rsidRDefault="002E1839" w:rsidP="00BC406C">
            <w:r w:rsidRPr="00F146EE">
              <w:t>Rust Test Explorer</w:t>
            </w:r>
          </w:p>
        </w:tc>
        <w:tc>
          <w:tcPr>
            <w:tcW w:w="5244" w:type="dxa"/>
          </w:tcPr>
          <w:p w14:paraId="17711249" w14:textId="30753903" w:rsidR="002E1839" w:rsidRDefault="002E1839" w:rsidP="00BC406C">
            <w:pPr>
              <w:rPr>
                <w:lang w:val="de-CH"/>
              </w:rPr>
            </w:pPr>
            <w:r w:rsidRPr="002E1839">
              <w:rPr>
                <w:lang w:val="de-CH"/>
              </w:rPr>
              <w:t>v0.11.0</w:t>
            </w:r>
            <w:r w:rsidR="00F027A2">
              <w:rPr>
                <w:lang w:val="de-CH"/>
              </w:rPr>
              <w:t xml:space="preserve"> (Preview)</w:t>
            </w:r>
          </w:p>
        </w:tc>
      </w:tr>
      <w:tr w:rsidR="00431D5A" w14:paraId="0E1165CE" w14:textId="77777777" w:rsidTr="002E1839">
        <w:trPr>
          <w:cnfStyle w:val="000000100000" w:firstRow="0" w:lastRow="0" w:firstColumn="0" w:lastColumn="0" w:oddVBand="0" w:evenVBand="0" w:oddHBand="1" w:evenHBand="0" w:firstRowFirstColumn="0" w:firstRowLastColumn="0" w:lastRowFirstColumn="0" w:lastRowLastColumn="0"/>
        </w:trPr>
        <w:tc>
          <w:tcPr>
            <w:tcW w:w="4395" w:type="dxa"/>
          </w:tcPr>
          <w:p w14:paraId="3BF88CFD" w14:textId="5877D5D1" w:rsidR="00431D5A" w:rsidRPr="00F146EE" w:rsidRDefault="00936CA4" w:rsidP="00BC406C">
            <w:r w:rsidRPr="00936CA4">
              <w:t>Error Lens</w:t>
            </w:r>
          </w:p>
        </w:tc>
        <w:tc>
          <w:tcPr>
            <w:tcW w:w="5244" w:type="dxa"/>
          </w:tcPr>
          <w:p w14:paraId="49459928" w14:textId="61C2500C" w:rsidR="00431D5A" w:rsidRPr="002E1839" w:rsidRDefault="00936CA4" w:rsidP="00BC406C">
            <w:pPr>
              <w:rPr>
                <w:lang w:val="de-CH"/>
              </w:rPr>
            </w:pPr>
            <w:r w:rsidRPr="00936CA4">
              <w:rPr>
                <w:lang w:val="de-CH"/>
              </w:rPr>
              <w:t>v3.18.0</w:t>
            </w:r>
          </w:p>
        </w:tc>
      </w:tr>
      <w:tr w:rsidR="00936CA4" w14:paraId="726CD1D6" w14:textId="77777777" w:rsidTr="002E1839">
        <w:trPr>
          <w:cnfStyle w:val="000000010000" w:firstRow="0" w:lastRow="0" w:firstColumn="0" w:lastColumn="0" w:oddVBand="0" w:evenVBand="0" w:oddHBand="0" w:evenHBand="1" w:firstRowFirstColumn="0" w:firstRowLastColumn="0" w:lastRowFirstColumn="0" w:lastRowLastColumn="0"/>
        </w:trPr>
        <w:tc>
          <w:tcPr>
            <w:tcW w:w="4395" w:type="dxa"/>
          </w:tcPr>
          <w:p w14:paraId="5985D35D" w14:textId="1CD09305" w:rsidR="00936CA4" w:rsidRPr="00936CA4" w:rsidRDefault="00936CA4" w:rsidP="00BC406C">
            <w:r w:rsidRPr="00936CA4">
              <w:t>Todo Tree</w:t>
            </w:r>
          </w:p>
        </w:tc>
        <w:tc>
          <w:tcPr>
            <w:tcW w:w="5244" w:type="dxa"/>
          </w:tcPr>
          <w:p w14:paraId="7E0A7664" w14:textId="20AEBA8C" w:rsidR="00936CA4" w:rsidRPr="00936CA4" w:rsidRDefault="00936CA4" w:rsidP="00BC406C">
            <w:pPr>
              <w:rPr>
                <w:lang w:val="de-CH"/>
              </w:rPr>
            </w:pPr>
            <w:r w:rsidRPr="00936CA4">
              <w:rPr>
                <w:lang w:val="de-CH"/>
              </w:rPr>
              <w:t>v0.0.226</w:t>
            </w:r>
          </w:p>
        </w:tc>
      </w:tr>
      <w:tr w:rsidR="00DA0070" w14:paraId="323E0261" w14:textId="77777777" w:rsidTr="002E1839">
        <w:trPr>
          <w:cnfStyle w:val="000000100000" w:firstRow="0" w:lastRow="0" w:firstColumn="0" w:lastColumn="0" w:oddVBand="0" w:evenVBand="0" w:oddHBand="1" w:evenHBand="0" w:firstRowFirstColumn="0" w:firstRowLastColumn="0" w:lastRowFirstColumn="0" w:lastRowLastColumn="0"/>
        </w:trPr>
        <w:tc>
          <w:tcPr>
            <w:tcW w:w="4395" w:type="dxa"/>
          </w:tcPr>
          <w:p w14:paraId="2E9AC6BF" w14:textId="18B1E5B3" w:rsidR="00DA0070" w:rsidRPr="00936CA4" w:rsidRDefault="00DA0070" w:rsidP="00BC406C">
            <w:r w:rsidRPr="00DA0070">
              <w:t>Git</w:t>
            </w:r>
            <w:r w:rsidR="00B92C0E">
              <w:t>Hub</w:t>
            </w:r>
            <w:r w:rsidRPr="00DA0070">
              <w:t xml:space="preserve"> Copilot</w:t>
            </w:r>
          </w:p>
        </w:tc>
        <w:tc>
          <w:tcPr>
            <w:tcW w:w="5244" w:type="dxa"/>
          </w:tcPr>
          <w:p w14:paraId="02C748BC" w14:textId="48917AE4" w:rsidR="00DA0070" w:rsidRPr="00936CA4" w:rsidRDefault="00142159" w:rsidP="00C4587E">
            <w:pPr>
              <w:keepNext/>
              <w:rPr>
                <w:lang w:val="de-CH"/>
              </w:rPr>
            </w:pPr>
            <w:r w:rsidRPr="00142159">
              <w:rPr>
                <w:lang w:val="de-CH"/>
              </w:rPr>
              <w:t>v1.200.0</w:t>
            </w:r>
          </w:p>
        </w:tc>
      </w:tr>
    </w:tbl>
    <w:p w14:paraId="6CB32215" w14:textId="6DF38CB1" w:rsidR="00833B91" w:rsidRDefault="00C4587E" w:rsidP="00C4587E">
      <w:pPr>
        <w:pStyle w:val="Beschriftung"/>
      </w:pPr>
      <w:r>
        <w:fldChar w:fldCharType="begin"/>
      </w:r>
      <w:r>
        <w:instrText xml:space="preserve"> SEQ Tabelle \* ARABIC </w:instrText>
      </w:r>
      <w:r>
        <w:fldChar w:fldCharType="separate"/>
      </w:r>
      <w:bookmarkStart w:id="172" w:name="_Toc169228443"/>
      <w:r w:rsidR="00923ED8">
        <w:rPr>
          <w:noProof/>
        </w:rPr>
        <w:t>32</w:t>
      </w:r>
      <w:r>
        <w:fldChar w:fldCharType="end"/>
      </w:r>
      <w:r>
        <w:t xml:space="preserve"> - </w:t>
      </w:r>
      <w:r w:rsidRPr="00CC1DE8">
        <w:t>Rust Extension Versionen</w:t>
      </w:r>
      <w:bookmarkEnd w:id="172"/>
    </w:p>
    <w:p w14:paraId="53D75043" w14:textId="4B7FB165" w:rsidR="001D6BBD" w:rsidRPr="001770BE" w:rsidRDefault="001D6BBD" w:rsidP="001D6BBD">
      <w:pPr>
        <w:pStyle w:val="berschrift2"/>
      </w:pPr>
      <w:bookmarkStart w:id="173" w:name="_Toc169228411"/>
      <w:r w:rsidRPr="001770BE">
        <w:lastRenderedPageBreak/>
        <w:t>Kosten</w:t>
      </w:r>
      <w:bookmarkEnd w:id="173"/>
    </w:p>
    <w:tbl>
      <w:tblPr>
        <w:tblStyle w:val="IPSO-TableStandard"/>
        <w:tblW w:w="0" w:type="auto"/>
        <w:tblLook w:val="04A0" w:firstRow="1" w:lastRow="0" w:firstColumn="1" w:lastColumn="0" w:noHBand="0" w:noVBand="1"/>
      </w:tblPr>
      <w:tblGrid>
        <w:gridCol w:w="8080"/>
        <w:gridCol w:w="1558"/>
      </w:tblGrid>
      <w:tr w:rsidR="00417063" w:rsidRPr="001770BE" w14:paraId="730BB052" w14:textId="77777777" w:rsidTr="00417063">
        <w:trPr>
          <w:cnfStyle w:val="100000000000" w:firstRow="1" w:lastRow="0" w:firstColumn="0" w:lastColumn="0" w:oddVBand="0" w:evenVBand="0" w:oddHBand="0" w:evenHBand="0" w:firstRowFirstColumn="0" w:firstRowLastColumn="0" w:lastRowFirstColumn="0" w:lastRowLastColumn="0"/>
        </w:trPr>
        <w:tc>
          <w:tcPr>
            <w:tcW w:w="8080" w:type="dxa"/>
          </w:tcPr>
          <w:p w14:paraId="10410F49" w14:textId="186942E3" w:rsidR="00417063" w:rsidRPr="001770BE" w:rsidRDefault="00417063" w:rsidP="006E0459">
            <w:pPr>
              <w:ind w:left="113"/>
            </w:pPr>
            <w:r w:rsidRPr="001770BE">
              <w:t>Artikel</w:t>
            </w:r>
          </w:p>
        </w:tc>
        <w:tc>
          <w:tcPr>
            <w:tcW w:w="1558" w:type="dxa"/>
          </w:tcPr>
          <w:p w14:paraId="2AF423BC" w14:textId="25CE329B" w:rsidR="00417063" w:rsidRPr="001770BE" w:rsidRDefault="00417063" w:rsidP="006E0459">
            <w:pPr>
              <w:ind w:left="113"/>
            </w:pPr>
            <w:r w:rsidRPr="001770BE">
              <w:t>Preis</w:t>
            </w:r>
          </w:p>
        </w:tc>
      </w:tr>
      <w:tr w:rsidR="00417063" w:rsidRPr="001770BE" w14:paraId="150D927C" w14:textId="77777777" w:rsidTr="00417063">
        <w:trPr>
          <w:cnfStyle w:val="000000100000" w:firstRow="0" w:lastRow="0" w:firstColumn="0" w:lastColumn="0" w:oddVBand="0" w:evenVBand="0" w:oddHBand="1" w:evenHBand="0" w:firstRowFirstColumn="0" w:firstRowLastColumn="0" w:lastRowFirstColumn="0" w:lastRowLastColumn="0"/>
        </w:trPr>
        <w:tc>
          <w:tcPr>
            <w:tcW w:w="8080" w:type="dxa"/>
          </w:tcPr>
          <w:p w14:paraId="22782F81" w14:textId="0CEEE578" w:rsidR="00417063" w:rsidRPr="001770BE" w:rsidRDefault="00417063" w:rsidP="006E0459">
            <w:pPr>
              <w:ind w:left="113"/>
            </w:pPr>
            <w:r w:rsidRPr="001770BE">
              <w:t>32 Stück doppelseitige Leiterplatte Prototyp-Kit</w:t>
            </w:r>
          </w:p>
        </w:tc>
        <w:tc>
          <w:tcPr>
            <w:tcW w:w="1558" w:type="dxa"/>
          </w:tcPr>
          <w:p w14:paraId="77C3291F" w14:textId="766EC3D1" w:rsidR="00417063" w:rsidRPr="001770BE" w:rsidRDefault="00417063" w:rsidP="006E0459">
            <w:pPr>
              <w:ind w:left="113"/>
            </w:pPr>
            <w:r w:rsidRPr="001770BE">
              <w:t>4,90 USD</w:t>
            </w:r>
          </w:p>
        </w:tc>
      </w:tr>
      <w:tr w:rsidR="00417063" w:rsidRPr="001770BE" w14:paraId="45254167" w14:textId="77777777" w:rsidTr="00417063">
        <w:trPr>
          <w:cnfStyle w:val="000000010000" w:firstRow="0" w:lastRow="0" w:firstColumn="0" w:lastColumn="0" w:oddVBand="0" w:evenVBand="0" w:oddHBand="0" w:evenHBand="1" w:firstRowFirstColumn="0" w:firstRowLastColumn="0" w:lastRowFirstColumn="0" w:lastRowLastColumn="0"/>
        </w:trPr>
        <w:tc>
          <w:tcPr>
            <w:tcW w:w="8080" w:type="dxa"/>
          </w:tcPr>
          <w:p w14:paraId="44B95B37" w14:textId="4BFECDDC" w:rsidR="00417063" w:rsidRPr="001770BE" w:rsidRDefault="00417063" w:rsidP="006E0459">
            <w:pPr>
              <w:ind w:left="113"/>
            </w:pPr>
            <w:r w:rsidRPr="001770BE">
              <w:t>1 Kanal 12V Relais Modul Platinen Abschirmung unterstützt High-und Low-Level-Trigger</w:t>
            </w:r>
          </w:p>
        </w:tc>
        <w:tc>
          <w:tcPr>
            <w:tcW w:w="1558" w:type="dxa"/>
          </w:tcPr>
          <w:p w14:paraId="15ED215A" w14:textId="125B17D3" w:rsidR="00417063" w:rsidRPr="001770BE" w:rsidRDefault="00417063" w:rsidP="006E0459">
            <w:pPr>
              <w:ind w:left="113"/>
            </w:pPr>
            <w:r w:rsidRPr="001770BE">
              <w:t>1,37 USD</w:t>
            </w:r>
          </w:p>
        </w:tc>
      </w:tr>
      <w:tr w:rsidR="00417063" w:rsidRPr="001770BE" w14:paraId="00F21436" w14:textId="77777777" w:rsidTr="00417063">
        <w:trPr>
          <w:cnfStyle w:val="000000100000" w:firstRow="0" w:lastRow="0" w:firstColumn="0" w:lastColumn="0" w:oddVBand="0" w:evenVBand="0" w:oddHBand="1" w:evenHBand="0" w:firstRowFirstColumn="0" w:firstRowLastColumn="0" w:lastRowFirstColumn="0" w:lastRowLastColumn="0"/>
        </w:trPr>
        <w:tc>
          <w:tcPr>
            <w:tcW w:w="8080" w:type="dxa"/>
          </w:tcPr>
          <w:p w14:paraId="414ADFBD" w14:textId="34C57445" w:rsidR="00417063" w:rsidRPr="001770BE" w:rsidRDefault="00417063" w:rsidP="006E0459">
            <w:pPr>
              <w:ind w:left="113"/>
            </w:pPr>
            <w:r w:rsidRPr="001770BE">
              <w:t>Kapazitive Boden Feuchtigkeit Sensor Korrosion Beständig</w:t>
            </w:r>
          </w:p>
        </w:tc>
        <w:tc>
          <w:tcPr>
            <w:tcW w:w="1558" w:type="dxa"/>
          </w:tcPr>
          <w:p w14:paraId="70762EE6" w14:textId="4BADA689" w:rsidR="00417063" w:rsidRPr="001770BE" w:rsidRDefault="001510F4" w:rsidP="006E0459">
            <w:pPr>
              <w:ind w:left="113"/>
            </w:pPr>
            <w:r w:rsidRPr="001770BE">
              <w:t>2,40 USD</w:t>
            </w:r>
          </w:p>
        </w:tc>
      </w:tr>
      <w:tr w:rsidR="00417063" w:rsidRPr="001770BE" w14:paraId="5573BA7D" w14:textId="77777777" w:rsidTr="00417063">
        <w:trPr>
          <w:cnfStyle w:val="000000010000" w:firstRow="0" w:lastRow="0" w:firstColumn="0" w:lastColumn="0" w:oddVBand="0" w:evenVBand="0" w:oddHBand="0" w:evenHBand="1" w:firstRowFirstColumn="0" w:firstRowLastColumn="0" w:lastRowFirstColumn="0" w:lastRowLastColumn="0"/>
        </w:trPr>
        <w:tc>
          <w:tcPr>
            <w:tcW w:w="8080" w:type="dxa"/>
          </w:tcPr>
          <w:p w14:paraId="61FE0966" w14:textId="3E6061F2" w:rsidR="00417063" w:rsidRPr="001770BE" w:rsidRDefault="001510F4" w:rsidP="006E0459">
            <w:pPr>
              <w:ind w:left="113"/>
            </w:pPr>
            <w:r w:rsidRPr="001770BE">
              <w:t>Nodemcu v2 esp8266 ESP-12E esp 12e wifi entwicklungs karte cp2102</w:t>
            </w:r>
          </w:p>
        </w:tc>
        <w:tc>
          <w:tcPr>
            <w:tcW w:w="1558" w:type="dxa"/>
          </w:tcPr>
          <w:p w14:paraId="69BB6738" w14:textId="5FDAA80A" w:rsidR="00417063" w:rsidRPr="001770BE" w:rsidRDefault="001510F4" w:rsidP="006E0459">
            <w:pPr>
              <w:ind w:left="113"/>
            </w:pPr>
            <w:r w:rsidRPr="001770BE">
              <w:t>9,66 USD</w:t>
            </w:r>
          </w:p>
        </w:tc>
      </w:tr>
      <w:tr w:rsidR="00417063" w:rsidRPr="001770BE" w14:paraId="7D35A05B" w14:textId="77777777" w:rsidTr="00417063">
        <w:trPr>
          <w:cnfStyle w:val="000000100000" w:firstRow="0" w:lastRow="0" w:firstColumn="0" w:lastColumn="0" w:oddVBand="0" w:evenVBand="0" w:oddHBand="1" w:evenHBand="0" w:firstRowFirstColumn="0" w:firstRowLastColumn="0" w:lastRowFirstColumn="0" w:lastRowLastColumn="0"/>
        </w:trPr>
        <w:tc>
          <w:tcPr>
            <w:tcW w:w="8080" w:type="dxa"/>
          </w:tcPr>
          <w:p w14:paraId="53C643DF" w14:textId="3007CCF8" w:rsidR="00417063" w:rsidRPr="001770BE" w:rsidRDefault="001510F4" w:rsidP="006E0459">
            <w:pPr>
              <w:ind w:left="113"/>
            </w:pPr>
            <w:r w:rsidRPr="001770BE">
              <w:t>Bt 2,4g wifi modul esp32 mit batterie halter ESP32-WROOM-32 cp2102</w:t>
            </w:r>
          </w:p>
        </w:tc>
        <w:tc>
          <w:tcPr>
            <w:tcW w:w="1558" w:type="dxa"/>
          </w:tcPr>
          <w:p w14:paraId="7826A284" w14:textId="626D7267" w:rsidR="00417063" w:rsidRPr="001770BE" w:rsidRDefault="001510F4" w:rsidP="006E0459">
            <w:pPr>
              <w:ind w:left="113"/>
            </w:pPr>
            <w:r w:rsidRPr="001770BE">
              <w:t>0,99 USD</w:t>
            </w:r>
          </w:p>
        </w:tc>
      </w:tr>
      <w:tr w:rsidR="001510F4" w:rsidRPr="001770BE" w14:paraId="4B6F0F95" w14:textId="77777777" w:rsidTr="00417063">
        <w:trPr>
          <w:cnfStyle w:val="000000010000" w:firstRow="0" w:lastRow="0" w:firstColumn="0" w:lastColumn="0" w:oddVBand="0" w:evenVBand="0" w:oddHBand="0" w:evenHBand="1" w:firstRowFirstColumn="0" w:firstRowLastColumn="0" w:lastRowFirstColumn="0" w:lastRowLastColumn="0"/>
        </w:trPr>
        <w:tc>
          <w:tcPr>
            <w:tcW w:w="8080" w:type="dxa"/>
          </w:tcPr>
          <w:p w14:paraId="64208495" w14:textId="574C4AF5" w:rsidR="001510F4" w:rsidRPr="001770BE" w:rsidRDefault="001510F4" w:rsidP="006E0459">
            <w:pPr>
              <w:ind w:left="113"/>
            </w:pPr>
            <w:r w:rsidRPr="001770BE">
              <w:t>Elektrische Magnetventil DN20 normal Geschlossen Pneumatisch</w:t>
            </w:r>
          </w:p>
        </w:tc>
        <w:tc>
          <w:tcPr>
            <w:tcW w:w="1558" w:type="dxa"/>
          </w:tcPr>
          <w:p w14:paraId="4E8B274A" w14:textId="1BCAD367" w:rsidR="001510F4" w:rsidRPr="001770BE" w:rsidRDefault="004A469E" w:rsidP="006E0459">
            <w:pPr>
              <w:ind w:left="113"/>
            </w:pPr>
            <w:r w:rsidRPr="001770BE">
              <w:t>19,83 USD</w:t>
            </w:r>
          </w:p>
        </w:tc>
      </w:tr>
      <w:tr w:rsidR="004A469E" w:rsidRPr="001770BE" w14:paraId="23350A37" w14:textId="77777777" w:rsidTr="00417063">
        <w:trPr>
          <w:cnfStyle w:val="000000100000" w:firstRow="0" w:lastRow="0" w:firstColumn="0" w:lastColumn="0" w:oddVBand="0" w:evenVBand="0" w:oddHBand="1" w:evenHBand="0" w:firstRowFirstColumn="0" w:firstRowLastColumn="0" w:lastRowFirstColumn="0" w:lastRowLastColumn="0"/>
        </w:trPr>
        <w:tc>
          <w:tcPr>
            <w:tcW w:w="8080" w:type="dxa"/>
          </w:tcPr>
          <w:p w14:paraId="4D2910DD" w14:textId="1A5D47A6" w:rsidR="004A469E" w:rsidRPr="001770BE" w:rsidRDefault="004A469E" w:rsidP="006E0459">
            <w:pPr>
              <w:ind w:left="113"/>
            </w:pPr>
            <w:r w:rsidRPr="001770BE">
              <w:t>560 Stück u-Form löt freies Breadboard-Überbrückungskabel-Kabels</w:t>
            </w:r>
          </w:p>
        </w:tc>
        <w:tc>
          <w:tcPr>
            <w:tcW w:w="1558" w:type="dxa"/>
          </w:tcPr>
          <w:p w14:paraId="3B78C547" w14:textId="4F1CE52B" w:rsidR="004A469E" w:rsidRPr="001770BE" w:rsidRDefault="004A469E" w:rsidP="006E0459">
            <w:pPr>
              <w:ind w:left="113"/>
            </w:pPr>
            <w:r w:rsidRPr="001770BE">
              <w:t>6,27 USD</w:t>
            </w:r>
          </w:p>
        </w:tc>
      </w:tr>
      <w:tr w:rsidR="004A469E" w:rsidRPr="001770BE" w14:paraId="095F75D5" w14:textId="77777777" w:rsidTr="00417063">
        <w:trPr>
          <w:cnfStyle w:val="000000010000" w:firstRow="0" w:lastRow="0" w:firstColumn="0" w:lastColumn="0" w:oddVBand="0" w:evenVBand="0" w:oddHBand="0" w:evenHBand="1" w:firstRowFirstColumn="0" w:firstRowLastColumn="0" w:lastRowFirstColumn="0" w:lastRowLastColumn="0"/>
        </w:trPr>
        <w:tc>
          <w:tcPr>
            <w:tcW w:w="8080" w:type="dxa"/>
          </w:tcPr>
          <w:p w14:paraId="054CB76A" w14:textId="21B3336E" w:rsidR="004A469E" w:rsidRPr="001770BE" w:rsidRDefault="004A469E" w:rsidP="006E0459">
            <w:pPr>
              <w:ind w:left="113"/>
            </w:pPr>
            <w:r w:rsidRPr="001770BE">
              <w:t>Dupont-Linie 10cm/20cm/30cm</w:t>
            </w:r>
          </w:p>
        </w:tc>
        <w:tc>
          <w:tcPr>
            <w:tcW w:w="1558" w:type="dxa"/>
          </w:tcPr>
          <w:p w14:paraId="6B2519E6" w14:textId="229078CA" w:rsidR="004A469E" w:rsidRPr="001770BE" w:rsidRDefault="00391AD7" w:rsidP="006E0459">
            <w:pPr>
              <w:ind w:left="113"/>
            </w:pPr>
            <w:r w:rsidRPr="001770BE">
              <w:t>10</w:t>
            </w:r>
            <w:r w:rsidR="00A50C86" w:rsidRPr="001770BE">
              <w:t>,</w:t>
            </w:r>
            <w:r w:rsidRPr="001770BE">
              <w:t>30</w:t>
            </w:r>
            <w:r w:rsidR="00A50C86" w:rsidRPr="001770BE">
              <w:t xml:space="preserve"> USD</w:t>
            </w:r>
          </w:p>
        </w:tc>
      </w:tr>
      <w:tr w:rsidR="00A50C86" w:rsidRPr="001770BE" w14:paraId="0F68E36E" w14:textId="77777777" w:rsidTr="00417063">
        <w:trPr>
          <w:cnfStyle w:val="000000100000" w:firstRow="0" w:lastRow="0" w:firstColumn="0" w:lastColumn="0" w:oddVBand="0" w:evenVBand="0" w:oddHBand="1" w:evenHBand="0" w:firstRowFirstColumn="0" w:firstRowLastColumn="0" w:lastRowFirstColumn="0" w:lastRowLastColumn="0"/>
        </w:trPr>
        <w:tc>
          <w:tcPr>
            <w:tcW w:w="8080" w:type="dxa"/>
          </w:tcPr>
          <w:p w14:paraId="4A38C945" w14:textId="1A2FC4DF" w:rsidR="00A50C86" w:rsidRPr="001770BE" w:rsidRDefault="00391AD7" w:rsidP="006E0459">
            <w:pPr>
              <w:ind w:left="113"/>
            </w:pPr>
            <w:r w:rsidRPr="001770BE">
              <w:t>15m PVC wasserdichtes selbst klebendes Klebeband schwarz</w:t>
            </w:r>
          </w:p>
        </w:tc>
        <w:tc>
          <w:tcPr>
            <w:tcW w:w="1558" w:type="dxa"/>
          </w:tcPr>
          <w:p w14:paraId="7F8E4137" w14:textId="1B76B2E1" w:rsidR="00A50C86" w:rsidRPr="001770BE" w:rsidRDefault="00391AD7" w:rsidP="006E0459">
            <w:pPr>
              <w:ind w:left="113"/>
            </w:pPr>
            <w:r w:rsidRPr="001770BE">
              <w:t>5,05 USD</w:t>
            </w:r>
          </w:p>
        </w:tc>
      </w:tr>
      <w:tr w:rsidR="00391AD7" w:rsidRPr="001770BE" w14:paraId="540E8CC9" w14:textId="77777777" w:rsidTr="00417063">
        <w:trPr>
          <w:cnfStyle w:val="000000010000" w:firstRow="0" w:lastRow="0" w:firstColumn="0" w:lastColumn="0" w:oddVBand="0" w:evenVBand="0" w:oddHBand="0" w:evenHBand="1" w:firstRowFirstColumn="0" w:firstRowLastColumn="0" w:lastRowFirstColumn="0" w:lastRowLastColumn="0"/>
        </w:trPr>
        <w:tc>
          <w:tcPr>
            <w:tcW w:w="8080" w:type="dxa"/>
          </w:tcPr>
          <w:p w14:paraId="35E0C887" w14:textId="21B545AC" w:rsidR="00391AD7" w:rsidRPr="001770BE" w:rsidRDefault="00391AD7" w:rsidP="006E0459">
            <w:pPr>
              <w:ind w:left="113"/>
            </w:pPr>
            <w:r w:rsidRPr="001770BE">
              <w:t>5m Nano Klebeband Doppelseitiges Klebeband</w:t>
            </w:r>
          </w:p>
        </w:tc>
        <w:tc>
          <w:tcPr>
            <w:tcW w:w="1558" w:type="dxa"/>
          </w:tcPr>
          <w:p w14:paraId="0B79A07D" w14:textId="33B91EE1" w:rsidR="00391AD7" w:rsidRPr="001770BE" w:rsidRDefault="00391AD7" w:rsidP="006E0459">
            <w:pPr>
              <w:ind w:left="113"/>
            </w:pPr>
            <w:r w:rsidRPr="001770BE">
              <w:t>2,41 USD</w:t>
            </w:r>
          </w:p>
        </w:tc>
      </w:tr>
      <w:tr w:rsidR="00391AD7" w:rsidRPr="001770BE" w14:paraId="4AE3EAF7" w14:textId="77777777" w:rsidTr="00417063">
        <w:trPr>
          <w:cnfStyle w:val="000000100000" w:firstRow="0" w:lastRow="0" w:firstColumn="0" w:lastColumn="0" w:oddVBand="0" w:evenVBand="0" w:oddHBand="1" w:evenHBand="0" w:firstRowFirstColumn="0" w:firstRowLastColumn="0" w:lastRowFirstColumn="0" w:lastRowLastColumn="0"/>
        </w:trPr>
        <w:tc>
          <w:tcPr>
            <w:tcW w:w="8080" w:type="dxa"/>
          </w:tcPr>
          <w:p w14:paraId="58F1FFFE" w14:textId="67977F13" w:rsidR="00391AD7" w:rsidRPr="001770BE" w:rsidRDefault="00391AD7" w:rsidP="006E0459">
            <w:pPr>
              <w:ind w:left="113"/>
            </w:pPr>
            <w:r w:rsidRPr="001770BE">
              <w:t>5 zweite Starke Kleber Instant Klebstoff Metall Kunststoff</w:t>
            </w:r>
          </w:p>
        </w:tc>
        <w:tc>
          <w:tcPr>
            <w:tcW w:w="1558" w:type="dxa"/>
          </w:tcPr>
          <w:p w14:paraId="56F6889E" w14:textId="5FE27FF8" w:rsidR="00391AD7" w:rsidRPr="001770BE" w:rsidRDefault="00391AD7" w:rsidP="006E0459">
            <w:pPr>
              <w:ind w:left="113"/>
            </w:pPr>
            <w:r w:rsidRPr="001770BE">
              <w:t>10,14 USD</w:t>
            </w:r>
          </w:p>
        </w:tc>
      </w:tr>
      <w:tr w:rsidR="00391AD7" w:rsidRPr="001770BE" w14:paraId="376B5BA0" w14:textId="77777777" w:rsidTr="00417063">
        <w:trPr>
          <w:cnfStyle w:val="000000010000" w:firstRow="0" w:lastRow="0" w:firstColumn="0" w:lastColumn="0" w:oddVBand="0" w:evenVBand="0" w:oddHBand="0" w:evenHBand="1" w:firstRowFirstColumn="0" w:firstRowLastColumn="0" w:lastRowFirstColumn="0" w:lastRowLastColumn="0"/>
        </w:trPr>
        <w:tc>
          <w:tcPr>
            <w:tcW w:w="8080" w:type="dxa"/>
          </w:tcPr>
          <w:p w14:paraId="4F27662E" w14:textId="488BEBCB" w:rsidR="00391AD7" w:rsidRPr="00C205C6" w:rsidRDefault="00391AD7" w:rsidP="006E0459">
            <w:pPr>
              <w:ind w:left="113"/>
              <w:rPr>
                <w:lang w:val="en-GB"/>
              </w:rPr>
            </w:pPr>
            <w:r w:rsidRPr="00C205C6">
              <w:rPr>
                <w:lang w:val="en-GB"/>
              </w:rPr>
              <w:t>DC 12V zu 5V 3A Step Down Modul</w:t>
            </w:r>
          </w:p>
        </w:tc>
        <w:tc>
          <w:tcPr>
            <w:tcW w:w="1558" w:type="dxa"/>
          </w:tcPr>
          <w:p w14:paraId="3587D7B7" w14:textId="0F542BF5" w:rsidR="00391AD7" w:rsidRPr="001770BE" w:rsidRDefault="00391AD7" w:rsidP="006E0459">
            <w:pPr>
              <w:ind w:left="113"/>
            </w:pPr>
            <w:r w:rsidRPr="001770BE">
              <w:t>2,61 USD</w:t>
            </w:r>
          </w:p>
        </w:tc>
      </w:tr>
      <w:tr w:rsidR="00391AD7" w:rsidRPr="001770BE" w14:paraId="66A73DBD" w14:textId="77777777" w:rsidTr="00417063">
        <w:trPr>
          <w:cnfStyle w:val="000000100000" w:firstRow="0" w:lastRow="0" w:firstColumn="0" w:lastColumn="0" w:oddVBand="0" w:evenVBand="0" w:oddHBand="1" w:evenHBand="0" w:firstRowFirstColumn="0" w:firstRowLastColumn="0" w:lastRowFirstColumn="0" w:lastRowLastColumn="0"/>
        </w:trPr>
        <w:tc>
          <w:tcPr>
            <w:tcW w:w="8080" w:type="dxa"/>
          </w:tcPr>
          <w:p w14:paraId="304AFEBE" w14:textId="7D921267" w:rsidR="00391AD7" w:rsidRPr="00C205C6" w:rsidRDefault="00391AD7" w:rsidP="006E0459">
            <w:pPr>
              <w:ind w:left="113"/>
              <w:rPr>
                <w:lang w:val="en-GB"/>
              </w:rPr>
            </w:pPr>
            <w:r w:rsidRPr="00C205C6">
              <w:rPr>
                <w:lang w:val="en-GB"/>
              </w:rPr>
              <w:t>Eine 1 kanal relais modul 12V high und low-level-trigger</w:t>
            </w:r>
          </w:p>
        </w:tc>
        <w:tc>
          <w:tcPr>
            <w:tcW w:w="1558" w:type="dxa"/>
          </w:tcPr>
          <w:p w14:paraId="481B9EC8" w14:textId="2B2707D5" w:rsidR="00391AD7" w:rsidRPr="001770BE" w:rsidRDefault="00391AD7" w:rsidP="006E0459">
            <w:pPr>
              <w:ind w:left="113"/>
            </w:pPr>
            <w:r w:rsidRPr="001770BE">
              <w:t>2,68 USD</w:t>
            </w:r>
          </w:p>
        </w:tc>
      </w:tr>
      <w:tr w:rsidR="00391AD7" w:rsidRPr="001770BE" w14:paraId="7FEE5E8B" w14:textId="77777777" w:rsidTr="00417063">
        <w:trPr>
          <w:cnfStyle w:val="000000010000" w:firstRow="0" w:lastRow="0" w:firstColumn="0" w:lastColumn="0" w:oddVBand="0" w:evenVBand="0" w:oddHBand="0" w:evenHBand="1" w:firstRowFirstColumn="0" w:firstRowLastColumn="0" w:lastRowFirstColumn="0" w:lastRowLastColumn="0"/>
        </w:trPr>
        <w:tc>
          <w:tcPr>
            <w:tcW w:w="8080" w:type="dxa"/>
          </w:tcPr>
          <w:p w14:paraId="74049A64" w14:textId="3A024AF9" w:rsidR="00391AD7" w:rsidRPr="001770BE" w:rsidRDefault="00391AD7" w:rsidP="006E0459">
            <w:pPr>
              <w:ind w:left="113"/>
            </w:pPr>
            <w:r w:rsidRPr="001770BE">
              <w:t>3D Druck</w:t>
            </w:r>
          </w:p>
        </w:tc>
        <w:tc>
          <w:tcPr>
            <w:tcW w:w="1558" w:type="dxa"/>
          </w:tcPr>
          <w:p w14:paraId="6FA3F4AC" w14:textId="13644834" w:rsidR="00391AD7" w:rsidRPr="001770BE" w:rsidRDefault="00391AD7" w:rsidP="006E0459">
            <w:pPr>
              <w:ind w:left="113"/>
            </w:pPr>
            <w:r w:rsidRPr="001770BE">
              <w:t>20.90 USD</w:t>
            </w:r>
          </w:p>
        </w:tc>
      </w:tr>
      <w:tr w:rsidR="00391AD7" w:rsidRPr="001770BE" w14:paraId="196B7E4F" w14:textId="77777777" w:rsidTr="00417063">
        <w:trPr>
          <w:cnfStyle w:val="000000100000" w:firstRow="0" w:lastRow="0" w:firstColumn="0" w:lastColumn="0" w:oddVBand="0" w:evenVBand="0" w:oddHBand="1" w:evenHBand="0" w:firstRowFirstColumn="0" w:firstRowLastColumn="0" w:lastRowFirstColumn="0" w:lastRowLastColumn="0"/>
        </w:trPr>
        <w:tc>
          <w:tcPr>
            <w:tcW w:w="8080" w:type="dxa"/>
          </w:tcPr>
          <w:p w14:paraId="18222717" w14:textId="26E36E87" w:rsidR="00391AD7" w:rsidRPr="001770BE" w:rsidRDefault="00391AD7" w:rsidP="006E0459">
            <w:pPr>
              <w:ind w:left="113"/>
              <w:rPr>
                <w:b/>
                <w:bCs/>
              </w:rPr>
            </w:pPr>
            <w:r w:rsidRPr="001770BE">
              <w:rPr>
                <w:b/>
                <w:bCs/>
              </w:rPr>
              <w:t>Summe</w:t>
            </w:r>
          </w:p>
        </w:tc>
        <w:tc>
          <w:tcPr>
            <w:tcW w:w="1558" w:type="dxa"/>
          </w:tcPr>
          <w:p w14:paraId="7142595F" w14:textId="0932B3DB" w:rsidR="00391AD7" w:rsidRPr="001770BE" w:rsidRDefault="00391AD7" w:rsidP="006E0459">
            <w:pPr>
              <w:ind w:left="113"/>
              <w:rPr>
                <w:b/>
                <w:bCs/>
              </w:rPr>
            </w:pPr>
            <w:r w:rsidRPr="001770BE">
              <w:rPr>
                <w:b/>
                <w:bCs/>
              </w:rPr>
              <w:t>99.51 USD</w:t>
            </w:r>
          </w:p>
        </w:tc>
      </w:tr>
      <w:tr w:rsidR="00391AD7" w:rsidRPr="001770BE" w14:paraId="69694B3D" w14:textId="77777777" w:rsidTr="00417063">
        <w:trPr>
          <w:cnfStyle w:val="000000010000" w:firstRow="0" w:lastRow="0" w:firstColumn="0" w:lastColumn="0" w:oddVBand="0" w:evenVBand="0" w:oddHBand="0" w:evenHBand="1" w:firstRowFirstColumn="0" w:firstRowLastColumn="0" w:lastRowFirstColumn="0" w:lastRowLastColumn="0"/>
        </w:trPr>
        <w:tc>
          <w:tcPr>
            <w:tcW w:w="8080" w:type="dxa"/>
          </w:tcPr>
          <w:p w14:paraId="5FE72A65" w14:textId="48154973" w:rsidR="00391AD7" w:rsidRPr="001770BE" w:rsidRDefault="00391AD7" w:rsidP="006E0459">
            <w:pPr>
              <w:ind w:left="113"/>
              <w:rPr>
                <w:b/>
                <w:bCs/>
              </w:rPr>
            </w:pPr>
            <w:r w:rsidRPr="001770BE">
              <w:rPr>
                <w:b/>
                <w:bCs/>
              </w:rPr>
              <w:t>Summe CHF</w:t>
            </w:r>
          </w:p>
        </w:tc>
        <w:tc>
          <w:tcPr>
            <w:tcW w:w="1558" w:type="dxa"/>
          </w:tcPr>
          <w:p w14:paraId="4252468C" w14:textId="0CC8183E" w:rsidR="00391AD7" w:rsidRPr="001770BE" w:rsidRDefault="006E0459" w:rsidP="00914050">
            <w:pPr>
              <w:keepNext/>
              <w:ind w:left="113"/>
              <w:rPr>
                <w:b/>
                <w:bCs/>
              </w:rPr>
            </w:pPr>
            <w:r w:rsidRPr="001770BE">
              <w:rPr>
                <w:b/>
                <w:bCs/>
              </w:rPr>
              <w:t>90.46 CHF</w:t>
            </w:r>
          </w:p>
        </w:tc>
      </w:tr>
    </w:tbl>
    <w:p w14:paraId="66D75C3A" w14:textId="7EB1513B" w:rsidR="006E0459" w:rsidRPr="001770BE" w:rsidRDefault="00794D37" w:rsidP="00914050">
      <w:pPr>
        <w:pStyle w:val="Beschriftung"/>
      </w:pPr>
      <w:r>
        <w:fldChar w:fldCharType="begin"/>
      </w:r>
      <w:r>
        <w:instrText xml:space="preserve"> SEQ Tabelle \* ARABIC </w:instrText>
      </w:r>
      <w:r>
        <w:fldChar w:fldCharType="separate"/>
      </w:r>
      <w:bookmarkStart w:id="174" w:name="_Toc169228444"/>
      <w:r w:rsidR="00923ED8">
        <w:rPr>
          <w:noProof/>
        </w:rPr>
        <w:t>33</w:t>
      </w:r>
      <w:r>
        <w:fldChar w:fldCharType="end"/>
      </w:r>
      <w:r w:rsidR="00914050" w:rsidRPr="001770BE">
        <w:t xml:space="preserve"> - Kostenaufstellung</w:t>
      </w:r>
      <w:bookmarkEnd w:id="174"/>
    </w:p>
    <w:p w14:paraId="04AD4816" w14:textId="1AA5461F" w:rsidR="005E263A" w:rsidRPr="001770BE" w:rsidRDefault="005E263A" w:rsidP="005E263A"/>
    <w:sectPr w:rsidR="005E263A" w:rsidRPr="001770BE" w:rsidSect="00AF15AF">
      <w:footerReference w:type="first" r:id="rId51"/>
      <w:pgSz w:w="11906" w:h="16838" w:code="9"/>
      <w:pgMar w:top="1701" w:right="1134" w:bottom="1134" w:left="1134" w:header="737"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DC67C8" w14:textId="77777777" w:rsidR="00244B29" w:rsidRPr="009B4CB8" w:rsidRDefault="00244B29" w:rsidP="00E324AA">
      <w:pPr>
        <w:spacing w:line="240" w:lineRule="auto"/>
      </w:pPr>
      <w:r w:rsidRPr="009B4CB8">
        <w:separator/>
      </w:r>
    </w:p>
  </w:endnote>
  <w:endnote w:type="continuationSeparator" w:id="0">
    <w:p w14:paraId="2DEEA069" w14:textId="77777777" w:rsidR="00244B29" w:rsidRPr="009B4CB8" w:rsidRDefault="00244B29" w:rsidP="00E324AA">
      <w:pPr>
        <w:spacing w:line="240" w:lineRule="auto"/>
      </w:pPr>
      <w:r w:rsidRPr="009B4CB8">
        <w:continuationSeparator/>
      </w:r>
    </w:p>
  </w:endnote>
  <w:endnote w:type="continuationNotice" w:id="1">
    <w:p w14:paraId="4BCFFD04" w14:textId="77777777" w:rsidR="00244B29" w:rsidRPr="009B4CB8" w:rsidRDefault="00244B2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1F5E88" w14:textId="308BE386" w:rsidR="00A324BF" w:rsidRPr="009B4CB8" w:rsidRDefault="00A324BF" w:rsidP="00A324BF">
    <w:pPr>
      <w:pStyle w:val="Fuzeile"/>
    </w:pPr>
    <w:r w:rsidRPr="009B4CB8">
      <w:t>TerraTap Dokumentatio</w:t>
    </w:r>
    <w:r w:rsidR="001C2370">
      <w:t>n</w:t>
    </w:r>
  </w:p>
  <w:p w14:paraId="7F7A77B8" w14:textId="61C44ED6" w:rsidR="00A324BF" w:rsidRPr="009B4CB8" w:rsidRDefault="00A324BF" w:rsidP="00A324BF">
    <w:pPr>
      <w:pStyle w:val="IPSO-LayoutDate-Box"/>
      <w:framePr w:wrap="around"/>
      <w:rPr>
        <w:noProof w:val="0"/>
      </w:rPr>
    </w:pPr>
    <w:r w:rsidRPr="009B4CB8">
      <w:rPr>
        <w:noProof w:val="0"/>
      </w:rPr>
      <w:fldChar w:fldCharType="begin"/>
    </w:r>
    <w:r w:rsidRPr="009B4CB8">
      <w:rPr>
        <w:noProof w:val="0"/>
      </w:rPr>
      <w:instrText xml:space="preserve"> DATE  \@ "dd.MM.yyyy"  \* MERGEFORMAT </w:instrText>
    </w:r>
    <w:r w:rsidRPr="009B4CB8">
      <w:rPr>
        <w:noProof w:val="0"/>
      </w:rPr>
      <w:fldChar w:fldCharType="separate"/>
    </w:r>
    <w:r w:rsidR="00923ED8">
      <w:t>13.06.2024</w:t>
    </w:r>
    <w:r w:rsidRPr="009B4CB8">
      <w:rPr>
        <w:noProof w:val="0"/>
      </w:rPr>
      <w:fldChar w:fldCharType="end"/>
    </w:r>
  </w:p>
  <w:p w14:paraId="184FD8C3" w14:textId="77777777" w:rsidR="00A324BF" w:rsidRPr="009B4CB8" w:rsidRDefault="00A324BF" w:rsidP="00A324BF">
    <w:pPr>
      <w:pStyle w:val="IPSO-LayoutPaging-Box"/>
      <w:framePr w:wrap="around"/>
      <w:rPr>
        <w:noProof w:val="0"/>
      </w:rPr>
    </w:pPr>
    <w:r w:rsidRPr="009B4CB8">
      <w:rPr>
        <w:noProof w:val="0"/>
      </w:rPr>
      <w:fldChar w:fldCharType="begin"/>
    </w:r>
    <w:r w:rsidRPr="009B4CB8">
      <w:rPr>
        <w:noProof w:val="0"/>
      </w:rPr>
      <w:instrText xml:space="preserve"> PAGE   \* MERGEFORMAT </w:instrText>
    </w:r>
    <w:r w:rsidRPr="009B4CB8">
      <w:rPr>
        <w:noProof w:val="0"/>
      </w:rPr>
      <w:fldChar w:fldCharType="separate"/>
    </w:r>
    <w:r w:rsidRPr="009B4CB8">
      <w:rPr>
        <w:noProof w:val="0"/>
      </w:rPr>
      <w:t>1</w:t>
    </w:r>
    <w:r w:rsidRPr="009B4CB8">
      <w:rPr>
        <w:noProof w:val="0"/>
      </w:rPr>
      <w:fldChar w:fldCharType="end"/>
    </w:r>
    <w:r w:rsidRPr="009B4CB8">
      <w:rPr>
        <w:noProof w:val="0"/>
      </w:rPr>
      <w:t>/</w:t>
    </w:r>
    <w:r w:rsidRPr="009B4CB8">
      <w:rPr>
        <w:noProof w:val="0"/>
      </w:rPr>
      <w:fldChar w:fldCharType="begin"/>
    </w:r>
    <w:r w:rsidRPr="009B4CB8">
      <w:rPr>
        <w:noProof w:val="0"/>
      </w:rPr>
      <w:instrText xml:space="preserve"> NUMPAGES   \* MERGEFORMAT </w:instrText>
    </w:r>
    <w:r w:rsidRPr="009B4CB8">
      <w:rPr>
        <w:noProof w:val="0"/>
      </w:rPr>
      <w:fldChar w:fldCharType="separate"/>
    </w:r>
    <w:r w:rsidRPr="009B4CB8">
      <w:rPr>
        <w:noProof w:val="0"/>
      </w:rPr>
      <w:t>22</w:t>
    </w:r>
    <w:r w:rsidRPr="009B4CB8">
      <w:rPr>
        <w:noProof w:val="0"/>
      </w:rPr>
      <w:fldChar w:fldCharType="end"/>
    </w:r>
  </w:p>
  <w:p w14:paraId="4A3B81B0" w14:textId="77777777" w:rsidR="00A324BF" w:rsidRPr="009B4CB8" w:rsidRDefault="00A324BF" w:rsidP="00A324BF">
    <w:pPr>
      <w:pStyle w:val="Fuzeile"/>
      <w:rPr>
        <w:sz w:val="2"/>
        <w:szCs w:val="4"/>
      </w:rPr>
    </w:pPr>
  </w:p>
  <w:p w14:paraId="709D3758" w14:textId="6DAEC744" w:rsidR="00B840C5" w:rsidRPr="009B4CB8" w:rsidRDefault="00B840C5" w:rsidP="00A324BF">
    <w:pPr>
      <w:pStyle w:val="Fuzeile"/>
      <w:rPr>
        <w:sz w:val="2"/>
        <w:szCs w:val="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A2D44" w14:textId="77777777" w:rsidR="004A5B68" w:rsidRDefault="004A5B68" w:rsidP="004A5B68">
    <w:pPr>
      <w:pStyle w:val="IPSO-LayoutBildungsmarkenPage1"/>
    </w:pPr>
    <w:r w:rsidRPr="00291E6A">
      <w:t>ipso! Bildungsmarken</w:t>
    </w:r>
  </w:p>
  <w:p w14:paraId="5F3776B9" w14:textId="77777777" w:rsidR="004A5B68" w:rsidRDefault="004A5B68" w:rsidP="004A5B68">
    <w:pPr>
      <w:pStyle w:val="Fuzeile"/>
    </w:pPr>
    <w:r>
      <w:rPr>
        <w:noProof/>
      </w:rPr>
      <w:drawing>
        <wp:inline distT="0" distB="0" distL="0" distR="0" wp14:anchorId="6DD27C0F" wp14:editId="3EEE3805">
          <wp:extent cx="6105614" cy="180474"/>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rotWithShape="1">
                  <a:blip r:embed="rId1">
                    <a:extLst>
                      <a:ext uri="{28A0092B-C50C-407E-A947-70E740481C1C}">
                        <a14:useLocalDpi xmlns:a14="http://schemas.microsoft.com/office/drawing/2010/main" val="0"/>
                      </a:ext>
                    </a:extLst>
                  </a:blip>
                  <a:srcRect t="1" b="38996"/>
                  <a:stretch/>
                </pic:blipFill>
                <pic:spPr bwMode="auto">
                  <a:xfrm>
                    <a:off x="0" y="0"/>
                    <a:ext cx="6120130" cy="180903"/>
                  </a:xfrm>
                  <a:prstGeom prst="rect">
                    <a:avLst/>
                  </a:prstGeom>
                  <a:ln>
                    <a:noFill/>
                  </a:ln>
                  <a:extLst>
                    <a:ext uri="{53640926-AAD7-44D8-BBD7-CCE9431645EC}">
                      <a14:shadowObscured xmlns:a14="http://schemas.microsoft.com/office/drawing/2010/main"/>
                    </a:ext>
                  </a:extLst>
                </pic:spPr>
              </pic:pic>
            </a:graphicData>
          </a:graphic>
        </wp:inline>
      </w:drawing>
    </w:r>
  </w:p>
  <w:p w14:paraId="3A62A3B1" w14:textId="2B629233" w:rsidR="00B840C5" w:rsidRPr="009B4CB8" w:rsidRDefault="00B840C5" w:rsidP="00A324BF">
    <w:pPr>
      <w:pStyle w:val="Fuzeile"/>
      <w:rPr>
        <w:sz w:val="2"/>
        <w:szCs w:val="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C25742" w14:textId="659EA827" w:rsidR="00A324BF" w:rsidRPr="009B4CB8" w:rsidRDefault="00A324BF" w:rsidP="00A324BF">
    <w:pPr>
      <w:pStyle w:val="Fuzeile"/>
    </w:pPr>
    <w:r w:rsidRPr="009B4CB8">
      <w:t>TerraTap Dokumentation</w:t>
    </w:r>
  </w:p>
  <w:p w14:paraId="079A4A35" w14:textId="7123233C" w:rsidR="00A324BF" w:rsidRPr="009B4CB8" w:rsidRDefault="00A324BF" w:rsidP="00A324BF">
    <w:pPr>
      <w:pStyle w:val="IPSO-LayoutDate-Box"/>
      <w:framePr w:wrap="around"/>
      <w:rPr>
        <w:noProof w:val="0"/>
      </w:rPr>
    </w:pPr>
    <w:r w:rsidRPr="009B4CB8">
      <w:rPr>
        <w:noProof w:val="0"/>
      </w:rPr>
      <w:fldChar w:fldCharType="begin"/>
    </w:r>
    <w:r w:rsidRPr="009B4CB8">
      <w:rPr>
        <w:noProof w:val="0"/>
      </w:rPr>
      <w:instrText xml:space="preserve"> DATE  \@ "dd.MM.yyyy"  \* MERGEFORMAT </w:instrText>
    </w:r>
    <w:r w:rsidRPr="009B4CB8">
      <w:rPr>
        <w:noProof w:val="0"/>
      </w:rPr>
      <w:fldChar w:fldCharType="separate"/>
    </w:r>
    <w:r w:rsidR="00923ED8">
      <w:t>13.06.2024</w:t>
    </w:r>
    <w:r w:rsidRPr="009B4CB8">
      <w:rPr>
        <w:noProof w:val="0"/>
      </w:rPr>
      <w:fldChar w:fldCharType="end"/>
    </w:r>
  </w:p>
  <w:p w14:paraId="451D94D1" w14:textId="77777777" w:rsidR="00A324BF" w:rsidRPr="009B4CB8" w:rsidRDefault="00A324BF" w:rsidP="00A324BF">
    <w:pPr>
      <w:pStyle w:val="IPSO-LayoutPaging-Box"/>
      <w:framePr w:wrap="around"/>
      <w:rPr>
        <w:noProof w:val="0"/>
      </w:rPr>
    </w:pPr>
    <w:r w:rsidRPr="009B4CB8">
      <w:rPr>
        <w:noProof w:val="0"/>
      </w:rPr>
      <w:fldChar w:fldCharType="begin"/>
    </w:r>
    <w:r w:rsidRPr="009B4CB8">
      <w:rPr>
        <w:noProof w:val="0"/>
      </w:rPr>
      <w:instrText xml:space="preserve"> PAGE   \* MERGEFORMAT </w:instrText>
    </w:r>
    <w:r w:rsidRPr="009B4CB8">
      <w:rPr>
        <w:noProof w:val="0"/>
      </w:rPr>
      <w:fldChar w:fldCharType="separate"/>
    </w:r>
    <w:r w:rsidRPr="009B4CB8">
      <w:rPr>
        <w:noProof w:val="0"/>
      </w:rPr>
      <w:t>1</w:t>
    </w:r>
    <w:r w:rsidRPr="009B4CB8">
      <w:rPr>
        <w:noProof w:val="0"/>
      </w:rPr>
      <w:fldChar w:fldCharType="end"/>
    </w:r>
    <w:r w:rsidRPr="009B4CB8">
      <w:rPr>
        <w:noProof w:val="0"/>
      </w:rPr>
      <w:t>/</w:t>
    </w:r>
    <w:r w:rsidRPr="009B4CB8">
      <w:rPr>
        <w:noProof w:val="0"/>
      </w:rPr>
      <w:fldChar w:fldCharType="begin"/>
    </w:r>
    <w:r w:rsidRPr="009B4CB8">
      <w:rPr>
        <w:noProof w:val="0"/>
      </w:rPr>
      <w:instrText xml:space="preserve"> NUMPAGES   \* MERGEFORMAT </w:instrText>
    </w:r>
    <w:r w:rsidRPr="009B4CB8">
      <w:rPr>
        <w:noProof w:val="0"/>
      </w:rPr>
      <w:fldChar w:fldCharType="separate"/>
    </w:r>
    <w:r w:rsidRPr="009B4CB8">
      <w:rPr>
        <w:noProof w:val="0"/>
      </w:rPr>
      <w:t>22</w:t>
    </w:r>
    <w:r w:rsidRPr="009B4CB8">
      <w:rPr>
        <w:noProof w:val="0"/>
      </w:rPr>
      <w:fldChar w:fldCharType="end"/>
    </w:r>
  </w:p>
  <w:p w14:paraId="50B14168" w14:textId="04EA7620" w:rsidR="00A324BF" w:rsidRPr="009B4CB8" w:rsidRDefault="00A324BF" w:rsidP="00A324BF">
    <w:pPr>
      <w:pStyle w:val="Fuzeil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CCE732" w14:textId="77777777" w:rsidR="00244B29" w:rsidRPr="009B4CB8" w:rsidRDefault="00244B29" w:rsidP="00E324AA">
      <w:pPr>
        <w:spacing w:line="240" w:lineRule="auto"/>
      </w:pPr>
      <w:r w:rsidRPr="009B4CB8">
        <w:separator/>
      </w:r>
    </w:p>
  </w:footnote>
  <w:footnote w:type="continuationSeparator" w:id="0">
    <w:p w14:paraId="689FDE09" w14:textId="77777777" w:rsidR="00244B29" w:rsidRPr="009B4CB8" w:rsidRDefault="00244B29" w:rsidP="00E324AA">
      <w:pPr>
        <w:spacing w:line="240" w:lineRule="auto"/>
      </w:pPr>
      <w:r w:rsidRPr="009B4CB8">
        <w:continuationSeparator/>
      </w:r>
    </w:p>
  </w:footnote>
  <w:footnote w:type="continuationNotice" w:id="1">
    <w:p w14:paraId="5BCBFB19" w14:textId="77777777" w:rsidR="00244B29" w:rsidRPr="009B4CB8" w:rsidRDefault="00244B2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1946F5" w14:textId="77777777" w:rsidR="00B840C5" w:rsidRPr="009B4CB8" w:rsidRDefault="00B840C5" w:rsidP="00FC269C">
    <w:pPr>
      <w:pStyle w:val="IPSO-LayoutLogo-Box"/>
      <w:framePr w:wrap="notBeside"/>
      <w:rPr>
        <w:noProof w:val="0"/>
      </w:rPr>
    </w:pPr>
    <w:r w:rsidRPr="009B4CB8">
      <w:drawing>
        <wp:inline distT="0" distB="0" distL="0" distR="0" wp14:anchorId="11C4F752" wp14:editId="4C50B80A">
          <wp:extent cx="1800225" cy="391160"/>
          <wp:effectExtent l="0" t="0" r="9525" b="8890"/>
          <wp:docPr id="913368080" name="Grafik 91336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1">
                    <a:extLst>
                      <a:ext uri="{28A0092B-C50C-407E-A947-70E740481C1C}">
                        <a14:useLocalDpi xmlns:a14="http://schemas.microsoft.com/office/drawing/2010/main" val="0"/>
                      </a:ext>
                    </a:extLst>
                  </a:blip>
                  <a:stretch>
                    <a:fillRect/>
                  </a:stretch>
                </pic:blipFill>
                <pic:spPr>
                  <a:xfrm>
                    <a:off x="0" y="0"/>
                    <a:ext cx="1800225" cy="391160"/>
                  </a:xfrm>
                  <a:prstGeom prst="rect">
                    <a:avLst/>
                  </a:prstGeom>
                </pic:spPr>
              </pic:pic>
            </a:graphicData>
          </a:graphic>
        </wp:inline>
      </w:drawing>
    </w:r>
  </w:p>
  <w:p w14:paraId="0FC3E213" w14:textId="77777777" w:rsidR="00B840C5" w:rsidRPr="009B4CB8" w:rsidRDefault="00B840C5" w:rsidP="007A5D13">
    <w:pPr>
      <w:rPr>
        <w:color w:val="FFFFFF" w:themeColor="background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210FF9" w14:textId="77777777" w:rsidR="00B840C5" w:rsidRPr="009B4CB8" w:rsidRDefault="00B840C5" w:rsidP="00FC269C">
    <w:pPr>
      <w:pStyle w:val="IPSO-LayoutLogo-Box"/>
      <w:framePr w:wrap="notBeside"/>
      <w:rPr>
        <w:noProof w:val="0"/>
      </w:rPr>
    </w:pPr>
    <w:r w:rsidRPr="009B4CB8">
      <w:drawing>
        <wp:inline distT="0" distB="0" distL="0" distR="0" wp14:anchorId="4FB13AC3" wp14:editId="5D283097">
          <wp:extent cx="1800225" cy="391160"/>
          <wp:effectExtent l="0" t="0" r="9525" b="8890"/>
          <wp:docPr id="1823477672" name="Grafik 1823477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1">
                    <a:extLst>
                      <a:ext uri="{28A0092B-C50C-407E-A947-70E740481C1C}">
                        <a14:useLocalDpi xmlns:a14="http://schemas.microsoft.com/office/drawing/2010/main" val="0"/>
                      </a:ext>
                    </a:extLst>
                  </a:blip>
                  <a:stretch>
                    <a:fillRect/>
                  </a:stretch>
                </pic:blipFill>
                <pic:spPr>
                  <a:xfrm>
                    <a:off x="0" y="0"/>
                    <a:ext cx="1800225" cy="391160"/>
                  </a:xfrm>
                  <a:prstGeom prst="rect">
                    <a:avLst/>
                  </a:prstGeom>
                </pic:spPr>
              </pic:pic>
            </a:graphicData>
          </a:graphic>
        </wp:inline>
      </w:drawing>
    </w:r>
  </w:p>
  <w:p w14:paraId="7B6EA469" w14:textId="77777777" w:rsidR="00B840C5" w:rsidRPr="009B4CB8" w:rsidRDefault="00B840C5" w:rsidP="007A5D13">
    <w:pPr>
      <w:rPr>
        <w:color w:val="FFFFFF" w:themeColor="background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11A13D0"/>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5AB672D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DCA426C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5EB24FC8"/>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05AAB67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506A93C"/>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F14CF38"/>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3AB16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CE48468"/>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C960C24"/>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0586764"/>
    <w:multiLevelType w:val="hybridMultilevel"/>
    <w:tmpl w:val="442489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0F4D42F7"/>
    <w:multiLevelType w:val="multilevel"/>
    <w:tmpl w:val="ACA2542E"/>
    <w:styleLink w:val="List-Heading-PL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none"/>
      <w:lvlText w:val=""/>
      <w:lvlJc w:val="left"/>
      <w:pPr>
        <w:tabs>
          <w:tab w:val="num" w:pos="1077"/>
        </w:tabs>
        <w:ind w:left="1077" w:hanging="1077"/>
      </w:pPr>
      <w:rPr>
        <w:rFonts w:hint="default"/>
      </w:rPr>
    </w:lvl>
    <w:lvl w:ilvl="4">
      <w:start w:val="1"/>
      <w:numFmt w:val="none"/>
      <w:lvlText w:val=""/>
      <w:lvlJc w:val="left"/>
      <w:pPr>
        <w:tabs>
          <w:tab w:val="num" w:pos="1440"/>
        </w:tabs>
        <w:ind w:left="1440" w:hanging="1440"/>
      </w:pPr>
      <w:rPr>
        <w:rFonts w:hint="default"/>
      </w:rPr>
    </w:lvl>
    <w:lvl w:ilvl="5">
      <w:start w:val="1"/>
      <w:numFmt w:val="none"/>
      <w:lvlText w:val=""/>
      <w:lvlJc w:val="left"/>
      <w:pPr>
        <w:tabs>
          <w:tab w:val="num" w:pos="1440"/>
        </w:tabs>
        <w:ind w:left="1440" w:hanging="1440"/>
      </w:pPr>
      <w:rPr>
        <w:rFonts w:hint="default"/>
      </w:rPr>
    </w:lvl>
    <w:lvl w:ilvl="6">
      <w:start w:val="1"/>
      <w:numFmt w:val="none"/>
      <w:lvlText w:val=""/>
      <w:lvlJc w:val="left"/>
      <w:pPr>
        <w:tabs>
          <w:tab w:val="num" w:pos="1797"/>
        </w:tabs>
        <w:ind w:left="1797" w:hanging="1797"/>
      </w:pPr>
      <w:rPr>
        <w:rFonts w:hint="default"/>
      </w:rPr>
    </w:lvl>
    <w:lvl w:ilvl="7">
      <w:start w:val="1"/>
      <w:numFmt w:val="none"/>
      <w:lvlText w:val=""/>
      <w:lvlJc w:val="left"/>
      <w:pPr>
        <w:tabs>
          <w:tab w:val="num" w:pos="1797"/>
        </w:tabs>
        <w:ind w:left="1797" w:hanging="1797"/>
      </w:pPr>
      <w:rPr>
        <w:rFonts w:hint="default"/>
      </w:rPr>
    </w:lvl>
    <w:lvl w:ilvl="8">
      <w:start w:val="1"/>
      <w:numFmt w:val="none"/>
      <w:lvlText w:val=""/>
      <w:lvlJc w:val="left"/>
      <w:pPr>
        <w:tabs>
          <w:tab w:val="num" w:pos="2160"/>
        </w:tabs>
        <w:ind w:left="2160" w:hanging="2160"/>
      </w:pPr>
      <w:rPr>
        <w:rFonts w:hint="default"/>
      </w:rPr>
    </w:lvl>
  </w:abstractNum>
  <w:abstractNum w:abstractNumId="12" w15:restartNumberingAfterBreak="0">
    <w:nsid w:val="0F735BB5"/>
    <w:multiLevelType w:val="multilevel"/>
    <w:tmpl w:val="71485B20"/>
    <w:styleLink w:val="List-Lettering"/>
    <w:lvl w:ilvl="0">
      <w:start w:val="1"/>
      <w:numFmt w:val="lowerLetter"/>
      <w:pStyle w:val="Lettering1IPSO"/>
      <w:lvlText w:val="%1)"/>
      <w:lvlJc w:val="left"/>
      <w:pPr>
        <w:ind w:left="357" w:hanging="357"/>
      </w:pPr>
      <w:rPr>
        <w:rFonts w:hint="default"/>
        <w:color w:val="auto"/>
        <w:u w:color="FFFFFF" w:themeColor="background2"/>
        <w:vertAlign w:val="baseline"/>
      </w:rPr>
    </w:lvl>
    <w:lvl w:ilvl="1">
      <w:start w:val="1"/>
      <w:numFmt w:val="lowerLetter"/>
      <w:pStyle w:val="Lettering2IPSO"/>
      <w:lvlText w:val="%2)"/>
      <w:lvlJc w:val="left"/>
      <w:pPr>
        <w:ind w:left="720" w:hanging="363"/>
      </w:pPr>
      <w:rPr>
        <w:rFonts w:hint="default"/>
      </w:rPr>
    </w:lvl>
    <w:lvl w:ilvl="2">
      <w:start w:val="1"/>
      <w:numFmt w:val="lowerLetter"/>
      <w:pStyle w:val="Lettering3IPSO"/>
      <w:lvlText w:val="%3)"/>
      <w:lvlJc w:val="left"/>
      <w:pPr>
        <w:ind w:left="1071" w:hanging="351"/>
      </w:pPr>
      <w:rPr>
        <w:rFonts w:hint="default"/>
      </w:rPr>
    </w:lvl>
    <w:lvl w:ilvl="3">
      <w:start w:val="1"/>
      <w:numFmt w:val="lowerLetter"/>
      <w:lvlText w:val="%4)"/>
      <w:lvlJc w:val="left"/>
      <w:pPr>
        <w:ind w:left="1440" w:hanging="369"/>
      </w:pPr>
      <w:rPr>
        <w:rFonts w:hint="default"/>
      </w:rPr>
    </w:lvl>
    <w:lvl w:ilvl="4">
      <w:start w:val="1"/>
      <w:numFmt w:val="lowerLetter"/>
      <w:lvlText w:val="%5)"/>
      <w:lvlJc w:val="left"/>
      <w:pPr>
        <w:ind w:left="1797" w:hanging="357"/>
      </w:pPr>
      <w:rPr>
        <w:rFonts w:hint="default"/>
      </w:rPr>
    </w:lvl>
    <w:lvl w:ilvl="5">
      <w:start w:val="1"/>
      <w:numFmt w:val="lowerLetter"/>
      <w:lvlText w:val="%6)"/>
      <w:lvlJc w:val="left"/>
      <w:pPr>
        <w:ind w:left="2160" w:hanging="363"/>
      </w:pPr>
      <w:rPr>
        <w:rFonts w:hint="default"/>
      </w:rPr>
    </w:lvl>
    <w:lvl w:ilvl="6">
      <w:start w:val="1"/>
      <w:numFmt w:val="lowerLetter"/>
      <w:lvlText w:val="%7)"/>
      <w:lvlJc w:val="left"/>
      <w:pPr>
        <w:ind w:left="2517" w:hanging="357"/>
      </w:pPr>
      <w:rPr>
        <w:rFonts w:hint="default"/>
      </w:rPr>
    </w:lvl>
    <w:lvl w:ilvl="7">
      <w:start w:val="1"/>
      <w:numFmt w:val="lowerLetter"/>
      <w:lvlText w:val="%8)"/>
      <w:lvlJc w:val="left"/>
      <w:pPr>
        <w:ind w:left="2880" w:hanging="363"/>
      </w:pPr>
      <w:rPr>
        <w:rFonts w:hint="default"/>
      </w:rPr>
    </w:lvl>
    <w:lvl w:ilvl="8">
      <w:start w:val="1"/>
      <w:numFmt w:val="lowerLetter"/>
      <w:lvlText w:val="%9)"/>
      <w:lvlJc w:val="left"/>
      <w:pPr>
        <w:ind w:left="3238" w:hanging="358"/>
      </w:pPr>
      <w:rPr>
        <w:rFonts w:hint="default"/>
      </w:rPr>
    </w:lvl>
  </w:abstractNum>
  <w:abstractNum w:abstractNumId="13" w15:restartNumberingAfterBreak="0">
    <w:nsid w:val="12462DF0"/>
    <w:multiLevelType w:val="multilevel"/>
    <w:tmpl w:val="757CAFB4"/>
    <w:numStyleLink w:val="List-Bullet"/>
  </w:abstractNum>
  <w:abstractNum w:abstractNumId="14" w15:restartNumberingAfterBreak="0">
    <w:nsid w:val="139B59E7"/>
    <w:multiLevelType w:val="hybridMultilevel"/>
    <w:tmpl w:val="688AD7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9864CAC"/>
    <w:multiLevelType w:val="hybridMultilevel"/>
    <w:tmpl w:val="326CDF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B6D50E9"/>
    <w:multiLevelType w:val="multilevel"/>
    <w:tmpl w:val="F1D2884C"/>
    <w:styleLink w:val="List-Table"/>
    <w:lvl w:ilvl="0">
      <w:start w:val="1"/>
      <w:numFmt w:val="bullet"/>
      <w:pStyle w:val="Table-Aufzhlung1IPSO"/>
      <w:lvlText w:val=""/>
      <w:lvlJc w:val="left"/>
      <w:pPr>
        <w:ind w:left="227" w:hanging="227"/>
      </w:pPr>
      <w:rPr>
        <w:rFonts w:ascii="Symbol" w:hAnsi="Symbol" w:hint="default"/>
      </w:rPr>
    </w:lvl>
    <w:lvl w:ilvl="1">
      <w:start w:val="1"/>
      <w:numFmt w:val="bullet"/>
      <w:pStyle w:val="Table-Aufzhlung2IPSO"/>
      <w:lvlText w:val=""/>
      <w:lvlJc w:val="left"/>
      <w:pPr>
        <w:ind w:left="454" w:hanging="227"/>
      </w:pPr>
      <w:rPr>
        <w:rFonts w:ascii="Symbol" w:hAnsi="Symbol" w:hint="default"/>
      </w:rPr>
    </w:lvl>
    <w:lvl w:ilvl="2">
      <w:start w:val="1"/>
      <w:numFmt w:val="decimal"/>
      <w:pStyle w:val="Table-Numbering1IPSO"/>
      <w:lvlText w:val="%3."/>
      <w:lvlJc w:val="left"/>
      <w:pPr>
        <w:ind w:left="227" w:hanging="227"/>
      </w:pPr>
      <w:rPr>
        <w:rFonts w:hint="default"/>
      </w:rPr>
    </w:lvl>
    <w:lvl w:ilvl="3">
      <w:start w:val="1"/>
      <w:numFmt w:val="decimal"/>
      <w:pStyle w:val="Table-Numbering2IPSO"/>
      <w:lvlText w:val="%4."/>
      <w:lvlJc w:val="left"/>
      <w:pPr>
        <w:ind w:left="454" w:hanging="227"/>
      </w:pPr>
      <w:rPr>
        <w:rFonts w:hint="default"/>
      </w:rPr>
    </w:lvl>
    <w:lvl w:ilvl="4">
      <w:start w:val="1"/>
      <w:numFmt w:val="lowerLetter"/>
      <w:pStyle w:val="Table-Lettering1IPSO"/>
      <w:lvlText w:val="%5)"/>
      <w:lvlJc w:val="left"/>
      <w:pPr>
        <w:ind w:left="227" w:hanging="227"/>
      </w:pPr>
      <w:rPr>
        <w:rFonts w:hint="default"/>
      </w:rPr>
    </w:lvl>
    <w:lvl w:ilvl="5">
      <w:start w:val="1"/>
      <w:numFmt w:val="lowerLetter"/>
      <w:pStyle w:val="Table-Lettering2IPSO"/>
      <w:lvlText w:val="%6)"/>
      <w:lvlJc w:val="left"/>
      <w:pPr>
        <w:ind w:left="454" w:hanging="227"/>
      </w:pPr>
      <w:rPr>
        <w:rFonts w:hint="default"/>
      </w:rPr>
    </w:lvl>
    <w:lvl w:ilvl="6">
      <w:start w:val="1"/>
      <w:numFmt w:val="none"/>
      <w:lvlText w:val="%7"/>
      <w:lvlJc w:val="left"/>
      <w:pPr>
        <w:ind w:left="0" w:firstLine="0"/>
      </w:pPr>
      <w:rPr>
        <w:rFonts w:hint="default"/>
      </w:rPr>
    </w:lvl>
    <w:lvl w:ilvl="7">
      <w:start w:val="1"/>
      <w:numFmt w:val="none"/>
      <w:lvlText w:val="%8"/>
      <w:lvlJc w:val="left"/>
      <w:pPr>
        <w:ind w:left="0" w:firstLine="0"/>
      </w:pPr>
      <w:rPr>
        <w:rFonts w:hint="default"/>
      </w:rPr>
    </w:lvl>
    <w:lvl w:ilvl="8">
      <w:start w:val="1"/>
      <w:numFmt w:val="none"/>
      <w:lvlText w:val="%9"/>
      <w:lvlJc w:val="left"/>
      <w:pPr>
        <w:ind w:left="0" w:firstLine="0"/>
      </w:pPr>
      <w:rPr>
        <w:rFonts w:hint="default"/>
      </w:rPr>
    </w:lvl>
  </w:abstractNum>
  <w:abstractNum w:abstractNumId="17" w15:restartNumberingAfterBreak="0">
    <w:nsid w:val="1D161C55"/>
    <w:multiLevelType w:val="multilevel"/>
    <w:tmpl w:val="757CAFB4"/>
    <w:styleLink w:val="List-Bullet"/>
    <w:lvl w:ilvl="0">
      <w:start w:val="1"/>
      <w:numFmt w:val="bullet"/>
      <w:pStyle w:val="Aufzhlung1IPSO"/>
      <w:lvlText w:val=""/>
      <w:lvlJc w:val="left"/>
      <w:pPr>
        <w:ind w:left="357" w:hanging="357"/>
      </w:pPr>
      <w:rPr>
        <w:rFonts w:ascii="Symbol" w:hAnsi="Symbol" w:hint="default"/>
        <w:color w:val="auto"/>
      </w:rPr>
    </w:lvl>
    <w:lvl w:ilvl="1">
      <w:start w:val="1"/>
      <w:numFmt w:val="bullet"/>
      <w:pStyle w:val="Aufzhlung2IPSO"/>
      <w:lvlText w:val=""/>
      <w:lvlJc w:val="left"/>
      <w:pPr>
        <w:ind w:left="720" w:hanging="363"/>
      </w:pPr>
      <w:rPr>
        <w:rFonts w:ascii="Symbol" w:hAnsi="Symbol" w:hint="default"/>
        <w:color w:val="auto"/>
      </w:rPr>
    </w:lvl>
    <w:lvl w:ilvl="2">
      <w:start w:val="1"/>
      <w:numFmt w:val="bullet"/>
      <w:pStyle w:val="Aufzhlung3IPSO"/>
      <w:lvlText w:val=""/>
      <w:lvlJc w:val="left"/>
      <w:pPr>
        <w:ind w:left="1071" w:hanging="351"/>
      </w:pPr>
      <w:rPr>
        <w:rFonts w:ascii="Symbol" w:hAnsi="Symbol" w:hint="default"/>
        <w:color w:val="auto"/>
      </w:rPr>
    </w:lvl>
    <w:lvl w:ilvl="3">
      <w:start w:val="1"/>
      <w:numFmt w:val="bullet"/>
      <w:lvlText w:val="–"/>
      <w:lvlJc w:val="left"/>
      <w:pPr>
        <w:ind w:left="1440" w:hanging="369"/>
      </w:pPr>
      <w:rPr>
        <w:rFonts w:ascii="Times New Roman" w:hAnsi="Times New Roman" w:cs="Times New Roman" w:hint="default"/>
      </w:rPr>
    </w:lvl>
    <w:lvl w:ilvl="4">
      <w:start w:val="1"/>
      <w:numFmt w:val="bullet"/>
      <w:lvlText w:val="–"/>
      <w:lvlJc w:val="left"/>
      <w:pPr>
        <w:ind w:left="1797" w:hanging="357"/>
      </w:pPr>
      <w:rPr>
        <w:rFonts w:ascii="Times New Roman" w:hAnsi="Times New Roman" w:cs="Times New Roman" w:hint="default"/>
      </w:rPr>
    </w:lvl>
    <w:lvl w:ilvl="5">
      <w:start w:val="1"/>
      <w:numFmt w:val="bullet"/>
      <w:lvlText w:val="–"/>
      <w:lvlJc w:val="left"/>
      <w:pPr>
        <w:ind w:left="2160" w:hanging="363"/>
      </w:pPr>
      <w:rPr>
        <w:rFonts w:asciiTheme="minorHAnsi" w:hAnsiTheme="minorHAnsi" w:hint="default"/>
      </w:rPr>
    </w:lvl>
    <w:lvl w:ilvl="6">
      <w:start w:val="1"/>
      <w:numFmt w:val="bullet"/>
      <w:lvlText w:val="–"/>
      <w:lvlJc w:val="left"/>
      <w:pPr>
        <w:ind w:left="2517" w:hanging="357"/>
      </w:pPr>
      <w:rPr>
        <w:rFonts w:asciiTheme="minorHAnsi" w:hAnsiTheme="minorHAnsi" w:hint="default"/>
      </w:rPr>
    </w:lvl>
    <w:lvl w:ilvl="7">
      <w:start w:val="1"/>
      <w:numFmt w:val="bullet"/>
      <w:lvlText w:val="–"/>
      <w:lvlJc w:val="left"/>
      <w:pPr>
        <w:ind w:left="2880" w:hanging="363"/>
      </w:pPr>
      <w:rPr>
        <w:rFonts w:asciiTheme="minorHAnsi" w:hAnsiTheme="minorHAnsi" w:hint="default"/>
      </w:rPr>
    </w:lvl>
    <w:lvl w:ilvl="8">
      <w:start w:val="1"/>
      <w:numFmt w:val="bullet"/>
      <w:lvlText w:val="–"/>
      <w:lvlJc w:val="left"/>
      <w:pPr>
        <w:ind w:left="3238" w:hanging="358"/>
      </w:pPr>
      <w:rPr>
        <w:rFonts w:asciiTheme="minorHAnsi" w:hAnsiTheme="minorHAnsi" w:hint="default"/>
      </w:rPr>
    </w:lvl>
  </w:abstractNum>
  <w:abstractNum w:abstractNumId="18" w15:restartNumberingAfterBreak="0">
    <w:nsid w:val="21673083"/>
    <w:multiLevelType w:val="hybridMultilevel"/>
    <w:tmpl w:val="E19E25B8"/>
    <w:lvl w:ilvl="0" w:tplc="373A04F0">
      <w:start w:val="7"/>
      <w:numFmt w:val="bullet"/>
      <w:lvlText w:val="-"/>
      <w:lvlJc w:val="left"/>
      <w:pPr>
        <w:ind w:left="720" w:hanging="360"/>
      </w:pPr>
      <w:rPr>
        <w:rFonts w:ascii="Tahoma" w:eastAsiaTheme="minorHAnsi" w:hAnsi="Tahoma" w:cs="Tahoma"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23E415A6"/>
    <w:multiLevelType w:val="hybridMultilevel"/>
    <w:tmpl w:val="11483F86"/>
    <w:lvl w:ilvl="0" w:tplc="5AC84074">
      <w:numFmt w:val="bullet"/>
      <w:lvlText w:val="-"/>
      <w:lvlJc w:val="left"/>
      <w:pPr>
        <w:ind w:left="720" w:hanging="360"/>
      </w:pPr>
      <w:rPr>
        <w:rFonts w:ascii="Tahoma" w:eastAsiaTheme="minorHAnsi" w:hAnsi="Tahoma" w:cs="Tahoma"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23F524F9"/>
    <w:multiLevelType w:val="multilevel"/>
    <w:tmpl w:val="2E2A7E16"/>
    <w:styleLink w:val="List-Numbering"/>
    <w:lvl w:ilvl="0">
      <w:start w:val="1"/>
      <w:numFmt w:val="decimal"/>
      <w:pStyle w:val="Numbering1IPSO"/>
      <w:lvlText w:val="%1."/>
      <w:lvlJc w:val="left"/>
      <w:pPr>
        <w:ind w:left="357" w:hanging="357"/>
      </w:pPr>
      <w:rPr>
        <w:rFonts w:hint="default"/>
        <w:color w:val="auto"/>
        <w:u w:color="FFFFFF" w:themeColor="background2"/>
        <w:vertAlign w:val="baseline"/>
      </w:rPr>
    </w:lvl>
    <w:lvl w:ilvl="1">
      <w:start w:val="1"/>
      <w:numFmt w:val="decimal"/>
      <w:pStyle w:val="Numbering2IPSO"/>
      <w:lvlText w:val="%2."/>
      <w:lvlJc w:val="left"/>
      <w:pPr>
        <w:ind w:left="720" w:hanging="363"/>
      </w:pPr>
      <w:rPr>
        <w:rFonts w:hint="default"/>
      </w:rPr>
    </w:lvl>
    <w:lvl w:ilvl="2">
      <w:start w:val="1"/>
      <w:numFmt w:val="decimal"/>
      <w:pStyle w:val="Numbering3IPSO"/>
      <w:lvlText w:val="%3."/>
      <w:lvlJc w:val="left"/>
      <w:pPr>
        <w:ind w:left="1071" w:hanging="351"/>
      </w:pPr>
      <w:rPr>
        <w:rFonts w:hint="default"/>
      </w:rPr>
    </w:lvl>
    <w:lvl w:ilvl="3">
      <w:start w:val="1"/>
      <w:numFmt w:val="decimal"/>
      <w:lvlText w:val="%4."/>
      <w:lvlJc w:val="left"/>
      <w:pPr>
        <w:ind w:left="1440" w:hanging="369"/>
      </w:pPr>
      <w:rPr>
        <w:rFonts w:hint="default"/>
      </w:rPr>
    </w:lvl>
    <w:lvl w:ilvl="4">
      <w:start w:val="1"/>
      <w:numFmt w:val="decimal"/>
      <w:lvlText w:val="%5."/>
      <w:lvlJc w:val="left"/>
      <w:pPr>
        <w:ind w:left="1797" w:hanging="357"/>
      </w:pPr>
      <w:rPr>
        <w:rFonts w:hint="default"/>
      </w:rPr>
    </w:lvl>
    <w:lvl w:ilvl="5">
      <w:start w:val="1"/>
      <w:numFmt w:val="decimal"/>
      <w:lvlText w:val="%6."/>
      <w:lvlJc w:val="left"/>
      <w:pPr>
        <w:ind w:left="2160" w:hanging="363"/>
      </w:pPr>
      <w:rPr>
        <w:rFonts w:hint="default"/>
      </w:rPr>
    </w:lvl>
    <w:lvl w:ilvl="6">
      <w:start w:val="1"/>
      <w:numFmt w:val="decimal"/>
      <w:lvlText w:val="%7."/>
      <w:lvlJc w:val="left"/>
      <w:pPr>
        <w:ind w:left="2517" w:hanging="357"/>
      </w:pPr>
      <w:rPr>
        <w:rFonts w:hint="default"/>
      </w:rPr>
    </w:lvl>
    <w:lvl w:ilvl="7">
      <w:start w:val="1"/>
      <w:numFmt w:val="decimal"/>
      <w:lvlText w:val="%8."/>
      <w:lvlJc w:val="left"/>
      <w:pPr>
        <w:ind w:left="2880" w:hanging="363"/>
      </w:pPr>
      <w:rPr>
        <w:rFonts w:hint="default"/>
      </w:rPr>
    </w:lvl>
    <w:lvl w:ilvl="8">
      <w:start w:val="1"/>
      <w:numFmt w:val="decimal"/>
      <w:lvlText w:val="%9."/>
      <w:lvlJc w:val="left"/>
      <w:pPr>
        <w:ind w:left="3238" w:hanging="358"/>
      </w:pPr>
      <w:rPr>
        <w:rFonts w:hint="default"/>
      </w:rPr>
    </w:lvl>
  </w:abstractNum>
  <w:abstractNum w:abstractNumId="21" w15:restartNumberingAfterBreak="0">
    <w:nsid w:val="261C2C50"/>
    <w:multiLevelType w:val="hybridMultilevel"/>
    <w:tmpl w:val="50A64AC4"/>
    <w:lvl w:ilvl="0" w:tplc="DF44B3BA">
      <w:start w:val="90"/>
      <w:numFmt w:val="bullet"/>
      <w:lvlText w:val="-"/>
      <w:lvlJc w:val="left"/>
      <w:pPr>
        <w:ind w:left="720" w:hanging="360"/>
      </w:pPr>
      <w:rPr>
        <w:rFonts w:ascii="Tahoma" w:eastAsiaTheme="minorHAnsi" w:hAnsi="Tahoma" w:cs="Tahoma"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66530B5"/>
    <w:multiLevelType w:val="hybridMultilevel"/>
    <w:tmpl w:val="5B30B4DA"/>
    <w:lvl w:ilvl="0" w:tplc="C812F3D2">
      <w:start w:val="7"/>
      <w:numFmt w:val="bullet"/>
      <w:lvlText w:val="-"/>
      <w:lvlJc w:val="left"/>
      <w:pPr>
        <w:ind w:left="720" w:hanging="360"/>
      </w:pPr>
      <w:rPr>
        <w:rFonts w:ascii="Tahoma" w:eastAsiaTheme="minorHAnsi" w:hAnsi="Tahoma" w:cs="Tahoma"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A2A4E1D"/>
    <w:multiLevelType w:val="multilevel"/>
    <w:tmpl w:val="F1D2884C"/>
    <w:numStyleLink w:val="List-Table"/>
  </w:abstractNum>
  <w:abstractNum w:abstractNumId="24" w15:restartNumberingAfterBreak="0">
    <w:nsid w:val="34611F31"/>
    <w:multiLevelType w:val="multilevel"/>
    <w:tmpl w:val="F1D2884C"/>
    <w:numStyleLink w:val="List-Table"/>
  </w:abstractNum>
  <w:abstractNum w:abstractNumId="25" w15:restartNumberingAfterBreak="0">
    <w:nsid w:val="3C816631"/>
    <w:multiLevelType w:val="hybridMultilevel"/>
    <w:tmpl w:val="9C6C842C"/>
    <w:lvl w:ilvl="0" w:tplc="DF44B3BA">
      <w:start w:val="90"/>
      <w:numFmt w:val="bullet"/>
      <w:lvlText w:val="-"/>
      <w:lvlJc w:val="left"/>
      <w:pPr>
        <w:ind w:left="720" w:hanging="360"/>
      </w:pPr>
      <w:rPr>
        <w:rFonts w:ascii="Tahoma" w:eastAsiaTheme="minorHAnsi" w:hAnsi="Tahoma" w:cs="Tahoma"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40EA008A"/>
    <w:multiLevelType w:val="hybridMultilevel"/>
    <w:tmpl w:val="C04A66C8"/>
    <w:lvl w:ilvl="0" w:tplc="1FCC306A">
      <w:numFmt w:val="bullet"/>
      <w:lvlText w:val="-"/>
      <w:lvlJc w:val="left"/>
      <w:pPr>
        <w:ind w:left="720" w:hanging="360"/>
      </w:pPr>
      <w:rPr>
        <w:rFonts w:ascii="Tahoma" w:eastAsiaTheme="minorHAnsi" w:hAnsi="Tahoma" w:cs="Tahoma"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2882CC3"/>
    <w:multiLevelType w:val="multilevel"/>
    <w:tmpl w:val="E20C999C"/>
    <w:styleLink w:val="List-Heading"/>
    <w:lvl w:ilvl="0">
      <w:start w:val="1"/>
      <w:numFmt w:val="decimal"/>
      <w:pStyle w:val="berschrift1"/>
      <w:lvlText w:val="%1"/>
      <w:lvlJc w:val="left"/>
      <w:pPr>
        <w:ind w:left="720" w:hanging="720"/>
      </w:pPr>
      <w:rPr>
        <w:rFonts w:hint="default"/>
      </w:rPr>
    </w:lvl>
    <w:lvl w:ilvl="1">
      <w:start w:val="1"/>
      <w:numFmt w:val="decimal"/>
      <w:pStyle w:val="berschrift2"/>
      <w:lvlText w:val="%1.%2"/>
      <w:lvlJc w:val="left"/>
      <w:pPr>
        <w:ind w:left="720" w:hanging="720"/>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1072" w:hanging="1072"/>
      </w:pPr>
      <w:rPr>
        <w:rFonts w:hint="default"/>
      </w:rPr>
    </w:lvl>
    <w:lvl w:ilvl="4">
      <w:start w:val="1"/>
      <w:numFmt w:val="decimal"/>
      <w:pStyle w:val="berschrift5"/>
      <w:lvlText w:val="%1.%2.%3.%4.%5"/>
      <w:lvlJc w:val="left"/>
      <w:pPr>
        <w:ind w:left="1072" w:hanging="1072"/>
      </w:pPr>
      <w:rPr>
        <w:rFonts w:hint="default"/>
      </w:rPr>
    </w:lvl>
    <w:lvl w:ilvl="5">
      <w:start w:val="1"/>
      <w:numFmt w:val="decimal"/>
      <w:pStyle w:val="berschrift6"/>
      <w:lvlText w:val="%1.%2.%3.%4.%5.%6"/>
      <w:lvlJc w:val="left"/>
      <w:pPr>
        <w:ind w:left="1440" w:hanging="1440"/>
      </w:pPr>
      <w:rPr>
        <w:rFonts w:hint="default"/>
      </w:rPr>
    </w:lvl>
    <w:lvl w:ilvl="6">
      <w:start w:val="1"/>
      <w:numFmt w:val="decimal"/>
      <w:pStyle w:val="berschrift7"/>
      <w:lvlText w:val="%1.%2.%3.%4.%5.%6.%7"/>
      <w:lvlJc w:val="left"/>
      <w:pPr>
        <w:ind w:left="1440" w:hanging="1440"/>
      </w:pPr>
      <w:rPr>
        <w:rFonts w:hint="default"/>
      </w:rPr>
    </w:lvl>
    <w:lvl w:ilvl="7">
      <w:start w:val="1"/>
      <w:numFmt w:val="decimal"/>
      <w:pStyle w:val="berschrift8"/>
      <w:lvlText w:val="%1.%2.%3.%4.%5.%6.%7.%8"/>
      <w:lvlJc w:val="left"/>
      <w:pPr>
        <w:ind w:left="1797" w:hanging="1797"/>
      </w:pPr>
      <w:rPr>
        <w:rFonts w:hint="default"/>
      </w:rPr>
    </w:lvl>
    <w:lvl w:ilvl="8">
      <w:start w:val="1"/>
      <w:numFmt w:val="decimal"/>
      <w:pStyle w:val="berschrift9"/>
      <w:lvlText w:val="%1.%2.%3.%4.%5.%6.%7.%8.%9"/>
      <w:lvlJc w:val="left"/>
      <w:pPr>
        <w:ind w:left="1797" w:hanging="1797"/>
      </w:pPr>
      <w:rPr>
        <w:rFonts w:hint="default"/>
      </w:rPr>
    </w:lvl>
  </w:abstractNum>
  <w:abstractNum w:abstractNumId="28" w15:restartNumberingAfterBreak="0">
    <w:nsid w:val="4C4119FE"/>
    <w:multiLevelType w:val="hybridMultilevel"/>
    <w:tmpl w:val="5CB02824"/>
    <w:lvl w:ilvl="0" w:tplc="E5DE2ACC">
      <w:start w:val="1"/>
      <w:numFmt w:val="bullet"/>
      <w:lvlText w:val=""/>
      <w:lvlJc w:val="left"/>
      <w:pPr>
        <w:ind w:left="357" w:hanging="357"/>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4E567EA7"/>
    <w:multiLevelType w:val="multilevel"/>
    <w:tmpl w:val="E20C999C"/>
    <w:numStyleLink w:val="List-Heading"/>
  </w:abstractNum>
  <w:abstractNum w:abstractNumId="30" w15:restartNumberingAfterBreak="0">
    <w:nsid w:val="501170D4"/>
    <w:multiLevelType w:val="hybridMultilevel"/>
    <w:tmpl w:val="C302C3F0"/>
    <w:lvl w:ilvl="0" w:tplc="130023E0">
      <w:start w:val="1"/>
      <w:numFmt w:val="lowerLetter"/>
      <w:pStyle w:val="Alphabetisch3PLA"/>
      <w:lvlText w:val="%1)"/>
      <w:lvlJc w:val="left"/>
      <w:pPr>
        <w:ind w:left="1077" w:hanging="357"/>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15:restartNumberingAfterBreak="0">
    <w:nsid w:val="53010E35"/>
    <w:multiLevelType w:val="hybridMultilevel"/>
    <w:tmpl w:val="87B0F2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54352A96"/>
    <w:multiLevelType w:val="hybridMultilevel"/>
    <w:tmpl w:val="3C32AAE2"/>
    <w:lvl w:ilvl="0" w:tplc="A384AB68">
      <w:start w:val="1"/>
      <w:numFmt w:val="bullet"/>
      <w:lvlText w:val=""/>
      <w:lvlJc w:val="left"/>
      <w:pPr>
        <w:ind w:left="360" w:hanging="360"/>
      </w:pPr>
      <w:rPr>
        <w:rFonts w:ascii="Symbol" w:hAnsi="Symbol" w:hint="default"/>
        <w:color w:val="CDDA44" w:themeColor="accent1"/>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4F03784"/>
    <w:multiLevelType w:val="multilevel"/>
    <w:tmpl w:val="757CAFB4"/>
    <w:numStyleLink w:val="List-Bullet"/>
  </w:abstractNum>
  <w:abstractNum w:abstractNumId="34" w15:restartNumberingAfterBreak="0">
    <w:nsid w:val="5FBD300F"/>
    <w:multiLevelType w:val="multilevel"/>
    <w:tmpl w:val="757CAFB4"/>
    <w:numStyleLink w:val="List-Bullet"/>
  </w:abstractNum>
  <w:abstractNum w:abstractNumId="35" w15:restartNumberingAfterBreak="0">
    <w:nsid w:val="670D1A00"/>
    <w:multiLevelType w:val="multilevel"/>
    <w:tmpl w:val="757CAFB4"/>
    <w:numStyleLink w:val="List-Bullet"/>
  </w:abstractNum>
  <w:abstractNum w:abstractNumId="36" w15:restartNumberingAfterBreak="0">
    <w:nsid w:val="6C036C31"/>
    <w:multiLevelType w:val="hybridMultilevel"/>
    <w:tmpl w:val="D65E857C"/>
    <w:lvl w:ilvl="0" w:tplc="09B0F418">
      <w:numFmt w:val="bullet"/>
      <w:lvlText w:val="-"/>
      <w:lvlJc w:val="left"/>
      <w:pPr>
        <w:ind w:left="720" w:hanging="360"/>
      </w:pPr>
      <w:rPr>
        <w:rFonts w:ascii="Tahoma" w:eastAsiaTheme="minorHAnsi" w:hAnsi="Tahoma" w:cs="Tahoma"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6F06192B"/>
    <w:multiLevelType w:val="hybridMultilevel"/>
    <w:tmpl w:val="4CD4DA58"/>
    <w:lvl w:ilvl="0" w:tplc="C6BC8D9E">
      <w:numFmt w:val="bullet"/>
      <w:lvlText w:val="-"/>
      <w:lvlJc w:val="left"/>
      <w:pPr>
        <w:ind w:left="720" w:hanging="360"/>
      </w:pPr>
      <w:rPr>
        <w:rFonts w:ascii="Tahoma" w:eastAsiaTheme="minorHAnsi" w:hAnsi="Tahoma" w:cs="Tahoma"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75A500FB"/>
    <w:multiLevelType w:val="multilevel"/>
    <w:tmpl w:val="973E980E"/>
    <w:lvl w:ilvl="0">
      <w:start w:val="14"/>
      <w:numFmt w:val="decimal"/>
      <w:lvlText w:val="%1"/>
      <w:lvlJc w:val="left"/>
      <w:pPr>
        <w:ind w:left="384" w:hanging="384"/>
      </w:pPr>
      <w:rPr>
        <w:rFonts w:eastAsiaTheme="minorHAnsi" w:cstheme="minorHAnsi" w:hint="default"/>
        <w:sz w:val="20"/>
        <w:u w:val="single"/>
      </w:rPr>
    </w:lvl>
    <w:lvl w:ilvl="1">
      <w:start w:val="2"/>
      <w:numFmt w:val="decimal"/>
      <w:lvlText w:val="%1.%2"/>
      <w:lvlJc w:val="left"/>
      <w:pPr>
        <w:ind w:left="920" w:hanging="720"/>
      </w:pPr>
      <w:rPr>
        <w:rFonts w:eastAsiaTheme="minorHAnsi" w:cstheme="minorHAnsi" w:hint="default"/>
        <w:sz w:val="20"/>
        <w:u w:val="single"/>
      </w:rPr>
    </w:lvl>
    <w:lvl w:ilvl="2">
      <w:start w:val="1"/>
      <w:numFmt w:val="decimal"/>
      <w:lvlText w:val="%1.%2.%3"/>
      <w:lvlJc w:val="left"/>
      <w:pPr>
        <w:ind w:left="1480" w:hanging="1080"/>
      </w:pPr>
      <w:rPr>
        <w:rFonts w:eastAsiaTheme="minorHAnsi" w:cstheme="minorHAnsi" w:hint="default"/>
        <w:sz w:val="20"/>
        <w:u w:val="single"/>
      </w:rPr>
    </w:lvl>
    <w:lvl w:ilvl="3">
      <w:start w:val="1"/>
      <w:numFmt w:val="decimal"/>
      <w:lvlText w:val="%1.%2.%3.%4"/>
      <w:lvlJc w:val="left"/>
      <w:pPr>
        <w:ind w:left="1680" w:hanging="1080"/>
      </w:pPr>
      <w:rPr>
        <w:rFonts w:eastAsiaTheme="minorHAnsi" w:cstheme="minorHAnsi" w:hint="default"/>
        <w:sz w:val="20"/>
        <w:u w:val="single"/>
      </w:rPr>
    </w:lvl>
    <w:lvl w:ilvl="4">
      <w:start w:val="1"/>
      <w:numFmt w:val="decimal"/>
      <w:lvlText w:val="%1.%2.%3.%4.%5"/>
      <w:lvlJc w:val="left"/>
      <w:pPr>
        <w:ind w:left="2240" w:hanging="1440"/>
      </w:pPr>
      <w:rPr>
        <w:rFonts w:eastAsiaTheme="minorHAnsi" w:cstheme="minorHAnsi" w:hint="default"/>
        <w:sz w:val="20"/>
        <w:u w:val="single"/>
      </w:rPr>
    </w:lvl>
    <w:lvl w:ilvl="5">
      <w:start w:val="1"/>
      <w:numFmt w:val="decimal"/>
      <w:lvlText w:val="%1.%2.%3.%4.%5.%6"/>
      <w:lvlJc w:val="left"/>
      <w:pPr>
        <w:ind w:left="2800" w:hanging="1800"/>
      </w:pPr>
      <w:rPr>
        <w:rFonts w:eastAsiaTheme="minorHAnsi" w:cstheme="minorHAnsi" w:hint="default"/>
        <w:sz w:val="20"/>
        <w:u w:val="single"/>
      </w:rPr>
    </w:lvl>
    <w:lvl w:ilvl="6">
      <w:start w:val="1"/>
      <w:numFmt w:val="decimal"/>
      <w:lvlText w:val="%1.%2.%3.%4.%5.%6.%7"/>
      <w:lvlJc w:val="left"/>
      <w:pPr>
        <w:ind w:left="3360" w:hanging="2160"/>
      </w:pPr>
      <w:rPr>
        <w:rFonts w:eastAsiaTheme="minorHAnsi" w:cstheme="minorHAnsi" w:hint="default"/>
        <w:sz w:val="20"/>
        <w:u w:val="single"/>
      </w:rPr>
    </w:lvl>
    <w:lvl w:ilvl="7">
      <w:start w:val="1"/>
      <w:numFmt w:val="decimal"/>
      <w:lvlText w:val="%1.%2.%3.%4.%5.%6.%7.%8"/>
      <w:lvlJc w:val="left"/>
      <w:pPr>
        <w:ind w:left="3560" w:hanging="2160"/>
      </w:pPr>
      <w:rPr>
        <w:rFonts w:eastAsiaTheme="minorHAnsi" w:cstheme="minorHAnsi" w:hint="default"/>
        <w:sz w:val="20"/>
        <w:u w:val="single"/>
      </w:rPr>
    </w:lvl>
    <w:lvl w:ilvl="8">
      <w:start w:val="1"/>
      <w:numFmt w:val="decimal"/>
      <w:lvlText w:val="%1.%2.%3.%4.%5.%6.%7.%8.%9"/>
      <w:lvlJc w:val="left"/>
      <w:pPr>
        <w:ind w:left="4120" w:hanging="2520"/>
      </w:pPr>
      <w:rPr>
        <w:rFonts w:eastAsiaTheme="minorHAnsi" w:cstheme="minorHAnsi" w:hint="default"/>
        <w:sz w:val="20"/>
        <w:u w:val="single"/>
      </w:rPr>
    </w:lvl>
  </w:abstractNum>
  <w:abstractNum w:abstractNumId="39" w15:restartNumberingAfterBreak="0">
    <w:nsid w:val="78302079"/>
    <w:multiLevelType w:val="hybridMultilevel"/>
    <w:tmpl w:val="89DAE85A"/>
    <w:lvl w:ilvl="0" w:tplc="2222C65E">
      <w:start w:val="5"/>
      <w:numFmt w:val="bullet"/>
      <w:lvlText w:val="-"/>
      <w:lvlJc w:val="left"/>
      <w:pPr>
        <w:ind w:left="720" w:hanging="360"/>
      </w:pPr>
      <w:rPr>
        <w:rFonts w:ascii="Tahoma" w:eastAsiaTheme="minorHAnsi" w:hAnsi="Tahoma" w:cs="Tahoma"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7E804AE0"/>
    <w:multiLevelType w:val="hybridMultilevel"/>
    <w:tmpl w:val="0CEAD36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1869291405">
    <w:abstractNumId w:val="9"/>
  </w:num>
  <w:num w:numId="2" w16cid:durableId="974287436">
    <w:abstractNumId w:val="7"/>
  </w:num>
  <w:num w:numId="3" w16cid:durableId="1622305041">
    <w:abstractNumId w:val="6"/>
  </w:num>
  <w:num w:numId="4" w16cid:durableId="709916867">
    <w:abstractNumId w:val="5"/>
  </w:num>
  <w:num w:numId="5" w16cid:durableId="1297562910">
    <w:abstractNumId w:val="4"/>
  </w:num>
  <w:num w:numId="6" w16cid:durableId="1493253191">
    <w:abstractNumId w:val="17"/>
  </w:num>
  <w:num w:numId="7" w16cid:durableId="678235452">
    <w:abstractNumId w:val="12"/>
  </w:num>
  <w:num w:numId="8" w16cid:durableId="1973947941">
    <w:abstractNumId w:val="8"/>
  </w:num>
  <w:num w:numId="9" w16cid:durableId="1104493960">
    <w:abstractNumId w:val="3"/>
  </w:num>
  <w:num w:numId="10" w16cid:durableId="1438872501">
    <w:abstractNumId w:val="2"/>
  </w:num>
  <w:num w:numId="11" w16cid:durableId="2066444199">
    <w:abstractNumId w:val="1"/>
  </w:num>
  <w:num w:numId="12" w16cid:durableId="1677145367">
    <w:abstractNumId w:val="0"/>
  </w:num>
  <w:num w:numId="13" w16cid:durableId="615796962">
    <w:abstractNumId w:val="27"/>
  </w:num>
  <w:num w:numId="14" w16cid:durableId="362218533">
    <w:abstractNumId w:val="12"/>
  </w:num>
  <w:num w:numId="15" w16cid:durableId="1191869715">
    <w:abstractNumId w:val="20"/>
  </w:num>
  <w:num w:numId="16" w16cid:durableId="1371958835">
    <w:abstractNumId w:val="20"/>
  </w:num>
  <w:num w:numId="17" w16cid:durableId="645015973">
    <w:abstractNumId w:val="29"/>
  </w:num>
  <w:num w:numId="18" w16cid:durableId="1613435873">
    <w:abstractNumId w:val="16"/>
  </w:num>
  <w:num w:numId="19" w16cid:durableId="1206917000">
    <w:abstractNumId w:val="23"/>
  </w:num>
  <w:num w:numId="20" w16cid:durableId="748310663">
    <w:abstractNumId w:val="32"/>
  </w:num>
  <w:num w:numId="21" w16cid:durableId="811362387">
    <w:abstractNumId w:val="35"/>
  </w:num>
  <w:num w:numId="22" w16cid:durableId="7087978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139956679">
    <w:abstractNumId w:val="33"/>
  </w:num>
  <w:num w:numId="24" w16cid:durableId="422262120">
    <w:abstractNumId w:val="34"/>
  </w:num>
  <w:num w:numId="25" w16cid:durableId="1453744865">
    <w:abstractNumId w:val="13"/>
    <w:lvlOverride w:ilvl="0">
      <w:lvl w:ilvl="0">
        <w:start w:val="1"/>
        <w:numFmt w:val="bullet"/>
        <w:pStyle w:val="Aufzhlung1IPSO"/>
        <w:lvlText w:val=""/>
        <w:lvlJc w:val="left"/>
        <w:pPr>
          <w:ind w:left="357" w:hanging="357"/>
        </w:pPr>
        <w:rPr>
          <w:rFonts w:ascii="Symbol" w:hAnsi="Symbol" w:hint="default"/>
          <w:color w:val="auto"/>
        </w:rPr>
      </w:lvl>
    </w:lvlOverride>
    <w:lvlOverride w:ilvl="1">
      <w:lvl w:ilvl="1">
        <w:start w:val="1"/>
        <w:numFmt w:val="bullet"/>
        <w:pStyle w:val="Aufzhlung2IPSO"/>
        <w:lvlText w:val=""/>
        <w:lvlJc w:val="left"/>
        <w:pPr>
          <w:ind w:left="720" w:hanging="363"/>
        </w:pPr>
        <w:rPr>
          <w:rFonts w:ascii="Symbol" w:hAnsi="Symbol" w:hint="default"/>
          <w:color w:val="auto"/>
        </w:rPr>
      </w:lvl>
    </w:lvlOverride>
  </w:num>
  <w:num w:numId="26" w16cid:durableId="60491075">
    <w:abstractNumId w:val="28"/>
  </w:num>
  <w:num w:numId="27" w16cid:durableId="588732458">
    <w:abstractNumId w:val="24"/>
  </w:num>
  <w:num w:numId="28" w16cid:durableId="882056368">
    <w:abstractNumId w:val="30"/>
  </w:num>
  <w:num w:numId="29" w16cid:durableId="757753682">
    <w:abstractNumId w:val="11"/>
  </w:num>
  <w:num w:numId="30" w16cid:durableId="4409111">
    <w:abstractNumId w:val="40"/>
  </w:num>
  <w:num w:numId="31" w16cid:durableId="1921325805">
    <w:abstractNumId w:val="15"/>
  </w:num>
  <w:num w:numId="32" w16cid:durableId="760445689">
    <w:abstractNumId w:val="36"/>
  </w:num>
  <w:num w:numId="33" w16cid:durableId="1899701916">
    <w:abstractNumId w:val="25"/>
  </w:num>
  <w:num w:numId="34" w16cid:durableId="1212309958">
    <w:abstractNumId w:val="10"/>
  </w:num>
  <w:num w:numId="35" w16cid:durableId="1610157637">
    <w:abstractNumId w:val="21"/>
  </w:num>
  <w:num w:numId="36" w16cid:durableId="1545020379">
    <w:abstractNumId w:val="38"/>
  </w:num>
  <w:num w:numId="37" w16cid:durableId="1446073528">
    <w:abstractNumId w:val="37"/>
  </w:num>
  <w:num w:numId="38" w16cid:durableId="1518033936">
    <w:abstractNumId w:val="19"/>
  </w:num>
  <w:num w:numId="39" w16cid:durableId="1331786299">
    <w:abstractNumId w:val="26"/>
  </w:num>
  <w:num w:numId="40" w16cid:durableId="105127749">
    <w:abstractNumId w:val="22"/>
  </w:num>
  <w:num w:numId="41" w16cid:durableId="197745870">
    <w:abstractNumId w:val="39"/>
  </w:num>
  <w:num w:numId="42" w16cid:durableId="1837957565">
    <w:abstractNumId w:val="31"/>
  </w:num>
  <w:num w:numId="43" w16cid:durableId="1381250932">
    <w:abstractNumId w:val="14"/>
  </w:num>
  <w:num w:numId="44" w16cid:durableId="66463102">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8"/>
  <w:displayBackgroundShape/>
  <w:attachedTemplate r:id="rId1"/>
  <w:defaultTabStop w:val="720"/>
  <w:hyphenationZone w:val="425"/>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DA8"/>
    <w:rsid w:val="00003CFE"/>
    <w:rsid w:val="00005D31"/>
    <w:rsid w:val="00007184"/>
    <w:rsid w:val="00012ABD"/>
    <w:rsid w:val="00013163"/>
    <w:rsid w:val="00014198"/>
    <w:rsid w:val="000141C2"/>
    <w:rsid w:val="0001433B"/>
    <w:rsid w:val="00014E7A"/>
    <w:rsid w:val="00016DB6"/>
    <w:rsid w:val="00017590"/>
    <w:rsid w:val="00017C1E"/>
    <w:rsid w:val="00021480"/>
    <w:rsid w:val="00023B5B"/>
    <w:rsid w:val="00024E24"/>
    <w:rsid w:val="00024ED3"/>
    <w:rsid w:val="00030417"/>
    <w:rsid w:val="00030CCF"/>
    <w:rsid w:val="00033095"/>
    <w:rsid w:val="00033487"/>
    <w:rsid w:val="00036909"/>
    <w:rsid w:val="00037E60"/>
    <w:rsid w:val="0004621B"/>
    <w:rsid w:val="00046A1F"/>
    <w:rsid w:val="00046B63"/>
    <w:rsid w:val="00046C00"/>
    <w:rsid w:val="00047E3B"/>
    <w:rsid w:val="000511C5"/>
    <w:rsid w:val="000517E6"/>
    <w:rsid w:val="000525EB"/>
    <w:rsid w:val="00053952"/>
    <w:rsid w:val="00055F84"/>
    <w:rsid w:val="00056F7B"/>
    <w:rsid w:val="000617C8"/>
    <w:rsid w:val="00062273"/>
    <w:rsid w:val="000643D9"/>
    <w:rsid w:val="00067363"/>
    <w:rsid w:val="00067503"/>
    <w:rsid w:val="0007270E"/>
    <w:rsid w:val="00081268"/>
    <w:rsid w:val="00081A1D"/>
    <w:rsid w:val="00086E62"/>
    <w:rsid w:val="0008700C"/>
    <w:rsid w:val="00087E36"/>
    <w:rsid w:val="000906A9"/>
    <w:rsid w:val="00092179"/>
    <w:rsid w:val="00093EB7"/>
    <w:rsid w:val="00097ED3"/>
    <w:rsid w:val="000A23A3"/>
    <w:rsid w:val="000A259B"/>
    <w:rsid w:val="000A2A80"/>
    <w:rsid w:val="000A2AF3"/>
    <w:rsid w:val="000A3743"/>
    <w:rsid w:val="000A44AE"/>
    <w:rsid w:val="000A4B92"/>
    <w:rsid w:val="000A5D6B"/>
    <w:rsid w:val="000A5F3C"/>
    <w:rsid w:val="000A6AE6"/>
    <w:rsid w:val="000B3F1A"/>
    <w:rsid w:val="000B5C26"/>
    <w:rsid w:val="000C3439"/>
    <w:rsid w:val="000C46F1"/>
    <w:rsid w:val="000C4D8C"/>
    <w:rsid w:val="000D237A"/>
    <w:rsid w:val="000D3DF5"/>
    <w:rsid w:val="000E1E49"/>
    <w:rsid w:val="000E1F26"/>
    <w:rsid w:val="000E3EBF"/>
    <w:rsid w:val="000F2346"/>
    <w:rsid w:val="000F2F9F"/>
    <w:rsid w:val="00100EC0"/>
    <w:rsid w:val="00104D22"/>
    <w:rsid w:val="001058E3"/>
    <w:rsid w:val="0010735C"/>
    <w:rsid w:val="001102BC"/>
    <w:rsid w:val="001108B9"/>
    <w:rsid w:val="0011144C"/>
    <w:rsid w:val="00111ADB"/>
    <w:rsid w:val="00112B20"/>
    <w:rsid w:val="00113179"/>
    <w:rsid w:val="00116971"/>
    <w:rsid w:val="001200DA"/>
    <w:rsid w:val="0012258A"/>
    <w:rsid w:val="00131A7A"/>
    <w:rsid w:val="00132CBE"/>
    <w:rsid w:val="0013356A"/>
    <w:rsid w:val="00135251"/>
    <w:rsid w:val="00142159"/>
    <w:rsid w:val="0014643E"/>
    <w:rsid w:val="001510F4"/>
    <w:rsid w:val="00153784"/>
    <w:rsid w:val="00163B89"/>
    <w:rsid w:val="00165091"/>
    <w:rsid w:val="00170D10"/>
    <w:rsid w:val="00171170"/>
    <w:rsid w:val="0017150D"/>
    <w:rsid w:val="00172590"/>
    <w:rsid w:val="00172A66"/>
    <w:rsid w:val="00174C2F"/>
    <w:rsid w:val="001770BE"/>
    <w:rsid w:val="0018041E"/>
    <w:rsid w:val="00180A79"/>
    <w:rsid w:val="00180F03"/>
    <w:rsid w:val="001813F1"/>
    <w:rsid w:val="001814B9"/>
    <w:rsid w:val="00181F94"/>
    <w:rsid w:val="00182E46"/>
    <w:rsid w:val="00192698"/>
    <w:rsid w:val="00196758"/>
    <w:rsid w:val="001A1533"/>
    <w:rsid w:val="001A271D"/>
    <w:rsid w:val="001A2A28"/>
    <w:rsid w:val="001A42D6"/>
    <w:rsid w:val="001A48DD"/>
    <w:rsid w:val="001A772A"/>
    <w:rsid w:val="001B0527"/>
    <w:rsid w:val="001B1879"/>
    <w:rsid w:val="001B5E5D"/>
    <w:rsid w:val="001C1043"/>
    <w:rsid w:val="001C14B2"/>
    <w:rsid w:val="001C2370"/>
    <w:rsid w:val="001C2A41"/>
    <w:rsid w:val="001D2675"/>
    <w:rsid w:val="001D34CF"/>
    <w:rsid w:val="001D5D02"/>
    <w:rsid w:val="001D6AC8"/>
    <w:rsid w:val="001D6BBD"/>
    <w:rsid w:val="001D7E47"/>
    <w:rsid w:val="001E472C"/>
    <w:rsid w:val="001E50AC"/>
    <w:rsid w:val="001E5421"/>
    <w:rsid w:val="001E5869"/>
    <w:rsid w:val="001E5A81"/>
    <w:rsid w:val="001E7E63"/>
    <w:rsid w:val="001F077E"/>
    <w:rsid w:val="001F30C3"/>
    <w:rsid w:val="001F4C30"/>
    <w:rsid w:val="001F702A"/>
    <w:rsid w:val="00200094"/>
    <w:rsid w:val="002017BA"/>
    <w:rsid w:val="00202057"/>
    <w:rsid w:val="00205350"/>
    <w:rsid w:val="00206E8E"/>
    <w:rsid w:val="00221614"/>
    <w:rsid w:val="00221A82"/>
    <w:rsid w:val="00221CF6"/>
    <w:rsid w:val="0022311C"/>
    <w:rsid w:val="00231647"/>
    <w:rsid w:val="00232F7D"/>
    <w:rsid w:val="00233DB5"/>
    <w:rsid w:val="00234745"/>
    <w:rsid w:val="00234996"/>
    <w:rsid w:val="00234CB1"/>
    <w:rsid w:val="0023661B"/>
    <w:rsid w:val="00236847"/>
    <w:rsid w:val="00237D86"/>
    <w:rsid w:val="00241FDA"/>
    <w:rsid w:val="00244B29"/>
    <w:rsid w:val="002450AB"/>
    <w:rsid w:val="0024692B"/>
    <w:rsid w:val="0024759C"/>
    <w:rsid w:val="00247DBD"/>
    <w:rsid w:val="0025544E"/>
    <w:rsid w:val="00255907"/>
    <w:rsid w:val="00256369"/>
    <w:rsid w:val="0026600D"/>
    <w:rsid w:val="00267FEA"/>
    <w:rsid w:val="00275B23"/>
    <w:rsid w:val="00276142"/>
    <w:rsid w:val="002766A4"/>
    <w:rsid w:val="00276B25"/>
    <w:rsid w:val="00280120"/>
    <w:rsid w:val="00280DDE"/>
    <w:rsid w:val="002811D3"/>
    <w:rsid w:val="00291154"/>
    <w:rsid w:val="00291E6A"/>
    <w:rsid w:val="00293C35"/>
    <w:rsid w:val="00293CE2"/>
    <w:rsid w:val="002947D7"/>
    <w:rsid w:val="00296F26"/>
    <w:rsid w:val="002971AB"/>
    <w:rsid w:val="00297AE3"/>
    <w:rsid w:val="002A1FA6"/>
    <w:rsid w:val="002A2637"/>
    <w:rsid w:val="002A34EB"/>
    <w:rsid w:val="002A60F6"/>
    <w:rsid w:val="002A6CB5"/>
    <w:rsid w:val="002A7890"/>
    <w:rsid w:val="002B0EAE"/>
    <w:rsid w:val="002B1DE9"/>
    <w:rsid w:val="002B2CAE"/>
    <w:rsid w:val="002B513F"/>
    <w:rsid w:val="002B626F"/>
    <w:rsid w:val="002C0113"/>
    <w:rsid w:val="002C4296"/>
    <w:rsid w:val="002C5F76"/>
    <w:rsid w:val="002C7A9E"/>
    <w:rsid w:val="002D0E53"/>
    <w:rsid w:val="002D1891"/>
    <w:rsid w:val="002D3665"/>
    <w:rsid w:val="002D59A4"/>
    <w:rsid w:val="002D5A41"/>
    <w:rsid w:val="002D767F"/>
    <w:rsid w:val="002E131C"/>
    <w:rsid w:val="002E1839"/>
    <w:rsid w:val="002E5AA6"/>
    <w:rsid w:val="002F33FA"/>
    <w:rsid w:val="002F7B2B"/>
    <w:rsid w:val="00302DE6"/>
    <w:rsid w:val="00303582"/>
    <w:rsid w:val="00305D1D"/>
    <w:rsid w:val="003078D8"/>
    <w:rsid w:val="00311795"/>
    <w:rsid w:val="0032075C"/>
    <w:rsid w:val="00321C47"/>
    <w:rsid w:val="00327135"/>
    <w:rsid w:val="00332805"/>
    <w:rsid w:val="00334469"/>
    <w:rsid w:val="00335FBD"/>
    <w:rsid w:val="00340ACA"/>
    <w:rsid w:val="00343E81"/>
    <w:rsid w:val="003443B1"/>
    <w:rsid w:val="00345967"/>
    <w:rsid w:val="00351867"/>
    <w:rsid w:val="003530B3"/>
    <w:rsid w:val="00356313"/>
    <w:rsid w:val="00357C57"/>
    <w:rsid w:val="003606F9"/>
    <w:rsid w:val="00364143"/>
    <w:rsid w:val="00364260"/>
    <w:rsid w:val="00364CDF"/>
    <w:rsid w:val="00366CE7"/>
    <w:rsid w:val="00367DC6"/>
    <w:rsid w:val="00370501"/>
    <w:rsid w:val="00380AAB"/>
    <w:rsid w:val="00387AE8"/>
    <w:rsid w:val="00387F47"/>
    <w:rsid w:val="00390A11"/>
    <w:rsid w:val="00391AD7"/>
    <w:rsid w:val="00395A35"/>
    <w:rsid w:val="00395D06"/>
    <w:rsid w:val="003A13AA"/>
    <w:rsid w:val="003B0D2E"/>
    <w:rsid w:val="003B1C70"/>
    <w:rsid w:val="003B2105"/>
    <w:rsid w:val="003B70C2"/>
    <w:rsid w:val="003C0755"/>
    <w:rsid w:val="003C3C44"/>
    <w:rsid w:val="003C7446"/>
    <w:rsid w:val="003C7DD9"/>
    <w:rsid w:val="003D056A"/>
    <w:rsid w:val="003D082C"/>
    <w:rsid w:val="003D4689"/>
    <w:rsid w:val="003D70E5"/>
    <w:rsid w:val="003E0689"/>
    <w:rsid w:val="003E26EA"/>
    <w:rsid w:val="003E2CE0"/>
    <w:rsid w:val="003E59C7"/>
    <w:rsid w:val="003F34FE"/>
    <w:rsid w:val="003F4E2A"/>
    <w:rsid w:val="003F5C52"/>
    <w:rsid w:val="0040165A"/>
    <w:rsid w:val="00403BAA"/>
    <w:rsid w:val="004062EA"/>
    <w:rsid w:val="004071E7"/>
    <w:rsid w:val="00411C64"/>
    <w:rsid w:val="004123DC"/>
    <w:rsid w:val="0041380F"/>
    <w:rsid w:val="00415172"/>
    <w:rsid w:val="00416407"/>
    <w:rsid w:val="00416B16"/>
    <w:rsid w:val="00417063"/>
    <w:rsid w:val="00420EE0"/>
    <w:rsid w:val="00423D17"/>
    <w:rsid w:val="004269B6"/>
    <w:rsid w:val="00431D5A"/>
    <w:rsid w:val="0043369B"/>
    <w:rsid w:val="004361BE"/>
    <w:rsid w:val="004412A8"/>
    <w:rsid w:val="00444F29"/>
    <w:rsid w:val="0045094D"/>
    <w:rsid w:val="00452D1D"/>
    <w:rsid w:val="00453B34"/>
    <w:rsid w:val="00455D42"/>
    <w:rsid w:val="00455DA0"/>
    <w:rsid w:val="00455FED"/>
    <w:rsid w:val="004605F3"/>
    <w:rsid w:val="004620E7"/>
    <w:rsid w:val="00477323"/>
    <w:rsid w:val="00477AF6"/>
    <w:rsid w:val="00482823"/>
    <w:rsid w:val="00483B2A"/>
    <w:rsid w:val="00486006"/>
    <w:rsid w:val="00486A45"/>
    <w:rsid w:val="00490395"/>
    <w:rsid w:val="004927A8"/>
    <w:rsid w:val="00494C68"/>
    <w:rsid w:val="0049526D"/>
    <w:rsid w:val="0049565A"/>
    <w:rsid w:val="00496B29"/>
    <w:rsid w:val="004972C3"/>
    <w:rsid w:val="004A0908"/>
    <w:rsid w:val="004A3B9D"/>
    <w:rsid w:val="004A469E"/>
    <w:rsid w:val="004A4A3A"/>
    <w:rsid w:val="004A5B68"/>
    <w:rsid w:val="004A7CB0"/>
    <w:rsid w:val="004B0293"/>
    <w:rsid w:val="004B1A3D"/>
    <w:rsid w:val="004B4DA3"/>
    <w:rsid w:val="004B69FB"/>
    <w:rsid w:val="004B7B58"/>
    <w:rsid w:val="004C216B"/>
    <w:rsid w:val="004D05EC"/>
    <w:rsid w:val="004D08D8"/>
    <w:rsid w:val="004D1292"/>
    <w:rsid w:val="004D7979"/>
    <w:rsid w:val="004D7AA1"/>
    <w:rsid w:val="004E388A"/>
    <w:rsid w:val="004E67ED"/>
    <w:rsid w:val="004E7CA9"/>
    <w:rsid w:val="004F3F15"/>
    <w:rsid w:val="004F6957"/>
    <w:rsid w:val="004F6EE6"/>
    <w:rsid w:val="00500F0A"/>
    <w:rsid w:val="005029E4"/>
    <w:rsid w:val="00504864"/>
    <w:rsid w:val="00505B98"/>
    <w:rsid w:val="00506818"/>
    <w:rsid w:val="00511E41"/>
    <w:rsid w:val="00512425"/>
    <w:rsid w:val="00513EA3"/>
    <w:rsid w:val="005148AB"/>
    <w:rsid w:val="00515813"/>
    <w:rsid w:val="00520EA4"/>
    <w:rsid w:val="005356F5"/>
    <w:rsid w:val="00536043"/>
    <w:rsid w:val="005364D0"/>
    <w:rsid w:val="00536A2E"/>
    <w:rsid w:val="005465CE"/>
    <w:rsid w:val="00546BC8"/>
    <w:rsid w:val="00546D4E"/>
    <w:rsid w:val="00547040"/>
    <w:rsid w:val="00550621"/>
    <w:rsid w:val="00550695"/>
    <w:rsid w:val="00553D5F"/>
    <w:rsid w:val="00556B35"/>
    <w:rsid w:val="00556B9E"/>
    <w:rsid w:val="00556C56"/>
    <w:rsid w:val="0055743C"/>
    <w:rsid w:val="00557DE8"/>
    <w:rsid w:val="0056016C"/>
    <w:rsid w:val="00560194"/>
    <w:rsid w:val="00561C85"/>
    <w:rsid w:val="00562AE0"/>
    <w:rsid w:val="00564077"/>
    <w:rsid w:val="005640AD"/>
    <w:rsid w:val="00570C3C"/>
    <w:rsid w:val="0057165E"/>
    <w:rsid w:val="00573E75"/>
    <w:rsid w:val="00577C6E"/>
    <w:rsid w:val="00581587"/>
    <w:rsid w:val="00581881"/>
    <w:rsid w:val="00582626"/>
    <w:rsid w:val="00582B9B"/>
    <w:rsid w:val="00587A02"/>
    <w:rsid w:val="00587EDC"/>
    <w:rsid w:val="00587F32"/>
    <w:rsid w:val="00590043"/>
    <w:rsid w:val="005915E6"/>
    <w:rsid w:val="00592358"/>
    <w:rsid w:val="0059327E"/>
    <w:rsid w:val="0059542A"/>
    <w:rsid w:val="00596B51"/>
    <w:rsid w:val="005A0278"/>
    <w:rsid w:val="005A4086"/>
    <w:rsid w:val="005A49C1"/>
    <w:rsid w:val="005A7698"/>
    <w:rsid w:val="005B074F"/>
    <w:rsid w:val="005B142F"/>
    <w:rsid w:val="005B15F2"/>
    <w:rsid w:val="005B368F"/>
    <w:rsid w:val="005C021F"/>
    <w:rsid w:val="005C1382"/>
    <w:rsid w:val="005C210D"/>
    <w:rsid w:val="005C2C8C"/>
    <w:rsid w:val="005C3AF2"/>
    <w:rsid w:val="005C4B23"/>
    <w:rsid w:val="005C73B1"/>
    <w:rsid w:val="005D410A"/>
    <w:rsid w:val="005D4A9C"/>
    <w:rsid w:val="005D5C4D"/>
    <w:rsid w:val="005E18F7"/>
    <w:rsid w:val="005E263A"/>
    <w:rsid w:val="005E3DA8"/>
    <w:rsid w:val="005E41D5"/>
    <w:rsid w:val="005E4C51"/>
    <w:rsid w:val="005E608C"/>
    <w:rsid w:val="005E7584"/>
    <w:rsid w:val="005E7CAD"/>
    <w:rsid w:val="005F0859"/>
    <w:rsid w:val="005F3519"/>
    <w:rsid w:val="005F7C55"/>
    <w:rsid w:val="006002BF"/>
    <w:rsid w:val="00603769"/>
    <w:rsid w:val="00606A5E"/>
    <w:rsid w:val="006076CC"/>
    <w:rsid w:val="00607890"/>
    <w:rsid w:val="006118B2"/>
    <w:rsid w:val="00611CA0"/>
    <w:rsid w:val="00612C11"/>
    <w:rsid w:val="00613AEF"/>
    <w:rsid w:val="006151C3"/>
    <w:rsid w:val="00624F1B"/>
    <w:rsid w:val="0063024C"/>
    <w:rsid w:val="00634F03"/>
    <w:rsid w:val="0063733A"/>
    <w:rsid w:val="0064089D"/>
    <w:rsid w:val="00642CFC"/>
    <w:rsid w:val="006478EA"/>
    <w:rsid w:val="006507AB"/>
    <w:rsid w:val="0065147E"/>
    <w:rsid w:val="00652887"/>
    <w:rsid w:val="006609E4"/>
    <w:rsid w:val="00665116"/>
    <w:rsid w:val="00665163"/>
    <w:rsid w:val="00665879"/>
    <w:rsid w:val="006711B3"/>
    <w:rsid w:val="0067293F"/>
    <w:rsid w:val="006738CB"/>
    <w:rsid w:val="006772B1"/>
    <w:rsid w:val="00680387"/>
    <w:rsid w:val="00681963"/>
    <w:rsid w:val="00683423"/>
    <w:rsid w:val="00692DBB"/>
    <w:rsid w:val="0069682C"/>
    <w:rsid w:val="006A229B"/>
    <w:rsid w:val="006A45AF"/>
    <w:rsid w:val="006A5A30"/>
    <w:rsid w:val="006A5A9E"/>
    <w:rsid w:val="006A5B05"/>
    <w:rsid w:val="006A6D02"/>
    <w:rsid w:val="006A6F62"/>
    <w:rsid w:val="006A73EE"/>
    <w:rsid w:val="006B103A"/>
    <w:rsid w:val="006B11E6"/>
    <w:rsid w:val="006B25E8"/>
    <w:rsid w:val="006B299F"/>
    <w:rsid w:val="006B2D9D"/>
    <w:rsid w:val="006B34BE"/>
    <w:rsid w:val="006B3539"/>
    <w:rsid w:val="006B4371"/>
    <w:rsid w:val="006C100C"/>
    <w:rsid w:val="006C11FC"/>
    <w:rsid w:val="006C4A36"/>
    <w:rsid w:val="006C4B8B"/>
    <w:rsid w:val="006C58A3"/>
    <w:rsid w:val="006D4529"/>
    <w:rsid w:val="006D7CB0"/>
    <w:rsid w:val="006E0459"/>
    <w:rsid w:val="006E2E8C"/>
    <w:rsid w:val="006E590A"/>
    <w:rsid w:val="006E5FE9"/>
    <w:rsid w:val="006E5FEE"/>
    <w:rsid w:val="006E7432"/>
    <w:rsid w:val="006F0E63"/>
    <w:rsid w:val="006F0FFB"/>
    <w:rsid w:val="00703FD2"/>
    <w:rsid w:val="00705B7D"/>
    <w:rsid w:val="00705CEB"/>
    <w:rsid w:val="00712038"/>
    <w:rsid w:val="00714676"/>
    <w:rsid w:val="00714EF4"/>
    <w:rsid w:val="007232F8"/>
    <w:rsid w:val="00733222"/>
    <w:rsid w:val="00736382"/>
    <w:rsid w:val="00737B73"/>
    <w:rsid w:val="007465ED"/>
    <w:rsid w:val="00753A01"/>
    <w:rsid w:val="0075664E"/>
    <w:rsid w:val="00760FA9"/>
    <w:rsid w:val="007611CB"/>
    <w:rsid w:val="00762E4A"/>
    <w:rsid w:val="00764AF8"/>
    <w:rsid w:val="00764B4D"/>
    <w:rsid w:val="00771EDB"/>
    <w:rsid w:val="007805A0"/>
    <w:rsid w:val="00780B54"/>
    <w:rsid w:val="00780EE8"/>
    <w:rsid w:val="00785252"/>
    <w:rsid w:val="00792288"/>
    <w:rsid w:val="00793279"/>
    <w:rsid w:val="00793C49"/>
    <w:rsid w:val="00794D37"/>
    <w:rsid w:val="00795186"/>
    <w:rsid w:val="00796005"/>
    <w:rsid w:val="00797576"/>
    <w:rsid w:val="007A227D"/>
    <w:rsid w:val="007A3164"/>
    <w:rsid w:val="007A35E3"/>
    <w:rsid w:val="007A4E49"/>
    <w:rsid w:val="007A55DB"/>
    <w:rsid w:val="007A5D13"/>
    <w:rsid w:val="007A62FD"/>
    <w:rsid w:val="007B13B4"/>
    <w:rsid w:val="007B1718"/>
    <w:rsid w:val="007B1961"/>
    <w:rsid w:val="007B2ED0"/>
    <w:rsid w:val="007B394B"/>
    <w:rsid w:val="007C16A0"/>
    <w:rsid w:val="007C3FC3"/>
    <w:rsid w:val="007C4D08"/>
    <w:rsid w:val="007C547F"/>
    <w:rsid w:val="007C7FA6"/>
    <w:rsid w:val="007D6E10"/>
    <w:rsid w:val="007E013F"/>
    <w:rsid w:val="007E41B2"/>
    <w:rsid w:val="007E627C"/>
    <w:rsid w:val="007E6351"/>
    <w:rsid w:val="007F03C8"/>
    <w:rsid w:val="007F32DA"/>
    <w:rsid w:val="007F39EB"/>
    <w:rsid w:val="007F4B5F"/>
    <w:rsid w:val="007F57D8"/>
    <w:rsid w:val="007F63CA"/>
    <w:rsid w:val="007F7B8F"/>
    <w:rsid w:val="00801B88"/>
    <w:rsid w:val="00802221"/>
    <w:rsid w:val="00805250"/>
    <w:rsid w:val="00806C4D"/>
    <w:rsid w:val="00812676"/>
    <w:rsid w:val="00816C7C"/>
    <w:rsid w:val="008171ED"/>
    <w:rsid w:val="0082036F"/>
    <w:rsid w:val="00822C36"/>
    <w:rsid w:val="00824975"/>
    <w:rsid w:val="008272FF"/>
    <w:rsid w:val="00830611"/>
    <w:rsid w:val="00833B91"/>
    <w:rsid w:val="008343AB"/>
    <w:rsid w:val="00840F7A"/>
    <w:rsid w:val="008410E7"/>
    <w:rsid w:val="00843692"/>
    <w:rsid w:val="008443F6"/>
    <w:rsid w:val="00847062"/>
    <w:rsid w:val="00847E1D"/>
    <w:rsid w:val="0085015E"/>
    <w:rsid w:val="00854F75"/>
    <w:rsid w:val="00855186"/>
    <w:rsid w:val="0085684C"/>
    <w:rsid w:val="0086205B"/>
    <w:rsid w:val="00862073"/>
    <w:rsid w:val="008623FC"/>
    <w:rsid w:val="008626D2"/>
    <w:rsid w:val="00862781"/>
    <w:rsid w:val="00864047"/>
    <w:rsid w:val="00864B44"/>
    <w:rsid w:val="00864F44"/>
    <w:rsid w:val="0086501B"/>
    <w:rsid w:val="008654CA"/>
    <w:rsid w:val="008710D3"/>
    <w:rsid w:val="0087489B"/>
    <w:rsid w:val="00875D82"/>
    <w:rsid w:val="00875D90"/>
    <w:rsid w:val="0087734D"/>
    <w:rsid w:val="00877C73"/>
    <w:rsid w:val="00880841"/>
    <w:rsid w:val="00880C86"/>
    <w:rsid w:val="00881844"/>
    <w:rsid w:val="00881F73"/>
    <w:rsid w:val="008830EA"/>
    <w:rsid w:val="0088585E"/>
    <w:rsid w:val="0088745F"/>
    <w:rsid w:val="008925EE"/>
    <w:rsid w:val="00893B5C"/>
    <w:rsid w:val="008959D4"/>
    <w:rsid w:val="00897459"/>
    <w:rsid w:val="008A11AF"/>
    <w:rsid w:val="008A4FB4"/>
    <w:rsid w:val="008A5892"/>
    <w:rsid w:val="008A6673"/>
    <w:rsid w:val="008A72D6"/>
    <w:rsid w:val="008A7612"/>
    <w:rsid w:val="008B094A"/>
    <w:rsid w:val="008B0AC8"/>
    <w:rsid w:val="008B0BE7"/>
    <w:rsid w:val="008B1A29"/>
    <w:rsid w:val="008B4EB5"/>
    <w:rsid w:val="008B5EFC"/>
    <w:rsid w:val="008B6DD1"/>
    <w:rsid w:val="008B734A"/>
    <w:rsid w:val="008C2712"/>
    <w:rsid w:val="008C4685"/>
    <w:rsid w:val="008C5867"/>
    <w:rsid w:val="008C7E1F"/>
    <w:rsid w:val="008D0352"/>
    <w:rsid w:val="008D2564"/>
    <w:rsid w:val="008D28B6"/>
    <w:rsid w:val="008D334F"/>
    <w:rsid w:val="008D772B"/>
    <w:rsid w:val="008E0708"/>
    <w:rsid w:val="008E40BF"/>
    <w:rsid w:val="008F0E8F"/>
    <w:rsid w:val="008F190A"/>
    <w:rsid w:val="008F40C8"/>
    <w:rsid w:val="008F7048"/>
    <w:rsid w:val="008F724D"/>
    <w:rsid w:val="00903B9F"/>
    <w:rsid w:val="00903FD6"/>
    <w:rsid w:val="00904B95"/>
    <w:rsid w:val="00904D43"/>
    <w:rsid w:val="00907EF9"/>
    <w:rsid w:val="009109BD"/>
    <w:rsid w:val="00911010"/>
    <w:rsid w:val="009131F9"/>
    <w:rsid w:val="009137DA"/>
    <w:rsid w:val="00914050"/>
    <w:rsid w:val="0091405E"/>
    <w:rsid w:val="00914D47"/>
    <w:rsid w:val="00922AEF"/>
    <w:rsid w:val="00923417"/>
    <w:rsid w:val="00923ED8"/>
    <w:rsid w:val="00926800"/>
    <w:rsid w:val="009323CA"/>
    <w:rsid w:val="0093386C"/>
    <w:rsid w:val="0093637B"/>
    <w:rsid w:val="00936CA4"/>
    <w:rsid w:val="00941144"/>
    <w:rsid w:val="00941B39"/>
    <w:rsid w:val="009435A6"/>
    <w:rsid w:val="00943B96"/>
    <w:rsid w:val="00945F09"/>
    <w:rsid w:val="009509FB"/>
    <w:rsid w:val="00956712"/>
    <w:rsid w:val="009609A6"/>
    <w:rsid w:val="00961733"/>
    <w:rsid w:val="00962590"/>
    <w:rsid w:val="00963083"/>
    <w:rsid w:val="009633E6"/>
    <w:rsid w:val="009644A3"/>
    <w:rsid w:val="00965DAF"/>
    <w:rsid w:val="009661CB"/>
    <w:rsid w:val="009732F0"/>
    <w:rsid w:val="00975B6A"/>
    <w:rsid w:val="00975FDA"/>
    <w:rsid w:val="00977BB4"/>
    <w:rsid w:val="009804DE"/>
    <w:rsid w:val="0098242F"/>
    <w:rsid w:val="00982BCF"/>
    <w:rsid w:val="009830E1"/>
    <w:rsid w:val="00984D08"/>
    <w:rsid w:val="00986222"/>
    <w:rsid w:val="009869BF"/>
    <w:rsid w:val="00987B0D"/>
    <w:rsid w:val="00990646"/>
    <w:rsid w:val="00991662"/>
    <w:rsid w:val="009917A5"/>
    <w:rsid w:val="009920E7"/>
    <w:rsid w:val="00994AE2"/>
    <w:rsid w:val="009966CF"/>
    <w:rsid w:val="00997EDB"/>
    <w:rsid w:val="009A0D96"/>
    <w:rsid w:val="009B07EA"/>
    <w:rsid w:val="009B3FA9"/>
    <w:rsid w:val="009B4CB8"/>
    <w:rsid w:val="009B5591"/>
    <w:rsid w:val="009B6A17"/>
    <w:rsid w:val="009B6D8E"/>
    <w:rsid w:val="009B786F"/>
    <w:rsid w:val="009C1DCC"/>
    <w:rsid w:val="009C27D9"/>
    <w:rsid w:val="009C40A4"/>
    <w:rsid w:val="009C44B7"/>
    <w:rsid w:val="009E282A"/>
    <w:rsid w:val="009E4863"/>
    <w:rsid w:val="009E4CF8"/>
    <w:rsid w:val="009E667B"/>
    <w:rsid w:val="009E7732"/>
    <w:rsid w:val="009F071A"/>
    <w:rsid w:val="009F1837"/>
    <w:rsid w:val="009F1D9C"/>
    <w:rsid w:val="009F204A"/>
    <w:rsid w:val="009F4865"/>
    <w:rsid w:val="009F4AC8"/>
    <w:rsid w:val="00A00073"/>
    <w:rsid w:val="00A013D8"/>
    <w:rsid w:val="00A116FF"/>
    <w:rsid w:val="00A12905"/>
    <w:rsid w:val="00A1505A"/>
    <w:rsid w:val="00A166CA"/>
    <w:rsid w:val="00A2014E"/>
    <w:rsid w:val="00A2226B"/>
    <w:rsid w:val="00A2439A"/>
    <w:rsid w:val="00A26FEA"/>
    <w:rsid w:val="00A324BF"/>
    <w:rsid w:val="00A329E9"/>
    <w:rsid w:val="00A32D8F"/>
    <w:rsid w:val="00A3424D"/>
    <w:rsid w:val="00A3524C"/>
    <w:rsid w:val="00A413FF"/>
    <w:rsid w:val="00A42FA5"/>
    <w:rsid w:val="00A44291"/>
    <w:rsid w:val="00A4505C"/>
    <w:rsid w:val="00A50C86"/>
    <w:rsid w:val="00A50E04"/>
    <w:rsid w:val="00A6632A"/>
    <w:rsid w:val="00A71688"/>
    <w:rsid w:val="00A71879"/>
    <w:rsid w:val="00A7444D"/>
    <w:rsid w:val="00A75973"/>
    <w:rsid w:val="00A760DA"/>
    <w:rsid w:val="00A76D58"/>
    <w:rsid w:val="00A832F9"/>
    <w:rsid w:val="00A8343D"/>
    <w:rsid w:val="00A921FD"/>
    <w:rsid w:val="00A92604"/>
    <w:rsid w:val="00A96016"/>
    <w:rsid w:val="00A97E04"/>
    <w:rsid w:val="00AA099E"/>
    <w:rsid w:val="00AA1401"/>
    <w:rsid w:val="00AA533D"/>
    <w:rsid w:val="00AA5FB3"/>
    <w:rsid w:val="00AA6AEF"/>
    <w:rsid w:val="00AB020C"/>
    <w:rsid w:val="00AB0988"/>
    <w:rsid w:val="00AB0AB6"/>
    <w:rsid w:val="00AB1753"/>
    <w:rsid w:val="00AB5AA7"/>
    <w:rsid w:val="00AC0232"/>
    <w:rsid w:val="00AC060C"/>
    <w:rsid w:val="00AC0AD0"/>
    <w:rsid w:val="00AC3886"/>
    <w:rsid w:val="00AD2BAE"/>
    <w:rsid w:val="00AD4EF2"/>
    <w:rsid w:val="00AD5E0C"/>
    <w:rsid w:val="00AE102B"/>
    <w:rsid w:val="00AE1B5A"/>
    <w:rsid w:val="00AF15AF"/>
    <w:rsid w:val="00AF24D4"/>
    <w:rsid w:val="00AF39E2"/>
    <w:rsid w:val="00AF6F42"/>
    <w:rsid w:val="00B00ACE"/>
    <w:rsid w:val="00B00B2A"/>
    <w:rsid w:val="00B00FD2"/>
    <w:rsid w:val="00B029B3"/>
    <w:rsid w:val="00B02D39"/>
    <w:rsid w:val="00B03758"/>
    <w:rsid w:val="00B03F29"/>
    <w:rsid w:val="00B06CD9"/>
    <w:rsid w:val="00B07D22"/>
    <w:rsid w:val="00B22827"/>
    <w:rsid w:val="00B25CC6"/>
    <w:rsid w:val="00B26AE6"/>
    <w:rsid w:val="00B272B2"/>
    <w:rsid w:val="00B27DAC"/>
    <w:rsid w:val="00B33451"/>
    <w:rsid w:val="00B33B4F"/>
    <w:rsid w:val="00B36A96"/>
    <w:rsid w:val="00B42DCE"/>
    <w:rsid w:val="00B4326D"/>
    <w:rsid w:val="00B456AC"/>
    <w:rsid w:val="00B46050"/>
    <w:rsid w:val="00B47901"/>
    <w:rsid w:val="00B524A9"/>
    <w:rsid w:val="00B61790"/>
    <w:rsid w:val="00B62575"/>
    <w:rsid w:val="00B6391E"/>
    <w:rsid w:val="00B6696B"/>
    <w:rsid w:val="00B66BEE"/>
    <w:rsid w:val="00B71437"/>
    <w:rsid w:val="00B71B56"/>
    <w:rsid w:val="00B71E71"/>
    <w:rsid w:val="00B77B9D"/>
    <w:rsid w:val="00B840C5"/>
    <w:rsid w:val="00B853C0"/>
    <w:rsid w:val="00B85CFD"/>
    <w:rsid w:val="00B92C0E"/>
    <w:rsid w:val="00B92C48"/>
    <w:rsid w:val="00B93E4A"/>
    <w:rsid w:val="00B93E8F"/>
    <w:rsid w:val="00B97A50"/>
    <w:rsid w:val="00BA2224"/>
    <w:rsid w:val="00BA2647"/>
    <w:rsid w:val="00BB09D7"/>
    <w:rsid w:val="00BB1EA0"/>
    <w:rsid w:val="00BB2291"/>
    <w:rsid w:val="00BB4138"/>
    <w:rsid w:val="00BB5C21"/>
    <w:rsid w:val="00BB71F8"/>
    <w:rsid w:val="00BC232F"/>
    <w:rsid w:val="00BC2D44"/>
    <w:rsid w:val="00BC6133"/>
    <w:rsid w:val="00BD0B72"/>
    <w:rsid w:val="00BD59E9"/>
    <w:rsid w:val="00BD6030"/>
    <w:rsid w:val="00BE0240"/>
    <w:rsid w:val="00BE06AF"/>
    <w:rsid w:val="00BF1206"/>
    <w:rsid w:val="00BF4B7C"/>
    <w:rsid w:val="00BF6E38"/>
    <w:rsid w:val="00BF711A"/>
    <w:rsid w:val="00C01B65"/>
    <w:rsid w:val="00C024F4"/>
    <w:rsid w:val="00C0498A"/>
    <w:rsid w:val="00C052CD"/>
    <w:rsid w:val="00C0690E"/>
    <w:rsid w:val="00C07197"/>
    <w:rsid w:val="00C10E7A"/>
    <w:rsid w:val="00C1243D"/>
    <w:rsid w:val="00C13B10"/>
    <w:rsid w:val="00C15E82"/>
    <w:rsid w:val="00C17DFB"/>
    <w:rsid w:val="00C20217"/>
    <w:rsid w:val="00C205C6"/>
    <w:rsid w:val="00C258E3"/>
    <w:rsid w:val="00C327E4"/>
    <w:rsid w:val="00C33CA3"/>
    <w:rsid w:val="00C33ED2"/>
    <w:rsid w:val="00C368D8"/>
    <w:rsid w:val="00C409EB"/>
    <w:rsid w:val="00C4587E"/>
    <w:rsid w:val="00C46CEB"/>
    <w:rsid w:val="00C470D5"/>
    <w:rsid w:val="00C5000A"/>
    <w:rsid w:val="00C542F0"/>
    <w:rsid w:val="00C56C2B"/>
    <w:rsid w:val="00C57D92"/>
    <w:rsid w:val="00C62051"/>
    <w:rsid w:val="00C63117"/>
    <w:rsid w:val="00C64E5F"/>
    <w:rsid w:val="00C65A1E"/>
    <w:rsid w:val="00C65DB8"/>
    <w:rsid w:val="00C66EC0"/>
    <w:rsid w:val="00C673CF"/>
    <w:rsid w:val="00C6789F"/>
    <w:rsid w:val="00C70566"/>
    <w:rsid w:val="00C71809"/>
    <w:rsid w:val="00C72082"/>
    <w:rsid w:val="00C76C0B"/>
    <w:rsid w:val="00C825B4"/>
    <w:rsid w:val="00C84285"/>
    <w:rsid w:val="00C84D71"/>
    <w:rsid w:val="00C94BD5"/>
    <w:rsid w:val="00C94C96"/>
    <w:rsid w:val="00C97C0E"/>
    <w:rsid w:val="00CA0B5A"/>
    <w:rsid w:val="00CA2018"/>
    <w:rsid w:val="00CA24D5"/>
    <w:rsid w:val="00CA3285"/>
    <w:rsid w:val="00CA4BD1"/>
    <w:rsid w:val="00CB021D"/>
    <w:rsid w:val="00CB059E"/>
    <w:rsid w:val="00CC06BA"/>
    <w:rsid w:val="00CC1B84"/>
    <w:rsid w:val="00CC205D"/>
    <w:rsid w:val="00CC4665"/>
    <w:rsid w:val="00CC59EF"/>
    <w:rsid w:val="00CC67B5"/>
    <w:rsid w:val="00CC6CA6"/>
    <w:rsid w:val="00CD0E83"/>
    <w:rsid w:val="00CD4FDE"/>
    <w:rsid w:val="00CD56E9"/>
    <w:rsid w:val="00CD6DF7"/>
    <w:rsid w:val="00CD78B2"/>
    <w:rsid w:val="00CD7A6C"/>
    <w:rsid w:val="00CE0F6F"/>
    <w:rsid w:val="00CE25F2"/>
    <w:rsid w:val="00CE3427"/>
    <w:rsid w:val="00CE56F5"/>
    <w:rsid w:val="00CF12FE"/>
    <w:rsid w:val="00CF37E5"/>
    <w:rsid w:val="00D0011F"/>
    <w:rsid w:val="00D0173A"/>
    <w:rsid w:val="00D02CE4"/>
    <w:rsid w:val="00D039E6"/>
    <w:rsid w:val="00D07AE8"/>
    <w:rsid w:val="00D10771"/>
    <w:rsid w:val="00D10C74"/>
    <w:rsid w:val="00D1151C"/>
    <w:rsid w:val="00D129C1"/>
    <w:rsid w:val="00D131CC"/>
    <w:rsid w:val="00D14984"/>
    <w:rsid w:val="00D20BCE"/>
    <w:rsid w:val="00D2319F"/>
    <w:rsid w:val="00D24559"/>
    <w:rsid w:val="00D30FD6"/>
    <w:rsid w:val="00D334D3"/>
    <w:rsid w:val="00D3437F"/>
    <w:rsid w:val="00D3468C"/>
    <w:rsid w:val="00D36AA2"/>
    <w:rsid w:val="00D40B64"/>
    <w:rsid w:val="00D46E14"/>
    <w:rsid w:val="00D518FB"/>
    <w:rsid w:val="00D52ADE"/>
    <w:rsid w:val="00D564BF"/>
    <w:rsid w:val="00D56B47"/>
    <w:rsid w:val="00D577C1"/>
    <w:rsid w:val="00D5791F"/>
    <w:rsid w:val="00D60B32"/>
    <w:rsid w:val="00D624E3"/>
    <w:rsid w:val="00D70B11"/>
    <w:rsid w:val="00D70C79"/>
    <w:rsid w:val="00D72853"/>
    <w:rsid w:val="00D7388B"/>
    <w:rsid w:val="00D73A37"/>
    <w:rsid w:val="00D74463"/>
    <w:rsid w:val="00D74744"/>
    <w:rsid w:val="00D74DE8"/>
    <w:rsid w:val="00D7672F"/>
    <w:rsid w:val="00D77627"/>
    <w:rsid w:val="00D77A21"/>
    <w:rsid w:val="00D80E47"/>
    <w:rsid w:val="00D81B81"/>
    <w:rsid w:val="00D83A5D"/>
    <w:rsid w:val="00D86C1C"/>
    <w:rsid w:val="00D87C64"/>
    <w:rsid w:val="00D91019"/>
    <w:rsid w:val="00D91733"/>
    <w:rsid w:val="00D925CA"/>
    <w:rsid w:val="00D93372"/>
    <w:rsid w:val="00D93688"/>
    <w:rsid w:val="00D938DF"/>
    <w:rsid w:val="00D950D1"/>
    <w:rsid w:val="00DA0070"/>
    <w:rsid w:val="00DA0AE4"/>
    <w:rsid w:val="00DA1187"/>
    <w:rsid w:val="00DA131D"/>
    <w:rsid w:val="00DA31A3"/>
    <w:rsid w:val="00DA4CD9"/>
    <w:rsid w:val="00DA60F4"/>
    <w:rsid w:val="00DA75F3"/>
    <w:rsid w:val="00DA77AC"/>
    <w:rsid w:val="00DA799D"/>
    <w:rsid w:val="00DB074E"/>
    <w:rsid w:val="00DB3F31"/>
    <w:rsid w:val="00DB46E0"/>
    <w:rsid w:val="00DB6277"/>
    <w:rsid w:val="00DB65F5"/>
    <w:rsid w:val="00DB7688"/>
    <w:rsid w:val="00DC1426"/>
    <w:rsid w:val="00DC3826"/>
    <w:rsid w:val="00DC3B67"/>
    <w:rsid w:val="00DC4A31"/>
    <w:rsid w:val="00DC73F3"/>
    <w:rsid w:val="00DD164B"/>
    <w:rsid w:val="00DD4CD9"/>
    <w:rsid w:val="00DE6EED"/>
    <w:rsid w:val="00DF0BA8"/>
    <w:rsid w:val="00DF1B8F"/>
    <w:rsid w:val="00E01FDD"/>
    <w:rsid w:val="00E01FFF"/>
    <w:rsid w:val="00E03FE1"/>
    <w:rsid w:val="00E0501A"/>
    <w:rsid w:val="00E051FE"/>
    <w:rsid w:val="00E05C38"/>
    <w:rsid w:val="00E105E0"/>
    <w:rsid w:val="00E11588"/>
    <w:rsid w:val="00E11BA1"/>
    <w:rsid w:val="00E179C6"/>
    <w:rsid w:val="00E20246"/>
    <w:rsid w:val="00E20DAE"/>
    <w:rsid w:val="00E2498F"/>
    <w:rsid w:val="00E25C5A"/>
    <w:rsid w:val="00E273BC"/>
    <w:rsid w:val="00E30509"/>
    <w:rsid w:val="00E30DAB"/>
    <w:rsid w:val="00E30EB1"/>
    <w:rsid w:val="00E324AA"/>
    <w:rsid w:val="00E345B4"/>
    <w:rsid w:val="00E34BE4"/>
    <w:rsid w:val="00E3593E"/>
    <w:rsid w:val="00E402BB"/>
    <w:rsid w:val="00E42381"/>
    <w:rsid w:val="00E44D70"/>
    <w:rsid w:val="00E46674"/>
    <w:rsid w:val="00E46D46"/>
    <w:rsid w:val="00E47992"/>
    <w:rsid w:val="00E532CA"/>
    <w:rsid w:val="00E5499E"/>
    <w:rsid w:val="00E55B9D"/>
    <w:rsid w:val="00E56678"/>
    <w:rsid w:val="00E56972"/>
    <w:rsid w:val="00E57849"/>
    <w:rsid w:val="00E612AF"/>
    <w:rsid w:val="00E62EEA"/>
    <w:rsid w:val="00E6699C"/>
    <w:rsid w:val="00E806D4"/>
    <w:rsid w:val="00E80942"/>
    <w:rsid w:val="00E80DDE"/>
    <w:rsid w:val="00E81B3C"/>
    <w:rsid w:val="00E82A38"/>
    <w:rsid w:val="00E86535"/>
    <w:rsid w:val="00E925E0"/>
    <w:rsid w:val="00E9337A"/>
    <w:rsid w:val="00E95DE6"/>
    <w:rsid w:val="00E979A6"/>
    <w:rsid w:val="00EA2BA0"/>
    <w:rsid w:val="00EA478A"/>
    <w:rsid w:val="00EA4813"/>
    <w:rsid w:val="00EA5A25"/>
    <w:rsid w:val="00EA627E"/>
    <w:rsid w:val="00EA781D"/>
    <w:rsid w:val="00EB0336"/>
    <w:rsid w:val="00EC2894"/>
    <w:rsid w:val="00EC4068"/>
    <w:rsid w:val="00ED0831"/>
    <w:rsid w:val="00ED0C42"/>
    <w:rsid w:val="00ED6170"/>
    <w:rsid w:val="00ED712A"/>
    <w:rsid w:val="00ED745E"/>
    <w:rsid w:val="00EE1210"/>
    <w:rsid w:val="00EE124D"/>
    <w:rsid w:val="00EE233B"/>
    <w:rsid w:val="00EE5ECB"/>
    <w:rsid w:val="00EF2C6D"/>
    <w:rsid w:val="00EF7C1A"/>
    <w:rsid w:val="00EF7D71"/>
    <w:rsid w:val="00F01475"/>
    <w:rsid w:val="00F01D06"/>
    <w:rsid w:val="00F0207F"/>
    <w:rsid w:val="00F027A2"/>
    <w:rsid w:val="00F052A1"/>
    <w:rsid w:val="00F113A9"/>
    <w:rsid w:val="00F13BEE"/>
    <w:rsid w:val="00F146EE"/>
    <w:rsid w:val="00F15DA6"/>
    <w:rsid w:val="00F16ED9"/>
    <w:rsid w:val="00F229ED"/>
    <w:rsid w:val="00F260B7"/>
    <w:rsid w:val="00F30027"/>
    <w:rsid w:val="00F3557D"/>
    <w:rsid w:val="00F35DA6"/>
    <w:rsid w:val="00F423DB"/>
    <w:rsid w:val="00F42FD5"/>
    <w:rsid w:val="00F43A61"/>
    <w:rsid w:val="00F4489E"/>
    <w:rsid w:val="00F473CD"/>
    <w:rsid w:val="00F51269"/>
    <w:rsid w:val="00F55046"/>
    <w:rsid w:val="00F56611"/>
    <w:rsid w:val="00F61CCB"/>
    <w:rsid w:val="00F628B0"/>
    <w:rsid w:val="00F63007"/>
    <w:rsid w:val="00F64FE6"/>
    <w:rsid w:val="00F652BD"/>
    <w:rsid w:val="00F70B44"/>
    <w:rsid w:val="00F70D9B"/>
    <w:rsid w:val="00F715A1"/>
    <w:rsid w:val="00F815D2"/>
    <w:rsid w:val="00F8635B"/>
    <w:rsid w:val="00F86F93"/>
    <w:rsid w:val="00F95519"/>
    <w:rsid w:val="00F967FC"/>
    <w:rsid w:val="00FA0BC4"/>
    <w:rsid w:val="00FA2A2E"/>
    <w:rsid w:val="00FB1375"/>
    <w:rsid w:val="00FB3A1E"/>
    <w:rsid w:val="00FB4E19"/>
    <w:rsid w:val="00FB5DA0"/>
    <w:rsid w:val="00FB73BA"/>
    <w:rsid w:val="00FB75A9"/>
    <w:rsid w:val="00FC16D0"/>
    <w:rsid w:val="00FC25DA"/>
    <w:rsid w:val="00FC269C"/>
    <w:rsid w:val="00FC2A21"/>
    <w:rsid w:val="00FC34C9"/>
    <w:rsid w:val="00FC654B"/>
    <w:rsid w:val="00FC6A48"/>
    <w:rsid w:val="00FC7711"/>
    <w:rsid w:val="00FD1A9E"/>
    <w:rsid w:val="00FD679E"/>
    <w:rsid w:val="00FE13A2"/>
    <w:rsid w:val="00FE13D4"/>
    <w:rsid w:val="00FE27A9"/>
    <w:rsid w:val="00FE6702"/>
    <w:rsid w:val="00FF44B6"/>
    <w:rsid w:val="00FF527A"/>
    <w:rsid w:val="00FF63E8"/>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F82066D"/>
  <w15:chartTrackingRefBased/>
  <w15:docId w15:val="{EC963A37-CF03-44FC-9807-D669FFD81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27" w:unhideWhenUsed="1" w:qFormat="1"/>
    <w:lsdException w:name="footnote text" w:semiHidden="1" w:uiPriority="81" w:unhideWhenUsed="1"/>
    <w:lsdException w:name="annotation text" w:semiHidden="1" w:unhideWhenUsed="1"/>
    <w:lsdException w:name="header" w:semiHidden="1" w:uiPriority="69" w:unhideWhenUsed="1"/>
    <w:lsdException w:name="footer" w:semiHidden="1" w:uiPriority="69" w:unhideWhenUsed="1"/>
    <w:lsdException w:name="index heading" w:semiHidden="1" w:uiPriority="41" w:unhideWhenUsed="1"/>
    <w:lsdException w:name="caption" w:semiHidden="1" w:uiPriority="26"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81" w:unhideWhenUsed="1"/>
    <w:lsdException w:name="annotation reference" w:semiHidden="1" w:unhideWhenUsed="1"/>
    <w:lsdException w:name="line number" w:semiHidden="1" w:unhideWhenUsed="1"/>
    <w:lsdException w:name="page number" w:semiHidden="1" w:unhideWhenUsed="1"/>
    <w:lsdException w:name="endnote reference" w:semiHidden="1" w:uiPriority="81" w:unhideWhenUsed="1"/>
    <w:lsdException w:name="endnote text" w:semiHidden="1" w:uiPriority="81" w:unhideWhenUsed="1"/>
    <w:lsdException w:name="table of authorities" w:semiHidden="1" w:uiPriority="41" w:unhideWhenUsed="1"/>
    <w:lsdException w:name="macro" w:semiHidden="1" w:unhideWhenUsed="1"/>
    <w:lsdException w:name="toa heading" w:semiHidden="1" w:uiPriority="40" w:unhideWhenUsed="1"/>
    <w:lsdException w:name="List" w:semiHidden="1" w:unhideWhenUsed="1"/>
    <w:lsdException w:name="List Bullet" w:semiHidden="1" w:uiPriority="80" w:unhideWhenUsed="1"/>
    <w:lsdException w:name="List Number" w:semiHidden="1" w:uiPriority="8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80" w:unhideWhenUsed="1"/>
    <w:lsdException w:name="List Bullet 3" w:semiHidden="1" w:uiPriority="80" w:unhideWhenUsed="1"/>
    <w:lsdException w:name="List Bullet 4" w:semiHidden="1" w:uiPriority="80" w:unhideWhenUsed="1"/>
    <w:lsdException w:name="List Bullet 5" w:semiHidden="1" w:uiPriority="80" w:unhideWhenUsed="1"/>
    <w:lsdException w:name="List Number 2" w:semiHidden="1" w:uiPriority="80" w:unhideWhenUsed="1"/>
    <w:lsdException w:name="List Number 3" w:semiHidden="1" w:uiPriority="80" w:unhideWhenUsed="1"/>
    <w:lsdException w:name="List Number 4" w:semiHidden="1" w:uiPriority="80" w:unhideWhenUsed="1"/>
    <w:lsdException w:name="List Number 5" w:semiHidden="1" w:uiPriority="80"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24"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lsdException w:name="HTML Address" w:semiHidden="1" w:unhideWhenUsed="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qFormat="1"/>
    <w:lsdException w:name="Bibliography" w:semiHidden="1" w:uiPriority="4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D37"/>
    <w:rPr>
      <w:lang w:val="de-DE"/>
    </w:rPr>
  </w:style>
  <w:style w:type="paragraph" w:styleId="berschrift1">
    <w:name w:val="heading 1"/>
    <w:basedOn w:val="Standard"/>
    <w:next w:val="Standard"/>
    <w:link w:val="berschrift1Zchn"/>
    <w:uiPriority w:val="9"/>
    <w:qFormat/>
    <w:rsid w:val="0049526D"/>
    <w:pPr>
      <w:keepNext/>
      <w:keepLines/>
      <w:numPr>
        <w:numId w:val="17"/>
      </w:numPr>
      <w:spacing w:before="360" w:after="120"/>
      <w:outlineLvl w:val="0"/>
    </w:pPr>
    <w:rPr>
      <w:rFonts w:asciiTheme="majorHAnsi" w:eastAsiaTheme="majorEastAsia" w:hAnsiTheme="majorHAnsi" w:cstheme="majorBidi"/>
      <w:b/>
      <w:kern w:val="28"/>
      <w:sz w:val="24"/>
      <w:szCs w:val="32"/>
    </w:rPr>
  </w:style>
  <w:style w:type="paragraph" w:styleId="berschrift2">
    <w:name w:val="heading 2"/>
    <w:basedOn w:val="Standard"/>
    <w:next w:val="Standard"/>
    <w:link w:val="berschrift2Zchn"/>
    <w:uiPriority w:val="9"/>
    <w:qFormat/>
    <w:rsid w:val="0049526D"/>
    <w:pPr>
      <w:keepNext/>
      <w:keepLines/>
      <w:numPr>
        <w:ilvl w:val="1"/>
        <w:numId w:val="17"/>
      </w:numPr>
      <w:spacing w:before="360" w:after="120"/>
      <w:outlineLvl w:val="1"/>
    </w:pPr>
    <w:rPr>
      <w:rFonts w:asciiTheme="majorHAnsi" w:eastAsiaTheme="majorEastAsia" w:hAnsiTheme="majorHAnsi" w:cstheme="majorBidi"/>
      <w:b/>
      <w:sz w:val="22"/>
      <w:szCs w:val="26"/>
    </w:rPr>
  </w:style>
  <w:style w:type="paragraph" w:styleId="berschrift3">
    <w:name w:val="heading 3"/>
    <w:basedOn w:val="Standard"/>
    <w:next w:val="Standard"/>
    <w:link w:val="berschrift3Zchn"/>
    <w:uiPriority w:val="9"/>
    <w:qFormat/>
    <w:rsid w:val="008410E7"/>
    <w:pPr>
      <w:keepNext/>
      <w:keepLines/>
      <w:numPr>
        <w:ilvl w:val="2"/>
        <w:numId w:val="17"/>
      </w:numPr>
      <w:spacing w:before="360" w:after="120"/>
      <w:outlineLvl w:val="2"/>
    </w:pPr>
    <w:rPr>
      <w:rFonts w:asciiTheme="majorHAnsi" w:eastAsiaTheme="majorEastAsia" w:hAnsiTheme="majorHAnsi" w:cstheme="majorBidi"/>
      <w:b/>
      <w:szCs w:val="24"/>
    </w:rPr>
  </w:style>
  <w:style w:type="paragraph" w:styleId="berschrift4">
    <w:name w:val="heading 4"/>
    <w:basedOn w:val="Standard"/>
    <w:next w:val="Standard"/>
    <w:link w:val="berschrift4Zchn"/>
    <w:uiPriority w:val="9"/>
    <w:semiHidden/>
    <w:rsid w:val="00AD2BAE"/>
    <w:pPr>
      <w:numPr>
        <w:ilvl w:val="3"/>
        <w:numId w:val="17"/>
      </w:numPr>
      <w:spacing w:before="240"/>
      <w:outlineLvl w:val="3"/>
    </w:pPr>
    <w:rPr>
      <w:rFonts w:eastAsiaTheme="majorEastAsia" w:cstheme="majorBidi"/>
      <w:iCs/>
    </w:rPr>
  </w:style>
  <w:style w:type="paragraph" w:styleId="berschrift5">
    <w:name w:val="heading 5"/>
    <w:basedOn w:val="Standard"/>
    <w:next w:val="Standard"/>
    <w:link w:val="berschrift5Zchn"/>
    <w:uiPriority w:val="9"/>
    <w:semiHidden/>
    <w:rsid w:val="00AD2BAE"/>
    <w:pPr>
      <w:numPr>
        <w:ilvl w:val="4"/>
        <w:numId w:val="17"/>
      </w:numPr>
      <w:spacing w:before="240"/>
      <w:outlineLvl w:val="4"/>
    </w:pPr>
    <w:rPr>
      <w:rFonts w:eastAsiaTheme="majorEastAsia" w:cstheme="majorBidi"/>
    </w:rPr>
  </w:style>
  <w:style w:type="paragraph" w:styleId="berschrift6">
    <w:name w:val="heading 6"/>
    <w:basedOn w:val="Standard"/>
    <w:next w:val="Standard"/>
    <w:link w:val="berschrift6Zchn"/>
    <w:uiPriority w:val="9"/>
    <w:semiHidden/>
    <w:rsid w:val="00E82A38"/>
    <w:pPr>
      <w:keepNext/>
      <w:keepLines/>
      <w:numPr>
        <w:ilvl w:val="5"/>
        <w:numId w:val="17"/>
      </w:numPr>
      <w:outlineLvl w:val="5"/>
    </w:pPr>
    <w:rPr>
      <w:rFonts w:eastAsiaTheme="majorEastAsia" w:cstheme="majorBidi"/>
    </w:rPr>
  </w:style>
  <w:style w:type="paragraph" w:styleId="berschrift7">
    <w:name w:val="heading 7"/>
    <w:basedOn w:val="Standard"/>
    <w:next w:val="Standard"/>
    <w:link w:val="berschrift7Zchn"/>
    <w:uiPriority w:val="9"/>
    <w:semiHidden/>
    <w:rsid w:val="00E82A38"/>
    <w:pPr>
      <w:keepNext/>
      <w:keepLines/>
      <w:numPr>
        <w:ilvl w:val="6"/>
        <w:numId w:val="17"/>
      </w:numPr>
      <w:outlineLvl w:val="6"/>
    </w:pPr>
    <w:rPr>
      <w:rFonts w:eastAsiaTheme="majorEastAsia" w:cstheme="majorBidi"/>
      <w:iCs/>
    </w:rPr>
  </w:style>
  <w:style w:type="paragraph" w:styleId="berschrift8">
    <w:name w:val="heading 8"/>
    <w:basedOn w:val="Standard"/>
    <w:next w:val="Standard"/>
    <w:link w:val="berschrift8Zchn"/>
    <w:uiPriority w:val="9"/>
    <w:semiHidden/>
    <w:rsid w:val="00E82A38"/>
    <w:pPr>
      <w:keepNext/>
      <w:keepLines/>
      <w:numPr>
        <w:ilvl w:val="7"/>
        <w:numId w:val="17"/>
      </w:numPr>
      <w:outlineLvl w:val="7"/>
    </w:pPr>
    <w:rPr>
      <w:rFonts w:eastAsiaTheme="majorEastAsia" w:cstheme="majorBidi"/>
    </w:rPr>
  </w:style>
  <w:style w:type="paragraph" w:styleId="berschrift9">
    <w:name w:val="heading 9"/>
    <w:basedOn w:val="Standard"/>
    <w:next w:val="Standard"/>
    <w:link w:val="berschrift9Zchn"/>
    <w:uiPriority w:val="9"/>
    <w:semiHidden/>
    <w:rsid w:val="00E82A38"/>
    <w:pPr>
      <w:keepNext/>
      <w:keepLines/>
      <w:numPr>
        <w:ilvl w:val="8"/>
        <w:numId w:val="17"/>
      </w:numPr>
      <w:outlineLvl w:val="8"/>
    </w:pPr>
    <w:rPr>
      <w:rFonts w:eastAsiaTheme="majorEastAsia" w:cstheme="majorBid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ufzhlungen">
    <w:name w:val="***** Aufzählungen *****"/>
    <w:basedOn w:val="Standard"/>
    <w:next w:val="Standard"/>
    <w:uiPriority w:val="4"/>
    <w:rsid w:val="00297AE3"/>
    <w:pPr>
      <w:jc w:val="center"/>
    </w:pPr>
    <w:rPr>
      <w:color w:val="009CC3" w:themeColor="accent2"/>
      <w:sz w:val="16"/>
    </w:rPr>
  </w:style>
  <w:style w:type="paragraph" w:customStyle="1" w:styleId="Doks">
    <w:name w:val="***** Doks *****"/>
    <w:basedOn w:val="Standard"/>
    <w:next w:val="Standard"/>
    <w:uiPriority w:val="49"/>
    <w:rsid w:val="00297AE3"/>
    <w:pPr>
      <w:jc w:val="center"/>
    </w:pPr>
    <w:rPr>
      <w:color w:val="009CC3" w:themeColor="accent2"/>
      <w:sz w:val="16"/>
    </w:rPr>
  </w:style>
  <w:style w:type="paragraph" w:customStyle="1" w:styleId="berschriften">
    <w:name w:val="***** Überschriften *****"/>
    <w:basedOn w:val="Standard"/>
    <w:next w:val="Standard"/>
    <w:uiPriority w:val="9"/>
    <w:rsid w:val="00297AE3"/>
    <w:pPr>
      <w:jc w:val="center"/>
    </w:pPr>
    <w:rPr>
      <w:color w:val="009CC3" w:themeColor="accent2"/>
      <w:sz w:val="16"/>
    </w:rPr>
  </w:style>
  <w:style w:type="paragraph" w:customStyle="1" w:styleId="Layout">
    <w:name w:val="***** Layout *****"/>
    <w:basedOn w:val="Standard"/>
    <w:next w:val="Standard"/>
    <w:uiPriority w:val="69"/>
    <w:rsid w:val="00297AE3"/>
    <w:pPr>
      <w:jc w:val="center"/>
    </w:pPr>
    <w:rPr>
      <w:color w:val="009CC3" w:themeColor="accent2"/>
      <w:sz w:val="16"/>
    </w:rPr>
  </w:style>
  <w:style w:type="paragraph" w:customStyle="1" w:styleId="Brief">
    <w:name w:val="***** Brief *****"/>
    <w:basedOn w:val="Standard"/>
    <w:next w:val="Standard"/>
    <w:uiPriority w:val="59"/>
    <w:semiHidden/>
    <w:rsid w:val="00297AE3"/>
    <w:pPr>
      <w:jc w:val="center"/>
    </w:pPr>
    <w:rPr>
      <w:noProof/>
      <w:color w:val="009CC3" w:themeColor="accent2"/>
      <w:sz w:val="16"/>
    </w:rPr>
  </w:style>
  <w:style w:type="paragraph" w:customStyle="1" w:styleId="Text">
    <w:name w:val="***** Text *****"/>
    <w:basedOn w:val="Standard"/>
    <w:next w:val="Standard"/>
    <w:rsid w:val="00904D43"/>
    <w:pPr>
      <w:jc w:val="center"/>
    </w:pPr>
    <w:rPr>
      <w:color w:val="009CC3" w:themeColor="accent2"/>
      <w:sz w:val="16"/>
    </w:rPr>
  </w:style>
  <w:style w:type="paragraph" w:customStyle="1" w:styleId="Textextra">
    <w:name w:val="***** Text extra *****"/>
    <w:basedOn w:val="Standard"/>
    <w:next w:val="Standard"/>
    <w:uiPriority w:val="14"/>
    <w:rsid w:val="00297AE3"/>
    <w:pPr>
      <w:jc w:val="center"/>
    </w:pPr>
    <w:rPr>
      <w:color w:val="009CC3" w:themeColor="accent2"/>
      <w:sz w:val="16"/>
    </w:rPr>
  </w:style>
  <w:style w:type="paragraph" w:customStyle="1" w:styleId="Verzeichnisse">
    <w:name w:val="***** Verzeichnisse *****"/>
    <w:basedOn w:val="Standard"/>
    <w:next w:val="Standard"/>
    <w:uiPriority w:val="39"/>
    <w:rsid w:val="00297AE3"/>
    <w:pPr>
      <w:jc w:val="center"/>
    </w:pPr>
    <w:rPr>
      <w:color w:val="009CC3" w:themeColor="accent2"/>
      <w:sz w:val="16"/>
    </w:rPr>
  </w:style>
  <w:style w:type="paragraph" w:customStyle="1" w:styleId="a">
    <w:name w:val="**********"/>
    <w:basedOn w:val="Standard"/>
    <w:next w:val="Standard"/>
    <w:uiPriority w:val="79"/>
    <w:rsid w:val="00297AE3"/>
    <w:pPr>
      <w:jc w:val="center"/>
    </w:pPr>
    <w:rPr>
      <w:color w:val="009CC3" w:themeColor="accent2"/>
      <w:sz w:val="16"/>
    </w:rPr>
  </w:style>
  <w:style w:type="paragraph" w:styleId="Abbildungsverzeichnis">
    <w:name w:val="table of figures"/>
    <w:basedOn w:val="Standard"/>
    <w:next w:val="Standard"/>
    <w:uiPriority w:val="99"/>
    <w:rsid w:val="00692DBB"/>
    <w:pPr>
      <w:ind w:left="400" w:hanging="400"/>
    </w:pPr>
    <w:rPr>
      <w:rFonts w:cstheme="minorHAnsi"/>
      <w:smallCaps/>
    </w:rPr>
  </w:style>
  <w:style w:type="paragraph" w:styleId="Aufzhlungszeichen">
    <w:name w:val="List Bullet"/>
    <w:basedOn w:val="Standard"/>
    <w:uiPriority w:val="80"/>
    <w:rsid w:val="00D624E3"/>
    <w:pPr>
      <w:numPr>
        <w:numId w:val="1"/>
      </w:numPr>
      <w:contextualSpacing/>
    </w:pPr>
  </w:style>
  <w:style w:type="paragraph" w:styleId="Aufzhlungszeichen2">
    <w:name w:val="List Bullet 2"/>
    <w:basedOn w:val="Standard"/>
    <w:uiPriority w:val="80"/>
    <w:semiHidden/>
    <w:rsid w:val="00D624E3"/>
    <w:pPr>
      <w:numPr>
        <w:numId w:val="2"/>
      </w:numPr>
      <w:contextualSpacing/>
    </w:pPr>
  </w:style>
  <w:style w:type="paragraph" w:styleId="Aufzhlungszeichen3">
    <w:name w:val="List Bullet 3"/>
    <w:basedOn w:val="Standard"/>
    <w:uiPriority w:val="80"/>
    <w:semiHidden/>
    <w:rsid w:val="00D624E3"/>
    <w:pPr>
      <w:numPr>
        <w:numId w:val="3"/>
      </w:numPr>
      <w:contextualSpacing/>
    </w:pPr>
  </w:style>
  <w:style w:type="paragraph" w:styleId="Aufzhlungszeichen4">
    <w:name w:val="List Bullet 4"/>
    <w:basedOn w:val="Standard"/>
    <w:uiPriority w:val="80"/>
    <w:semiHidden/>
    <w:rsid w:val="00D624E3"/>
    <w:pPr>
      <w:numPr>
        <w:numId w:val="4"/>
      </w:numPr>
      <w:contextualSpacing/>
    </w:pPr>
  </w:style>
  <w:style w:type="paragraph" w:styleId="Aufzhlungszeichen5">
    <w:name w:val="List Bullet 5"/>
    <w:basedOn w:val="Standard"/>
    <w:uiPriority w:val="80"/>
    <w:semiHidden/>
    <w:rsid w:val="00D624E3"/>
    <w:pPr>
      <w:numPr>
        <w:numId w:val="5"/>
      </w:numPr>
      <w:contextualSpacing/>
    </w:pPr>
  </w:style>
  <w:style w:type="paragraph" w:styleId="Beschriftung">
    <w:name w:val="caption"/>
    <w:basedOn w:val="Standard"/>
    <w:next w:val="Standard"/>
    <w:uiPriority w:val="26"/>
    <w:qFormat/>
    <w:rsid w:val="00E82A38"/>
    <w:pPr>
      <w:tabs>
        <w:tab w:val="left" w:pos="1440"/>
      </w:tabs>
      <w:spacing w:before="120" w:after="240"/>
      <w:ind w:left="1440" w:hanging="1440"/>
      <w:contextualSpacing/>
    </w:pPr>
    <w:rPr>
      <w:iCs/>
      <w:sz w:val="18"/>
      <w:szCs w:val="18"/>
    </w:rPr>
  </w:style>
  <w:style w:type="paragraph" w:styleId="Blocktext">
    <w:name w:val="Block Text"/>
    <w:basedOn w:val="Standard"/>
    <w:uiPriority w:val="24"/>
    <w:qFormat/>
    <w:rsid w:val="0049526D"/>
    <w:pPr>
      <w:pBdr>
        <w:top w:val="single" w:sz="2" w:space="10" w:color="auto"/>
        <w:left w:val="single" w:sz="2" w:space="16" w:color="auto"/>
        <w:bottom w:val="single" w:sz="2" w:space="10" w:color="auto"/>
        <w:right w:val="single" w:sz="2" w:space="18" w:color="auto"/>
      </w:pBdr>
      <w:spacing w:before="240" w:after="240"/>
      <w:ind w:left="357" w:right="357"/>
      <w:contextualSpacing/>
    </w:pPr>
    <w:rPr>
      <w:rFonts w:eastAsiaTheme="minorEastAsia"/>
      <w:iCs/>
    </w:rPr>
  </w:style>
  <w:style w:type="paragraph" w:customStyle="1" w:styleId="Aufzhlung1IPSO">
    <w:name w:val="Aufzählung 1: IPSO"/>
    <w:basedOn w:val="Standard"/>
    <w:uiPriority w:val="4"/>
    <w:qFormat/>
    <w:rsid w:val="00642CFC"/>
    <w:pPr>
      <w:numPr>
        <w:numId w:val="25"/>
      </w:numPr>
      <w:contextualSpacing/>
    </w:pPr>
  </w:style>
  <w:style w:type="paragraph" w:customStyle="1" w:styleId="Aufzhlung2IPSO">
    <w:name w:val="Aufzählung 2: IPSO"/>
    <w:basedOn w:val="Standard"/>
    <w:uiPriority w:val="4"/>
    <w:qFormat/>
    <w:rsid w:val="00642CFC"/>
    <w:pPr>
      <w:numPr>
        <w:ilvl w:val="1"/>
        <w:numId w:val="25"/>
      </w:numPr>
      <w:contextualSpacing/>
    </w:pPr>
  </w:style>
  <w:style w:type="paragraph" w:customStyle="1" w:styleId="Aufzhlung3IPSO">
    <w:name w:val="Aufzählung 3: IPSO"/>
    <w:basedOn w:val="Standard"/>
    <w:uiPriority w:val="4"/>
    <w:semiHidden/>
    <w:rsid w:val="00642CFC"/>
    <w:pPr>
      <w:numPr>
        <w:ilvl w:val="2"/>
        <w:numId w:val="25"/>
      </w:numPr>
      <w:contextualSpacing/>
    </w:pPr>
  </w:style>
  <w:style w:type="paragraph" w:styleId="Endnotentext">
    <w:name w:val="endnote text"/>
    <w:basedOn w:val="Standard"/>
    <w:link w:val="EndnotentextZchn"/>
    <w:uiPriority w:val="81"/>
    <w:semiHidden/>
    <w:unhideWhenUsed/>
    <w:rsid w:val="00D624E3"/>
    <w:pPr>
      <w:tabs>
        <w:tab w:val="left" w:pos="357"/>
      </w:tabs>
      <w:spacing w:after="60" w:line="240" w:lineRule="auto"/>
      <w:ind w:left="357" w:hanging="357"/>
    </w:pPr>
    <w:rPr>
      <w:sz w:val="18"/>
    </w:rPr>
  </w:style>
  <w:style w:type="character" w:customStyle="1" w:styleId="EndnotentextZchn">
    <w:name w:val="Endnotentext Zchn"/>
    <w:basedOn w:val="Absatz-Standardschriftart"/>
    <w:link w:val="Endnotentext"/>
    <w:uiPriority w:val="81"/>
    <w:semiHidden/>
    <w:rsid w:val="00D624E3"/>
    <w:rPr>
      <w:spacing w:val="2"/>
      <w:sz w:val="18"/>
      <w:szCs w:val="20"/>
      <w:lang w:val="de-CH"/>
    </w:rPr>
  </w:style>
  <w:style w:type="character" w:styleId="Endnotenzeichen">
    <w:name w:val="endnote reference"/>
    <w:basedOn w:val="Absatz-Standardschriftart"/>
    <w:uiPriority w:val="81"/>
    <w:semiHidden/>
    <w:unhideWhenUsed/>
    <w:rsid w:val="00B77B9D"/>
    <w:rPr>
      <w:vertAlign w:val="superscript"/>
    </w:rPr>
  </w:style>
  <w:style w:type="character" w:styleId="Fett">
    <w:name w:val="Strong"/>
    <w:basedOn w:val="Absatz-Standardschriftart"/>
    <w:uiPriority w:val="22"/>
    <w:qFormat/>
    <w:rsid w:val="00B77B9D"/>
    <w:rPr>
      <w:b/>
      <w:bCs/>
    </w:rPr>
  </w:style>
  <w:style w:type="paragraph" w:styleId="Funotentext">
    <w:name w:val="footnote text"/>
    <w:basedOn w:val="Standard"/>
    <w:link w:val="FunotentextZchn"/>
    <w:uiPriority w:val="81"/>
    <w:rsid w:val="00E324AA"/>
    <w:pPr>
      <w:tabs>
        <w:tab w:val="left" w:pos="255"/>
      </w:tabs>
      <w:spacing w:after="60" w:line="240" w:lineRule="auto"/>
      <w:ind w:left="255" w:hanging="255"/>
    </w:pPr>
    <w:rPr>
      <w:sz w:val="18"/>
    </w:rPr>
  </w:style>
  <w:style w:type="character" w:customStyle="1" w:styleId="FunotentextZchn">
    <w:name w:val="Fußnotentext Zchn"/>
    <w:basedOn w:val="Absatz-Standardschriftart"/>
    <w:link w:val="Funotentext"/>
    <w:uiPriority w:val="81"/>
    <w:rsid w:val="00E324AA"/>
    <w:rPr>
      <w:spacing w:val="2"/>
      <w:sz w:val="18"/>
      <w:szCs w:val="20"/>
      <w:lang w:val="de-CH"/>
    </w:rPr>
  </w:style>
  <w:style w:type="character" w:styleId="Funotenzeichen">
    <w:name w:val="footnote reference"/>
    <w:basedOn w:val="Absatz-Standardschriftart"/>
    <w:uiPriority w:val="81"/>
    <w:semiHidden/>
    <w:unhideWhenUsed/>
    <w:rsid w:val="00B77B9D"/>
    <w:rPr>
      <w:vertAlign w:val="superscript"/>
    </w:rPr>
  </w:style>
  <w:style w:type="paragraph" w:styleId="Fuzeile">
    <w:name w:val="footer"/>
    <w:basedOn w:val="Standard"/>
    <w:link w:val="FuzeileZchn"/>
    <w:uiPriority w:val="69"/>
    <w:unhideWhenUsed/>
    <w:rsid w:val="00CC59EF"/>
    <w:pPr>
      <w:spacing w:line="240" w:lineRule="auto"/>
    </w:pPr>
    <w:rPr>
      <w:sz w:val="16"/>
    </w:rPr>
  </w:style>
  <w:style w:type="character" w:customStyle="1" w:styleId="FuzeileZchn">
    <w:name w:val="Fußzeile Zchn"/>
    <w:basedOn w:val="Absatz-Standardschriftart"/>
    <w:link w:val="Fuzeile"/>
    <w:uiPriority w:val="69"/>
    <w:rsid w:val="00CC59EF"/>
    <w:rPr>
      <w:sz w:val="16"/>
      <w:lang w:val="de-CH"/>
    </w:rPr>
  </w:style>
  <w:style w:type="character" w:styleId="Hervorhebung">
    <w:name w:val="Emphasis"/>
    <w:basedOn w:val="Absatz-Standardschriftart"/>
    <w:uiPriority w:val="20"/>
    <w:semiHidden/>
    <w:qFormat/>
    <w:rsid w:val="008410E7"/>
    <w:rPr>
      <w:b w:val="0"/>
      <w:i w:val="0"/>
      <w:iCs/>
      <w:color w:val="auto"/>
      <w:spacing w:val="2"/>
      <w:bdr w:val="none" w:sz="0" w:space="0" w:color="auto"/>
      <w:shd w:val="clear" w:color="auto" w:fill="EFF3C6" w:themeFill="accent5" w:themeFillTint="99"/>
    </w:rPr>
  </w:style>
  <w:style w:type="character" w:styleId="Hyperlink">
    <w:name w:val="Hyperlink"/>
    <w:basedOn w:val="Absatz-Standardschriftart"/>
    <w:uiPriority w:val="99"/>
    <w:unhideWhenUsed/>
    <w:rsid w:val="00914D47"/>
    <w:rPr>
      <w:color w:val="auto"/>
      <w:u w:val="single"/>
    </w:rPr>
  </w:style>
  <w:style w:type="paragraph" w:styleId="Index1">
    <w:name w:val="index 1"/>
    <w:basedOn w:val="Standard"/>
    <w:next w:val="Standard"/>
    <w:autoRedefine/>
    <w:uiPriority w:val="99"/>
    <w:semiHidden/>
    <w:unhideWhenUsed/>
    <w:rsid w:val="00B77B9D"/>
    <w:pPr>
      <w:spacing w:line="240" w:lineRule="auto"/>
      <w:ind w:left="200" w:hanging="200"/>
    </w:pPr>
  </w:style>
  <w:style w:type="paragraph" w:styleId="Indexberschrift">
    <w:name w:val="index heading"/>
    <w:basedOn w:val="Standard"/>
    <w:next w:val="Index1"/>
    <w:uiPriority w:val="41"/>
    <w:semiHidden/>
    <w:unhideWhenUsed/>
    <w:rsid w:val="00E82A38"/>
    <w:rPr>
      <w:rFonts w:asciiTheme="majorHAnsi" w:eastAsiaTheme="majorEastAsia" w:hAnsiTheme="majorHAnsi" w:cstheme="majorBidi"/>
      <w:b/>
      <w:bCs/>
    </w:rPr>
  </w:style>
  <w:style w:type="character" w:customStyle="1" w:styleId="berschrift1Zchn">
    <w:name w:val="Überschrift 1 Zchn"/>
    <w:basedOn w:val="Absatz-Standardschriftart"/>
    <w:link w:val="berschrift1"/>
    <w:uiPriority w:val="9"/>
    <w:rsid w:val="0049526D"/>
    <w:rPr>
      <w:rFonts w:asciiTheme="majorHAnsi" w:eastAsiaTheme="majorEastAsia" w:hAnsiTheme="majorHAnsi" w:cstheme="majorBidi"/>
      <w:b/>
      <w:kern w:val="28"/>
      <w:sz w:val="24"/>
      <w:szCs w:val="32"/>
      <w:lang w:val="de-CH"/>
    </w:rPr>
  </w:style>
  <w:style w:type="paragraph" w:styleId="Inhaltsverzeichnisberschrift">
    <w:name w:val="TOC Heading"/>
    <w:basedOn w:val="berschrift1"/>
    <w:next w:val="Standard"/>
    <w:uiPriority w:val="39"/>
    <w:qFormat/>
    <w:rsid w:val="00A413FF"/>
    <w:pPr>
      <w:numPr>
        <w:numId w:val="0"/>
      </w:numPr>
      <w:spacing w:before="0" w:after="240"/>
      <w:contextualSpacing/>
      <w:outlineLvl w:val="9"/>
    </w:pPr>
    <w:rPr>
      <w:kern w:val="0"/>
      <w:sz w:val="22"/>
    </w:rPr>
  </w:style>
  <w:style w:type="character" w:styleId="IntensiveHervorhebung">
    <w:name w:val="Intense Emphasis"/>
    <w:basedOn w:val="Absatz-Standardschriftart"/>
    <w:uiPriority w:val="21"/>
    <w:semiHidden/>
    <w:rsid w:val="008410E7"/>
    <w:rPr>
      <w:b/>
      <w:i w:val="0"/>
      <w:iCs/>
      <w:color w:val="auto"/>
      <w:spacing w:val="2"/>
      <w:bdr w:val="none" w:sz="0" w:space="0" w:color="auto"/>
      <w:shd w:val="clear" w:color="auto" w:fill="EFF3C6" w:themeFill="accent5" w:themeFillTint="99"/>
    </w:rPr>
  </w:style>
  <w:style w:type="character" w:styleId="IntensiverVerweis">
    <w:name w:val="Intense Reference"/>
    <w:basedOn w:val="Absatz-Standardschriftart"/>
    <w:uiPriority w:val="32"/>
    <w:semiHidden/>
    <w:qFormat/>
    <w:rsid w:val="00280DDE"/>
    <w:rPr>
      <w:b/>
      <w:bCs/>
      <w:caps w:val="0"/>
      <w:smallCaps w:val="0"/>
      <w:color w:val="auto"/>
      <w:spacing w:val="2"/>
      <w:u w:val="single"/>
    </w:rPr>
  </w:style>
  <w:style w:type="paragraph" w:styleId="IntensivesZitat">
    <w:name w:val="Intense Quote"/>
    <w:basedOn w:val="Standard"/>
    <w:next w:val="Standard"/>
    <w:link w:val="IntensivesZitatZchn"/>
    <w:uiPriority w:val="30"/>
    <w:semiHidden/>
    <w:rsid w:val="00B77B9D"/>
    <w:pPr>
      <w:pBdr>
        <w:top w:val="single" w:sz="2" w:space="10" w:color="auto"/>
        <w:bottom w:val="single" w:sz="2" w:space="10" w:color="auto"/>
      </w:pBdr>
      <w:spacing w:before="360" w:after="360"/>
      <w:ind w:left="864" w:right="864"/>
      <w:jc w:val="center"/>
    </w:pPr>
    <w:rPr>
      <w:i/>
      <w:iCs/>
    </w:rPr>
  </w:style>
  <w:style w:type="character" w:customStyle="1" w:styleId="IntensivesZitatZchn">
    <w:name w:val="Intensives Zitat Zchn"/>
    <w:basedOn w:val="Absatz-Standardschriftart"/>
    <w:link w:val="IntensivesZitat"/>
    <w:uiPriority w:val="30"/>
    <w:semiHidden/>
    <w:rsid w:val="00A6632A"/>
    <w:rPr>
      <w:i/>
      <w:iCs/>
      <w:spacing w:val="2"/>
      <w:sz w:val="20"/>
      <w:lang w:val="de-CH"/>
    </w:rPr>
  </w:style>
  <w:style w:type="paragraph" w:styleId="Kopfzeile">
    <w:name w:val="header"/>
    <w:basedOn w:val="Standard"/>
    <w:link w:val="KopfzeileZchn"/>
    <w:uiPriority w:val="69"/>
    <w:unhideWhenUsed/>
    <w:rsid w:val="00CC59EF"/>
    <w:pPr>
      <w:tabs>
        <w:tab w:val="center" w:pos="4536"/>
        <w:tab w:val="right" w:pos="9072"/>
      </w:tabs>
      <w:spacing w:line="240" w:lineRule="auto"/>
    </w:pPr>
    <w:rPr>
      <w:sz w:val="16"/>
    </w:rPr>
  </w:style>
  <w:style w:type="character" w:customStyle="1" w:styleId="KopfzeileZchn">
    <w:name w:val="Kopfzeile Zchn"/>
    <w:basedOn w:val="Absatz-Standardschriftart"/>
    <w:link w:val="Kopfzeile"/>
    <w:uiPriority w:val="69"/>
    <w:rsid w:val="00CC59EF"/>
    <w:rPr>
      <w:sz w:val="16"/>
      <w:lang w:val="de-CH"/>
    </w:rPr>
  </w:style>
  <w:style w:type="paragraph" w:customStyle="1" w:styleId="IPSO-DoksLinieunten">
    <w:name w:val="IPSO-Doks: Linie (unten)"/>
    <w:basedOn w:val="Standard"/>
    <w:next w:val="Standard"/>
    <w:uiPriority w:val="50"/>
    <w:rsid w:val="00E82A38"/>
    <w:pPr>
      <w:pBdr>
        <w:bottom w:val="single" w:sz="2" w:space="1" w:color="auto"/>
      </w:pBdr>
    </w:pPr>
  </w:style>
  <w:style w:type="paragraph" w:customStyle="1" w:styleId="IPSO-DoksLinieoben">
    <w:name w:val="IPSO-Doks: Linie (oben)"/>
    <w:basedOn w:val="Standard"/>
    <w:next w:val="Standard"/>
    <w:uiPriority w:val="50"/>
    <w:rsid w:val="00E82A38"/>
    <w:pPr>
      <w:pBdr>
        <w:top w:val="single" w:sz="2" w:space="1" w:color="auto"/>
      </w:pBdr>
    </w:pPr>
  </w:style>
  <w:style w:type="paragraph" w:customStyle="1" w:styleId="IPSO-DoksTabhngend254cm">
    <w:name w:val="IPSO-Doks: Tab/hängend (2.54 cm)"/>
    <w:basedOn w:val="Standard"/>
    <w:uiPriority w:val="51"/>
    <w:qFormat/>
    <w:rsid w:val="00E82A38"/>
    <w:pPr>
      <w:tabs>
        <w:tab w:val="left" w:pos="1440"/>
      </w:tabs>
      <w:ind w:left="1440" w:hanging="1440"/>
    </w:pPr>
  </w:style>
  <w:style w:type="paragraph" w:customStyle="1" w:styleId="IPSO-DoksTabhngend508cm">
    <w:name w:val="IPSO-Doks: Tab/hängend (5.08 cm)"/>
    <w:basedOn w:val="Standard"/>
    <w:uiPriority w:val="51"/>
    <w:qFormat/>
    <w:rsid w:val="00E82A38"/>
    <w:pPr>
      <w:tabs>
        <w:tab w:val="left" w:pos="2880"/>
      </w:tabs>
      <w:ind w:left="2880" w:hanging="2880"/>
    </w:pPr>
  </w:style>
  <w:style w:type="paragraph" w:customStyle="1" w:styleId="IPSO-LayoutLogo-Box">
    <w:name w:val="IPSO-Layout: Logo-Box"/>
    <w:basedOn w:val="Standard"/>
    <w:uiPriority w:val="73"/>
    <w:rsid w:val="00AF15AF"/>
    <w:pPr>
      <w:framePr w:w="2835" w:h="618" w:hRule="exact" w:wrap="notBeside" w:vAnchor="page" w:hAnchor="margin" w:y="738" w:anchorLock="1"/>
      <w:spacing w:line="240" w:lineRule="auto"/>
    </w:pPr>
    <w:rPr>
      <w:noProof/>
      <w:color w:val="FFFFFF" w:themeColor="background1"/>
      <w:sz w:val="16"/>
    </w:rPr>
  </w:style>
  <w:style w:type="paragraph" w:customStyle="1" w:styleId="IPSO-LayoutPaging-Box">
    <w:name w:val="IPSO-Layout: Paging-Box"/>
    <w:basedOn w:val="Standard"/>
    <w:uiPriority w:val="71"/>
    <w:rsid w:val="00C0498A"/>
    <w:pPr>
      <w:framePr w:w="567" w:vSpace="193" w:wrap="around" w:vAnchor="text" w:hAnchor="margin" w:xAlign="right" w:y="-192" w:anchorLock="1"/>
      <w:jc w:val="right"/>
    </w:pPr>
    <w:rPr>
      <w:noProof/>
      <w:sz w:val="16"/>
    </w:rPr>
  </w:style>
  <w:style w:type="paragraph" w:customStyle="1" w:styleId="IPSO-Letter-00Platzhalter">
    <w:name w:val="IPSO-Letter-00: Platzhalter"/>
    <w:basedOn w:val="Standard"/>
    <w:next w:val="Standard"/>
    <w:uiPriority w:val="59"/>
    <w:semiHidden/>
    <w:rsid w:val="00785252"/>
    <w:pPr>
      <w:spacing w:after="2040"/>
      <w:contextualSpacing/>
    </w:pPr>
    <w:rPr>
      <w:noProof/>
      <w:color w:val="FFFFFF" w:themeColor="background1"/>
    </w:rPr>
  </w:style>
  <w:style w:type="paragraph" w:customStyle="1" w:styleId="IPSO-Letter-01Envelope-Return-Box">
    <w:name w:val="IPSO-Letter-01: Envelope-Return-Box"/>
    <w:basedOn w:val="Standard"/>
    <w:next w:val="Standard"/>
    <w:uiPriority w:val="59"/>
    <w:semiHidden/>
    <w:rsid w:val="00B77B9D"/>
    <w:pPr>
      <w:framePr w:w="4536" w:h="227" w:wrap="notBeside" w:vAnchor="page" w:hAnchor="text" w:y="2949" w:anchorLock="1"/>
    </w:pPr>
    <w:rPr>
      <w:noProof/>
      <w:sz w:val="16"/>
      <w:u w:val="single"/>
    </w:rPr>
  </w:style>
  <w:style w:type="paragraph" w:customStyle="1" w:styleId="IPSO-Letter-01Envelope-Return-BoxRight">
    <w:name w:val="IPSO-Letter-01: Envelope-Return-Box (Right)"/>
    <w:basedOn w:val="Standard"/>
    <w:next w:val="Standard"/>
    <w:uiPriority w:val="59"/>
    <w:semiHidden/>
    <w:rsid w:val="00B77B9D"/>
    <w:pPr>
      <w:framePr w:w="4536" w:h="227" w:wrap="notBeside" w:vAnchor="page" w:hAnchor="page" w:x="6748" w:y="2949" w:anchorLock="1"/>
    </w:pPr>
    <w:rPr>
      <w:noProof/>
      <w:sz w:val="16"/>
      <w:u w:val="single"/>
    </w:rPr>
  </w:style>
  <w:style w:type="paragraph" w:customStyle="1" w:styleId="IPSO-Letter-02Empfngeradresse-Box">
    <w:name w:val="IPSO-Letter-02: Empfängeradresse-Box"/>
    <w:basedOn w:val="Standard"/>
    <w:uiPriority w:val="59"/>
    <w:semiHidden/>
    <w:rsid w:val="00785252"/>
    <w:pPr>
      <w:framePr w:w="4253" w:h="1588" w:wrap="notBeside" w:vAnchor="page" w:hAnchor="text" w:y="2949"/>
      <w:contextualSpacing/>
    </w:pPr>
  </w:style>
  <w:style w:type="paragraph" w:customStyle="1" w:styleId="IPSO-Letter-02Empfngeradresse-Boxrechts">
    <w:name w:val="IPSO-Letter-02: Empfängeradresse-Box (rechts)"/>
    <w:basedOn w:val="Standard"/>
    <w:uiPriority w:val="59"/>
    <w:semiHidden/>
    <w:rsid w:val="00785252"/>
    <w:pPr>
      <w:framePr w:w="4253" w:h="1588" w:wrap="notBeside" w:vAnchor="page" w:hAnchor="page" w:x="6748" w:y="2949" w:anchorLock="1"/>
      <w:contextualSpacing/>
    </w:pPr>
  </w:style>
  <w:style w:type="paragraph" w:customStyle="1" w:styleId="IPSO-Letter-06Signatur">
    <w:name w:val="IPSO-Letter-06: Signatur"/>
    <w:basedOn w:val="Standard"/>
    <w:uiPriority w:val="59"/>
    <w:semiHidden/>
    <w:rsid w:val="008343AB"/>
    <w:pPr>
      <w:tabs>
        <w:tab w:val="left" w:pos="4820"/>
      </w:tabs>
      <w:contextualSpacing/>
    </w:pPr>
  </w:style>
  <w:style w:type="paragraph" w:customStyle="1" w:styleId="IPSO-Letter-03Betreff">
    <w:name w:val="IPSO-Letter-03: Betreff"/>
    <w:basedOn w:val="Standard"/>
    <w:uiPriority w:val="59"/>
    <w:semiHidden/>
    <w:rsid w:val="009E667B"/>
    <w:pPr>
      <w:spacing w:before="720" w:after="480"/>
      <w:contextualSpacing/>
    </w:pPr>
    <w:rPr>
      <w:rFonts w:asciiTheme="majorHAnsi" w:hAnsiTheme="majorHAnsi"/>
      <w:b/>
      <w:sz w:val="22"/>
    </w:rPr>
  </w:style>
  <w:style w:type="paragraph" w:customStyle="1" w:styleId="IPSO-Letter-04Anrede">
    <w:name w:val="IPSO-Letter-04: Anrede"/>
    <w:basedOn w:val="Standard"/>
    <w:next w:val="Standard"/>
    <w:uiPriority w:val="59"/>
    <w:semiHidden/>
    <w:rsid w:val="00D624E3"/>
    <w:pPr>
      <w:spacing w:after="240"/>
      <w:contextualSpacing/>
    </w:pPr>
  </w:style>
  <w:style w:type="paragraph" w:customStyle="1" w:styleId="IPSO-Letter-05Grusszeile">
    <w:name w:val="IPSO-Letter-05: Grusszeile"/>
    <w:basedOn w:val="Standard"/>
    <w:next w:val="Standard"/>
    <w:uiPriority w:val="59"/>
    <w:semiHidden/>
    <w:rsid w:val="00D624E3"/>
    <w:pPr>
      <w:tabs>
        <w:tab w:val="left" w:pos="4536"/>
      </w:tabs>
      <w:spacing w:before="240" w:after="240"/>
      <w:contextualSpacing/>
    </w:pPr>
  </w:style>
  <w:style w:type="paragraph" w:customStyle="1" w:styleId="IPSO-Letter-05GrusszeileFirmenname">
    <w:name w:val="IPSO-Letter-05: Grusszeile (Firmenname)"/>
    <w:basedOn w:val="Standard"/>
    <w:next w:val="Standard"/>
    <w:uiPriority w:val="59"/>
    <w:semiHidden/>
    <w:rsid w:val="00D624E3"/>
    <w:pPr>
      <w:spacing w:after="240"/>
      <w:contextualSpacing/>
    </w:pPr>
    <w:rPr>
      <w:b/>
      <w:noProof/>
    </w:rPr>
  </w:style>
  <w:style w:type="paragraph" w:customStyle="1" w:styleId="IPSO-Letter-06Signature-BoxLeft">
    <w:name w:val="IPSO-Letter-06: Signature-Box (Left)"/>
    <w:basedOn w:val="Standard"/>
    <w:uiPriority w:val="59"/>
    <w:semiHidden/>
    <w:rsid w:val="00D624E3"/>
    <w:pPr>
      <w:framePr w:w="4423" w:wrap="notBeside" w:vAnchor="text" w:hAnchor="text" w:y="1"/>
    </w:pPr>
    <w:rPr>
      <w:noProof/>
    </w:rPr>
  </w:style>
  <w:style w:type="paragraph" w:customStyle="1" w:styleId="IPSO-Letter-06Signature-BoxRight">
    <w:name w:val="IPSO-Letter-06: Signature-Box (Right)"/>
    <w:basedOn w:val="Standard"/>
    <w:uiPriority w:val="59"/>
    <w:semiHidden/>
    <w:rsid w:val="00D624E3"/>
    <w:pPr>
      <w:framePr w:w="4423" w:wrap="notBeside" w:vAnchor="text" w:hAnchor="text" w:x="4537" w:y="1"/>
    </w:pPr>
    <w:rPr>
      <w:noProof/>
    </w:rPr>
  </w:style>
  <w:style w:type="paragraph" w:customStyle="1" w:styleId="IPSO-Letter-07AnhangKopie">
    <w:name w:val="IPSO-Letter-07: Anhang/Kopie"/>
    <w:basedOn w:val="Standard"/>
    <w:next w:val="Aufzhlung1IPSO"/>
    <w:uiPriority w:val="59"/>
    <w:semiHidden/>
    <w:rsid w:val="00D624E3"/>
    <w:pPr>
      <w:spacing w:before="240"/>
      <w:contextualSpacing/>
    </w:pPr>
  </w:style>
  <w:style w:type="table" w:customStyle="1" w:styleId="IPSO-TableStandard">
    <w:name w:val="IPSO-Table (Standard)"/>
    <w:basedOn w:val="NormaleTabelle"/>
    <w:uiPriority w:val="99"/>
    <w:rsid w:val="003F4E2A"/>
    <w:rPr>
      <w:lang w:val="de-CH"/>
    </w:rPr>
    <w:tblPr>
      <w:tblStyleRowBandSize w:val="1"/>
      <w:tblStyleColBandSize w:val="1"/>
      <w:tblCellMar>
        <w:top w:w="57" w:type="dxa"/>
        <w:left w:w="0" w:type="dxa"/>
        <w:bottom w:w="57" w:type="dxa"/>
      </w:tblCellMar>
    </w:tblPr>
    <w:tblStylePr w:type="firstRow">
      <w:rPr>
        <w:b/>
      </w:rPr>
      <w:tblPr/>
      <w:tcPr>
        <w:tcBorders>
          <w:top w:val="single" w:sz="2" w:space="0" w:color="auto"/>
          <w:bottom w:val="single" w:sz="2" w:space="0" w:color="auto"/>
        </w:tcBorders>
      </w:tcPr>
    </w:tblStylePr>
    <w:tblStylePr w:type="lastRow">
      <w:rPr>
        <w:b/>
      </w:rPr>
      <w:tblPr/>
      <w:tcPr>
        <w:tcBorders>
          <w:top w:val="single" w:sz="2" w:space="0" w:color="auto"/>
          <w:bottom w:val="single" w:sz="2" w:space="0" w:color="auto"/>
        </w:tcBorders>
      </w:tcPr>
    </w:tblStylePr>
    <w:tblStylePr w:type="band1Vert">
      <w:tblPr/>
      <w:tcPr>
        <w:tcBorders>
          <w:left w:val="single" w:sz="2" w:space="0" w:color="auto"/>
          <w:right w:val="single" w:sz="2" w:space="0" w:color="auto"/>
        </w:tcBorders>
      </w:tcPr>
    </w:tblStylePr>
    <w:tblStylePr w:type="band2Vert">
      <w:tblPr/>
      <w:tcPr>
        <w:tcBorders>
          <w:left w:val="single" w:sz="2" w:space="0" w:color="auto"/>
          <w:right w:val="single" w:sz="2" w:space="0" w:color="auto"/>
          <w:insideV w:val="single" w:sz="4" w:space="0" w:color="494642" w:themeColor="text1"/>
        </w:tcBorders>
      </w:tcPr>
    </w:tblStylePr>
    <w:tblStylePr w:type="band1Horz">
      <w:tblPr/>
      <w:tcPr>
        <w:tcBorders>
          <w:top w:val="single" w:sz="2" w:space="0" w:color="auto"/>
          <w:bottom w:val="single" w:sz="2" w:space="0" w:color="auto"/>
        </w:tcBorders>
      </w:tcPr>
    </w:tblStylePr>
    <w:tblStylePr w:type="band2Horz">
      <w:tblPr/>
      <w:tcPr>
        <w:tcBorders>
          <w:top w:val="single" w:sz="2" w:space="0" w:color="auto"/>
          <w:bottom w:val="single" w:sz="2" w:space="0" w:color="auto"/>
        </w:tcBorders>
      </w:tcPr>
    </w:tblStylePr>
  </w:style>
  <w:style w:type="paragraph" w:styleId="KeinLeerraum">
    <w:name w:val="No Spacing"/>
    <w:link w:val="KeinLeerraumZchn"/>
    <w:uiPriority w:val="1"/>
    <w:qFormat/>
    <w:rsid w:val="00683423"/>
    <w:rPr>
      <w:spacing w:val="2"/>
      <w:lang w:val="de-CH"/>
    </w:rPr>
  </w:style>
  <w:style w:type="paragraph" w:customStyle="1" w:styleId="Lettering1IPSO">
    <w:name w:val="Lettering 1: IPSO"/>
    <w:basedOn w:val="Standard"/>
    <w:uiPriority w:val="6"/>
    <w:qFormat/>
    <w:rsid w:val="001E5869"/>
    <w:pPr>
      <w:numPr>
        <w:numId w:val="14"/>
      </w:numPr>
      <w:contextualSpacing/>
    </w:pPr>
  </w:style>
  <w:style w:type="paragraph" w:customStyle="1" w:styleId="Lettering2IPSO">
    <w:name w:val="Lettering 2: IPSO"/>
    <w:basedOn w:val="Standard"/>
    <w:uiPriority w:val="6"/>
    <w:semiHidden/>
    <w:qFormat/>
    <w:rsid w:val="001E5869"/>
    <w:pPr>
      <w:numPr>
        <w:ilvl w:val="1"/>
        <w:numId w:val="14"/>
      </w:numPr>
      <w:contextualSpacing/>
    </w:pPr>
  </w:style>
  <w:style w:type="paragraph" w:customStyle="1" w:styleId="Lettering3IPSO">
    <w:name w:val="Lettering 3: IPSO"/>
    <w:basedOn w:val="Standard"/>
    <w:uiPriority w:val="6"/>
    <w:semiHidden/>
    <w:rsid w:val="001E5869"/>
    <w:pPr>
      <w:numPr>
        <w:ilvl w:val="2"/>
        <w:numId w:val="14"/>
      </w:numPr>
      <w:ind w:left="1072" w:hanging="352"/>
      <w:contextualSpacing/>
    </w:pPr>
  </w:style>
  <w:style w:type="numbering" w:customStyle="1" w:styleId="List-Bullet">
    <w:name w:val="List-Bullet"/>
    <w:uiPriority w:val="99"/>
    <w:rsid w:val="00642CFC"/>
    <w:pPr>
      <w:numPr>
        <w:numId w:val="6"/>
      </w:numPr>
    </w:pPr>
  </w:style>
  <w:style w:type="paragraph" w:styleId="Listennummer">
    <w:name w:val="List Number"/>
    <w:basedOn w:val="Standard"/>
    <w:uiPriority w:val="80"/>
    <w:rsid w:val="00D624E3"/>
    <w:pPr>
      <w:numPr>
        <w:numId w:val="8"/>
      </w:numPr>
      <w:contextualSpacing/>
    </w:pPr>
  </w:style>
  <w:style w:type="paragraph" w:styleId="Listennummer2">
    <w:name w:val="List Number 2"/>
    <w:basedOn w:val="Standard"/>
    <w:uiPriority w:val="80"/>
    <w:semiHidden/>
    <w:rsid w:val="00D624E3"/>
    <w:pPr>
      <w:numPr>
        <w:numId w:val="9"/>
      </w:numPr>
      <w:contextualSpacing/>
    </w:pPr>
  </w:style>
  <w:style w:type="paragraph" w:styleId="Listennummer3">
    <w:name w:val="List Number 3"/>
    <w:basedOn w:val="Standard"/>
    <w:uiPriority w:val="80"/>
    <w:semiHidden/>
    <w:rsid w:val="00D624E3"/>
    <w:pPr>
      <w:numPr>
        <w:numId w:val="10"/>
      </w:numPr>
      <w:contextualSpacing/>
    </w:pPr>
  </w:style>
  <w:style w:type="paragraph" w:styleId="Listennummer4">
    <w:name w:val="List Number 4"/>
    <w:basedOn w:val="Standard"/>
    <w:uiPriority w:val="80"/>
    <w:semiHidden/>
    <w:rsid w:val="00D624E3"/>
    <w:pPr>
      <w:numPr>
        <w:numId w:val="11"/>
      </w:numPr>
      <w:contextualSpacing/>
    </w:pPr>
  </w:style>
  <w:style w:type="paragraph" w:styleId="Listennummer5">
    <w:name w:val="List Number 5"/>
    <w:basedOn w:val="Standard"/>
    <w:uiPriority w:val="80"/>
    <w:semiHidden/>
    <w:rsid w:val="00D624E3"/>
    <w:pPr>
      <w:numPr>
        <w:numId w:val="12"/>
      </w:numPr>
      <w:contextualSpacing/>
    </w:pPr>
  </w:style>
  <w:style w:type="numbering" w:customStyle="1" w:styleId="List-Heading">
    <w:name w:val="List-Heading"/>
    <w:uiPriority w:val="99"/>
    <w:rsid w:val="00B77B9D"/>
    <w:pPr>
      <w:numPr>
        <w:numId w:val="13"/>
      </w:numPr>
    </w:pPr>
  </w:style>
  <w:style w:type="numbering" w:customStyle="1" w:styleId="List-Lettering">
    <w:name w:val="List-Lettering"/>
    <w:uiPriority w:val="99"/>
    <w:rsid w:val="00B77B9D"/>
    <w:pPr>
      <w:numPr>
        <w:numId w:val="7"/>
      </w:numPr>
    </w:pPr>
  </w:style>
  <w:style w:type="numbering" w:customStyle="1" w:styleId="List-Numbering">
    <w:name w:val="List-Numbering"/>
    <w:uiPriority w:val="99"/>
    <w:rsid w:val="00B77B9D"/>
    <w:pPr>
      <w:numPr>
        <w:numId w:val="15"/>
      </w:numPr>
    </w:pPr>
  </w:style>
  <w:style w:type="character" w:styleId="NichtaufgelsteErwhnung">
    <w:name w:val="Unresolved Mention"/>
    <w:basedOn w:val="Absatz-Standardschriftart"/>
    <w:uiPriority w:val="99"/>
    <w:semiHidden/>
    <w:unhideWhenUsed/>
    <w:rsid w:val="00B77B9D"/>
    <w:rPr>
      <w:color w:val="605E5C"/>
      <w:shd w:val="clear" w:color="auto" w:fill="E1DFDD"/>
    </w:rPr>
  </w:style>
  <w:style w:type="paragraph" w:customStyle="1" w:styleId="Numbering1IPSO">
    <w:name w:val="Numbering 1: IPSO"/>
    <w:basedOn w:val="Standard"/>
    <w:uiPriority w:val="5"/>
    <w:qFormat/>
    <w:rsid w:val="001E5869"/>
    <w:pPr>
      <w:numPr>
        <w:numId w:val="16"/>
      </w:numPr>
      <w:contextualSpacing/>
    </w:pPr>
  </w:style>
  <w:style w:type="paragraph" w:customStyle="1" w:styleId="Numbering2IPSO">
    <w:name w:val="Numbering 2: IPSO"/>
    <w:basedOn w:val="Standard"/>
    <w:uiPriority w:val="5"/>
    <w:qFormat/>
    <w:rsid w:val="001E5869"/>
    <w:pPr>
      <w:numPr>
        <w:ilvl w:val="1"/>
        <w:numId w:val="16"/>
      </w:numPr>
      <w:contextualSpacing/>
    </w:pPr>
  </w:style>
  <w:style w:type="paragraph" w:customStyle="1" w:styleId="Numbering3IPSO">
    <w:name w:val="Numbering 3: IPSO"/>
    <w:basedOn w:val="Standard"/>
    <w:uiPriority w:val="5"/>
    <w:semiHidden/>
    <w:rsid w:val="001E5869"/>
    <w:pPr>
      <w:numPr>
        <w:ilvl w:val="2"/>
        <w:numId w:val="16"/>
      </w:numPr>
      <w:ind w:left="1072" w:hanging="352"/>
      <w:contextualSpacing/>
    </w:pPr>
  </w:style>
  <w:style w:type="character" w:styleId="Platzhaltertext">
    <w:name w:val="Placeholder Text"/>
    <w:basedOn w:val="Absatz-Standardschriftart"/>
    <w:uiPriority w:val="99"/>
    <w:rsid w:val="008410E7"/>
    <w:rPr>
      <w:color w:val="auto"/>
      <w:bdr w:val="none" w:sz="0" w:space="0" w:color="auto"/>
      <w:shd w:val="clear" w:color="auto" w:fill="CBEAF3" w:themeFill="accent6" w:themeFillTint="66"/>
    </w:rPr>
  </w:style>
  <w:style w:type="paragraph" w:styleId="RGV-berschrift">
    <w:name w:val="toa heading"/>
    <w:basedOn w:val="Standard"/>
    <w:next w:val="Standard"/>
    <w:uiPriority w:val="40"/>
    <w:semiHidden/>
    <w:unhideWhenUsed/>
    <w:rsid w:val="00E82A38"/>
    <w:rPr>
      <w:rFonts w:asciiTheme="majorHAnsi" w:eastAsiaTheme="majorEastAsia" w:hAnsiTheme="majorHAnsi" w:cstheme="majorBidi"/>
      <w:b/>
      <w:bCs/>
      <w:szCs w:val="24"/>
    </w:rPr>
  </w:style>
  <w:style w:type="character" w:styleId="SchwacheHervorhebung">
    <w:name w:val="Subtle Emphasis"/>
    <w:basedOn w:val="Absatz-Standardschriftart"/>
    <w:uiPriority w:val="19"/>
    <w:semiHidden/>
    <w:qFormat/>
    <w:rsid w:val="008B094A"/>
    <w:rPr>
      <w:b w:val="0"/>
      <w:i w:val="0"/>
      <w:iCs/>
      <w:caps/>
      <w:smallCaps w:val="0"/>
      <w:color w:val="auto"/>
      <w:spacing w:val="2"/>
    </w:rPr>
  </w:style>
  <w:style w:type="character" w:styleId="SchwacherVerweis">
    <w:name w:val="Subtle Reference"/>
    <w:basedOn w:val="Absatz-Standardschriftart"/>
    <w:uiPriority w:val="31"/>
    <w:qFormat/>
    <w:rsid w:val="00B77B9D"/>
    <w:rPr>
      <w:caps w:val="0"/>
      <w:smallCaps w:val="0"/>
      <w:color w:val="auto"/>
      <w:spacing w:val="2"/>
      <w:u w:val="single"/>
    </w:rPr>
  </w:style>
  <w:style w:type="paragraph" w:styleId="Standardeinzug">
    <w:name w:val="Normal Indent"/>
    <w:basedOn w:val="Standard"/>
    <w:uiPriority w:val="15"/>
    <w:qFormat/>
    <w:rsid w:val="00E82A38"/>
    <w:pPr>
      <w:ind w:left="357"/>
    </w:pPr>
  </w:style>
  <w:style w:type="table" w:styleId="Tabellenraster">
    <w:name w:val="Table Grid"/>
    <w:basedOn w:val="NormaleTabelle"/>
    <w:uiPriority w:val="39"/>
    <w:rsid w:val="00B77B9D"/>
    <w:pPr>
      <w:spacing w:line="240" w:lineRule="auto"/>
    </w:pPr>
    <w:rPr>
      <w:lang w:val="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rd"/>
    <w:next w:val="Standard"/>
    <w:link w:val="TitelZchn"/>
    <w:uiPriority w:val="2"/>
    <w:qFormat/>
    <w:rsid w:val="008410E7"/>
    <w:pPr>
      <w:spacing w:before="360" w:after="120"/>
    </w:pPr>
    <w:rPr>
      <w:rFonts w:asciiTheme="majorHAnsi" w:eastAsiaTheme="majorEastAsia" w:hAnsiTheme="majorHAnsi" w:cstheme="majorBidi"/>
      <w:b/>
      <w:kern w:val="28"/>
      <w:sz w:val="24"/>
      <w:szCs w:val="56"/>
    </w:rPr>
  </w:style>
  <w:style w:type="character" w:customStyle="1" w:styleId="TitelZchn">
    <w:name w:val="Titel Zchn"/>
    <w:basedOn w:val="Absatz-Standardschriftart"/>
    <w:link w:val="Titel"/>
    <w:uiPriority w:val="2"/>
    <w:rsid w:val="008410E7"/>
    <w:rPr>
      <w:rFonts w:asciiTheme="majorHAnsi" w:eastAsiaTheme="majorEastAsia" w:hAnsiTheme="majorHAnsi" w:cstheme="majorBidi"/>
      <w:b/>
      <w:kern w:val="28"/>
      <w:sz w:val="24"/>
      <w:szCs w:val="56"/>
      <w:lang w:val="de-CH"/>
    </w:rPr>
  </w:style>
  <w:style w:type="character" w:customStyle="1" w:styleId="berschrift2Zchn">
    <w:name w:val="Überschrift 2 Zchn"/>
    <w:basedOn w:val="Absatz-Standardschriftart"/>
    <w:link w:val="berschrift2"/>
    <w:uiPriority w:val="9"/>
    <w:rsid w:val="0049526D"/>
    <w:rPr>
      <w:rFonts w:asciiTheme="majorHAnsi" w:eastAsiaTheme="majorEastAsia" w:hAnsiTheme="majorHAnsi" w:cstheme="majorBidi"/>
      <w:b/>
      <w:sz w:val="22"/>
      <w:szCs w:val="26"/>
      <w:lang w:val="de-CH"/>
    </w:rPr>
  </w:style>
  <w:style w:type="character" w:customStyle="1" w:styleId="berschrift3Zchn">
    <w:name w:val="Überschrift 3 Zchn"/>
    <w:basedOn w:val="Absatz-Standardschriftart"/>
    <w:link w:val="berschrift3"/>
    <w:uiPriority w:val="9"/>
    <w:rsid w:val="008410E7"/>
    <w:rPr>
      <w:rFonts w:asciiTheme="majorHAnsi" w:eastAsiaTheme="majorEastAsia" w:hAnsiTheme="majorHAnsi" w:cstheme="majorBidi"/>
      <w:b/>
      <w:szCs w:val="24"/>
      <w:lang w:val="de-CH"/>
    </w:rPr>
  </w:style>
  <w:style w:type="character" w:customStyle="1" w:styleId="berschrift4Zchn">
    <w:name w:val="Überschrift 4 Zchn"/>
    <w:basedOn w:val="Absatz-Standardschriftart"/>
    <w:link w:val="berschrift4"/>
    <w:uiPriority w:val="9"/>
    <w:semiHidden/>
    <w:rsid w:val="00AD2BAE"/>
    <w:rPr>
      <w:rFonts w:eastAsiaTheme="majorEastAsia" w:cstheme="majorBidi"/>
      <w:iCs/>
      <w:lang w:val="de-CH"/>
    </w:rPr>
  </w:style>
  <w:style w:type="character" w:customStyle="1" w:styleId="berschrift5Zchn">
    <w:name w:val="Überschrift 5 Zchn"/>
    <w:basedOn w:val="Absatz-Standardschriftart"/>
    <w:link w:val="berschrift5"/>
    <w:uiPriority w:val="9"/>
    <w:semiHidden/>
    <w:rsid w:val="00AD2BAE"/>
    <w:rPr>
      <w:rFonts w:eastAsiaTheme="majorEastAsia" w:cstheme="majorBidi"/>
      <w:lang w:val="de-CH"/>
    </w:rPr>
  </w:style>
  <w:style w:type="character" w:customStyle="1" w:styleId="berschrift6Zchn">
    <w:name w:val="Überschrift 6 Zchn"/>
    <w:basedOn w:val="Absatz-Standardschriftart"/>
    <w:link w:val="berschrift6"/>
    <w:uiPriority w:val="9"/>
    <w:semiHidden/>
    <w:rsid w:val="00E82A38"/>
    <w:rPr>
      <w:rFonts w:eastAsiaTheme="majorEastAsia" w:cstheme="majorBidi"/>
      <w:spacing w:val="2"/>
      <w:lang w:val="de-CH"/>
    </w:rPr>
  </w:style>
  <w:style w:type="character" w:customStyle="1" w:styleId="berschrift7Zchn">
    <w:name w:val="Überschrift 7 Zchn"/>
    <w:basedOn w:val="Absatz-Standardschriftart"/>
    <w:link w:val="berschrift7"/>
    <w:uiPriority w:val="9"/>
    <w:semiHidden/>
    <w:rsid w:val="00E82A38"/>
    <w:rPr>
      <w:rFonts w:eastAsiaTheme="majorEastAsia" w:cstheme="majorBidi"/>
      <w:iCs/>
      <w:spacing w:val="2"/>
      <w:lang w:val="de-CH"/>
    </w:rPr>
  </w:style>
  <w:style w:type="character" w:customStyle="1" w:styleId="berschrift8Zchn">
    <w:name w:val="Überschrift 8 Zchn"/>
    <w:basedOn w:val="Absatz-Standardschriftart"/>
    <w:link w:val="berschrift8"/>
    <w:uiPriority w:val="9"/>
    <w:semiHidden/>
    <w:rsid w:val="00E82A38"/>
    <w:rPr>
      <w:rFonts w:eastAsiaTheme="majorEastAsia" w:cstheme="majorBidi"/>
      <w:spacing w:val="2"/>
      <w:lang w:val="de-CH"/>
    </w:rPr>
  </w:style>
  <w:style w:type="character" w:customStyle="1" w:styleId="berschrift9Zchn">
    <w:name w:val="Überschrift 9 Zchn"/>
    <w:basedOn w:val="Absatz-Standardschriftart"/>
    <w:link w:val="berschrift9"/>
    <w:uiPriority w:val="9"/>
    <w:semiHidden/>
    <w:rsid w:val="00E82A38"/>
    <w:rPr>
      <w:rFonts w:eastAsiaTheme="majorEastAsia" w:cstheme="majorBidi"/>
      <w:iCs/>
      <w:spacing w:val="2"/>
      <w:lang w:val="de-CH"/>
    </w:rPr>
  </w:style>
  <w:style w:type="paragraph" w:styleId="Untertitel">
    <w:name w:val="Subtitle"/>
    <w:basedOn w:val="Standard"/>
    <w:next w:val="Standard"/>
    <w:link w:val="UntertitelZchn"/>
    <w:uiPriority w:val="2"/>
    <w:qFormat/>
    <w:rsid w:val="008410E7"/>
    <w:pPr>
      <w:numPr>
        <w:ilvl w:val="1"/>
      </w:numPr>
      <w:spacing w:before="360" w:after="120"/>
    </w:pPr>
    <w:rPr>
      <w:rFonts w:asciiTheme="majorHAnsi" w:eastAsiaTheme="minorEastAsia" w:hAnsiTheme="majorHAnsi"/>
      <w:b/>
      <w:sz w:val="22"/>
    </w:rPr>
  </w:style>
  <w:style w:type="character" w:customStyle="1" w:styleId="UntertitelZchn">
    <w:name w:val="Untertitel Zchn"/>
    <w:basedOn w:val="Absatz-Standardschriftart"/>
    <w:link w:val="Untertitel"/>
    <w:uiPriority w:val="2"/>
    <w:rsid w:val="008410E7"/>
    <w:rPr>
      <w:rFonts w:asciiTheme="majorHAnsi" w:eastAsiaTheme="minorEastAsia" w:hAnsiTheme="majorHAnsi"/>
      <w:b/>
      <w:sz w:val="22"/>
      <w:lang w:val="de-CH"/>
    </w:rPr>
  </w:style>
  <w:style w:type="paragraph" w:styleId="Verzeichnis1">
    <w:name w:val="toc 1"/>
    <w:basedOn w:val="Standard"/>
    <w:next w:val="Standard"/>
    <w:uiPriority w:val="39"/>
    <w:rsid w:val="00A00073"/>
    <w:pPr>
      <w:spacing w:before="120" w:after="120"/>
    </w:pPr>
    <w:rPr>
      <w:rFonts w:cstheme="minorHAnsi"/>
      <w:b/>
      <w:bCs/>
      <w:caps/>
    </w:rPr>
  </w:style>
  <w:style w:type="paragraph" w:styleId="Verzeichnis2">
    <w:name w:val="toc 2"/>
    <w:basedOn w:val="Standard"/>
    <w:next w:val="Standard"/>
    <w:uiPriority w:val="39"/>
    <w:rsid w:val="00A00073"/>
    <w:pPr>
      <w:ind w:left="200"/>
    </w:pPr>
    <w:rPr>
      <w:rFonts w:cstheme="minorHAnsi"/>
      <w:smallCaps/>
    </w:rPr>
  </w:style>
  <w:style w:type="paragraph" w:styleId="Verzeichnis3">
    <w:name w:val="toc 3"/>
    <w:basedOn w:val="Standard"/>
    <w:next w:val="Standard"/>
    <w:uiPriority w:val="39"/>
    <w:rsid w:val="00A00073"/>
    <w:pPr>
      <w:ind w:left="400"/>
    </w:pPr>
    <w:rPr>
      <w:rFonts w:cstheme="minorHAnsi"/>
      <w:i/>
      <w:iCs/>
    </w:rPr>
  </w:style>
  <w:style w:type="paragraph" w:styleId="Verzeichnis4">
    <w:name w:val="toc 4"/>
    <w:basedOn w:val="Standard"/>
    <w:next w:val="Standard"/>
    <w:uiPriority w:val="39"/>
    <w:rsid w:val="006076CC"/>
    <w:pPr>
      <w:ind w:left="600"/>
    </w:pPr>
    <w:rPr>
      <w:rFonts w:cstheme="minorHAnsi"/>
      <w:sz w:val="18"/>
      <w:szCs w:val="18"/>
    </w:rPr>
  </w:style>
  <w:style w:type="paragraph" w:styleId="Verzeichnis5">
    <w:name w:val="toc 5"/>
    <w:basedOn w:val="Standard"/>
    <w:next w:val="Standard"/>
    <w:uiPriority w:val="39"/>
    <w:rsid w:val="006076CC"/>
    <w:pPr>
      <w:ind w:left="800"/>
    </w:pPr>
    <w:rPr>
      <w:rFonts w:cstheme="minorHAnsi"/>
      <w:sz w:val="18"/>
      <w:szCs w:val="18"/>
    </w:rPr>
  </w:style>
  <w:style w:type="paragraph" w:styleId="Verzeichnis6">
    <w:name w:val="toc 6"/>
    <w:basedOn w:val="Standard"/>
    <w:next w:val="Standard"/>
    <w:uiPriority w:val="39"/>
    <w:rsid w:val="006076CC"/>
    <w:pPr>
      <w:ind w:left="1000"/>
    </w:pPr>
    <w:rPr>
      <w:rFonts w:cstheme="minorHAnsi"/>
      <w:sz w:val="18"/>
      <w:szCs w:val="18"/>
    </w:rPr>
  </w:style>
  <w:style w:type="paragraph" w:styleId="Verzeichnis7">
    <w:name w:val="toc 7"/>
    <w:basedOn w:val="Standard"/>
    <w:next w:val="Standard"/>
    <w:uiPriority w:val="39"/>
    <w:rsid w:val="006076CC"/>
    <w:pPr>
      <w:ind w:left="1200"/>
    </w:pPr>
    <w:rPr>
      <w:rFonts w:cstheme="minorHAnsi"/>
      <w:sz w:val="18"/>
      <w:szCs w:val="18"/>
    </w:rPr>
  </w:style>
  <w:style w:type="paragraph" w:styleId="Verzeichnis8">
    <w:name w:val="toc 8"/>
    <w:basedOn w:val="Standard"/>
    <w:next w:val="Standard"/>
    <w:uiPriority w:val="39"/>
    <w:rsid w:val="006076CC"/>
    <w:pPr>
      <w:ind w:left="1400"/>
    </w:pPr>
    <w:rPr>
      <w:rFonts w:cstheme="minorHAnsi"/>
      <w:sz w:val="18"/>
      <w:szCs w:val="18"/>
    </w:rPr>
  </w:style>
  <w:style w:type="paragraph" w:styleId="Verzeichnis9">
    <w:name w:val="toc 9"/>
    <w:basedOn w:val="Standard"/>
    <w:next w:val="Standard"/>
    <w:uiPriority w:val="39"/>
    <w:rsid w:val="006076CC"/>
    <w:pPr>
      <w:ind w:left="1600"/>
    </w:pPr>
    <w:rPr>
      <w:rFonts w:cstheme="minorHAnsi"/>
      <w:sz w:val="18"/>
      <w:szCs w:val="18"/>
    </w:rPr>
  </w:style>
  <w:style w:type="paragraph" w:styleId="Zitat">
    <w:name w:val="Quote"/>
    <w:basedOn w:val="Standard"/>
    <w:next w:val="Standard"/>
    <w:link w:val="ZitatZchn"/>
    <w:uiPriority w:val="29"/>
    <w:semiHidden/>
    <w:rsid w:val="00B77B9D"/>
    <w:pPr>
      <w:spacing w:before="200"/>
      <w:ind w:left="864" w:right="864"/>
      <w:jc w:val="center"/>
    </w:pPr>
    <w:rPr>
      <w:i/>
      <w:iCs/>
    </w:rPr>
  </w:style>
  <w:style w:type="character" w:customStyle="1" w:styleId="ZitatZchn">
    <w:name w:val="Zitat Zchn"/>
    <w:basedOn w:val="Absatz-Standardschriftart"/>
    <w:link w:val="Zitat"/>
    <w:uiPriority w:val="29"/>
    <w:semiHidden/>
    <w:rsid w:val="00A6632A"/>
    <w:rPr>
      <w:i/>
      <w:iCs/>
      <w:spacing w:val="2"/>
      <w:sz w:val="20"/>
      <w:lang w:val="de-CH"/>
    </w:rPr>
  </w:style>
  <w:style w:type="paragraph" w:styleId="HTMLAdresse">
    <w:name w:val="HTML Address"/>
    <w:basedOn w:val="Standard"/>
    <w:link w:val="HTMLAdresseZchn"/>
    <w:uiPriority w:val="99"/>
    <w:semiHidden/>
    <w:rsid w:val="00D624E3"/>
    <w:pPr>
      <w:spacing w:line="240" w:lineRule="auto"/>
    </w:pPr>
    <w:rPr>
      <w:i/>
      <w:iCs/>
    </w:rPr>
  </w:style>
  <w:style w:type="character" w:customStyle="1" w:styleId="HTMLAdresseZchn">
    <w:name w:val="HTML Adresse Zchn"/>
    <w:basedOn w:val="Absatz-Standardschriftart"/>
    <w:link w:val="HTMLAdresse"/>
    <w:uiPriority w:val="99"/>
    <w:semiHidden/>
    <w:rsid w:val="00592358"/>
    <w:rPr>
      <w:i/>
      <w:iCs/>
      <w:spacing w:val="2"/>
      <w:lang w:val="de-CH"/>
    </w:rPr>
  </w:style>
  <w:style w:type="paragraph" w:styleId="Textkrper-Einzug3">
    <w:name w:val="Body Text Indent 3"/>
    <w:basedOn w:val="Standard"/>
    <w:link w:val="Textkrper-Einzug3Zchn"/>
    <w:uiPriority w:val="99"/>
    <w:semiHidden/>
    <w:unhideWhenUsed/>
    <w:rsid w:val="00D624E3"/>
    <w:pPr>
      <w:ind w:left="283"/>
    </w:pPr>
    <w:rPr>
      <w:sz w:val="18"/>
      <w:szCs w:val="16"/>
    </w:rPr>
  </w:style>
  <w:style w:type="character" w:customStyle="1" w:styleId="Textkrper-Einzug3Zchn">
    <w:name w:val="Textkörper-Einzug 3 Zchn"/>
    <w:basedOn w:val="Absatz-Standardschriftart"/>
    <w:link w:val="Textkrper-Einzug3"/>
    <w:uiPriority w:val="99"/>
    <w:semiHidden/>
    <w:rsid w:val="00D624E3"/>
    <w:rPr>
      <w:spacing w:val="2"/>
      <w:sz w:val="18"/>
      <w:szCs w:val="16"/>
      <w:lang w:val="de-CH"/>
    </w:rPr>
  </w:style>
  <w:style w:type="paragraph" w:styleId="Textkrper3">
    <w:name w:val="Body Text 3"/>
    <w:basedOn w:val="Standard"/>
    <w:link w:val="Textkrper3Zchn"/>
    <w:uiPriority w:val="99"/>
    <w:semiHidden/>
    <w:unhideWhenUsed/>
    <w:rsid w:val="00D624E3"/>
    <w:rPr>
      <w:sz w:val="18"/>
      <w:szCs w:val="16"/>
    </w:rPr>
  </w:style>
  <w:style w:type="character" w:customStyle="1" w:styleId="Textkrper3Zchn">
    <w:name w:val="Textkörper 3 Zchn"/>
    <w:basedOn w:val="Absatz-Standardschriftart"/>
    <w:link w:val="Textkrper3"/>
    <w:uiPriority w:val="99"/>
    <w:semiHidden/>
    <w:rsid w:val="00D624E3"/>
    <w:rPr>
      <w:spacing w:val="2"/>
      <w:sz w:val="18"/>
      <w:szCs w:val="16"/>
      <w:lang w:val="de-CH"/>
    </w:rPr>
  </w:style>
  <w:style w:type="table" w:styleId="EinfacheTabelle4">
    <w:name w:val="Plain Table 4"/>
    <w:basedOn w:val="NormaleTabelle"/>
    <w:uiPriority w:val="44"/>
    <w:rsid w:val="0068342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e-Aufzhlung1IPSO">
    <w:name w:val="Table-Aufzählung 1: IPSO"/>
    <w:basedOn w:val="Standard"/>
    <w:uiPriority w:val="7"/>
    <w:qFormat/>
    <w:rsid w:val="003C7DD9"/>
    <w:pPr>
      <w:numPr>
        <w:numId w:val="27"/>
      </w:numPr>
    </w:pPr>
  </w:style>
  <w:style w:type="numbering" w:customStyle="1" w:styleId="List-Table">
    <w:name w:val="List-Table"/>
    <w:uiPriority w:val="99"/>
    <w:rsid w:val="003C7DD9"/>
    <w:pPr>
      <w:numPr>
        <w:numId w:val="18"/>
      </w:numPr>
    </w:pPr>
  </w:style>
  <w:style w:type="paragraph" w:customStyle="1" w:styleId="Table-Aufzhlung2IPSO">
    <w:name w:val="Table-Aufzählung 2: IPSO"/>
    <w:basedOn w:val="Standard"/>
    <w:uiPriority w:val="7"/>
    <w:semiHidden/>
    <w:rsid w:val="003C7DD9"/>
    <w:pPr>
      <w:numPr>
        <w:ilvl w:val="1"/>
        <w:numId w:val="27"/>
      </w:numPr>
    </w:pPr>
  </w:style>
  <w:style w:type="paragraph" w:customStyle="1" w:styleId="Table-Numbering1IPSO">
    <w:name w:val="Table-Numbering 1: IPSO"/>
    <w:basedOn w:val="Standard"/>
    <w:uiPriority w:val="7"/>
    <w:semiHidden/>
    <w:qFormat/>
    <w:rsid w:val="003C7DD9"/>
    <w:pPr>
      <w:numPr>
        <w:ilvl w:val="2"/>
        <w:numId w:val="27"/>
      </w:numPr>
    </w:pPr>
  </w:style>
  <w:style w:type="paragraph" w:customStyle="1" w:styleId="Table-Numbering2IPSO">
    <w:name w:val="Table-Numbering 2: IPSO"/>
    <w:basedOn w:val="Standard"/>
    <w:uiPriority w:val="7"/>
    <w:semiHidden/>
    <w:rsid w:val="003C7DD9"/>
    <w:pPr>
      <w:numPr>
        <w:ilvl w:val="3"/>
        <w:numId w:val="27"/>
      </w:numPr>
    </w:pPr>
  </w:style>
  <w:style w:type="paragraph" w:customStyle="1" w:styleId="Table-Lettering1IPSO">
    <w:name w:val="Table-Lettering 1: IPSO"/>
    <w:basedOn w:val="Standard"/>
    <w:uiPriority w:val="8"/>
    <w:semiHidden/>
    <w:rsid w:val="003C7DD9"/>
    <w:pPr>
      <w:numPr>
        <w:ilvl w:val="4"/>
        <w:numId w:val="27"/>
      </w:numPr>
    </w:pPr>
  </w:style>
  <w:style w:type="paragraph" w:customStyle="1" w:styleId="Table-Lettering2IPSO">
    <w:name w:val="Table-Lettering 2: IPSO"/>
    <w:basedOn w:val="Standard"/>
    <w:uiPriority w:val="8"/>
    <w:semiHidden/>
    <w:rsid w:val="003C7DD9"/>
    <w:pPr>
      <w:numPr>
        <w:ilvl w:val="5"/>
        <w:numId w:val="27"/>
      </w:numPr>
    </w:pPr>
  </w:style>
  <w:style w:type="paragraph" w:customStyle="1" w:styleId="a0">
    <w:name w:val="*********"/>
    <w:basedOn w:val="Standard"/>
    <w:next w:val="Standard"/>
    <w:uiPriority w:val="7"/>
    <w:semiHidden/>
    <w:rsid w:val="00297AE3"/>
    <w:pPr>
      <w:jc w:val="center"/>
    </w:pPr>
    <w:rPr>
      <w:color w:val="009CC3" w:themeColor="accent2"/>
      <w:sz w:val="16"/>
    </w:rPr>
  </w:style>
  <w:style w:type="paragraph" w:customStyle="1" w:styleId="IPSO-DoksDokumenttitel">
    <w:name w:val="IPSO-Doks: Dokumenttitel"/>
    <w:basedOn w:val="Standard"/>
    <w:uiPriority w:val="49"/>
    <w:rsid w:val="00E42381"/>
    <w:pPr>
      <w:spacing w:after="240"/>
      <w:contextualSpacing/>
    </w:pPr>
    <w:rPr>
      <w:sz w:val="44"/>
    </w:rPr>
  </w:style>
  <w:style w:type="character" w:styleId="BesuchterLink">
    <w:name w:val="FollowedHyperlink"/>
    <w:basedOn w:val="Absatz-Standardschriftart"/>
    <w:uiPriority w:val="99"/>
    <w:semiHidden/>
    <w:unhideWhenUsed/>
    <w:rsid w:val="00914D47"/>
    <w:rPr>
      <w:color w:val="auto"/>
      <w:u w:val="single"/>
    </w:rPr>
  </w:style>
  <w:style w:type="paragraph" w:customStyle="1" w:styleId="IPSO-DoksStandard8pt">
    <w:name w:val="IPSO-Doks: Standard 8 pt."/>
    <w:basedOn w:val="Standard"/>
    <w:uiPriority w:val="49"/>
    <w:qFormat/>
    <w:rsid w:val="00174C2F"/>
    <w:rPr>
      <w:sz w:val="16"/>
    </w:rPr>
  </w:style>
  <w:style w:type="paragraph" w:styleId="Listenabsatz">
    <w:name w:val="List Paragraph"/>
    <w:basedOn w:val="Standard"/>
    <w:uiPriority w:val="34"/>
    <w:qFormat/>
    <w:rsid w:val="001B0527"/>
    <w:pPr>
      <w:ind w:left="357" w:hanging="357"/>
      <w:contextualSpacing/>
    </w:pPr>
  </w:style>
  <w:style w:type="paragraph" w:customStyle="1" w:styleId="IPSO-LayoutBildungsmarkenPage1">
    <w:name w:val="IPSO-Layout: Bildungsmarken (Page1)"/>
    <w:basedOn w:val="Fuzeile"/>
    <w:next w:val="Fuzeile"/>
    <w:uiPriority w:val="75"/>
    <w:rsid w:val="00984D08"/>
    <w:pPr>
      <w:spacing w:after="210"/>
      <w:contextualSpacing/>
    </w:pPr>
    <w:rPr>
      <w:noProof/>
      <w:sz w:val="12"/>
    </w:rPr>
  </w:style>
  <w:style w:type="paragraph" w:customStyle="1" w:styleId="IPSO-LayoutDate-Box">
    <w:name w:val="IPSO-Layout: Date-Box"/>
    <w:basedOn w:val="Fuzeile"/>
    <w:uiPriority w:val="71"/>
    <w:rsid w:val="00AF15AF"/>
    <w:pPr>
      <w:framePr w:hSpace="357" w:vSpace="193" w:wrap="around" w:vAnchor="text" w:hAnchor="text" w:xAlign="center" w:y="-192" w:anchorLock="1"/>
      <w:jc w:val="center"/>
    </w:pPr>
    <w:rPr>
      <w:noProof/>
    </w:rPr>
  </w:style>
  <w:style w:type="paragraph" w:customStyle="1" w:styleId="Alphabetisch3PLA">
    <w:name w:val="Alphabetisch 3: PLA"/>
    <w:basedOn w:val="Standard"/>
    <w:uiPriority w:val="7"/>
    <w:semiHidden/>
    <w:rsid w:val="008626D2"/>
    <w:pPr>
      <w:numPr>
        <w:numId w:val="28"/>
      </w:numPr>
      <w:spacing w:before="120" w:after="120" w:line="300" w:lineRule="auto"/>
      <w:contextualSpacing/>
    </w:pPr>
  </w:style>
  <w:style w:type="numbering" w:customStyle="1" w:styleId="List-Heading-PLA">
    <w:name w:val="List-Heading-PLA"/>
    <w:uiPriority w:val="99"/>
    <w:rsid w:val="00B840C5"/>
    <w:pPr>
      <w:numPr>
        <w:numId w:val="29"/>
      </w:numPr>
    </w:pPr>
  </w:style>
  <w:style w:type="paragraph" w:styleId="Literaturverzeichnis">
    <w:name w:val="Bibliography"/>
    <w:basedOn w:val="Standard"/>
    <w:next w:val="Standard"/>
    <w:uiPriority w:val="41"/>
    <w:unhideWhenUsed/>
    <w:rsid w:val="0057165E"/>
  </w:style>
  <w:style w:type="character" w:styleId="Kommentarzeichen">
    <w:name w:val="annotation reference"/>
    <w:basedOn w:val="Absatz-Standardschriftart"/>
    <w:uiPriority w:val="99"/>
    <w:semiHidden/>
    <w:unhideWhenUsed/>
    <w:rsid w:val="00E30DAB"/>
    <w:rPr>
      <w:sz w:val="16"/>
      <w:szCs w:val="16"/>
    </w:rPr>
  </w:style>
  <w:style w:type="paragraph" w:styleId="Kommentartext">
    <w:name w:val="annotation text"/>
    <w:basedOn w:val="Standard"/>
    <w:link w:val="KommentartextZchn"/>
    <w:uiPriority w:val="99"/>
    <w:unhideWhenUsed/>
    <w:rsid w:val="00E30DAB"/>
    <w:pPr>
      <w:spacing w:line="240" w:lineRule="auto"/>
    </w:pPr>
  </w:style>
  <w:style w:type="character" w:customStyle="1" w:styleId="KommentartextZchn">
    <w:name w:val="Kommentartext Zchn"/>
    <w:basedOn w:val="Absatz-Standardschriftart"/>
    <w:link w:val="Kommentartext"/>
    <w:uiPriority w:val="99"/>
    <w:rsid w:val="00E30DAB"/>
    <w:rPr>
      <w:lang w:val="de-CH"/>
    </w:rPr>
  </w:style>
  <w:style w:type="paragraph" w:styleId="Kommentarthema">
    <w:name w:val="annotation subject"/>
    <w:basedOn w:val="Kommentartext"/>
    <w:next w:val="Kommentartext"/>
    <w:link w:val="KommentarthemaZchn"/>
    <w:uiPriority w:val="99"/>
    <w:semiHidden/>
    <w:unhideWhenUsed/>
    <w:rsid w:val="00E30DAB"/>
    <w:rPr>
      <w:b/>
      <w:bCs/>
    </w:rPr>
  </w:style>
  <w:style w:type="character" w:customStyle="1" w:styleId="KommentarthemaZchn">
    <w:name w:val="Kommentarthema Zchn"/>
    <w:basedOn w:val="KommentartextZchn"/>
    <w:link w:val="Kommentarthema"/>
    <w:uiPriority w:val="99"/>
    <w:semiHidden/>
    <w:rsid w:val="00E30DAB"/>
    <w:rPr>
      <w:b/>
      <w:bCs/>
      <w:lang w:val="de-CH"/>
    </w:rPr>
  </w:style>
  <w:style w:type="paragraph" w:customStyle="1" w:styleId="Formatvorlage1">
    <w:name w:val="Formatvorlage1"/>
    <w:basedOn w:val="berschrift4"/>
    <w:qFormat/>
    <w:rsid w:val="00AE102B"/>
    <w:pPr>
      <w:numPr>
        <w:ilvl w:val="0"/>
        <w:numId w:val="0"/>
      </w:numPr>
      <w:ind w:left="720" w:hanging="720"/>
    </w:pPr>
  </w:style>
  <w:style w:type="table" w:styleId="EinfacheTabelle1">
    <w:name w:val="Plain Table 1"/>
    <w:basedOn w:val="NormaleTabelle"/>
    <w:uiPriority w:val="41"/>
    <w:rsid w:val="008808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einLeerraumZchn">
    <w:name w:val="Kein Leerraum Zchn"/>
    <w:basedOn w:val="Absatz-Standardschriftart"/>
    <w:link w:val="KeinLeerraum"/>
    <w:uiPriority w:val="1"/>
    <w:rsid w:val="002A34EB"/>
    <w:rPr>
      <w:spacing w:val="2"/>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313906">
      <w:bodyDiv w:val="1"/>
      <w:marLeft w:val="0"/>
      <w:marRight w:val="0"/>
      <w:marTop w:val="0"/>
      <w:marBottom w:val="0"/>
      <w:divBdr>
        <w:top w:val="none" w:sz="0" w:space="0" w:color="auto"/>
        <w:left w:val="none" w:sz="0" w:space="0" w:color="auto"/>
        <w:bottom w:val="none" w:sz="0" w:space="0" w:color="auto"/>
        <w:right w:val="none" w:sz="0" w:space="0" w:color="auto"/>
      </w:divBdr>
    </w:div>
    <w:div w:id="33773251">
      <w:bodyDiv w:val="1"/>
      <w:marLeft w:val="0"/>
      <w:marRight w:val="0"/>
      <w:marTop w:val="0"/>
      <w:marBottom w:val="0"/>
      <w:divBdr>
        <w:top w:val="none" w:sz="0" w:space="0" w:color="auto"/>
        <w:left w:val="none" w:sz="0" w:space="0" w:color="auto"/>
        <w:bottom w:val="none" w:sz="0" w:space="0" w:color="auto"/>
        <w:right w:val="none" w:sz="0" w:space="0" w:color="auto"/>
      </w:divBdr>
    </w:div>
    <w:div w:id="53045629">
      <w:bodyDiv w:val="1"/>
      <w:marLeft w:val="0"/>
      <w:marRight w:val="0"/>
      <w:marTop w:val="0"/>
      <w:marBottom w:val="0"/>
      <w:divBdr>
        <w:top w:val="none" w:sz="0" w:space="0" w:color="auto"/>
        <w:left w:val="none" w:sz="0" w:space="0" w:color="auto"/>
        <w:bottom w:val="none" w:sz="0" w:space="0" w:color="auto"/>
        <w:right w:val="none" w:sz="0" w:space="0" w:color="auto"/>
      </w:divBdr>
    </w:div>
    <w:div w:id="53086102">
      <w:bodyDiv w:val="1"/>
      <w:marLeft w:val="0"/>
      <w:marRight w:val="0"/>
      <w:marTop w:val="0"/>
      <w:marBottom w:val="0"/>
      <w:divBdr>
        <w:top w:val="none" w:sz="0" w:space="0" w:color="auto"/>
        <w:left w:val="none" w:sz="0" w:space="0" w:color="auto"/>
        <w:bottom w:val="none" w:sz="0" w:space="0" w:color="auto"/>
        <w:right w:val="none" w:sz="0" w:space="0" w:color="auto"/>
      </w:divBdr>
    </w:div>
    <w:div w:id="58944339">
      <w:bodyDiv w:val="1"/>
      <w:marLeft w:val="0"/>
      <w:marRight w:val="0"/>
      <w:marTop w:val="0"/>
      <w:marBottom w:val="0"/>
      <w:divBdr>
        <w:top w:val="none" w:sz="0" w:space="0" w:color="auto"/>
        <w:left w:val="none" w:sz="0" w:space="0" w:color="auto"/>
        <w:bottom w:val="none" w:sz="0" w:space="0" w:color="auto"/>
        <w:right w:val="none" w:sz="0" w:space="0" w:color="auto"/>
      </w:divBdr>
    </w:div>
    <w:div w:id="78140104">
      <w:bodyDiv w:val="1"/>
      <w:marLeft w:val="0"/>
      <w:marRight w:val="0"/>
      <w:marTop w:val="0"/>
      <w:marBottom w:val="0"/>
      <w:divBdr>
        <w:top w:val="none" w:sz="0" w:space="0" w:color="auto"/>
        <w:left w:val="none" w:sz="0" w:space="0" w:color="auto"/>
        <w:bottom w:val="none" w:sz="0" w:space="0" w:color="auto"/>
        <w:right w:val="none" w:sz="0" w:space="0" w:color="auto"/>
      </w:divBdr>
    </w:div>
    <w:div w:id="85394838">
      <w:bodyDiv w:val="1"/>
      <w:marLeft w:val="0"/>
      <w:marRight w:val="0"/>
      <w:marTop w:val="0"/>
      <w:marBottom w:val="0"/>
      <w:divBdr>
        <w:top w:val="none" w:sz="0" w:space="0" w:color="auto"/>
        <w:left w:val="none" w:sz="0" w:space="0" w:color="auto"/>
        <w:bottom w:val="none" w:sz="0" w:space="0" w:color="auto"/>
        <w:right w:val="none" w:sz="0" w:space="0" w:color="auto"/>
      </w:divBdr>
    </w:div>
    <w:div w:id="107623708">
      <w:bodyDiv w:val="1"/>
      <w:marLeft w:val="0"/>
      <w:marRight w:val="0"/>
      <w:marTop w:val="0"/>
      <w:marBottom w:val="0"/>
      <w:divBdr>
        <w:top w:val="none" w:sz="0" w:space="0" w:color="auto"/>
        <w:left w:val="none" w:sz="0" w:space="0" w:color="auto"/>
        <w:bottom w:val="none" w:sz="0" w:space="0" w:color="auto"/>
        <w:right w:val="none" w:sz="0" w:space="0" w:color="auto"/>
      </w:divBdr>
      <w:divsChild>
        <w:div w:id="411707698">
          <w:marLeft w:val="0"/>
          <w:marRight w:val="0"/>
          <w:marTop w:val="0"/>
          <w:marBottom w:val="0"/>
          <w:divBdr>
            <w:top w:val="none" w:sz="0" w:space="0" w:color="auto"/>
            <w:left w:val="none" w:sz="0" w:space="0" w:color="auto"/>
            <w:bottom w:val="none" w:sz="0" w:space="0" w:color="auto"/>
            <w:right w:val="none" w:sz="0" w:space="0" w:color="auto"/>
          </w:divBdr>
          <w:divsChild>
            <w:div w:id="1694653630">
              <w:marLeft w:val="0"/>
              <w:marRight w:val="0"/>
              <w:marTop w:val="0"/>
              <w:marBottom w:val="0"/>
              <w:divBdr>
                <w:top w:val="none" w:sz="0" w:space="0" w:color="auto"/>
                <w:left w:val="none" w:sz="0" w:space="0" w:color="auto"/>
                <w:bottom w:val="none" w:sz="0" w:space="0" w:color="auto"/>
                <w:right w:val="none" w:sz="0" w:space="0" w:color="auto"/>
              </w:divBdr>
            </w:div>
            <w:div w:id="311493561">
              <w:marLeft w:val="0"/>
              <w:marRight w:val="0"/>
              <w:marTop w:val="0"/>
              <w:marBottom w:val="0"/>
              <w:divBdr>
                <w:top w:val="none" w:sz="0" w:space="0" w:color="auto"/>
                <w:left w:val="none" w:sz="0" w:space="0" w:color="auto"/>
                <w:bottom w:val="none" w:sz="0" w:space="0" w:color="auto"/>
                <w:right w:val="none" w:sz="0" w:space="0" w:color="auto"/>
              </w:divBdr>
            </w:div>
            <w:div w:id="1481919684">
              <w:marLeft w:val="0"/>
              <w:marRight w:val="0"/>
              <w:marTop w:val="0"/>
              <w:marBottom w:val="0"/>
              <w:divBdr>
                <w:top w:val="none" w:sz="0" w:space="0" w:color="auto"/>
                <w:left w:val="none" w:sz="0" w:space="0" w:color="auto"/>
                <w:bottom w:val="none" w:sz="0" w:space="0" w:color="auto"/>
                <w:right w:val="none" w:sz="0" w:space="0" w:color="auto"/>
              </w:divBdr>
            </w:div>
            <w:div w:id="584144013">
              <w:marLeft w:val="0"/>
              <w:marRight w:val="0"/>
              <w:marTop w:val="0"/>
              <w:marBottom w:val="0"/>
              <w:divBdr>
                <w:top w:val="none" w:sz="0" w:space="0" w:color="auto"/>
                <w:left w:val="none" w:sz="0" w:space="0" w:color="auto"/>
                <w:bottom w:val="none" w:sz="0" w:space="0" w:color="auto"/>
                <w:right w:val="none" w:sz="0" w:space="0" w:color="auto"/>
              </w:divBdr>
            </w:div>
            <w:div w:id="1127352592">
              <w:marLeft w:val="0"/>
              <w:marRight w:val="0"/>
              <w:marTop w:val="0"/>
              <w:marBottom w:val="0"/>
              <w:divBdr>
                <w:top w:val="none" w:sz="0" w:space="0" w:color="auto"/>
                <w:left w:val="none" w:sz="0" w:space="0" w:color="auto"/>
                <w:bottom w:val="none" w:sz="0" w:space="0" w:color="auto"/>
                <w:right w:val="none" w:sz="0" w:space="0" w:color="auto"/>
              </w:divBdr>
            </w:div>
            <w:div w:id="577134774">
              <w:marLeft w:val="0"/>
              <w:marRight w:val="0"/>
              <w:marTop w:val="0"/>
              <w:marBottom w:val="0"/>
              <w:divBdr>
                <w:top w:val="none" w:sz="0" w:space="0" w:color="auto"/>
                <w:left w:val="none" w:sz="0" w:space="0" w:color="auto"/>
                <w:bottom w:val="none" w:sz="0" w:space="0" w:color="auto"/>
                <w:right w:val="none" w:sz="0" w:space="0" w:color="auto"/>
              </w:divBdr>
            </w:div>
            <w:div w:id="1571039019">
              <w:marLeft w:val="0"/>
              <w:marRight w:val="0"/>
              <w:marTop w:val="0"/>
              <w:marBottom w:val="0"/>
              <w:divBdr>
                <w:top w:val="none" w:sz="0" w:space="0" w:color="auto"/>
                <w:left w:val="none" w:sz="0" w:space="0" w:color="auto"/>
                <w:bottom w:val="none" w:sz="0" w:space="0" w:color="auto"/>
                <w:right w:val="none" w:sz="0" w:space="0" w:color="auto"/>
              </w:divBdr>
            </w:div>
            <w:div w:id="817649278">
              <w:marLeft w:val="0"/>
              <w:marRight w:val="0"/>
              <w:marTop w:val="0"/>
              <w:marBottom w:val="0"/>
              <w:divBdr>
                <w:top w:val="none" w:sz="0" w:space="0" w:color="auto"/>
                <w:left w:val="none" w:sz="0" w:space="0" w:color="auto"/>
                <w:bottom w:val="none" w:sz="0" w:space="0" w:color="auto"/>
                <w:right w:val="none" w:sz="0" w:space="0" w:color="auto"/>
              </w:divBdr>
            </w:div>
            <w:div w:id="1279221827">
              <w:marLeft w:val="0"/>
              <w:marRight w:val="0"/>
              <w:marTop w:val="0"/>
              <w:marBottom w:val="0"/>
              <w:divBdr>
                <w:top w:val="none" w:sz="0" w:space="0" w:color="auto"/>
                <w:left w:val="none" w:sz="0" w:space="0" w:color="auto"/>
                <w:bottom w:val="none" w:sz="0" w:space="0" w:color="auto"/>
                <w:right w:val="none" w:sz="0" w:space="0" w:color="auto"/>
              </w:divBdr>
            </w:div>
            <w:div w:id="2086416252">
              <w:marLeft w:val="0"/>
              <w:marRight w:val="0"/>
              <w:marTop w:val="0"/>
              <w:marBottom w:val="0"/>
              <w:divBdr>
                <w:top w:val="none" w:sz="0" w:space="0" w:color="auto"/>
                <w:left w:val="none" w:sz="0" w:space="0" w:color="auto"/>
                <w:bottom w:val="none" w:sz="0" w:space="0" w:color="auto"/>
                <w:right w:val="none" w:sz="0" w:space="0" w:color="auto"/>
              </w:divBdr>
            </w:div>
            <w:div w:id="903101220">
              <w:marLeft w:val="0"/>
              <w:marRight w:val="0"/>
              <w:marTop w:val="0"/>
              <w:marBottom w:val="0"/>
              <w:divBdr>
                <w:top w:val="none" w:sz="0" w:space="0" w:color="auto"/>
                <w:left w:val="none" w:sz="0" w:space="0" w:color="auto"/>
                <w:bottom w:val="none" w:sz="0" w:space="0" w:color="auto"/>
                <w:right w:val="none" w:sz="0" w:space="0" w:color="auto"/>
              </w:divBdr>
            </w:div>
            <w:div w:id="1636519014">
              <w:marLeft w:val="0"/>
              <w:marRight w:val="0"/>
              <w:marTop w:val="0"/>
              <w:marBottom w:val="0"/>
              <w:divBdr>
                <w:top w:val="none" w:sz="0" w:space="0" w:color="auto"/>
                <w:left w:val="none" w:sz="0" w:space="0" w:color="auto"/>
                <w:bottom w:val="none" w:sz="0" w:space="0" w:color="auto"/>
                <w:right w:val="none" w:sz="0" w:space="0" w:color="auto"/>
              </w:divBdr>
            </w:div>
            <w:div w:id="2111581881">
              <w:marLeft w:val="0"/>
              <w:marRight w:val="0"/>
              <w:marTop w:val="0"/>
              <w:marBottom w:val="0"/>
              <w:divBdr>
                <w:top w:val="none" w:sz="0" w:space="0" w:color="auto"/>
                <w:left w:val="none" w:sz="0" w:space="0" w:color="auto"/>
                <w:bottom w:val="none" w:sz="0" w:space="0" w:color="auto"/>
                <w:right w:val="none" w:sz="0" w:space="0" w:color="auto"/>
              </w:divBdr>
            </w:div>
            <w:div w:id="350231490">
              <w:marLeft w:val="0"/>
              <w:marRight w:val="0"/>
              <w:marTop w:val="0"/>
              <w:marBottom w:val="0"/>
              <w:divBdr>
                <w:top w:val="none" w:sz="0" w:space="0" w:color="auto"/>
                <w:left w:val="none" w:sz="0" w:space="0" w:color="auto"/>
                <w:bottom w:val="none" w:sz="0" w:space="0" w:color="auto"/>
                <w:right w:val="none" w:sz="0" w:space="0" w:color="auto"/>
              </w:divBdr>
            </w:div>
            <w:div w:id="1708221126">
              <w:marLeft w:val="0"/>
              <w:marRight w:val="0"/>
              <w:marTop w:val="0"/>
              <w:marBottom w:val="0"/>
              <w:divBdr>
                <w:top w:val="none" w:sz="0" w:space="0" w:color="auto"/>
                <w:left w:val="none" w:sz="0" w:space="0" w:color="auto"/>
                <w:bottom w:val="none" w:sz="0" w:space="0" w:color="auto"/>
                <w:right w:val="none" w:sz="0" w:space="0" w:color="auto"/>
              </w:divBdr>
            </w:div>
            <w:div w:id="1758554854">
              <w:marLeft w:val="0"/>
              <w:marRight w:val="0"/>
              <w:marTop w:val="0"/>
              <w:marBottom w:val="0"/>
              <w:divBdr>
                <w:top w:val="none" w:sz="0" w:space="0" w:color="auto"/>
                <w:left w:val="none" w:sz="0" w:space="0" w:color="auto"/>
                <w:bottom w:val="none" w:sz="0" w:space="0" w:color="auto"/>
                <w:right w:val="none" w:sz="0" w:space="0" w:color="auto"/>
              </w:divBdr>
            </w:div>
            <w:div w:id="564680882">
              <w:marLeft w:val="0"/>
              <w:marRight w:val="0"/>
              <w:marTop w:val="0"/>
              <w:marBottom w:val="0"/>
              <w:divBdr>
                <w:top w:val="none" w:sz="0" w:space="0" w:color="auto"/>
                <w:left w:val="none" w:sz="0" w:space="0" w:color="auto"/>
                <w:bottom w:val="none" w:sz="0" w:space="0" w:color="auto"/>
                <w:right w:val="none" w:sz="0" w:space="0" w:color="auto"/>
              </w:divBdr>
            </w:div>
            <w:div w:id="1345864963">
              <w:marLeft w:val="0"/>
              <w:marRight w:val="0"/>
              <w:marTop w:val="0"/>
              <w:marBottom w:val="0"/>
              <w:divBdr>
                <w:top w:val="none" w:sz="0" w:space="0" w:color="auto"/>
                <w:left w:val="none" w:sz="0" w:space="0" w:color="auto"/>
                <w:bottom w:val="none" w:sz="0" w:space="0" w:color="auto"/>
                <w:right w:val="none" w:sz="0" w:space="0" w:color="auto"/>
              </w:divBdr>
            </w:div>
            <w:div w:id="680353349">
              <w:marLeft w:val="0"/>
              <w:marRight w:val="0"/>
              <w:marTop w:val="0"/>
              <w:marBottom w:val="0"/>
              <w:divBdr>
                <w:top w:val="none" w:sz="0" w:space="0" w:color="auto"/>
                <w:left w:val="none" w:sz="0" w:space="0" w:color="auto"/>
                <w:bottom w:val="none" w:sz="0" w:space="0" w:color="auto"/>
                <w:right w:val="none" w:sz="0" w:space="0" w:color="auto"/>
              </w:divBdr>
            </w:div>
            <w:div w:id="820005985">
              <w:marLeft w:val="0"/>
              <w:marRight w:val="0"/>
              <w:marTop w:val="0"/>
              <w:marBottom w:val="0"/>
              <w:divBdr>
                <w:top w:val="none" w:sz="0" w:space="0" w:color="auto"/>
                <w:left w:val="none" w:sz="0" w:space="0" w:color="auto"/>
                <w:bottom w:val="none" w:sz="0" w:space="0" w:color="auto"/>
                <w:right w:val="none" w:sz="0" w:space="0" w:color="auto"/>
              </w:divBdr>
            </w:div>
            <w:div w:id="1060597640">
              <w:marLeft w:val="0"/>
              <w:marRight w:val="0"/>
              <w:marTop w:val="0"/>
              <w:marBottom w:val="0"/>
              <w:divBdr>
                <w:top w:val="none" w:sz="0" w:space="0" w:color="auto"/>
                <w:left w:val="none" w:sz="0" w:space="0" w:color="auto"/>
                <w:bottom w:val="none" w:sz="0" w:space="0" w:color="auto"/>
                <w:right w:val="none" w:sz="0" w:space="0" w:color="auto"/>
              </w:divBdr>
            </w:div>
            <w:div w:id="1699575533">
              <w:marLeft w:val="0"/>
              <w:marRight w:val="0"/>
              <w:marTop w:val="0"/>
              <w:marBottom w:val="0"/>
              <w:divBdr>
                <w:top w:val="none" w:sz="0" w:space="0" w:color="auto"/>
                <w:left w:val="none" w:sz="0" w:space="0" w:color="auto"/>
                <w:bottom w:val="none" w:sz="0" w:space="0" w:color="auto"/>
                <w:right w:val="none" w:sz="0" w:space="0" w:color="auto"/>
              </w:divBdr>
            </w:div>
            <w:div w:id="429472598">
              <w:marLeft w:val="0"/>
              <w:marRight w:val="0"/>
              <w:marTop w:val="0"/>
              <w:marBottom w:val="0"/>
              <w:divBdr>
                <w:top w:val="none" w:sz="0" w:space="0" w:color="auto"/>
                <w:left w:val="none" w:sz="0" w:space="0" w:color="auto"/>
                <w:bottom w:val="none" w:sz="0" w:space="0" w:color="auto"/>
                <w:right w:val="none" w:sz="0" w:space="0" w:color="auto"/>
              </w:divBdr>
            </w:div>
            <w:div w:id="1819567754">
              <w:marLeft w:val="0"/>
              <w:marRight w:val="0"/>
              <w:marTop w:val="0"/>
              <w:marBottom w:val="0"/>
              <w:divBdr>
                <w:top w:val="none" w:sz="0" w:space="0" w:color="auto"/>
                <w:left w:val="none" w:sz="0" w:space="0" w:color="auto"/>
                <w:bottom w:val="none" w:sz="0" w:space="0" w:color="auto"/>
                <w:right w:val="none" w:sz="0" w:space="0" w:color="auto"/>
              </w:divBdr>
            </w:div>
            <w:div w:id="1647120810">
              <w:marLeft w:val="0"/>
              <w:marRight w:val="0"/>
              <w:marTop w:val="0"/>
              <w:marBottom w:val="0"/>
              <w:divBdr>
                <w:top w:val="none" w:sz="0" w:space="0" w:color="auto"/>
                <w:left w:val="none" w:sz="0" w:space="0" w:color="auto"/>
                <w:bottom w:val="none" w:sz="0" w:space="0" w:color="auto"/>
                <w:right w:val="none" w:sz="0" w:space="0" w:color="auto"/>
              </w:divBdr>
            </w:div>
            <w:div w:id="814688521">
              <w:marLeft w:val="0"/>
              <w:marRight w:val="0"/>
              <w:marTop w:val="0"/>
              <w:marBottom w:val="0"/>
              <w:divBdr>
                <w:top w:val="none" w:sz="0" w:space="0" w:color="auto"/>
                <w:left w:val="none" w:sz="0" w:space="0" w:color="auto"/>
                <w:bottom w:val="none" w:sz="0" w:space="0" w:color="auto"/>
                <w:right w:val="none" w:sz="0" w:space="0" w:color="auto"/>
              </w:divBdr>
            </w:div>
            <w:div w:id="1142692174">
              <w:marLeft w:val="0"/>
              <w:marRight w:val="0"/>
              <w:marTop w:val="0"/>
              <w:marBottom w:val="0"/>
              <w:divBdr>
                <w:top w:val="none" w:sz="0" w:space="0" w:color="auto"/>
                <w:left w:val="none" w:sz="0" w:space="0" w:color="auto"/>
                <w:bottom w:val="none" w:sz="0" w:space="0" w:color="auto"/>
                <w:right w:val="none" w:sz="0" w:space="0" w:color="auto"/>
              </w:divBdr>
            </w:div>
            <w:div w:id="1252815284">
              <w:marLeft w:val="0"/>
              <w:marRight w:val="0"/>
              <w:marTop w:val="0"/>
              <w:marBottom w:val="0"/>
              <w:divBdr>
                <w:top w:val="none" w:sz="0" w:space="0" w:color="auto"/>
                <w:left w:val="none" w:sz="0" w:space="0" w:color="auto"/>
                <w:bottom w:val="none" w:sz="0" w:space="0" w:color="auto"/>
                <w:right w:val="none" w:sz="0" w:space="0" w:color="auto"/>
              </w:divBdr>
            </w:div>
            <w:div w:id="1103957258">
              <w:marLeft w:val="0"/>
              <w:marRight w:val="0"/>
              <w:marTop w:val="0"/>
              <w:marBottom w:val="0"/>
              <w:divBdr>
                <w:top w:val="none" w:sz="0" w:space="0" w:color="auto"/>
                <w:left w:val="none" w:sz="0" w:space="0" w:color="auto"/>
                <w:bottom w:val="none" w:sz="0" w:space="0" w:color="auto"/>
                <w:right w:val="none" w:sz="0" w:space="0" w:color="auto"/>
              </w:divBdr>
            </w:div>
            <w:div w:id="1040394774">
              <w:marLeft w:val="0"/>
              <w:marRight w:val="0"/>
              <w:marTop w:val="0"/>
              <w:marBottom w:val="0"/>
              <w:divBdr>
                <w:top w:val="none" w:sz="0" w:space="0" w:color="auto"/>
                <w:left w:val="none" w:sz="0" w:space="0" w:color="auto"/>
                <w:bottom w:val="none" w:sz="0" w:space="0" w:color="auto"/>
                <w:right w:val="none" w:sz="0" w:space="0" w:color="auto"/>
              </w:divBdr>
            </w:div>
            <w:div w:id="574361772">
              <w:marLeft w:val="0"/>
              <w:marRight w:val="0"/>
              <w:marTop w:val="0"/>
              <w:marBottom w:val="0"/>
              <w:divBdr>
                <w:top w:val="none" w:sz="0" w:space="0" w:color="auto"/>
                <w:left w:val="none" w:sz="0" w:space="0" w:color="auto"/>
                <w:bottom w:val="none" w:sz="0" w:space="0" w:color="auto"/>
                <w:right w:val="none" w:sz="0" w:space="0" w:color="auto"/>
              </w:divBdr>
            </w:div>
            <w:div w:id="706107388">
              <w:marLeft w:val="0"/>
              <w:marRight w:val="0"/>
              <w:marTop w:val="0"/>
              <w:marBottom w:val="0"/>
              <w:divBdr>
                <w:top w:val="none" w:sz="0" w:space="0" w:color="auto"/>
                <w:left w:val="none" w:sz="0" w:space="0" w:color="auto"/>
                <w:bottom w:val="none" w:sz="0" w:space="0" w:color="auto"/>
                <w:right w:val="none" w:sz="0" w:space="0" w:color="auto"/>
              </w:divBdr>
            </w:div>
            <w:div w:id="1942837103">
              <w:marLeft w:val="0"/>
              <w:marRight w:val="0"/>
              <w:marTop w:val="0"/>
              <w:marBottom w:val="0"/>
              <w:divBdr>
                <w:top w:val="none" w:sz="0" w:space="0" w:color="auto"/>
                <w:left w:val="none" w:sz="0" w:space="0" w:color="auto"/>
                <w:bottom w:val="none" w:sz="0" w:space="0" w:color="auto"/>
                <w:right w:val="none" w:sz="0" w:space="0" w:color="auto"/>
              </w:divBdr>
            </w:div>
            <w:div w:id="1401904008">
              <w:marLeft w:val="0"/>
              <w:marRight w:val="0"/>
              <w:marTop w:val="0"/>
              <w:marBottom w:val="0"/>
              <w:divBdr>
                <w:top w:val="none" w:sz="0" w:space="0" w:color="auto"/>
                <w:left w:val="none" w:sz="0" w:space="0" w:color="auto"/>
                <w:bottom w:val="none" w:sz="0" w:space="0" w:color="auto"/>
                <w:right w:val="none" w:sz="0" w:space="0" w:color="auto"/>
              </w:divBdr>
            </w:div>
            <w:div w:id="228618404">
              <w:marLeft w:val="0"/>
              <w:marRight w:val="0"/>
              <w:marTop w:val="0"/>
              <w:marBottom w:val="0"/>
              <w:divBdr>
                <w:top w:val="none" w:sz="0" w:space="0" w:color="auto"/>
                <w:left w:val="none" w:sz="0" w:space="0" w:color="auto"/>
                <w:bottom w:val="none" w:sz="0" w:space="0" w:color="auto"/>
                <w:right w:val="none" w:sz="0" w:space="0" w:color="auto"/>
              </w:divBdr>
            </w:div>
            <w:div w:id="1674338192">
              <w:marLeft w:val="0"/>
              <w:marRight w:val="0"/>
              <w:marTop w:val="0"/>
              <w:marBottom w:val="0"/>
              <w:divBdr>
                <w:top w:val="none" w:sz="0" w:space="0" w:color="auto"/>
                <w:left w:val="none" w:sz="0" w:space="0" w:color="auto"/>
                <w:bottom w:val="none" w:sz="0" w:space="0" w:color="auto"/>
                <w:right w:val="none" w:sz="0" w:space="0" w:color="auto"/>
              </w:divBdr>
            </w:div>
            <w:div w:id="972834257">
              <w:marLeft w:val="0"/>
              <w:marRight w:val="0"/>
              <w:marTop w:val="0"/>
              <w:marBottom w:val="0"/>
              <w:divBdr>
                <w:top w:val="none" w:sz="0" w:space="0" w:color="auto"/>
                <w:left w:val="none" w:sz="0" w:space="0" w:color="auto"/>
                <w:bottom w:val="none" w:sz="0" w:space="0" w:color="auto"/>
                <w:right w:val="none" w:sz="0" w:space="0" w:color="auto"/>
              </w:divBdr>
            </w:div>
            <w:div w:id="1992250265">
              <w:marLeft w:val="0"/>
              <w:marRight w:val="0"/>
              <w:marTop w:val="0"/>
              <w:marBottom w:val="0"/>
              <w:divBdr>
                <w:top w:val="none" w:sz="0" w:space="0" w:color="auto"/>
                <w:left w:val="none" w:sz="0" w:space="0" w:color="auto"/>
                <w:bottom w:val="none" w:sz="0" w:space="0" w:color="auto"/>
                <w:right w:val="none" w:sz="0" w:space="0" w:color="auto"/>
              </w:divBdr>
            </w:div>
            <w:div w:id="1052316474">
              <w:marLeft w:val="0"/>
              <w:marRight w:val="0"/>
              <w:marTop w:val="0"/>
              <w:marBottom w:val="0"/>
              <w:divBdr>
                <w:top w:val="none" w:sz="0" w:space="0" w:color="auto"/>
                <w:left w:val="none" w:sz="0" w:space="0" w:color="auto"/>
                <w:bottom w:val="none" w:sz="0" w:space="0" w:color="auto"/>
                <w:right w:val="none" w:sz="0" w:space="0" w:color="auto"/>
              </w:divBdr>
            </w:div>
            <w:div w:id="716009067">
              <w:marLeft w:val="0"/>
              <w:marRight w:val="0"/>
              <w:marTop w:val="0"/>
              <w:marBottom w:val="0"/>
              <w:divBdr>
                <w:top w:val="none" w:sz="0" w:space="0" w:color="auto"/>
                <w:left w:val="none" w:sz="0" w:space="0" w:color="auto"/>
                <w:bottom w:val="none" w:sz="0" w:space="0" w:color="auto"/>
                <w:right w:val="none" w:sz="0" w:space="0" w:color="auto"/>
              </w:divBdr>
            </w:div>
            <w:div w:id="802772536">
              <w:marLeft w:val="0"/>
              <w:marRight w:val="0"/>
              <w:marTop w:val="0"/>
              <w:marBottom w:val="0"/>
              <w:divBdr>
                <w:top w:val="none" w:sz="0" w:space="0" w:color="auto"/>
                <w:left w:val="none" w:sz="0" w:space="0" w:color="auto"/>
                <w:bottom w:val="none" w:sz="0" w:space="0" w:color="auto"/>
                <w:right w:val="none" w:sz="0" w:space="0" w:color="auto"/>
              </w:divBdr>
            </w:div>
            <w:div w:id="876624286">
              <w:marLeft w:val="0"/>
              <w:marRight w:val="0"/>
              <w:marTop w:val="0"/>
              <w:marBottom w:val="0"/>
              <w:divBdr>
                <w:top w:val="none" w:sz="0" w:space="0" w:color="auto"/>
                <w:left w:val="none" w:sz="0" w:space="0" w:color="auto"/>
                <w:bottom w:val="none" w:sz="0" w:space="0" w:color="auto"/>
                <w:right w:val="none" w:sz="0" w:space="0" w:color="auto"/>
              </w:divBdr>
            </w:div>
            <w:div w:id="1753307087">
              <w:marLeft w:val="0"/>
              <w:marRight w:val="0"/>
              <w:marTop w:val="0"/>
              <w:marBottom w:val="0"/>
              <w:divBdr>
                <w:top w:val="none" w:sz="0" w:space="0" w:color="auto"/>
                <w:left w:val="none" w:sz="0" w:space="0" w:color="auto"/>
                <w:bottom w:val="none" w:sz="0" w:space="0" w:color="auto"/>
                <w:right w:val="none" w:sz="0" w:space="0" w:color="auto"/>
              </w:divBdr>
            </w:div>
            <w:div w:id="1373506003">
              <w:marLeft w:val="0"/>
              <w:marRight w:val="0"/>
              <w:marTop w:val="0"/>
              <w:marBottom w:val="0"/>
              <w:divBdr>
                <w:top w:val="none" w:sz="0" w:space="0" w:color="auto"/>
                <w:left w:val="none" w:sz="0" w:space="0" w:color="auto"/>
                <w:bottom w:val="none" w:sz="0" w:space="0" w:color="auto"/>
                <w:right w:val="none" w:sz="0" w:space="0" w:color="auto"/>
              </w:divBdr>
            </w:div>
            <w:div w:id="194865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04736">
      <w:bodyDiv w:val="1"/>
      <w:marLeft w:val="0"/>
      <w:marRight w:val="0"/>
      <w:marTop w:val="0"/>
      <w:marBottom w:val="0"/>
      <w:divBdr>
        <w:top w:val="none" w:sz="0" w:space="0" w:color="auto"/>
        <w:left w:val="none" w:sz="0" w:space="0" w:color="auto"/>
        <w:bottom w:val="none" w:sz="0" w:space="0" w:color="auto"/>
        <w:right w:val="none" w:sz="0" w:space="0" w:color="auto"/>
      </w:divBdr>
    </w:div>
    <w:div w:id="149905592">
      <w:bodyDiv w:val="1"/>
      <w:marLeft w:val="0"/>
      <w:marRight w:val="0"/>
      <w:marTop w:val="0"/>
      <w:marBottom w:val="0"/>
      <w:divBdr>
        <w:top w:val="none" w:sz="0" w:space="0" w:color="auto"/>
        <w:left w:val="none" w:sz="0" w:space="0" w:color="auto"/>
        <w:bottom w:val="none" w:sz="0" w:space="0" w:color="auto"/>
        <w:right w:val="none" w:sz="0" w:space="0" w:color="auto"/>
      </w:divBdr>
    </w:div>
    <w:div w:id="153031173">
      <w:bodyDiv w:val="1"/>
      <w:marLeft w:val="0"/>
      <w:marRight w:val="0"/>
      <w:marTop w:val="0"/>
      <w:marBottom w:val="0"/>
      <w:divBdr>
        <w:top w:val="none" w:sz="0" w:space="0" w:color="auto"/>
        <w:left w:val="none" w:sz="0" w:space="0" w:color="auto"/>
        <w:bottom w:val="none" w:sz="0" w:space="0" w:color="auto"/>
        <w:right w:val="none" w:sz="0" w:space="0" w:color="auto"/>
      </w:divBdr>
    </w:div>
    <w:div w:id="164900186">
      <w:bodyDiv w:val="1"/>
      <w:marLeft w:val="0"/>
      <w:marRight w:val="0"/>
      <w:marTop w:val="0"/>
      <w:marBottom w:val="0"/>
      <w:divBdr>
        <w:top w:val="none" w:sz="0" w:space="0" w:color="auto"/>
        <w:left w:val="none" w:sz="0" w:space="0" w:color="auto"/>
        <w:bottom w:val="none" w:sz="0" w:space="0" w:color="auto"/>
        <w:right w:val="none" w:sz="0" w:space="0" w:color="auto"/>
      </w:divBdr>
    </w:div>
    <w:div w:id="188493780">
      <w:bodyDiv w:val="1"/>
      <w:marLeft w:val="0"/>
      <w:marRight w:val="0"/>
      <w:marTop w:val="0"/>
      <w:marBottom w:val="0"/>
      <w:divBdr>
        <w:top w:val="none" w:sz="0" w:space="0" w:color="auto"/>
        <w:left w:val="none" w:sz="0" w:space="0" w:color="auto"/>
        <w:bottom w:val="none" w:sz="0" w:space="0" w:color="auto"/>
        <w:right w:val="none" w:sz="0" w:space="0" w:color="auto"/>
      </w:divBdr>
    </w:div>
    <w:div w:id="189806794">
      <w:bodyDiv w:val="1"/>
      <w:marLeft w:val="0"/>
      <w:marRight w:val="0"/>
      <w:marTop w:val="0"/>
      <w:marBottom w:val="0"/>
      <w:divBdr>
        <w:top w:val="none" w:sz="0" w:space="0" w:color="auto"/>
        <w:left w:val="none" w:sz="0" w:space="0" w:color="auto"/>
        <w:bottom w:val="none" w:sz="0" w:space="0" w:color="auto"/>
        <w:right w:val="none" w:sz="0" w:space="0" w:color="auto"/>
      </w:divBdr>
      <w:divsChild>
        <w:div w:id="1826623149">
          <w:marLeft w:val="0"/>
          <w:marRight w:val="0"/>
          <w:marTop w:val="0"/>
          <w:marBottom w:val="0"/>
          <w:divBdr>
            <w:top w:val="none" w:sz="0" w:space="0" w:color="auto"/>
            <w:left w:val="none" w:sz="0" w:space="0" w:color="auto"/>
            <w:bottom w:val="none" w:sz="0" w:space="0" w:color="auto"/>
            <w:right w:val="none" w:sz="0" w:space="0" w:color="auto"/>
          </w:divBdr>
          <w:divsChild>
            <w:div w:id="1358039821">
              <w:marLeft w:val="0"/>
              <w:marRight w:val="0"/>
              <w:marTop w:val="0"/>
              <w:marBottom w:val="0"/>
              <w:divBdr>
                <w:top w:val="none" w:sz="0" w:space="0" w:color="auto"/>
                <w:left w:val="none" w:sz="0" w:space="0" w:color="auto"/>
                <w:bottom w:val="none" w:sz="0" w:space="0" w:color="auto"/>
                <w:right w:val="none" w:sz="0" w:space="0" w:color="auto"/>
              </w:divBdr>
            </w:div>
            <w:div w:id="190189898">
              <w:marLeft w:val="0"/>
              <w:marRight w:val="0"/>
              <w:marTop w:val="0"/>
              <w:marBottom w:val="0"/>
              <w:divBdr>
                <w:top w:val="none" w:sz="0" w:space="0" w:color="auto"/>
                <w:left w:val="none" w:sz="0" w:space="0" w:color="auto"/>
                <w:bottom w:val="none" w:sz="0" w:space="0" w:color="auto"/>
                <w:right w:val="none" w:sz="0" w:space="0" w:color="auto"/>
              </w:divBdr>
            </w:div>
            <w:div w:id="1112940488">
              <w:marLeft w:val="0"/>
              <w:marRight w:val="0"/>
              <w:marTop w:val="0"/>
              <w:marBottom w:val="0"/>
              <w:divBdr>
                <w:top w:val="none" w:sz="0" w:space="0" w:color="auto"/>
                <w:left w:val="none" w:sz="0" w:space="0" w:color="auto"/>
                <w:bottom w:val="none" w:sz="0" w:space="0" w:color="auto"/>
                <w:right w:val="none" w:sz="0" w:space="0" w:color="auto"/>
              </w:divBdr>
            </w:div>
            <w:div w:id="1437285309">
              <w:marLeft w:val="0"/>
              <w:marRight w:val="0"/>
              <w:marTop w:val="0"/>
              <w:marBottom w:val="0"/>
              <w:divBdr>
                <w:top w:val="none" w:sz="0" w:space="0" w:color="auto"/>
                <w:left w:val="none" w:sz="0" w:space="0" w:color="auto"/>
                <w:bottom w:val="none" w:sz="0" w:space="0" w:color="auto"/>
                <w:right w:val="none" w:sz="0" w:space="0" w:color="auto"/>
              </w:divBdr>
            </w:div>
            <w:div w:id="1672758818">
              <w:marLeft w:val="0"/>
              <w:marRight w:val="0"/>
              <w:marTop w:val="0"/>
              <w:marBottom w:val="0"/>
              <w:divBdr>
                <w:top w:val="none" w:sz="0" w:space="0" w:color="auto"/>
                <w:left w:val="none" w:sz="0" w:space="0" w:color="auto"/>
                <w:bottom w:val="none" w:sz="0" w:space="0" w:color="auto"/>
                <w:right w:val="none" w:sz="0" w:space="0" w:color="auto"/>
              </w:divBdr>
            </w:div>
            <w:div w:id="602617422">
              <w:marLeft w:val="0"/>
              <w:marRight w:val="0"/>
              <w:marTop w:val="0"/>
              <w:marBottom w:val="0"/>
              <w:divBdr>
                <w:top w:val="none" w:sz="0" w:space="0" w:color="auto"/>
                <w:left w:val="none" w:sz="0" w:space="0" w:color="auto"/>
                <w:bottom w:val="none" w:sz="0" w:space="0" w:color="auto"/>
                <w:right w:val="none" w:sz="0" w:space="0" w:color="auto"/>
              </w:divBdr>
            </w:div>
            <w:div w:id="1399672298">
              <w:marLeft w:val="0"/>
              <w:marRight w:val="0"/>
              <w:marTop w:val="0"/>
              <w:marBottom w:val="0"/>
              <w:divBdr>
                <w:top w:val="none" w:sz="0" w:space="0" w:color="auto"/>
                <w:left w:val="none" w:sz="0" w:space="0" w:color="auto"/>
                <w:bottom w:val="none" w:sz="0" w:space="0" w:color="auto"/>
                <w:right w:val="none" w:sz="0" w:space="0" w:color="auto"/>
              </w:divBdr>
            </w:div>
            <w:div w:id="520123748">
              <w:marLeft w:val="0"/>
              <w:marRight w:val="0"/>
              <w:marTop w:val="0"/>
              <w:marBottom w:val="0"/>
              <w:divBdr>
                <w:top w:val="none" w:sz="0" w:space="0" w:color="auto"/>
                <w:left w:val="none" w:sz="0" w:space="0" w:color="auto"/>
                <w:bottom w:val="none" w:sz="0" w:space="0" w:color="auto"/>
                <w:right w:val="none" w:sz="0" w:space="0" w:color="auto"/>
              </w:divBdr>
            </w:div>
            <w:div w:id="702753535">
              <w:marLeft w:val="0"/>
              <w:marRight w:val="0"/>
              <w:marTop w:val="0"/>
              <w:marBottom w:val="0"/>
              <w:divBdr>
                <w:top w:val="none" w:sz="0" w:space="0" w:color="auto"/>
                <w:left w:val="none" w:sz="0" w:space="0" w:color="auto"/>
                <w:bottom w:val="none" w:sz="0" w:space="0" w:color="auto"/>
                <w:right w:val="none" w:sz="0" w:space="0" w:color="auto"/>
              </w:divBdr>
            </w:div>
            <w:div w:id="70399161">
              <w:marLeft w:val="0"/>
              <w:marRight w:val="0"/>
              <w:marTop w:val="0"/>
              <w:marBottom w:val="0"/>
              <w:divBdr>
                <w:top w:val="none" w:sz="0" w:space="0" w:color="auto"/>
                <w:left w:val="none" w:sz="0" w:space="0" w:color="auto"/>
                <w:bottom w:val="none" w:sz="0" w:space="0" w:color="auto"/>
                <w:right w:val="none" w:sz="0" w:space="0" w:color="auto"/>
              </w:divBdr>
            </w:div>
            <w:div w:id="1109736294">
              <w:marLeft w:val="0"/>
              <w:marRight w:val="0"/>
              <w:marTop w:val="0"/>
              <w:marBottom w:val="0"/>
              <w:divBdr>
                <w:top w:val="none" w:sz="0" w:space="0" w:color="auto"/>
                <w:left w:val="none" w:sz="0" w:space="0" w:color="auto"/>
                <w:bottom w:val="none" w:sz="0" w:space="0" w:color="auto"/>
                <w:right w:val="none" w:sz="0" w:space="0" w:color="auto"/>
              </w:divBdr>
            </w:div>
            <w:div w:id="1254706980">
              <w:marLeft w:val="0"/>
              <w:marRight w:val="0"/>
              <w:marTop w:val="0"/>
              <w:marBottom w:val="0"/>
              <w:divBdr>
                <w:top w:val="none" w:sz="0" w:space="0" w:color="auto"/>
                <w:left w:val="none" w:sz="0" w:space="0" w:color="auto"/>
                <w:bottom w:val="none" w:sz="0" w:space="0" w:color="auto"/>
                <w:right w:val="none" w:sz="0" w:space="0" w:color="auto"/>
              </w:divBdr>
            </w:div>
            <w:div w:id="1057362155">
              <w:marLeft w:val="0"/>
              <w:marRight w:val="0"/>
              <w:marTop w:val="0"/>
              <w:marBottom w:val="0"/>
              <w:divBdr>
                <w:top w:val="none" w:sz="0" w:space="0" w:color="auto"/>
                <w:left w:val="none" w:sz="0" w:space="0" w:color="auto"/>
                <w:bottom w:val="none" w:sz="0" w:space="0" w:color="auto"/>
                <w:right w:val="none" w:sz="0" w:space="0" w:color="auto"/>
              </w:divBdr>
            </w:div>
            <w:div w:id="140930693">
              <w:marLeft w:val="0"/>
              <w:marRight w:val="0"/>
              <w:marTop w:val="0"/>
              <w:marBottom w:val="0"/>
              <w:divBdr>
                <w:top w:val="none" w:sz="0" w:space="0" w:color="auto"/>
                <w:left w:val="none" w:sz="0" w:space="0" w:color="auto"/>
                <w:bottom w:val="none" w:sz="0" w:space="0" w:color="auto"/>
                <w:right w:val="none" w:sz="0" w:space="0" w:color="auto"/>
              </w:divBdr>
            </w:div>
            <w:div w:id="485125070">
              <w:marLeft w:val="0"/>
              <w:marRight w:val="0"/>
              <w:marTop w:val="0"/>
              <w:marBottom w:val="0"/>
              <w:divBdr>
                <w:top w:val="none" w:sz="0" w:space="0" w:color="auto"/>
                <w:left w:val="none" w:sz="0" w:space="0" w:color="auto"/>
                <w:bottom w:val="none" w:sz="0" w:space="0" w:color="auto"/>
                <w:right w:val="none" w:sz="0" w:space="0" w:color="auto"/>
              </w:divBdr>
            </w:div>
            <w:div w:id="1601182949">
              <w:marLeft w:val="0"/>
              <w:marRight w:val="0"/>
              <w:marTop w:val="0"/>
              <w:marBottom w:val="0"/>
              <w:divBdr>
                <w:top w:val="none" w:sz="0" w:space="0" w:color="auto"/>
                <w:left w:val="none" w:sz="0" w:space="0" w:color="auto"/>
                <w:bottom w:val="none" w:sz="0" w:space="0" w:color="auto"/>
                <w:right w:val="none" w:sz="0" w:space="0" w:color="auto"/>
              </w:divBdr>
            </w:div>
            <w:div w:id="2108690051">
              <w:marLeft w:val="0"/>
              <w:marRight w:val="0"/>
              <w:marTop w:val="0"/>
              <w:marBottom w:val="0"/>
              <w:divBdr>
                <w:top w:val="none" w:sz="0" w:space="0" w:color="auto"/>
                <w:left w:val="none" w:sz="0" w:space="0" w:color="auto"/>
                <w:bottom w:val="none" w:sz="0" w:space="0" w:color="auto"/>
                <w:right w:val="none" w:sz="0" w:space="0" w:color="auto"/>
              </w:divBdr>
            </w:div>
            <w:div w:id="833572391">
              <w:marLeft w:val="0"/>
              <w:marRight w:val="0"/>
              <w:marTop w:val="0"/>
              <w:marBottom w:val="0"/>
              <w:divBdr>
                <w:top w:val="none" w:sz="0" w:space="0" w:color="auto"/>
                <w:left w:val="none" w:sz="0" w:space="0" w:color="auto"/>
                <w:bottom w:val="none" w:sz="0" w:space="0" w:color="auto"/>
                <w:right w:val="none" w:sz="0" w:space="0" w:color="auto"/>
              </w:divBdr>
            </w:div>
            <w:div w:id="1602879608">
              <w:marLeft w:val="0"/>
              <w:marRight w:val="0"/>
              <w:marTop w:val="0"/>
              <w:marBottom w:val="0"/>
              <w:divBdr>
                <w:top w:val="none" w:sz="0" w:space="0" w:color="auto"/>
                <w:left w:val="none" w:sz="0" w:space="0" w:color="auto"/>
                <w:bottom w:val="none" w:sz="0" w:space="0" w:color="auto"/>
                <w:right w:val="none" w:sz="0" w:space="0" w:color="auto"/>
              </w:divBdr>
            </w:div>
            <w:div w:id="8796850">
              <w:marLeft w:val="0"/>
              <w:marRight w:val="0"/>
              <w:marTop w:val="0"/>
              <w:marBottom w:val="0"/>
              <w:divBdr>
                <w:top w:val="none" w:sz="0" w:space="0" w:color="auto"/>
                <w:left w:val="none" w:sz="0" w:space="0" w:color="auto"/>
                <w:bottom w:val="none" w:sz="0" w:space="0" w:color="auto"/>
                <w:right w:val="none" w:sz="0" w:space="0" w:color="auto"/>
              </w:divBdr>
            </w:div>
            <w:div w:id="1299843830">
              <w:marLeft w:val="0"/>
              <w:marRight w:val="0"/>
              <w:marTop w:val="0"/>
              <w:marBottom w:val="0"/>
              <w:divBdr>
                <w:top w:val="none" w:sz="0" w:space="0" w:color="auto"/>
                <w:left w:val="none" w:sz="0" w:space="0" w:color="auto"/>
                <w:bottom w:val="none" w:sz="0" w:space="0" w:color="auto"/>
                <w:right w:val="none" w:sz="0" w:space="0" w:color="auto"/>
              </w:divBdr>
            </w:div>
            <w:div w:id="2129156916">
              <w:marLeft w:val="0"/>
              <w:marRight w:val="0"/>
              <w:marTop w:val="0"/>
              <w:marBottom w:val="0"/>
              <w:divBdr>
                <w:top w:val="none" w:sz="0" w:space="0" w:color="auto"/>
                <w:left w:val="none" w:sz="0" w:space="0" w:color="auto"/>
                <w:bottom w:val="none" w:sz="0" w:space="0" w:color="auto"/>
                <w:right w:val="none" w:sz="0" w:space="0" w:color="auto"/>
              </w:divBdr>
            </w:div>
            <w:div w:id="135687615">
              <w:marLeft w:val="0"/>
              <w:marRight w:val="0"/>
              <w:marTop w:val="0"/>
              <w:marBottom w:val="0"/>
              <w:divBdr>
                <w:top w:val="none" w:sz="0" w:space="0" w:color="auto"/>
                <w:left w:val="none" w:sz="0" w:space="0" w:color="auto"/>
                <w:bottom w:val="none" w:sz="0" w:space="0" w:color="auto"/>
                <w:right w:val="none" w:sz="0" w:space="0" w:color="auto"/>
              </w:divBdr>
            </w:div>
            <w:div w:id="1321614982">
              <w:marLeft w:val="0"/>
              <w:marRight w:val="0"/>
              <w:marTop w:val="0"/>
              <w:marBottom w:val="0"/>
              <w:divBdr>
                <w:top w:val="none" w:sz="0" w:space="0" w:color="auto"/>
                <w:left w:val="none" w:sz="0" w:space="0" w:color="auto"/>
                <w:bottom w:val="none" w:sz="0" w:space="0" w:color="auto"/>
                <w:right w:val="none" w:sz="0" w:space="0" w:color="auto"/>
              </w:divBdr>
            </w:div>
            <w:div w:id="1186166781">
              <w:marLeft w:val="0"/>
              <w:marRight w:val="0"/>
              <w:marTop w:val="0"/>
              <w:marBottom w:val="0"/>
              <w:divBdr>
                <w:top w:val="none" w:sz="0" w:space="0" w:color="auto"/>
                <w:left w:val="none" w:sz="0" w:space="0" w:color="auto"/>
                <w:bottom w:val="none" w:sz="0" w:space="0" w:color="auto"/>
                <w:right w:val="none" w:sz="0" w:space="0" w:color="auto"/>
              </w:divBdr>
            </w:div>
            <w:div w:id="1239436165">
              <w:marLeft w:val="0"/>
              <w:marRight w:val="0"/>
              <w:marTop w:val="0"/>
              <w:marBottom w:val="0"/>
              <w:divBdr>
                <w:top w:val="none" w:sz="0" w:space="0" w:color="auto"/>
                <w:left w:val="none" w:sz="0" w:space="0" w:color="auto"/>
                <w:bottom w:val="none" w:sz="0" w:space="0" w:color="auto"/>
                <w:right w:val="none" w:sz="0" w:space="0" w:color="auto"/>
              </w:divBdr>
            </w:div>
            <w:div w:id="1367098758">
              <w:marLeft w:val="0"/>
              <w:marRight w:val="0"/>
              <w:marTop w:val="0"/>
              <w:marBottom w:val="0"/>
              <w:divBdr>
                <w:top w:val="none" w:sz="0" w:space="0" w:color="auto"/>
                <w:left w:val="none" w:sz="0" w:space="0" w:color="auto"/>
                <w:bottom w:val="none" w:sz="0" w:space="0" w:color="auto"/>
                <w:right w:val="none" w:sz="0" w:space="0" w:color="auto"/>
              </w:divBdr>
            </w:div>
            <w:div w:id="1372993342">
              <w:marLeft w:val="0"/>
              <w:marRight w:val="0"/>
              <w:marTop w:val="0"/>
              <w:marBottom w:val="0"/>
              <w:divBdr>
                <w:top w:val="none" w:sz="0" w:space="0" w:color="auto"/>
                <w:left w:val="none" w:sz="0" w:space="0" w:color="auto"/>
                <w:bottom w:val="none" w:sz="0" w:space="0" w:color="auto"/>
                <w:right w:val="none" w:sz="0" w:space="0" w:color="auto"/>
              </w:divBdr>
            </w:div>
            <w:div w:id="1639144528">
              <w:marLeft w:val="0"/>
              <w:marRight w:val="0"/>
              <w:marTop w:val="0"/>
              <w:marBottom w:val="0"/>
              <w:divBdr>
                <w:top w:val="none" w:sz="0" w:space="0" w:color="auto"/>
                <w:left w:val="none" w:sz="0" w:space="0" w:color="auto"/>
                <w:bottom w:val="none" w:sz="0" w:space="0" w:color="auto"/>
                <w:right w:val="none" w:sz="0" w:space="0" w:color="auto"/>
              </w:divBdr>
            </w:div>
            <w:div w:id="27947747">
              <w:marLeft w:val="0"/>
              <w:marRight w:val="0"/>
              <w:marTop w:val="0"/>
              <w:marBottom w:val="0"/>
              <w:divBdr>
                <w:top w:val="none" w:sz="0" w:space="0" w:color="auto"/>
                <w:left w:val="none" w:sz="0" w:space="0" w:color="auto"/>
                <w:bottom w:val="none" w:sz="0" w:space="0" w:color="auto"/>
                <w:right w:val="none" w:sz="0" w:space="0" w:color="auto"/>
              </w:divBdr>
            </w:div>
            <w:div w:id="248734427">
              <w:marLeft w:val="0"/>
              <w:marRight w:val="0"/>
              <w:marTop w:val="0"/>
              <w:marBottom w:val="0"/>
              <w:divBdr>
                <w:top w:val="none" w:sz="0" w:space="0" w:color="auto"/>
                <w:left w:val="none" w:sz="0" w:space="0" w:color="auto"/>
                <w:bottom w:val="none" w:sz="0" w:space="0" w:color="auto"/>
                <w:right w:val="none" w:sz="0" w:space="0" w:color="auto"/>
              </w:divBdr>
            </w:div>
            <w:div w:id="299845684">
              <w:marLeft w:val="0"/>
              <w:marRight w:val="0"/>
              <w:marTop w:val="0"/>
              <w:marBottom w:val="0"/>
              <w:divBdr>
                <w:top w:val="none" w:sz="0" w:space="0" w:color="auto"/>
                <w:left w:val="none" w:sz="0" w:space="0" w:color="auto"/>
                <w:bottom w:val="none" w:sz="0" w:space="0" w:color="auto"/>
                <w:right w:val="none" w:sz="0" w:space="0" w:color="auto"/>
              </w:divBdr>
            </w:div>
            <w:div w:id="389770856">
              <w:marLeft w:val="0"/>
              <w:marRight w:val="0"/>
              <w:marTop w:val="0"/>
              <w:marBottom w:val="0"/>
              <w:divBdr>
                <w:top w:val="none" w:sz="0" w:space="0" w:color="auto"/>
                <w:left w:val="none" w:sz="0" w:space="0" w:color="auto"/>
                <w:bottom w:val="none" w:sz="0" w:space="0" w:color="auto"/>
                <w:right w:val="none" w:sz="0" w:space="0" w:color="auto"/>
              </w:divBdr>
            </w:div>
            <w:div w:id="709233453">
              <w:marLeft w:val="0"/>
              <w:marRight w:val="0"/>
              <w:marTop w:val="0"/>
              <w:marBottom w:val="0"/>
              <w:divBdr>
                <w:top w:val="none" w:sz="0" w:space="0" w:color="auto"/>
                <w:left w:val="none" w:sz="0" w:space="0" w:color="auto"/>
                <w:bottom w:val="none" w:sz="0" w:space="0" w:color="auto"/>
                <w:right w:val="none" w:sz="0" w:space="0" w:color="auto"/>
              </w:divBdr>
            </w:div>
            <w:div w:id="1448086963">
              <w:marLeft w:val="0"/>
              <w:marRight w:val="0"/>
              <w:marTop w:val="0"/>
              <w:marBottom w:val="0"/>
              <w:divBdr>
                <w:top w:val="none" w:sz="0" w:space="0" w:color="auto"/>
                <w:left w:val="none" w:sz="0" w:space="0" w:color="auto"/>
                <w:bottom w:val="none" w:sz="0" w:space="0" w:color="auto"/>
                <w:right w:val="none" w:sz="0" w:space="0" w:color="auto"/>
              </w:divBdr>
            </w:div>
            <w:div w:id="281421916">
              <w:marLeft w:val="0"/>
              <w:marRight w:val="0"/>
              <w:marTop w:val="0"/>
              <w:marBottom w:val="0"/>
              <w:divBdr>
                <w:top w:val="none" w:sz="0" w:space="0" w:color="auto"/>
                <w:left w:val="none" w:sz="0" w:space="0" w:color="auto"/>
                <w:bottom w:val="none" w:sz="0" w:space="0" w:color="auto"/>
                <w:right w:val="none" w:sz="0" w:space="0" w:color="auto"/>
              </w:divBdr>
            </w:div>
            <w:div w:id="1587684842">
              <w:marLeft w:val="0"/>
              <w:marRight w:val="0"/>
              <w:marTop w:val="0"/>
              <w:marBottom w:val="0"/>
              <w:divBdr>
                <w:top w:val="none" w:sz="0" w:space="0" w:color="auto"/>
                <w:left w:val="none" w:sz="0" w:space="0" w:color="auto"/>
                <w:bottom w:val="none" w:sz="0" w:space="0" w:color="auto"/>
                <w:right w:val="none" w:sz="0" w:space="0" w:color="auto"/>
              </w:divBdr>
            </w:div>
            <w:div w:id="223030802">
              <w:marLeft w:val="0"/>
              <w:marRight w:val="0"/>
              <w:marTop w:val="0"/>
              <w:marBottom w:val="0"/>
              <w:divBdr>
                <w:top w:val="none" w:sz="0" w:space="0" w:color="auto"/>
                <w:left w:val="none" w:sz="0" w:space="0" w:color="auto"/>
                <w:bottom w:val="none" w:sz="0" w:space="0" w:color="auto"/>
                <w:right w:val="none" w:sz="0" w:space="0" w:color="auto"/>
              </w:divBdr>
            </w:div>
            <w:div w:id="259990878">
              <w:marLeft w:val="0"/>
              <w:marRight w:val="0"/>
              <w:marTop w:val="0"/>
              <w:marBottom w:val="0"/>
              <w:divBdr>
                <w:top w:val="none" w:sz="0" w:space="0" w:color="auto"/>
                <w:left w:val="none" w:sz="0" w:space="0" w:color="auto"/>
                <w:bottom w:val="none" w:sz="0" w:space="0" w:color="auto"/>
                <w:right w:val="none" w:sz="0" w:space="0" w:color="auto"/>
              </w:divBdr>
            </w:div>
            <w:div w:id="394355439">
              <w:marLeft w:val="0"/>
              <w:marRight w:val="0"/>
              <w:marTop w:val="0"/>
              <w:marBottom w:val="0"/>
              <w:divBdr>
                <w:top w:val="none" w:sz="0" w:space="0" w:color="auto"/>
                <w:left w:val="none" w:sz="0" w:space="0" w:color="auto"/>
                <w:bottom w:val="none" w:sz="0" w:space="0" w:color="auto"/>
                <w:right w:val="none" w:sz="0" w:space="0" w:color="auto"/>
              </w:divBdr>
            </w:div>
            <w:div w:id="537667000">
              <w:marLeft w:val="0"/>
              <w:marRight w:val="0"/>
              <w:marTop w:val="0"/>
              <w:marBottom w:val="0"/>
              <w:divBdr>
                <w:top w:val="none" w:sz="0" w:space="0" w:color="auto"/>
                <w:left w:val="none" w:sz="0" w:space="0" w:color="auto"/>
                <w:bottom w:val="none" w:sz="0" w:space="0" w:color="auto"/>
                <w:right w:val="none" w:sz="0" w:space="0" w:color="auto"/>
              </w:divBdr>
            </w:div>
            <w:div w:id="650671432">
              <w:marLeft w:val="0"/>
              <w:marRight w:val="0"/>
              <w:marTop w:val="0"/>
              <w:marBottom w:val="0"/>
              <w:divBdr>
                <w:top w:val="none" w:sz="0" w:space="0" w:color="auto"/>
                <w:left w:val="none" w:sz="0" w:space="0" w:color="auto"/>
                <w:bottom w:val="none" w:sz="0" w:space="0" w:color="auto"/>
                <w:right w:val="none" w:sz="0" w:space="0" w:color="auto"/>
              </w:divBdr>
            </w:div>
            <w:div w:id="96677309">
              <w:marLeft w:val="0"/>
              <w:marRight w:val="0"/>
              <w:marTop w:val="0"/>
              <w:marBottom w:val="0"/>
              <w:divBdr>
                <w:top w:val="none" w:sz="0" w:space="0" w:color="auto"/>
                <w:left w:val="none" w:sz="0" w:space="0" w:color="auto"/>
                <w:bottom w:val="none" w:sz="0" w:space="0" w:color="auto"/>
                <w:right w:val="none" w:sz="0" w:space="0" w:color="auto"/>
              </w:divBdr>
            </w:div>
            <w:div w:id="1347292499">
              <w:marLeft w:val="0"/>
              <w:marRight w:val="0"/>
              <w:marTop w:val="0"/>
              <w:marBottom w:val="0"/>
              <w:divBdr>
                <w:top w:val="none" w:sz="0" w:space="0" w:color="auto"/>
                <w:left w:val="none" w:sz="0" w:space="0" w:color="auto"/>
                <w:bottom w:val="none" w:sz="0" w:space="0" w:color="auto"/>
                <w:right w:val="none" w:sz="0" w:space="0" w:color="auto"/>
              </w:divBdr>
            </w:div>
            <w:div w:id="788161147">
              <w:marLeft w:val="0"/>
              <w:marRight w:val="0"/>
              <w:marTop w:val="0"/>
              <w:marBottom w:val="0"/>
              <w:divBdr>
                <w:top w:val="none" w:sz="0" w:space="0" w:color="auto"/>
                <w:left w:val="none" w:sz="0" w:space="0" w:color="auto"/>
                <w:bottom w:val="none" w:sz="0" w:space="0" w:color="auto"/>
                <w:right w:val="none" w:sz="0" w:space="0" w:color="auto"/>
              </w:divBdr>
            </w:div>
            <w:div w:id="824274528">
              <w:marLeft w:val="0"/>
              <w:marRight w:val="0"/>
              <w:marTop w:val="0"/>
              <w:marBottom w:val="0"/>
              <w:divBdr>
                <w:top w:val="none" w:sz="0" w:space="0" w:color="auto"/>
                <w:left w:val="none" w:sz="0" w:space="0" w:color="auto"/>
                <w:bottom w:val="none" w:sz="0" w:space="0" w:color="auto"/>
                <w:right w:val="none" w:sz="0" w:space="0" w:color="auto"/>
              </w:divBdr>
            </w:div>
            <w:div w:id="1870870309">
              <w:marLeft w:val="0"/>
              <w:marRight w:val="0"/>
              <w:marTop w:val="0"/>
              <w:marBottom w:val="0"/>
              <w:divBdr>
                <w:top w:val="none" w:sz="0" w:space="0" w:color="auto"/>
                <w:left w:val="none" w:sz="0" w:space="0" w:color="auto"/>
                <w:bottom w:val="none" w:sz="0" w:space="0" w:color="auto"/>
                <w:right w:val="none" w:sz="0" w:space="0" w:color="auto"/>
              </w:divBdr>
            </w:div>
            <w:div w:id="294992982">
              <w:marLeft w:val="0"/>
              <w:marRight w:val="0"/>
              <w:marTop w:val="0"/>
              <w:marBottom w:val="0"/>
              <w:divBdr>
                <w:top w:val="none" w:sz="0" w:space="0" w:color="auto"/>
                <w:left w:val="none" w:sz="0" w:space="0" w:color="auto"/>
                <w:bottom w:val="none" w:sz="0" w:space="0" w:color="auto"/>
                <w:right w:val="none" w:sz="0" w:space="0" w:color="auto"/>
              </w:divBdr>
            </w:div>
            <w:div w:id="1339700839">
              <w:marLeft w:val="0"/>
              <w:marRight w:val="0"/>
              <w:marTop w:val="0"/>
              <w:marBottom w:val="0"/>
              <w:divBdr>
                <w:top w:val="none" w:sz="0" w:space="0" w:color="auto"/>
                <w:left w:val="none" w:sz="0" w:space="0" w:color="auto"/>
                <w:bottom w:val="none" w:sz="0" w:space="0" w:color="auto"/>
                <w:right w:val="none" w:sz="0" w:space="0" w:color="auto"/>
              </w:divBdr>
            </w:div>
            <w:div w:id="370110668">
              <w:marLeft w:val="0"/>
              <w:marRight w:val="0"/>
              <w:marTop w:val="0"/>
              <w:marBottom w:val="0"/>
              <w:divBdr>
                <w:top w:val="none" w:sz="0" w:space="0" w:color="auto"/>
                <w:left w:val="none" w:sz="0" w:space="0" w:color="auto"/>
                <w:bottom w:val="none" w:sz="0" w:space="0" w:color="auto"/>
                <w:right w:val="none" w:sz="0" w:space="0" w:color="auto"/>
              </w:divBdr>
            </w:div>
            <w:div w:id="1972006561">
              <w:marLeft w:val="0"/>
              <w:marRight w:val="0"/>
              <w:marTop w:val="0"/>
              <w:marBottom w:val="0"/>
              <w:divBdr>
                <w:top w:val="none" w:sz="0" w:space="0" w:color="auto"/>
                <w:left w:val="none" w:sz="0" w:space="0" w:color="auto"/>
                <w:bottom w:val="none" w:sz="0" w:space="0" w:color="auto"/>
                <w:right w:val="none" w:sz="0" w:space="0" w:color="auto"/>
              </w:divBdr>
            </w:div>
            <w:div w:id="1015577487">
              <w:marLeft w:val="0"/>
              <w:marRight w:val="0"/>
              <w:marTop w:val="0"/>
              <w:marBottom w:val="0"/>
              <w:divBdr>
                <w:top w:val="none" w:sz="0" w:space="0" w:color="auto"/>
                <w:left w:val="none" w:sz="0" w:space="0" w:color="auto"/>
                <w:bottom w:val="none" w:sz="0" w:space="0" w:color="auto"/>
                <w:right w:val="none" w:sz="0" w:space="0" w:color="auto"/>
              </w:divBdr>
            </w:div>
            <w:div w:id="1334139995">
              <w:marLeft w:val="0"/>
              <w:marRight w:val="0"/>
              <w:marTop w:val="0"/>
              <w:marBottom w:val="0"/>
              <w:divBdr>
                <w:top w:val="none" w:sz="0" w:space="0" w:color="auto"/>
                <w:left w:val="none" w:sz="0" w:space="0" w:color="auto"/>
                <w:bottom w:val="none" w:sz="0" w:space="0" w:color="auto"/>
                <w:right w:val="none" w:sz="0" w:space="0" w:color="auto"/>
              </w:divBdr>
            </w:div>
            <w:div w:id="919371666">
              <w:marLeft w:val="0"/>
              <w:marRight w:val="0"/>
              <w:marTop w:val="0"/>
              <w:marBottom w:val="0"/>
              <w:divBdr>
                <w:top w:val="none" w:sz="0" w:space="0" w:color="auto"/>
                <w:left w:val="none" w:sz="0" w:space="0" w:color="auto"/>
                <w:bottom w:val="none" w:sz="0" w:space="0" w:color="auto"/>
                <w:right w:val="none" w:sz="0" w:space="0" w:color="auto"/>
              </w:divBdr>
            </w:div>
            <w:div w:id="744955111">
              <w:marLeft w:val="0"/>
              <w:marRight w:val="0"/>
              <w:marTop w:val="0"/>
              <w:marBottom w:val="0"/>
              <w:divBdr>
                <w:top w:val="none" w:sz="0" w:space="0" w:color="auto"/>
                <w:left w:val="none" w:sz="0" w:space="0" w:color="auto"/>
                <w:bottom w:val="none" w:sz="0" w:space="0" w:color="auto"/>
                <w:right w:val="none" w:sz="0" w:space="0" w:color="auto"/>
              </w:divBdr>
            </w:div>
            <w:div w:id="1234781536">
              <w:marLeft w:val="0"/>
              <w:marRight w:val="0"/>
              <w:marTop w:val="0"/>
              <w:marBottom w:val="0"/>
              <w:divBdr>
                <w:top w:val="none" w:sz="0" w:space="0" w:color="auto"/>
                <w:left w:val="none" w:sz="0" w:space="0" w:color="auto"/>
                <w:bottom w:val="none" w:sz="0" w:space="0" w:color="auto"/>
                <w:right w:val="none" w:sz="0" w:space="0" w:color="auto"/>
              </w:divBdr>
            </w:div>
            <w:div w:id="108284295">
              <w:marLeft w:val="0"/>
              <w:marRight w:val="0"/>
              <w:marTop w:val="0"/>
              <w:marBottom w:val="0"/>
              <w:divBdr>
                <w:top w:val="none" w:sz="0" w:space="0" w:color="auto"/>
                <w:left w:val="none" w:sz="0" w:space="0" w:color="auto"/>
                <w:bottom w:val="none" w:sz="0" w:space="0" w:color="auto"/>
                <w:right w:val="none" w:sz="0" w:space="0" w:color="auto"/>
              </w:divBdr>
            </w:div>
            <w:div w:id="1725717160">
              <w:marLeft w:val="0"/>
              <w:marRight w:val="0"/>
              <w:marTop w:val="0"/>
              <w:marBottom w:val="0"/>
              <w:divBdr>
                <w:top w:val="none" w:sz="0" w:space="0" w:color="auto"/>
                <w:left w:val="none" w:sz="0" w:space="0" w:color="auto"/>
                <w:bottom w:val="none" w:sz="0" w:space="0" w:color="auto"/>
                <w:right w:val="none" w:sz="0" w:space="0" w:color="auto"/>
              </w:divBdr>
            </w:div>
            <w:div w:id="186911617">
              <w:marLeft w:val="0"/>
              <w:marRight w:val="0"/>
              <w:marTop w:val="0"/>
              <w:marBottom w:val="0"/>
              <w:divBdr>
                <w:top w:val="none" w:sz="0" w:space="0" w:color="auto"/>
                <w:left w:val="none" w:sz="0" w:space="0" w:color="auto"/>
                <w:bottom w:val="none" w:sz="0" w:space="0" w:color="auto"/>
                <w:right w:val="none" w:sz="0" w:space="0" w:color="auto"/>
              </w:divBdr>
            </w:div>
            <w:div w:id="1545175016">
              <w:marLeft w:val="0"/>
              <w:marRight w:val="0"/>
              <w:marTop w:val="0"/>
              <w:marBottom w:val="0"/>
              <w:divBdr>
                <w:top w:val="none" w:sz="0" w:space="0" w:color="auto"/>
                <w:left w:val="none" w:sz="0" w:space="0" w:color="auto"/>
                <w:bottom w:val="none" w:sz="0" w:space="0" w:color="auto"/>
                <w:right w:val="none" w:sz="0" w:space="0" w:color="auto"/>
              </w:divBdr>
            </w:div>
            <w:div w:id="526912061">
              <w:marLeft w:val="0"/>
              <w:marRight w:val="0"/>
              <w:marTop w:val="0"/>
              <w:marBottom w:val="0"/>
              <w:divBdr>
                <w:top w:val="none" w:sz="0" w:space="0" w:color="auto"/>
                <w:left w:val="none" w:sz="0" w:space="0" w:color="auto"/>
                <w:bottom w:val="none" w:sz="0" w:space="0" w:color="auto"/>
                <w:right w:val="none" w:sz="0" w:space="0" w:color="auto"/>
              </w:divBdr>
            </w:div>
            <w:div w:id="1242638756">
              <w:marLeft w:val="0"/>
              <w:marRight w:val="0"/>
              <w:marTop w:val="0"/>
              <w:marBottom w:val="0"/>
              <w:divBdr>
                <w:top w:val="none" w:sz="0" w:space="0" w:color="auto"/>
                <w:left w:val="none" w:sz="0" w:space="0" w:color="auto"/>
                <w:bottom w:val="none" w:sz="0" w:space="0" w:color="auto"/>
                <w:right w:val="none" w:sz="0" w:space="0" w:color="auto"/>
              </w:divBdr>
            </w:div>
            <w:div w:id="201752472">
              <w:marLeft w:val="0"/>
              <w:marRight w:val="0"/>
              <w:marTop w:val="0"/>
              <w:marBottom w:val="0"/>
              <w:divBdr>
                <w:top w:val="none" w:sz="0" w:space="0" w:color="auto"/>
                <w:left w:val="none" w:sz="0" w:space="0" w:color="auto"/>
                <w:bottom w:val="none" w:sz="0" w:space="0" w:color="auto"/>
                <w:right w:val="none" w:sz="0" w:space="0" w:color="auto"/>
              </w:divBdr>
            </w:div>
            <w:div w:id="381053096">
              <w:marLeft w:val="0"/>
              <w:marRight w:val="0"/>
              <w:marTop w:val="0"/>
              <w:marBottom w:val="0"/>
              <w:divBdr>
                <w:top w:val="none" w:sz="0" w:space="0" w:color="auto"/>
                <w:left w:val="none" w:sz="0" w:space="0" w:color="auto"/>
                <w:bottom w:val="none" w:sz="0" w:space="0" w:color="auto"/>
                <w:right w:val="none" w:sz="0" w:space="0" w:color="auto"/>
              </w:divBdr>
            </w:div>
            <w:div w:id="425879887">
              <w:marLeft w:val="0"/>
              <w:marRight w:val="0"/>
              <w:marTop w:val="0"/>
              <w:marBottom w:val="0"/>
              <w:divBdr>
                <w:top w:val="none" w:sz="0" w:space="0" w:color="auto"/>
                <w:left w:val="none" w:sz="0" w:space="0" w:color="auto"/>
                <w:bottom w:val="none" w:sz="0" w:space="0" w:color="auto"/>
                <w:right w:val="none" w:sz="0" w:space="0" w:color="auto"/>
              </w:divBdr>
            </w:div>
            <w:div w:id="837620155">
              <w:marLeft w:val="0"/>
              <w:marRight w:val="0"/>
              <w:marTop w:val="0"/>
              <w:marBottom w:val="0"/>
              <w:divBdr>
                <w:top w:val="none" w:sz="0" w:space="0" w:color="auto"/>
                <w:left w:val="none" w:sz="0" w:space="0" w:color="auto"/>
                <w:bottom w:val="none" w:sz="0" w:space="0" w:color="auto"/>
                <w:right w:val="none" w:sz="0" w:space="0" w:color="auto"/>
              </w:divBdr>
            </w:div>
            <w:div w:id="1338994495">
              <w:marLeft w:val="0"/>
              <w:marRight w:val="0"/>
              <w:marTop w:val="0"/>
              <w:marBottom w:val="0"/>
              <w:divBdr>
                <w:top w:val="none" w:sz="0" w:space="0" w:color="auto"/>
                <w:left w:val="none" w:sz="0" w:space="0" w:color="auto"/>
                <w:bottom w:val="none" w:sz="0" w:space="0" w:color="auto"/>
                <w:right w:val="none" w:sz="0" w:space="0" w:color="auto"/>
              </w:divBdr>
            </w:div>
            <w:div w:id="1553153744">
              <w:marLeft w:val="0"/>
              <w:marRight w:val="0"/>
              <w:marTop w:val="0"/>
              <w:marBottom w:val="0"/>
              <w:divBdr>
                <w:top w:val="none" w:sz="0" w:space="0" w:color="auto"/>
                <w:left w:val="none" w:sz="0" w:space="0" w:color="auto"/>
                <w:bottom w:val="none" w:sz="0" w:space="0" w:color="auto"/>
                <w:right w:val="none" w:sz="0" w:space="0" w:color="auto"/>
              </w:divBdr>
            </w:div>
            <w:div w:id="1310596830">
              <w:marLeft w:val="0"/>
              <w:marRight w:val="0"/>
              <w:marTop w:val="0"/>
              <w:marBottom w:val="0"/>
              <w:divBdr>
                <w:top w:val="none" w:sz="0" w:space="0" w:color="auto"/>
                <w:left w:val="none" w:sz="0" w:space="0" w:color="auto"/>
                <w:bottom w:val="none" w:sz="0" w:space="0" w:color="auto"/>
                <w:right w:val="none" w:sz="0" w:space="0" w:color="auto"/>
              </w:divBdr>
            </w:div>
            <w:div w:id="1245795993">
              <w:marLeft w:val="0"/>
              <w:marRight w:val="0"/>
              <w:marTop w:val="0"/>
              <w:marBottom w:val="0"/>
              <w:divBdr>
                <w:top w:val="none" w:sz="0" w:space="0" w:color="auto"/>
                <w:left w:val="none" w:sz="0" w:space="0" w:color="auto"/>
                <w:bottom w:val="none" w:sz="0" w:space="0" w:color="auto"/>
                <w:right w:val="none" w:sz="0" w:space="0" w:color="auto"/>
              </w:divBdr>
            </w:div>
            <w:div w:id="1005203031">
              <w:marLeft w:val="0"/>
              <w:marRight w:val="0"/>
              <w:marTop w:val="0"/>
              <w:marBottom w:val="0"/>
              <w:divBdr>
                <w:top w:val="none" w:sz="0" w:space="0" w:color="auto"/>
                <w:left w:val="none" w:sz="0" w:space="0" w:color="auto"/>
                <w:bottom w:val="none" w:sz="0" w:space="0" w:color="auto"/>
                <w:right w:val="none" w:sz="0" w:space="0" w:color="auto"/>
              </w:divBdr>
            </w:div>
            <w:div w:id="1200163089">
              <w:marLeft w:val="0"/>
              <w:marRight w:val="0"/>
              <w:marTop w:val="0"/>
              <w:marBottom w:val="0"/>
              <w:divBdr>
                <w:top w:val="none" w:sz="0" w:space="0" w:color="auto"/>
                <w:left w:val="none" w:sz="0" w:space="0" w:color="auto"/>
                <w:bottom w:val="none" w:sz="0" w:space="0" w:color="auto"/>
                <w:right w:val="none" w:sz="0" w:space="0" w:color="auto"/>
              </w:divBdr>
            </w:div>
            <w:div w:id="1499807380">
              <w:marLeft w:val="0"/>
              <w:marRight w:val="0"/>
              <w:marTop w:val="0"/>
              <w:marBottom w:val="0"/>
              <w:divBdr>
                <w:top w:val="none" w:sz="0" w:space="0" w:color="auto"/>
                <w:left w:val="none" w:sz="0" w:space="0" w:color="auto"/>
                <w:bottom w:val="none" w:sz="0" w:space="0" w:color="auto"/>
                <w:right w:val="none" w:sz="0" w:space="0" w:color="auto"/>
              </w:divBdr>
            </w:div>
            <w:div w:id="1186557117">
              <w:marLeft w:val="0"/>
              <w:marRight w:val="0"/>
              <w:marTop w:val="0"/>
              <w:marBottom w:val="0"/>
              <w:divBdr>
                <w:top w:val="none" w:sz="0" w:space="0" w:color="auto"/>
                <w:left w:val="none" w:sz="0" w:space="0" w:color="auto"/>
                <w:bottom w:val="none" w:sz="0" w:space="0" w:color="auto"/>
                <w:right w:val="none" w:sz="0" w:space="0" w:color="auto"/>
              </w:divBdr>
            </w:div>
            <w:div w:id="1239632275">
              <w:marLeft w:val="0"/>
              <w:marRight w:val="0"/>
              <w:marTop w:val="0"/>
              <w:marBottom w:val="0"/>
              <w:divBdr>
                <w:top w:val="none" w:sz="0" w:space="0" w:color="auto"/>
                <w:left w:val="none" w:sz="0" w:space="0" w:color="auto"/>
                <w:bottom w:val="none" w:sz="0" w:space="0" w:color="auto"/>
                <w:right w:val="none" w:sz="0" w:space="0" w:color="auto"/>
              </w:divBdr>
            </w:div>
            <w:div w:id="1014378203">
              <w:marLeft w:val="0"/>
              <w:marRight w:val="0"/>
              <w:marTop w:val="0"/>
              <w:marBottom w:val="0"/>
              <w:divBdr>
                <w:top w:val="none" w:sz="0" w:space="0" w:color="auto"/>
                <w:left w:val="none" w:sz="0" w:space="0" w:color="auto"/>
                <w:bottom w:val="none" w:sz="0" w:space="0" w:color="auto"/>
                <w:right w:val="none" w:sz="0" w:space="0" w:color="auto"/>
              </w:divBdr>
            </w:div>
            <w:div w:id="717779490">
              <w:marLeft w:val="0"/>
              <w:marRight w:val="0"/>
              <w:marTop w:val="0"/>
              <w:marBottom w:val="0"/>
              <w:divBdr>
                <w:top w:val="none" w:sz="0" w:space="0" w:color="auto"/>
                <w:left w:val="none" w:sz="0" w:space="0" w:color="auto"/>
                <w:bottom w:val="none" w:sz="0" w:space="0" w:color="auto"/>
                <w:right w:val="none" w:sz="0" w:space="0" w:color="auto"/>
              </w:divBdr>
            </w:div>
            <w:div w:id="767891618">
              <w:marLeft w:val="0"/>
              <w:marRight w:val="0"/>
              <w:marTop w:val="0"/>
              <w:marBottom w:val="0"/>
              <w:divBdr>
                <w:top w:val="none" w:sz="0" w:space="0" w:color="auto"/>
                <w:left w:val="none" w:sz="0" w:space="0" w:color="auto"/>
                <w:bottom w:val="none" w:sz="0" w:space="0" w:color="auto"/>
                <w:right w:val="none" w:sz="0" w:space="0" w:color="auto"/>
              </w:divBdr>
            </w:div>
            <w:div w:id="384764476">
              <w:marLeft w:val="0"/>
              <w:marRight w:val="0"/>
              <w:marTop w:val="0"/>
              <w:marBottom w:val="0"/>
              <w:divBdr>
                <w:top w:val="none" w:sz="0" w:space="0" w:color="auto"/>
                <w:left w:val="none" w:sz="0" w:space="0" w:color="auto"/>
                <w:bottom w:val="none" w:sz="0" w:space="0" w:color="auto"/>
                <w:right w:val="none" w:sz="0" w:space="0" w:color="auto"/>
              </w:divBdr>
            </w:div>
            <w:div w:id="1012025812">
              <w:marLeft w:val="0"/>
              <w:marRight w:val="0"/>
              <w:marTop w:val="0"/>
              <w:marBottom w:val="0"/>
              <w:divBdr>
                <w:top w:val="none" w:sz="0" w:space="0" w:color="auto"/>
                <w:left w:val="none" w:sz="0" w:space="0" w:color="auto"/>
                <w:bottom w:val="none" w:sz="0" w:space="0" w:color="auto"/>
                <w:right w:val="none" w:sz="0" w:space="0" w:color="auto"/>
              </w:divBdr>
            </w:div>
            <w:div w:id="1478955430">
              <w:marLeft w:val="0"/>
              <w:marRight w:val="0"/>
              <w:marTop w:val="0"/>
              <w:marBottom w:val="0"/>
              <w:divBdr>
                <w:top w:val="none" w:sz="0" w:space="0" w:color="auto"/>
                <w:left w:val="none" w:sz="0" w:space="0" w:color="auto"/>
                <w:bottom w:val="none" w:sz="0" w:space="0" w:color="auto"/>
                <w:right w:val="none" w:sz="0" w:space="0" w:color="auto"/>
              </w:divBdr>
            </w:div>
            <w:div w:id="451438936">
              <w:marLeft w:val="0"/>
              <w:marRight w:val="0"/>
              <w:marTop w:val="0"/>
              <w:marBottom w:val="0"/>
              <w:divBdr>
                <w:top w:val="none" w:sz="0" w:space="0" w:color="auto"/>
                <w:left w:val="none" w:sz="0" w:space="0" w:color="auto"/>
                <w:bottom w:val="none" w:sz="0" w:space="0" w:color="auto"/>
                <w:right w:val="none" w:sz="0" w:space="0" w:color="auto"/>
              </w:divBdr>
            </w:div>
            <w:div w:id="59716796">
              <w:marLeft w:val="0"/>
              <w:marRight w:val="0"/>
              <w:marTop w:val="0"/>
              <w:marBottom w:val="0"/>
              <w:divBdr>
                <w:top w:val="none" w:sz="0" w:space="0" w:color="auto"/>
                <w:left w:val="none" w:sz="0" w:space="0" w:color="auto"/>
                <w:bottom w:val="none" w:sz="0" w:space="0" w:color="auto"/>
                <w:right w:val="none" w:sz="0" w:space="0" w:color="auto"/>
              </w:divBdr>
            </w:div>
            <w:div w:id="969475903">
              <w:marLeft w:val="0"/>
              <w:marRight w:val="0"/>
              <w:marTop w:val="0"/>
              <w:marBottom w:val="0"/>
              <w:divBdr>
                <w:top w:val="none" w:sz="0" w:space="0" w:color="auto"/>
                <w:left w:val="none" w:sz="0" w:space="0" w:color="auto"/>
                <w:bottom w:val="none" w:sz="0" w:space="0" w:color="auto"/>
                <w:right w:val="none" w:sz="0" w:space="0" w:color="auto"/>
              </w:divBdr>
            </w:div>
            <w:div w:id="1966957675">
              <w:marLeft w:val="0"/>
              <w:marRight w:val="0"/>
              <w:marTop w:val="0"/>
              <w:marBottom w:val="0"/>
              <w:divBdr>
                <w:top w:val="none" w:sz="0" w:space="0" w:color="auto"/>
                <w:left w:val="none" w:sz="0" w:space="0" w:color="auto"/>
                <w:bottom w:val="none" w:sz="0" w:space="0" w:color="auto"/>
                <w:right w:val="none" w:sz="0" w:space="0" w:color="auto"/>
              </w:divBdr>
            </w:div>
            <w:div w:id="360283147">
              <w:marLeft w:val="0"/>
              <w:marRight w:val="0"/>
              <w:marTop w:val="0"/>
              <w:marBottom w:val="0"/>
              <w:divBdr>
                <w:top w:val="none" w:sz="0" w:space="0" w:color="auto"/>
                <w:left w:val="none" w:sz="0" w:space="0" w:color="auto"/>
                <w:bottom w:val="none" w:sz="0" w:space="0" w:color="auto"/>
                <w:right w:val="none" w:sz="0" w:space="0" w:color="auto"/>
              </w:divBdr>
            </w:div>
            <w:div w:id="1522285140">
              <w:marLeft w:val="0"/>
              <w:marRight w:val="0"/>
              <w:marTop w:val="0"/>
              <w:marBottom w:val="0"/>
              <w:divBdr>
                <w:top w:val="none" w:sz="0" w:space="0" w:color="auto"/>
                <w:left w:val="none" w:sz="0" w:space="0" w:color="auto"/>
                <w:bottom w:val="none" w:sz="0" w:space="0" w:color="auto"/>
                <w:right w:val="none" w:sz="0" w:space="0" w:color="auto"/>
              </w:divBdr>
            </w:div>
            <w:div w:id="1006202508">
              <w:marLeft w:val="0"/>
              <w:marRight w:val="0"/>
              <w:marTop w:val="0"/>
              <w:marBottom w:val="0"/>
              <w:divBdr>
                <w:top w:val="none" w:sz="0" w:space="0" w:color="auto"/>
                <w:left w:val="none" w:sz="0" w:space="0" w:color="auto"/>
                <w:bottom w:val="none" w:sz="0" w:space="0" w:color="auto"/>
                <w:right w:val="none" w:sz="0" w:space="0" w:color="auto"/>
              </w:divBdr>
            </w:div>
            <w:div w:id="310015355">
              <w:marLeft w:val="0"/>
              <w:marRight w:val="0"/>
              <w:marTop w:val="0"/>
              <w:marBottom w:val="0"/>
              <w:divBdr>
                <w:top w:val="none" w:sz="0" w:space="0" w:color="auto"/>
                <w:left w:val="none" w:sz="0" w:space="0" w:color="auto"/>
                <w:bottom w:val="none" w:sz="0" w:space="0" w:color="auto"/>
                <w:right w:val="none" w:sz="0" w:space="0" w:color="auto"/>
              </w:divBdr>
            </w:div>
            <w:div w:id="646520497">
              <w:marLeft w:val="0"/>
              <w:marRight w:val="0"/>
              <w:marTop w:val="0"/>
              <w:marBottom w:val="0"/>
              <w:divBdr>
                <w:top w:val="none" w:sz="0" w:space="0" w:color="auto"/>
                <w:left w:val="none" w:sz="0" w:space="0" w:color="auto"/>
                <w:bottom w:val="none" w:sz="0" w:space="0" w:color="auto"/>
                <w:right w:val="none" w:sz="0" w:space="0" w:color="auto"/>
              </w:divBdr>
            </w:div>
            <w:div w:id="1798446902">
              <w:marLeft w:val="0"/>
              <w:marRight w:val="0"/>
              <w:marTop w:val="0"/>
              <w:marBottom w:val="0"/>
              <w:divBdr>
                <w:top w:val="none" w:sz="0" w:space="0" w:color="auto"/>
                <w:left w:val="none" w:sz="0" w:space="0" w:color="auto"/>
                <w:bottom w:val="none" w:sz="0" w:space="0" w:color="auto"/>
                <w:right w:val="none" w:sz="0" w:space="0" w:color="auto"/>
              </w:divBdr>
            </w:div>
            <w:div w:id="1946841475">
              <w:marLeft w:val="0"/>
              <w:marRight w:val="0"/>
              <w:marTop w:val="0"/>
              <w:marBottom w:val="0"/>
              <w:divBdr>
                <w:top w:val="none" w:sz="0" w:space="0" w:color="auto"/>
                <w:left w:val="none" w:sz="0" w:space="0" w:color="auto"/>
                <w:bottom w:val="none" w:sz="0" w:space="0" w:color="auto"/>
                <w:right w:val="none" w:sz="0" w:space="0" w:color="auto"/>
              </w:divBdr>
            </w:div>
            <w:div w:id="1760633912">
              <w:marLeft w:val="0"/>
              <w:marRight w:val="0"/>
              <w:marTop w:val="0"/>
              <w:marBottom w:val="0"/>
              <w:divBdr>
                <w:top w:val="none" w:sz="0" w:space="0" w:color="auto"/>
                <w:left w:val="none" w:sz="0" w:space="0" w:color="auto"/>
                <w:bottom w:val="none" w:sz="0" w:space="0" w:color="auto"/>
                <w:right w:val="none" w:sz="0" w:space="0" w:color="auto"/>
              </w:divBdr>
            </w:div>
            <w:div w:id="396322918">
              <w:marLeft w:val="0"/>
              <w:marRight w:val="0"/>
              <w:marTop w:val="0"/>
              <w:marBottom w:val="0"/>
              <w:divBdr>
                <w:top w:val="none" w:sz="0" w:space="0" w:color="auto"/>
                <w:left w:val="none" w:sz="0" w:space="0" w:color="auto"/>
                <w:bottom w:val="none" w:sz="0" w:space="0" w:color="auto"/>
                <w:right w:val="none" w:sz="0" w:space="0" w:color="auto"/>
              </w:divBdr>
            </w:div>
            <w:div w:id="955410073">
              <w:marLeft w:val="0"/>
              <w:marRight w:val="0"/>
              <w:marTop w:val="0"/>
              <w:marBottom w:val="0"/>
              <w:divBdr>
                <w:top w:val="none" w:sz="0" w:space="0" w:color="auto"/>
                <w:left w:val="none" w:sz="0" w:space="0" w:color="auto"/>
                <w:bottom w:val="none" w:sz="0" w:space="0" w:color="auto"/>
                <w:right w:val="none" w:sz="0" w:space="0" w:color="auto"/>
              </w:divBdr>
            </w:div>
            <w:div w:id="700320502">
              <w:marLeft w:val="0"/>
              <w:marRight w:val="0"/>
              <w:marTop w:val="0"/>
              <w:marBottom w:val="0"/>
              <w:divBdr>
                <w:top w:val="none" w:sz="0" w:space="0" w:color="auto"/>
                <w:left w:val="none" w:sz="0" w:space="0" w:color="auto"/>
                <w:bottom w:val="none" w:sz="0" w:space="0" w:color="auto"/>
                <w:right w:val="none" w:sz="0" w:space="0" w:color="auto"/>
              </w:divBdr>
            </w:div>
            <w:div w:id="33968976">
              <w:marLeft w:val="0"/>
              <w:marRight w:val="0"/>
              <w:marTop w:val="0"/>
              <w:marBottom w:val="0"/>
              <w:divBdr>
                <w:top w:val="none" w:sz="0" w:space="0" w:color="auto"/>
                <w:left w:val="none" w:sz="0" w:space="0" w:color="auto"/>
                <w:bottom w:val="none" w:sz="0" w:space="0" w:color="auto"/>
                <w:right w:val="none" w:sz="0" w:space="0" w:color="auto"/>
              </w:divBdr>
            </w:div>
            <w:div w:id="1216551795">
              <w:marLeft w:val="0"/>
              <w:marRight w:val="0"/>
              <w:marTop w:val="0"/>
              <w:marBottom w:val="0"/>
              <w:divBdr>
                <w:top w:val="none" w:sz="0" w:space="0" w:color="auto"/>
                <w:left w:val="none" w:sz="0" w:space="0" w:color="auto"/>
                <w:bottom w:val="none" w:sz="0" w:space="0" w:color="auto"/>
                <w:right w:val="none" w:sz="0" w:space="0" w:color="auto"/>
              </w:divBdr>
            </w:div>
            <w:div w:id="710030360">
              <w:marLeft w:val="0"/>
              <w:marRight w:val="0"/>
              <w:marTop w:val="0"/>
              <w:marBottom w:val="0"/>
              <w:divBdr>
                <w:top w:val="none" w:sz="0" w:space="0" w:color="auto"/>
                <w:left w:val="none" w:sz="0" w:space="0" w:color="auto"/>
                <w:bottom w:val="none" w:sz="0" w:space="0" w:color="auto"/>
                <w:right w:val="none" w:sz="0" w:space="0" w:color="auto"/>
              </w:divBdr>
            </w:div>
            <w:div w:id="155531904">
              <w:marLeft w:val="0"/>
              <w:marRight w:val="0"/>
              <w:marTop w:val="0"/>
              <w:marBottom w:val="0"/>
              <w:divBdr>
                <w:top w:val="none" w:sz="0" w:space="0" w:color="auto"/>
                <w:left w:val="none" w:sz="0" w:space="0" w:color="auto"/>
                <w:bottom w:val="none" w:sz="0" w:space="0" w:color="auto"/>
                <w:right w:val="none" w:sz="0" w:space="0" w:color="auto"/>
              </w:divBdr>
            </w:div>
            <w:div w:id="1281885371">
              <w:marLeft w:val="0"/>
              <w:marRight w:val="0"/>
              <w:marTop w:val="0"/>
              <w:marBottom w:val="0"/>
              <w:divBdr>
                <w:top w:val="none" w:sz="0" w:space="0" w:color="auto"/>
                <w:left w:val="none" w:sz="0" w:space="0" w:color="auto"/>
                <w:bottom w:val="none" w:sz="0" w:space="0" w:color="auto"/>
                <w:right w:val="none" w:sz="0" w:space="0" w:color="auto"/>
              </w:divBdr>
            </w:div>
            <w:div w:id="211621357">
              <w:marLeft w:val="0"/>
              <w:marRight w:val="0"/>
              <w:marTop w:val="0"/>
              <w:marBottom w:val="0"/>
              <w:divBdr>
                <w:top w:val="none" w:sz="0" w:space="0" w:color="auto"/>
                <w:left w:val="none" w:sz="0" w:space="0" w:color="auto"/>
                <w:bottom w:val="none" w:sz="0" w:space="0" w:color="auto"/>
                <w:right w:val="none" w:sz="0" w:space="0" w:color="auto"/>
              </w:divBdr>
            </w:div>
            <w:div w:id="1139420177">
              <w:marLeft w:val="0"/>
              <w:marRight w:val="0"/>
              <w:marTop w:val="0"/>
              <w:marBottom w:val="0"/>
              <w:divBdr>
                <w:top w:val="none" w:sz="0" w:space="0" w:color="auto"/>
                <w:left w:val="none" w:sz="0" w:space="0" w:color="auto"/>
                <w:bottom w:val="none" w:sz="0" w:space="0" w:color="auto"/>
                <w:right w:val="none" w:sz="0" w:space="0" w:color="auto"/>
              </w:divBdr>
            </w:div>
            <w:div w:id="210307275">
              <w:marLeft w:val="0"/>
              <w:marRight w:val="0"/>
              <w:marTop w:val="0"/>
              <w:marBottom w:val="0"/>
              <w:divBdr>
                <w:top w:val="none" w:sz="0" w:space="0" w:color="auto"/>
                <w:left w:val="none" w:sz="0" w:space="0" w:color="auto"/>
                <w:bottom w:val="none" w:sz="0" w:space="0" w:color="auto"/>
                <w:right w:val="none" w:sz="0" w:space="0" w:color="auto"/>
              </w:divBdr>
            </w:div>
            <w:div w:id="1679235860">
              <w:marLeft w:val="0"/>
              <w:marRight w:val="0"/>
              <w:marTop w:val="0"/>
              <w:marBottom w:val="0"/>
              <w:divBdr>
                <w:top w:val="none" w:sz="0" w:space="0" w:color="auto"/>
                <w:left w:val="none" w:sz="0" w:space="0" w:color="auto"/>
                <w:bottom w:val="none" w:sz="0" w:space="0" w:color="auto"/>
                <w:right w:val="none" w:sz="0" w:space="0" w:color="auto"/>
              </w:divBdr>
            </w:div>
            <w:div w:id="1748384665">
              <w:marLeft w:val="0"/>
              <w:marRight w:val="0"/>
              <w:marTop w:val="0"/>
              <w:marBottom w:val="0"/>
              <w:divBdr>
                <w:top w:val="none" w:sz="0" w:space="0" w:color="auto"/>
                <w:left w:val="none" w:sz="0" w:space="0" w:color="auto"/>
                <w:bottom w:val="none" w:sz="0" w:space="0" w:color="auto"/>
                <w:right w:val="none" w:sz="0" w:space="0" w:color="auto"/>
              </w:divBdr>
            </w:div>
            <w:div w:id="1941569961">
              <w:marLeft w:val="0"/>
              <w:marRight w:val="0"/>
              <w:marTop w:val="0"/>
              <w:marBottom w:val="0"/>
              <w:divBdr>
                <w:top w:val="none" w:sz="0" w:space="0" w:color="auto"/>
                <w:left w:val="none" w:sz="0" w:space="0" w:color="auto"/>
                <w:bottom w:val="none" w:sz="0" w:space="0" w:color="auto"/>
                <w:right w:val="none" w:sz="0" w:space="0" w:color="auto"/>
              </w:divBdr>
            </w:div>
            <w:div w:id="768281138">
              <w:marLeft w:val="0"/>
              <w:marRight w:val="0"/>
              <w:marTop w:val="0"/>
              <w:marBottom w:val="0"/>
              <w:divBdr>
                <w:top w:val="none" w:sz="0" w:space="0" w:color="auto"/>
                <w:left w:val="none" w:sz="0" w:space="0" w:color="auto"/>
                <w:bottom w:val="none" w:sz="0" w:space="0" w:color="auto"/>
                <w:right w:val="none" w:sz="0" w:space="0" w:color="auto"/>
              </w:divBdr>
            </w:div>
            <w:div w:id="823395701">
              <w:marLeft w:val="0"/>
              <w:marRight w:val="0"/>
              <w:marTop w:val="0"/>
              <w:marBottom w:val="0"/>
              <w:divBdr>
                <w:top w:val="none" w:sz="0" w:space="0" w:color="auto"/>
                <w:left w:val="none" w:sz="0" w:space="0" w:color="auto"/>
                <w:bottom w:val="none" w:sz="0" w:space="0" w:color="auto"/>
                <w:right w:val="none" w:sz="0" w:space="0" w:color="auto"/>
              </w:divBdr>
            </w:div>
            <w:div w:id="1490250735">
              <w:marLeft w:val="0"/>
              <w:marRight w:val="0"/>
              <w:marTop w:val="0"/>
              <w:marBottom w:val="0"/>
              <w:divBdr>
                <w:top w:val="none" w:sz="0" w:space="0" w:color="auto"/>
                <w:left w:val="none" w:sz="0" w:space="0" w:color="auto"/>
                <w:bottom w:val="none" w:sz="0" w:space="0" w:color="auto"/>
                <w:right w:val="none" w:sz="0" w:space="0" w:color="auto"/>
              </w:divBdr>
            </w:div>
            <w:div w:id="1350326395">
              <w:marLeft w:val="0"/>
              <w:marRight w:val="0"/>
              <w:marTop w:val="0"/>
              <w:marBottom w:val="0"/>
              <w:divBdr>
                <w:top w:val="none" w:sz="0" w:space="0" w:color="auto"/>
                <w:left w:val="none" w:sz="0" w:space="0" w:color="auto"/>
                <w:bottom w:val="none" w:sz="0" w:space="0" w:color="auto"/>
                <w:right w:val="none" w:sz="0" w:space="0" w:color="auto"/>
              </w:divBdr>
            </w:div>
            <w:div w:id="101269336">
              <w:marLeft w:val="0"/>
              <w:marRight w:val="0"/>
              <w:marTop w:val="0"/>
              <w:marBottom w:val="0"/>
              <w:divBdr>
                <w:top w:val="none" w:sz="0" w:space="0" w:color="auto"/>
                <w:left w:val="none" w:sz="0" w:space="0" w:color="auto"/>
                <w:bottom w:val="none" w:sz="0" w:space="0" w:color="auto"/>
                <w:right w:val="none" w:sz="0" w:space="0" w:color="auto"/>
              </w:divBdr>
            </w:div>
            <w:div w:id="521866227">
              <w:marLeft w:val="0"/>
              <w:marRight w:val="0"/>
              <w:marTop w:val="0"/>
              <w:marBottom w:val="0"/>
              <w:divBdr>
                <w:top w:val="none" w:sz="0" w:space="0" w:color="auto"/>
                <w:left w:val="none" w:sz="0" w:space="0" w:color="auto"/>
                <w:bottom w:val="none" w:sz="0" w:space="0" w:color="auto"/>
                <w:right w:val="none" w:sz="0" w:space="0" w:color="auto"/>
              </w:divBdr>
            </w:div>
            <w:div w:id="1772316881">
              <w:marLeft w:val="0"/>
              <w:marRight w:val="0"/>
              <w:marTop w:val="0"/>
              <w:marBottom w:val="0"/>
              <w:divBdr>
                <w:top w:val="none" w:sz="0" w:space="0" w:color="auto"/>
                <w:left w:val="none" w:sz="0" w:space="0" w:color="auto"/>
                <w:bottom w:val="none" w:sz="0" w:space="0" w:color="auto"/>
                <w:right w:val="none" w:sz="0" w:space="0" w:color="auto"/>
              </w:divBdr>
            </w:div>
            <w:div w:id="1393692631">
              <w:marLeft w:val="0"/>
              <w:marRight w:val="0"/>
              <w:marTop w:val="0"/>
              <w:marBottom w:val="0"/>
              <w:divBdr>
                <w:top w:val="none" w:sz="0" w:space="0" w:color="auto"/>
                <w:left w:val="none" w:sz="0" w:space="0" w:color="auto"/>
                <w:bottom w:val="none" w:sz="0" w:space="0" w:color="auto"/>
                <w:right w:val="none" w:sz="0" w:space="0" w:color="auto"/>
              </w:divBdr>
            </w:div>
            <w:div w:id="658340832">
              <w:marLeft w:val="0"/>
              <w:marRight w:val="0"/>
              <w:marTop w:val="0"/>
              <w:marBottom w:val="0"/>
              <w:divBdr>
                <w:top w:val="none" w:sz="0" w:space="0" w:color="auto"/>
                <w:left w:val="none" w:sz="0" w:space="0" w:color="auto"/>
                <w:bottom w:val="none" w:sz="0" w:space="0" w:color="auto"/>
                <w:right w:val="none" w:sz="0" w:space="0" w:color="auto"/>
              </w:divBdr>
            </w:div>
            <w:div w:id="1981762755">
              <w:marLeft w:val="0"/>
              <w:marRight w:val="0"/>
              <w:marTop w:val="0"/>
              <w:marBottom w:val="0"/>
              <w:divBdr>
                <w:top w:val="none" w:sz="0" w:space="0" w:color="auto"/>
                <w:left w:val="none" w:sz="0" w:space="0" w:color="auto"/>
                <w:bottom w:val="none" w:sz="0" w:space="0" w:color="auto"/>
                <w:right w:val="none" w:sz="0" w:space="0" w:color="auto"/>
              </w:divBdr>
            </w:div>
            <w:div w:id="16780416">
              <w:marLeft w:val="0"/>
              <w:marRight w:val="0"/>
              <w:marTop w:val="0"/>
              <w:marBottom w:val="0"/>
              <w:divBdr>
                <w:top w:val="none" w:sz="0" w:space="0" w:color="auto"/>
                <w:left w:val="none" w:sz="0" w:space="0" w:color="auto"/>
                <w:bottom w:val="none" w:sz="0" w:space="0" w:color="auto"/>
                <w:right w:val="none" w:sz="0" w:space="0" w:color="auto"/>
              </w:divBdr>
            </w:div>
            <w:div w:id="522715301">
              <w:marLeft w:val="0"/>
              <w:marRight w:val="0"/>
              <w:marTop w:val="0"/>
              <w:marBottom w:val="0"/>
              <w:divBdr>
                <w:top w:val="none" w:sz="0" w:space="0" w:color="auto"/>
                <w:left w:val="none" w:sz="0" w:space="0" w:color="auto"/>
                <w:bottom w:val="none" w:sz="0" w:space="0" w:color="auto"/>
                <w:right w:val="none" w:sz="0" w:space="0" w:color="auto"/>
              </w:divBdr>
            </w:div>
            <w:div w:id="936600486">
              <w:marLeft w:val="0"/>
              <w:marRight w:val="0"/>
              <w:marTop w:val="0"/>
              <w:marBottom w:val="0"/>
              <w:divBdr>
                <w:top w:val="none" w:sz="0" w:space="0" w:color="auto"/>
                <w:left w:val="none" w:sz="0" w:space="0" w:color="auto"/>
                <w:bottom w:val="none" w:sz="0" w:space="0" w:color="auto"/>
                <w:right w:val="none" w:sz="0" w:space="0" w:color="auto"/>
              </w:divBdr>
            </w:div>
            <w:div w:id="1963729026">
              <w:marLeft w:val="0"/>
              <w:marRight w:val="0"/>
              <w:marTop w:val="0"/>
              <w:marBottom w:val="0"/>
              <w:divBdr>
                <w:top w:val="none" w:sz="0" w:space="0" w:color="auto"/>
                <w:left w:val="none" w:sz="0" w:space="0" w:color="auto"/>
                <w:bottom w:val="none" w:sz="0" w:space="0" w:color="auto"/>
                <w:right w:val="none" w:sz="0" w:space="0" w:color="auto"/>
              </w:divBdr>
            </w:div>
            <w:div w:id="912663114">
              <w:marLeft w:val="0"/>
              <w:marRight w:val="0"/>
              <w:marTop w:val="0"/>
              <w:marBottom w:val="0"/>
              <w:divBdr>
                <w:top w:val="none" w:sz="0" w:space="0" w:color="auto"/>
                <w:left w:val="none" w:sz="0" w:space="0" w:color="auto"/>
                <w:bottom w:val="none" w:sz="0" w:space="0" w:color="auto"/>
                <w:right w:val="none" w:sz="0" w:space="0" w:color="auto"/>
              </w:divBdr>
            </w:div>
            <w:div w:id="1967350060">
              <w:marLeft w:val="0"/>
              <w:marRight w:val="0"/>
              <w:marTop w:val="0"/>
              <w:marBottom w:val="0"/>
              <w:divBdr>
                <w:top w:val="none" w:sz="0" w:space="0" w:color="auto"/>
                <w:left w:val="none" w:sz="0" w:space="0" w:color="auto"/>
                <w:bottom w:val="none" w:sz="0" w:space="0" w:color="auto"/>
                <w:right w:val="none" w:sz="0" w:space="0" w:color="auto"/>
              </w:divBdr>
            </w:div>
            <w:div w:id="1972905189">
              <w:marLeft w:val="0"/>
              <w:marRight w:val="0"/>
              <w:marTop w:val="0"/>
              <w:marBottom w:val="0"/>
              <w:divBdr>
                <w:top w:val="none" w:sz="0" w:space="0" w:color="auto"/>
                <w:left w:val="none" w:sz="0" w:space="0" w:color="auto"/>
                <w:bottom w:val="none" w:sz="0" w:space="0" w:color="auto"/>
                <w:right w:val="none" w:sz="0" w:space="0" w:color="auto"/>
              </w:divBdr>
            </w:div>
            <w:div w:id="1874148909">
              <w:marLeft w:val="0"/>
              <w:marRight w:val="0"/>
              <w:marTop w:val="0"/>
              <w:marBottom w:val="0"/>
              <w:divBdr>
                <w:top w:val="none" w:sz="0" w:space="0" w:color="auto"/>
                <w:left w:val="none" w:sz="0" w:space="0" w:color="auto"/>
                <w:bottom w:val="none" w:sz="0" w:space="0" w:color="auto"/>
                <w:right w:val="none" w:sz="0" w:space="0" w:color="auto"/>
              </w:divBdr>
            </w:div>
            <w:div w:id="1648590113">
              <w:marLeft w:val="0"/>
              <w:marRight w:val="0"/>
              <w:marTop w:val="0"/>
              <w:marBottom w:val="0"/>
              <w:divBdr>
                <w:top w:val="none" w:sz="0" w:space="0" w:color="auto"/>
                <w:left w:val="none" w:sz="0" w:space="0" w:color="auto"/>
                <w:bottom w:val="none" w:sz="0" w:space="0" w:color="auto"/>
                <w:right w:val="none" w:sz="0" w:space="0" w:color="auto"/>
              </w:divBdr>
            </w:div>
            <w:div w:id="270864801">
              <w:marLeft w:val="0"/>
              <w:marRight w:val="0"/>
              <w:marTop w:val="0"/>
              <w:marBottom w:val="0"/>
              <w:divBdr>
                <w:top w:val="none" w:sz="0" w:space="0" w:color="auto"/>
                <w:left w:val="none" w:sz="0" w:space="0" w:color="auto"/>
                <w:bottom w:val="none" w:sz="0" w:space="0" w:color="auto"/>
                <w:right w:val="none" w:sz="0" w:space="0" w:color="auto"/>
              </w:divBdr>
            </w:div>
            <w:div w:id="1313371864">
              <w:marLeft w:val="0"/>
              <w:marRight w:val="0"/>
              <w:marTop w:val="0"/>
              <w:marBottom w:val="0"/>
              <w:divBdr>
                <w:top w:val="none" w:sz="0" w:space="0" w:color="auto"/>
                <w:left w:val="none" w:sz="0" w:space="0" w:color="auto"/>
                <w:bottom w:val="none" w:sz="0" w:space="0" w:color="auto"/>
                <w:right w:val="none" w:sz="0" w:space="0" w:color="auto"/>
              </w:divBdr>
            </w:div>
            <w:div w:id="1433086172">
              <w:marLeft w:val="0"/>
              <w:marRight w:val="0"/>
              <w:marTop w:val="0"/>
              <w:marBottom w:val="0"/>
              <w:divBdr>
                <w:top w:val="none" w:sz="0" w:space="0" w:color="auto"/>
                <w:left w:val="none" w:sz="0" w:space="0" w:color="auto"/>
                <w:bottom w:val="none" w:sz="0" w:space="0" w:color="auto"/>
                <w:right w:val="none" w:sz="0" w:space="0" w:color="auto"/>
              </w:divBdr>
            </w:div>
            <w:div w:id="585768198">
              <w:marLeft w:val="0"/>
              <w:marRight w:val="0"/>
              <w:marTop w:val="0"/>
              <w:marBottom w:val="0"/>
              <w:divBdr>
                <w:top w:val="none" w:sz="0" w:space="0" w:color="auto"/>
                <w:left w:val="none" w:sz="0" w:space="0" w:color="auto"/>
                <w:bottom w:val="none" w:sz="0" w:space="0" w:color="auto"/>
                <w:right w:val="none" w:sz="0" w:space="0" w:color="auto"/>
              </w:divBdr>
            </w:div>
            <w:div w:id="14768337">
              <w:marLeft w:val="0"/>
              <w:marRight w:val="0"/>
              <w:marTop w:val="0"/>
              <w:marBottom w:val="0"/>
              <w:divBdr>
                <w:top w:val="none" w:sz="0" w:space="0" w:color="auto"/>
                <w:left w:val="none" w:sz="0" w:space="0" w:color="auto"/>
                <w:bottom w:val="none" w:sz="0" w:space="0" w:color="auto"/>
                <w:right w:val="none" w:sz="0" w:space="0" w:color="auto"/>
              </w:divBdr>
            </w:div>
            <w:div w:id="1854606034">
              <w:marLeft w:val="0"/>
              <w:marRight w:val="0"/>
              <w:marTop w:val="0"/>
              <w:marBottom w:val="0"/>
              <w:divBdr>
                <w:top w:val="none" w:sz="0" w:space="0" w:color="auto"/>
                <w:left w:val="none" w:sz="0" w:space="0" w:color="auto"/>
                <w:bottom w:val="none" w:sz="0" w:space="0" w:color="auto"/>
                <w:right w:val="none" w:sz="0" w:space="0" w:color="auto"/>
              </w:divBdr>
            </w:div>
            <w:div w:id="665279572">
              <w:marLeft w:val="0"/>
              <w:marRight w:val="0"/>
              <w:marTop w:val="0"/>
              <w:marBottom w:val="0"/>
              <w:divBdr>
                <w:top w:val="none" w:sz="0" w:space="0" w:color="auto"/>
                <w:left w:val="none" w:sz="0" w:space="0" w:color="auto"/>
                <w:bottom w:val="none" w:sz="0" w:space="0" w:color="auto"/>
                <w:right w:val="none" w:sz="0" w:space="0" w:color="auto"/>
              </w:divBdr>
            </w:div>
            <w:div w:id="687877124">
              <w:marLeft w:val="0"/>
              <w:marRight w:val="0"/>
              <w:marTop w:val="0"/>
              <w:marBottom w:val="0"/>
              <w:divBdr>
                <w:top w:val="none" w:sz="0" w:space="0" w:color="auto"/>
                <w:left w:val="none" w:sz="0" w:space="0" w:color="auto"/>
                <w:bottom w:val="none" w:sz="0" w:space="0" w:color="auto"/>
                <w:right w:val="none" w:sz="0" w:space="0" w:color="auto"/>
              </w:divBdr>
            </w:div>
            <w:div w:id="74718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3052">
      <w:bodyDiv w:val="1"/>
      <w:marLeft w:val="0"/>
      <w:marRight w:val="0"/>
      <w:marTop w:val="0"/>
      <w:marBottom w:val="0"/>
      <w:divBdr>
        <w:top w:val="none" w:sz="0" w:space="0" w:color="auto"/>
        <w:left w:val="none" w:sz="0" w:space="0" w:color="auto"/>
        <w:bottom w:val="none" w:sz="0" w:space="0" w:color="auto"/>
        <w:right w:val="none" w:sz="0" w:space="0" w:color="auto"/>
      </w:divBdr>
    </w:div>
    <w:div w:id="208302259">
      <w:bodyDiv w:val="1"/>
      <w:marLeft w:val="0"/>
      <w:marRight w:val="0"/>
      <w:marTop w:val="0"/>
      <w:marBottom w:val="0"/>
      <w:divBdr>
        <w:top w:val="none" w:sz="0" w:space="0" w:color="auto"/>
        <w:left w:val="none" w:sz="0" w:space="0" w:color="auto"/>
        <w:bottom w:val="none" w:sz="0" w:space="0" w:color="auto"/>
        <w:right w:val="none" w:sz="0" w:space="0" w:color="auto"/>
      </w:divBdr>
    </w:div>
    <w:div w:id="216019403">
      <w:bodyDiv w:val="1"/>
      <w:marLeft w:val="0"/>
      <w:marRight w:val="0"/>
      <w:marTop w:val="0"/>
      <w:marBottom w:val="0"/>
      <w:divBdr>
        <w:top w:val="none" w:sz="0" w:space="0" w:color="auto"/>
        <w:left w:val="none" w:sz="0" w:space="0" w:color="auto"/>
        <w:bottom w:val="none" w:sz="0" w:space="0" w:color="auto"/>
        <w:right w:val="none" w:sz="0" w:space="0" w:color="auto"/>
      </w:divBdr>
    </w:div>
    <w:div w:id="234899420">
      <w:bodyDiv w:val="1"/>
      <w:marLeft w:val="0"/>
      <w:marRight w:val="0"/>
      <w:marTop w:val="0"/>
      <w:marBottom w:val="0"/>
      <w:divBdr>
        <w:top w:val="none" w:sz="0" w:space="0" w:color="auto"/>
        <w:left w:val="none" w:sz="0" w:space="0" w:color="auto"/>
        <w:bottom w:val="none" w:sz="0" w:space="0" w:color="auto"/>
        <w:right w:val="none" w:sz="0" w:space="0" w:color="auto"/>
      </w:divBdr>
      <w:divsChild>
        <w:div w:id="1737312592">
          <w:marLeft w:val="0"/>
          <w:marRight w:val="0"/>
          <w:marTop w:val="0"/>
          <w:marBottom w:val="0"/>
          <w:divBdr>
            <w:top w:val="none" w:sz="0" w:space="0" w:color="auto"/>
            <w:left w:val="none" w:sz="0" w:space="0" w:color="auto"/>
            <w:bottom w:val="none" w:sz="0" w:space="0" w:color="auto"/>
            <w:right w:val="none" w:sz="0" w:space="0" w:color="auto"/>
          </w:divBdr>
          <w:divsChild>
            <w:div w:id="2124879492">
              <w:marLeft w:val="0"/>
              <w:marRight w:val="0"/>
              <w:marTop w:val="0"/>
              <w:marBottom w:val="0"/>
              <w:divBdr>
                <w:top w:val="none" w:sz="0" w:space="0" w:color="auto"/>
                <w:left w:val="none" w:sz="0" w:space="0" w:color="auto"/>
                <w:bottom w:val="none" w:sz="0" w:space="0" w:color="auto"/>
                <w:right w:val="none" w:sz="0" w:space="0" w:color="auto"/>
              </w:divBdr>
            </w:div>
            <w:div w:id="1264652255">
              <w:marLeft w:val="0"/>
              <w:marRight w:val="0"/>
              <w:marTop w:val="0"/>
              <w:marBottom w:val="0"/>
              <w:divBdr>
                <w:top w:val="none" w:sz="0" w:space="0" w:color="auto"/>
                <w:left w:val="none" w:sz="0" w:space="0" w:color="auto"/>
                <w:bottom w:val="none" w:sz="0" w:space="0" w:color="auto"/>
                <w:right w:val="none" w:sz="0" w:space="0" w:color="auto"/>
              </w:divBdr>
            </w:div>
            <w:div w:id="1527254782">
              <w:marLeft w:val="0"/>
              <w:marRight w:val="0"/>
              <w:marTop w:val="0"/>
              <w:marBottom w:val="0"/>
              <w:divBdr>
                <w:top w:val="none" w:sz="0" w:space="0" w:color="auto"/>
                <w:left w:val="none" w:sz="0" w:space="0" w:color="auto"/>
                <w:bottom w:val="none" w:sz="0" w:space="0" w:color="auto"/>
                <w:right w:val="none" w:sz="0" w:space="0" w:color="auto"/>
              </w:divBdr>
            </w:div>
            <w:div w:id="1136950169">
              <w:marLeft w:val="0"/>
              <w:marRight w:val="0"/>
              <w:marTop w:val="0"/>
              <w:marBottom w:val="0"/>
              <w:divBdr>
                <w:top w:val="none" w:sz="0" w:space="0" w:color="auto"/>
                <w:left w:val="none" w:sz="0" w:space="0" w:color="auto"/>
                <w:bottom w:val="none" w:sz="0" w:space="0" w:color="auto"/>
                <w:right w:val="none" w:sz="0" w:space="0" w:color="auto"/>
              </w:divBdr>
            </w:div>
            <w:div w:id="1551569938">
              <w:marLeft w:val="0"/>
              <w:marRight w:val="0"/>
              <w:marTop w:val="0"/>
              <w:marBottom w:val="0"/>
              <w:divBdr>
                <w:top w:val="none" w:sz="0" w:space="0" w:color="auto"/>
                <w:left w:val="none" w:sz="0" w:space="0" w:color="auto"/>
                <w:bottom w:val="none" w:sz="0" w:space="0" w:color="auto"/>
                <w:right w:val="none" w:sz="0" w:space="0" w:color="auto"/>
              </w:divBdr>
            </w:div>
            <w:div w:id="92091400">
              <w:marLeft w:val="0"/>
              <w:marRight w:val="0"/>
              <w:marTop w:val="0"/>
              <w:marBottom w:val="0"/>
              <w:divBdr>
                <w:top w:val="none" w:sz="0" w:space="0" w:color="auto"/>
                <w:left w:val="none" w:sz="0" w:space="0" w:color="auto"/>
                <w:bottom w:val="none" w:sz="0" w:space="0" w:color="auto"/>
                <w:right w:val="none" w:sz="0" w:space="0" w:color="auto"/>
              </w:divBdr>
            </w:div>
            <w:div w:id="874006591">
              <w:marLeft w:val="0"/>
              <w:marRight w:val="0"/>
              <w:marTop w:val="0"/>
              <w:marBottom w:val="0"/>
              <w:divBdr>
                <w:top w:val="none" w:sz="0" w:space="0" w:color="auto"/>
                <w:left w:val="none" w:sz="0" w:space="0" w:color="auto"/>
                <w:bottom w:val="none" w:sz="0" w:space="0" w:color="auto"/>
                <w:right w:val="none" w:sz="0" w:space="0" w:color="auto"/>
              </w:divBdr>
            </w:div>
            <w:div w:id="831066408">
              <w:marLeft w:val="0"/>
              <w:marRight w:val="0"/>
              <w:marTop w:val="0"/>
              <w:marBottom w:val="0"/>
              <w:divBdr>
                <w:top w:val="none" w:sz="0" w:space="0" w:color="auto"/>
                <w:left w:val="none" w:sz="0" w:space="0" w:color="auto"/>
                <w:bottom w:val="none" w:sz="0" w:space="0" w:color="auto"/>
                <w:right w:val="none" w:sz="0" w:space="0" w:color="auto"/>
              </w:divBdr>
            </w:div>
            <w:div w:id="1168138283">
              <w:marLeft w:val="0"/>
              <w:marRight w:val="0"/>
              <w:marTop w:val="0"/>
              <w:marBottom w:val="0"/>
              <w:divBdr>
                <w:top w:val="none" w:sz="0" w:space="0" w:color="auto"/>
                <w:left w:val="none" w:sz="0" w:space="0" w:color="auto"/>
                <w:bottom w:val="none" w:sz="0" w:space="0" w:color="auto"/>
                <w:right w:val="none" w:sz="0" w:space="0" w:color="auto"/>
              </w:divBdr>
            </w:div>
            <w:div w:id="1821581626">
              <w:marLeft w:val="0"/>
              <w:marRight w:val="0"/>
              <w:marTop w:val="0"/>
              <w:marBottom w:val="0"/>
              <w:divBdr>
                <w:top w:val="none" w:sz="0" w:space="0" w:color="auto"/>
                <w:left w:val="none" w:sz="0" w:space="0" w:color="auto"/>
                <w:bottom w:val="none" w:sz="0" w:space="0" w:color="auto"/>
                <w:right w:val="none" w:sz="0" w:space="0" w:color="auto"/>
              </w:divBdr>
            </w:div>
            <w:div w:id="990910811">
              <w:marLeft w:val="0"/>
              <w:marRight w:val="0"/>
              <w:marTop w:val="0"/>
              <w:marBottom w:val="0"/>
              <w:divBdr>
                <w:top w:val="none" w:sz="0" w:space="0" w:color="auto"/>
                <w:left w:val="none" w:sz="0" w:space="0" w:color="auto"/>
                <w:bottom w:val="none" w:sz="0" w:space="0" w:color="auto"/>
                <w:right w:val="none" w:sz="0" w:space="0" w:color="auto"/>
              </w:divBdr>
            </w:div>
            <w:div w:id="1460759046">
              <w:marLeft w:val="0"/>
              <w:marRight w:val="0"/>
              <w:marTop w:val="0"/>
              <w:marBottom w:val="0"/>
              <w:divBdr>
                <w:top w:val="none" w:sz="0" w:space="0" w:color="auto"/>
                <w:left w:val="none" w:sz="0" w:space="0" w:color="auto"/>
                <w:bottom w:val="none" w:sz="0" w:space="0" w:color="auto"/>
                <w:right w:val="none" w:sz="0" w:space="0" w:color="auto"/>
              </w:divBdr>
            </w:div>
            <w:div w:id="465438545">
              <w:marLeft w:val="0"/>
              <w:marRight w:val="0"/>
              <w:marTop w:val="0"/>
              <w:marBottom w:val="0"/>
              <w:divBdr>
                <w:top w:val="none" w:sz="0" w:space="0" w:color="auto"/>
                <w:left w:val="none" w:sz="0" w:space="0" w:color="auto"/>
                <w:bottom w:val="none" w:sz="0" w:space="0" w:color="auto"/>
                <w:right w:val="none" w:sz="0" w:space="0" w:color="auto"/>
              </w:divBdr>
            </w:div>
            <w:div w:id="821964956">
              <w:marLeft w:val="0"/>
              <w:marRight w:val="0"/>
              <w:marTop w:val="0"/>
              <w:marBottom w:val="0"/>
              <w:divBdr>
                <w:top w:val="none" w:sz="0" w:space="0" w:color="auto"/>
                <w:left w:val="none" w:sz="0" w:space="0" w:color="auto"/>
                <w:bottom w:val="none" w:sz="0" w:space="0" w:color="auto"/>
                <w:right w:val="none" w:sz="0" w:space="0" w:color="auto"/>
              </w:divBdr>
            </w:div>
            <w:div w:id="1771120209">
              <w:marLeft w:val="0"/>
              <w:marRight w:val="0"/>
              <w:marTop w:val="0"/>
              <w:marBottom w:val="0"/>
              <w:divBdr>
                <w:top w:val="none" w:sz="0" w:space="0" w:color="auto"/>
                <w:left w:val="none" w:sz="0" w:space="0" w:color="auto"/>
                <w:bottom w:val="none" w:sz="0" w:space="0" w:color="auto"/>
                <w:right w:val="none" w:sz="0" w:space="0" w:color="auto"/>
              </w:divBdr>
            </w:div>
            <w:div w:id="145707221">
              <w:marLeft w:val="0"/>
              <w:marRight w:val="0"/>
              <w:marTop w:val="0"/>
              <w:marBottom w:val="0"/>
              <w:divBdr>
                <w:top w:val="none" w:sz="0" w:space="0" w:color="auto"/>
                <w:left w:val="none" w:sz="0" w:space="0" w:color="auto"/>
                <w:bottom w:val="none" w:sz="0" w:space="0" w:color="auto"/>
                <w:right w:val="none" w:sz="0" w:space="0" w:color="auto"/>
              </w:divBdr>
            </w:div>
            <w:div w:id="308831446">
              <w:marLeft w:val="0"/>
              <w:marRight w:val="0"/>
              <w:marTop w:val="0"/>
              <w:marBottom w:val="0"/>
              <w:divBdr>
                <w:top w:val="none" w:sz="0" w:space="0" w:color="auto"/>
                <w:left w:val="none" w:sz="0" w:space="0" w:color="auto"/>
                <w:bottom w:val="none" w:sz="0" w:space="0" w:color="auto"/>
                <w:right w:val="none" w:sz="0" w:space="0" w:color="auto"/>
              </w:divBdr>
            </w:div>
            <w:div w:id="333921474">
              <w:marLeft w:val="0"/>
              <w:marRight w:val="0"/>
              <w:marTop w:val="0"/>
              <w:marBottom w:val="0"/>
              <w:divBdr>
                <w:top w:val="none" w:sz="0" w:space="0" w:color="auto"/>
                <w:left w:val="none" w:sz="0" w:space="0" w:color="auto"/>
                <w:bottom w:val="none" w:sz="0" w:space="0" w:color="auto"/>
                <w:right w:val="none" w:sz="0" w:space="0" w:color="auto"/>
              </w:divBdr>
            </w:div>
            <w:div w:id="1716154513">
              <w:marLeft w:val="0"/>
              <w:marRight w:val="0"/>
              <w:marTop w:val="0"/>
              <w:marBottom w:val="0"/>
              <w:divBdr>
                <w:top w:val="none" w:sz="0" w:space="0" w:color="auto"/>
                <w:left w:val="none" w:sz="0" w:space="0" w:color="auto"/>
                <w:bottom w:val="none" w:sz="0" w:space="0" w:color="auto"/>
                <w:right w:val="none" w:sz="0" w:space="0" w:color="auto"/>
              </w:divBdr>
            </w:div>
            <w:div w:id="386800456">
              <w:marLeft w:val="0"/>
              <w:marRight w:val="0"/>
              <w:marTop w:val="0"/>
              <w:marBottom w:val="0"/>
              <w:divBdr>
                <w:top w:val="none" w:sz="0" w:space="0" w:color="auto"/>
                <w:left w:val="none" w:sz="0" w:space="0" w:color="auto"/>
                <w:bottom w:val="none" w:sz="0" w:space="0" w:color="auto"/>
                <w:right w:val="none" w:sz="0" w:space="0" w:color="auto"/>
              </w:divBdr>
            </w:div>
            <w:div w:id="748188863">
              <w:marLeft w:val="0"/>
              <w:marRight w:val="0"/>
              <w:marTop w:val="0"/>
              <w:marBottom w:val="0"/>
              <w:divBdr>
                <w:top w:val="none" w:sz="0" w:space="0" w:color="auto"/>
                <w:left w:val="none" w:sz="0" w:space="0" w:color="auto"/>
                <w:bottom w:val="none" w:sz="0" w:space="0" w:color="auto"/>
                <w:right w:val="none" w:sz="0" w:space="0" w:color="auto"/>
              </w:divBdr>
            </w:div>
            <w:div w:id="1546747635">
              <w:marLeft w:val="0"/>
              <w:marRight w:val="0"/>
              <w:marTop w:val="0"/>
              <w:marBottom w:val="0"/>
              <w:divBdr>
                <w:top w:val="none" w:sz="0" w:space="0" w:color="auto"/>
                <w:left w:val="none" w:sz="0" w:space="0" w:color="auto"/>
                <w:bottom w:val="none" w:sz="0" w:space="0" w:color="auto"/>
                <w:right w:val="none" w:sz="0" w:space="0" w:color="auto"/>
              </w:divBdr>
            </w:div>
            <w:div w:id="1741050317">
              <w:marLeft w:val="0"/>
              <w:marRight w:val="0"/>
              <w:marTop w:val="0"/>
              <w:marBottom w:val="0"/>
              <w:divBdr>
                <w:top w:val="none" w:sz="0" w:space="0" w:color="auto"/>
                <w:left w:val="none" w:sz="0" w:space="0" w:color="auto"/>
                <w:bottom w:val="none" w:sz="0" w:space="0" w:color="auto"/>
                <w:right w:val="none" w:sz="0" w:space="0" w:color="auto"/>
              </w:divBdr>
            </w:div>
            <w:div w:id="1152599853">
              <w:marLeft w:val="0"/>
              <w:marRight w:val="0"/>
              <w:marTop w:val="0"/>
              <w:marBottom w:val="0"/>
              <w:divBdr>
                <w:top w:val="none" w:sz="0" w:space="0" w:color="auto"/>
                <w:left w:val="none" w:sz="0" w:space="0" w:color="auto"/>
                <w:bottom w:val="none" w:sz="0" w:space="0" w:color="auto"/>
                <w:right w:val="none" w:sz="0" w:space="0" w:color="auto"/>
              </w:divBdr>
            </w:div>
            <w:div w:id="597643465">
              <w:marLeft w:val="0"/>
              <w:marRight w:val="0"/>
              <w:marTop w:val="0"/>
              <w:marBottom w:val="0"/>
              <w:divBdr>
                <w:top w:val="none" w:sz="0" w:space="0" w:color="auto"/>
                <w:left w:val="none" w:sz="0" w:space="0" w:color="auto"/>
                <w:bottom w:val="none" w:sz="0" w:space="0" w:color="auto"/>
                <w:right w:val="none" w:sz="0" w:space="0" w:color="auto"/>
              </w:divBdr>
            </w:div>
            <w:div w:id="1260406746">
              <w:marLeft w:val="0"/>
              <w:marRight w:val="0"/>
              <w:marTop w:val="0"/>
              <w:marBottom w:val="0"/>
              <w:divBdr>
                <w:top w:val="none" w:sz="0" w:space="0" w:color="auto"/>
                <w:left w:val="none" w:sz="0" w:space="0" w:color="auto"/>
                <w:bottom w:val="none" w:sz="0" w:space="0" w:color="auto"/>
                <w:right w:val="none" w:sz="0" w:space="0" w:color="auto"/>
              </w:divBdr>
            </w:div>
            <w:div w:id="84420055">
              <w:marLeft w:val="0"/>
              <w:marRight w:val="0"/>
              <w:marTop w:val="0"/>
              <w:marBottom w:val="0"/>
              <w:divBdr>
                <w:top w:val="none" w:sz="0" w:space="0" w:color="auto"/>
                <w:left w:val="none" w:sz="0" w:space="0" w:color="auto"/>
                <w:bottom w:val="none" w:sz="0" w:space="0" w:color="auto"/>
                <w:right w:val="none" w:sz="0" w:space="0" w:color="auto"/>
              </w:divBdr>
            </w:div>
            <w:div w:id="1056899959">
              <w:marLeft w:val="0"/>
              <w:marRight w:val="0"/>
              <w:marTop w:val="0"/>
              <w:marBottom w:val="0"/>
              <w:divBdr>
                <w:top w:val="none" w:sz="0" w:space="0" w:color="auto"/>
                <w:left w:val="none" w:sz="0" w:space="0" w:color="auto"/>
                <w:bottom w:val="none" w:sz="0" w:space="0" w:color="auto"/>
                <w:right w:val="none" w:sz="0" w:space="0" w:color="auto"/>
              </w:divBdr>
            </w:div>
            <w:div w:id="2146048621">
              <w:marLeft w:val="0"/>
              <w:marRight w:val="0"/>
              <w:marTop w:val="0"/>
              <w:marBottom w:val="0"/>
              <w:divBdr>
                <w:top w:val="none" w:sz="0" w:space="0" w:color="auto"/>
                <w:left w:val="none" w:sz="0" w:space="0" w:color="auto"/>
                <w:bottom w:val="none" w:sz="0" w:space="0" w:color="auto"/>
                <w:right w:val="none" w:sz="0" w:space="0" w:color="auto"/>
              </w:divBdr>
            </w:div>
            <w:div w:id="1220096756">
              <w:marLeft w:val="0"/>
              <w:marRight w:val="0"/>
              <w:marTop w:val="0"/>
              <w:marBottom w:val="0"/>
              <w:divBdr>
                <w:top w:val="none" w:sz="0" w:space="0" w:color="auto"/>
                <w:left w:val="none" w:sz="0" w:space="0" w:color="auto"/>
                <w:bottom w:val="none" w:sz="0" w:space="0" w:color="auto"/>
                <w:right w:val="none" w:sz="0" w:space="0" w:color="auto"/>
              </w:divBdr>
            </w:div>
            <w:div w:id="1491020906">
              <w:marLeft w:val="0"/>
              <w:marRight w:val="0"/>
              <w:marTop w:val="0"/>
              <w:marBottom w:val="0"/>
              <w:divBdr>
                <w:top w:val="none" w:sz="0" w:space="0" w:color="auto"/>
                <w:left w:val="none" w:sz="0" w:space="0" w:color="auto"/>
                <w:bottom w:val="none" w:sz="0" w:space="0" w:color="auto"/>
                <w:right w:val="none" w:sz="0" w:space="0" w:color="auto"/>
              </w:divBdr>
            </w:div>
            <w:div w:id="1921788864">
              <w:marLeft w:val="0"/>
              <w:marRight w:val="0"/>
              <w:marTop w:val="0"/>
              <w:marBottom w:val="0"/>
              <w:divBdr>
                <w:top w:val="none" w:sz="0" w:space="0" w:color="auto"/>
                <w:left w:val="none" w:sz="0" w:space="0" w:color="auto"/>
                <w:bottom w:val="none" w:sz="0" w:space="0" w:color="auto"/>
                <w:right w:val="none" w:sz="0" w:space="0" w:color="auto"/>
              </w:divBdr>
            </w:div>
            <w:div w:id="2016690300">
              <w:marLeft w:val="0"/>
              <w:marRight w:val="0"/>
              <w:marTop w:val="0"/>
              <w:marBottom w:val="0"/>
              <w:divBdr>
                <w:top w:val="none" w:sz="0" w:space="0" w:color="auto"/>
                <w:left w:val="none" w:sz="0" w:space="0" w:color="auto"/>
                <w:bottom w:val="none" w:sz="0" w:space="0" w:color="auto"/>
                <w:right w:val="none" w:sz="0" w:space="0" w:color="auto"/>
              </w:divBdr>
            </w:div>
            <w:div w:id="1996446156">
              <w:marLeft w:val="0"/>
              <w:marRight w:val="0"/>
              <w:marTop w:val="0"/>
              <w:marBottom w:val="0"/>
              <w:divBdr>
                <w:top w:val="none" w:sz="0" w:space="0" w:color="auto"/>
                <w:left w:val="none" w:sz="0" w:space="0" w:color="auto"/>
                <w:bottom w:val="none" w:sz="0" w:space="0" w:color="auto"/>
                <w:right w:val="none" w:sz="0" w:space="0" w:color="auto"/>
              </w:divBdr>
            </w:div>
            <w:div w:id="429130359">
              <w:marLeft w:val="0"/>
              <w:marRight w:val="0"/>
              <w:marTop w:val="0"/>
              <w:marBottom w:val="0"/>
              <w:divBdr>
                <w:top w:val="none" w:sz="0" w:space="0" w:color="auto"/>
                <w:left w:val="none" w:sz="0" w:space="0" w:color="auto"/>
                <w:bottom w:val="none" w:sz="0" w:space="0" w:color="auto"/>
                <w:right w:val="none" w:sz="0" w:space="0" w:color="auto"/>
              </w:divBdr>
            </w:div>
            <w:div w:id="144400991">
              <w:marLeft w:val="0"/>
              <w:marRight w:val="0"/>
              <w:marTop w:val="0"/>
              <w:marBottom w:val="0"/>
              <w:divBdr>
                <w:top w:val="none" w:sz="0" w:space="0" w:color="auto"/>
                <w:left w:val="none" w:sz="0" w:space="0" w:color="auto"/>
                <w:bottom w:val="none" w:sz="0" w:space="0" w:color="auto"/>
                <w:right w:val="none" w:sz="0" w:space="0" w:color="auto"/>
              </w:divBdr>
            </w:div>
            <w:div w:id="1907303780">
              <w:marLeft w:val="0"/>
              <w:marRight w:val="0"/>
              <w:marTop w:val="0"/>
              <w:marBottom w:val="0"/>
              <w:divBdr>
                <w:top w:val="none" w:sz="0" w:space="0" w:color="auto"/>
                <w:left w:val="none" w:sz="0" w:space="0" w:color="auto"/>
                <w:bottom w:val="none" w:sz="0" w:space="0" w:color="auto"/>
                <w:right w:val="none" w:sz="0" w:space="0" w:color="auto"/>
              </w:divBdr>
            </w:div>
            <w:div w:id="1852795781">
              <w:marLeft w:val="0"/>
              <w:marRight w:val="0"/>
              <w:marTop w:val="0"/>
              <w:marBottom w:val="0"/>
              <w:divBdr>
                <w:top w:val="none" w:sz="0" w:space="0" w:color="auto"/>
                <w:left w:val="none" w:sz="0" w:space="0" w:color="auto"/>
                <w:bottom w:val="none" w:sz="0" w:space="0" w:color="auto"/>
                <w:right w:val="none" w:sz="0" w:space="0" w:color="auto"/>
              </w:divBdr>
            </w:div>
            <w:div w:id="1685132570">
              <w:marLeft w:val="0"/>
              <w:marRight w:val="0"/>
              <w:marTop w:val="0"/>
              <w:marBottom w:val="0"/>
              <w:divBdr>
                <w:top w:val="none" w:sz="0" w:space="0" w:color="auto"/>
                <w:left w:val="none" w:sz="0" w:space="0" w:color="auto"/>
                <w:bottom w:val="none" w:sz="0" w:space="0" w:color="auto"/>
                <w:right w:val="none" w:sz="0" w:space="0" w:color="auto"/>
              </w:divBdr>
            </w:div>
            <w:div w:id="88283067">
              <w:marLeft w:val="0"/>
              <w:marRight w:val="0"/>
              <w:marTop w:val="0"/>
              <w:marBottom w:val="0"/>
              <w:divBdr>
                <w:top w:val="none" w:sz="0" w:space="0" w:color="auto"/>
                <w:left w:val="none" w:sz="0" w:space="0" w:color="auto"/>
                <w:bottom w:val="none" w:sz="0" w:space="0" w:color="auto"/>
                <w:right w:val="none" w:sz="0" w:space="0" w:color="auto"/>
              </w:divBdr>
            </w:div>
            <w:div w:id="1585842253">
              <w:marLeft w:val="0"/>
              <w:marRight w:val="0"/>
              <w:marTop w:val="0"/>
              <w:marBottom w:val="0"/>
              <w:divBdr>
                <w:top w:val="none" w:sz="0" w:space="0" w:color="auto"/>
                <w:left w:val="none" w:sz="0" w:space="0" w:color="auto"/>
                <w:bottom w:val="none" w:sz="0" w:space="0" w:color="auto"/>
                <w:right w:val="none" w:sz="0" w:space="0" w:color="auto"/>
              </w:divBdr>
            </w:div>
            <w:div w:id="1831368718">
              <w:marLeft w:val="0"/>
              <w:marRight w:val="0"/>
              <w:marTop w:val="0"/>
              <w:marBottom w:val="0"/>
              <w:divBdr>
                <w:top w:val="none" w:sz="0" w:space="0" w:color="auto"/>
                <w:left w:val="none" w:sz="0" w:space="0" w:color="auto"/>
                <w:bottom w:val="none" w:sz="0" w:space="0" w:color="auto"/>
                <w:right w:val="none" w:sz="0" w:space="0" w:color="auto"/>
              </w:divBdr>
            </w:div>
            <w:div w:id="1458798280">
              <w:marLeft w:val="0"/>
              <w:marRight w:val="0"/>
              <w:marTop w:val="0"/>
              <w:marBottom w:val="0"/>
              <w:divBdr>
                <w:top w:val="none" w:sz="0" w:space="0" w:color="auto"/>
                <w:left w:val="none" w:sz="0" w:space="0" w:color="auto"/>
                <w:bottom w:val="none" w:sz="0" w:space="0" w:color="auto"/>
                <w:right w:val="none" w:sz="0" w:space="0" w:color="auto"/>
              </w:divBdr>
            </w:div>
            <w:div w:id="1590769851">
              <w:marLeft w:val="0"/>
              <w:marRight w:val="0"/>
              <w:marTop w:val="0"/>
              <w:marBottom w:val="0"/>
              <w:divBdr>
                <w:top w:val="none" w:sz="0" w:space="0" w:color="auto"/>
                <w:left w:val="none" w:sz="0" w:space="0" w:color="auto"/>
                <w:bottom w:val="none" w:sz="0" w:space="0" w:color="auto"/>
                <w:right w:val="none" w:sz="0" w:space="0" w:color="auto"/>
              </w:divBdr>
            </w:div>
            <w:div w:id="2901998">
              <w:marLeft w:val="0"/>
              <w:marRight w:val="0"/>
              <w:marTop w:val="0"/>
              <w:marBottom w:val="0"/>
              <w:divBdr>
                <w:top w:val="none" w:sz="0" w:space="0" w:color="auto"/>
                <w:left w:val="none" w:sz="0" w:space="0" w:color="auto"/>
                <w:bottom w:val="none" w:sz="0" w:space="0" w:color="auto"/>
                <w:right w:val="none" w:sz="0" w:space="0" w:color="auto"/>
              </w:divBdr>
            </w:div>
            <w:div w:id="577137788">
              <w:marLeft w:val="0"/>
              <w:marRight w:val="0"/>
              <w:marTop w:val="0"/>
              <w:marBottom w:val="0"/>
              <w:divBdr>
                <w:top w:val="none" w:sz="0" w:space="0" w:color="auto"/>
                <w:left w:val="none" w:sz="0" w:space="0" w:color="auto"/>
                <w:bottom w:val="none" w:sz="0" w:space="0" w:color="auto"/>
                <w:right w:val="none" w:sz="0" w:space="0" w:color="auto"/>
              </w:divBdr>
            </w:div>
            <w:div w:id="68232815">
              <w:marLeft w:val="0"/>
              <w:marRight w:val="0"/>
              <w:marTop w:val="0"/>
              <w:marBottom w:val="0"/>
              <w:divBdr>
                <w:top w:val="none" w:sz="0" w:space="0" w:color="auto"/>
                <w:left w:val="none" w:sz="0" w:space="0" w:color="auto"/>
                <w:bottom w:val="none" w:sz="0" w:space="0" w:color="auto"/>
                <w:right w:val="none" w:sz="0" w:space="0" w:color="auto"/>
              </w:divBdr>
            </w:div>
            <w:div w:id="2033876103">
              <w:marLeft w:val="0"/>
              <w:marRight w:val="0"/>
              <w:marTop w:val="0"/>
              <w:marBottom w:val="0"/>
              <w:divBdr>
                <w:top w:val="none" w:sz="0" w:space="0" w:color="auto"/>
                <w:left w:val="none" w:sz="0" w:space="0" w:color="auto"/>
                <w:bottom w:val="none" w:sz="0" w:space="0" w:color="auto"/>
                <w:right w:val="none" w:sz="0" w:space="0" w:color="auto"/>
              </w:divBdr>
            </w:div>
            <w:div w:id="1992754361">
              <w:marLeft w:val="0"/>
              <w:marRight w:val="0"/>
              <w:marTop w:val="0"/>
              <w:marBottom w:val="0"/>
              <w:divBdr>
                <w:top w:val="none" w:sz="0" w:space="0" w:color="auto"/>
                <w:left w:val="none" w:sz="0" w:space="0" w:color="auto"/>
                <w:bottom w:val="none" w:sz="0" w:space="0" w:color="auto"/>
                <w:right w:val="none" w:sz="0" w:space="0" w:color="auto"/>
              </w:divBdr>
            </w:div>
            <w:div w:id="656570770">
              <w:marLeft w:val="0"/>
              <w:marRight w:val="0"/>
              <w:marTop w:val="0"/>
              <w:marBottom w:val="0"/>
              <w:divBdr>
                <w:top w:val="none" w:sz="0" w:space="0" w:color="auto"/>
                <w:left w:val="none" w:sz="0" w:space="0" w:color="auto"/>
                <w:bottom w:val="none" w:sz="0" w:space="0" w:color="auto"/>
                <w:right w:val="none" w:sz="0" w:space="0" w:color="auto"/>
              </w:divBdr>
            </w:div>
            <w:div w:id="1949309134">
              <w:marLeft w:val="0"/>
              <w:marRight w:val="0"/>
              <w:marTop w:val="0"/>
              <w:marBottom w:val="0"/>
              <w:divBdr>
                <w:top w:val="none" w:sz="0" w:space="0" w:color="auto"/>
                <w:left w:val="none" w:sz="0" w:space="0" w:color="auto"/>
                <w:bottom w:val="none" w:sz="0" w:space="0" w:color="auto"/>
                <w:right w:val="none" w:sz="0" w:space="0" w:color="auto"/>
              </w:divBdr>
            </w:div>
            <w:div w:id="891620521">
              <w:marLeft w:val="0"/>
              <w:marRight w:val="0"/>
              <w:marTop w:val="0"/>
              <w:marBottom w:val="0"/>
              <w:divBdr>
                <w:top w:val="none" w:sz="0" w:space="0" w:color="auto"/>
                <w:left w:val="none" w:sz="0" w:space="0" w:color="auto"/>
                <w:bottom w:val="none" w:sz="0" w:space="0" w:color="auto"/>
                <w:right w:val="none" w:sz="0" w:space="0" w:color="auto"/>
              </w:divBdr>
            </w:div>
            <w:div w:id="901797009">
              <w:marLeft w:val="0"/>
              <w:marRight w:val="0"/>
              <w:marTop w:val="0"/>
              <w:marBottom w:val="0"/>
              <w:divBdr>
                <w:top w:val="none" w:sz="0" w:space="0" w:color="auto"/>
                <w:left w:val="none" w:sz="0" w:space="0" w:color="auto"/>
                <w:bottom w:val="none" w:sz="0" w:space="0" w:color="auto"/>
                <w:right w:val="none" w:sz="0" w:space="0" w:color="auto"/>
              </w:divBdr>
            </w:div>
            <w:div w:id="1764064201">
              <w:marLeft w:val="0"/>
              <w:marRight w:val="0"/>
              <w:marTop w:val="0"/>
              <w:marBottom w:val="0"/>
              <w:divBdr>
                <w:top w:val="none" w:sz="0" w:space="0" w:color="auto"/>
                <w:left w:val="none" w:sz="0" w:space="0" w:color="auto"/>
                <w:bottom w:val="none" w:sz="0" w:space="0" w:color="auto"/>
                <w:right w:val="none" w:sz="0" w:space="0" w:color="auto"/>
              </w:divBdr>
            </w:div>
            <w:div w:id="2043704658">
              <w:marLeft w:val="0"/>
              <w:marRight w:val="0"/>
              <w:marTop w:val="0"/>
              <w:marBottom w:val="0"/>
              <w:divBdr>
                <w:top w:val="none" w:sz="0" w:space="0" w:color="auto"/>
                <w:left w:val="none" w:sz="0" w:space="0" w:color="auto"/>
                <w:bottom w:val="none" w:sz="0" w:space="0" w:color="auto"/>
                <w:right w:val="none" w:sz="0" w:space="0" w:color="auto"/>
              </w:divBdr>
            </w:div>
            <w:div w:id="2127456898">
              <w:marLeft w:val="0"/>
              <w:marRight w:val="0"/>
              <w:marTop w:val="0"/>
              <w:marBottom w:val="0"/>
              <w:divBdr>
                <w:top w:val="none" w:sz="0" w:space="0" w:color="auto"/>
                <w:left w:val="none" w:sz="0" w:space="0" w:color="auto"/>
                <w:bottom w:val="none" w:sz="0" w:space="0" w:color="auto"/>
                <w:right w:val="none" w:sz="0" w:space="0" w:color="auto"/>
              </w:divBdr>
            </w:div>
            <w:div w:id="47776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84172">
      <w:bodyDiv w:val="1"/>
      <w:marLeft w:val="0"/>
      <w:marRight w:val="0"/>
      <w:marTop w:val="0"/>
      <w:marBottom w:val="0"/>
      <w:divBdr>
        <w:top w:val="none" w:sz="0" w:space="0" w:color="auto"/>
        <w:left w:val="none" w:sz="0" w:space="0" w:color="auto"/>
        <w:bottom w:val="none" w:sz="0" w:space="0" w:color="auto"/>
        <w:right w:val="none" w:sz="0" w:space="0" w:color="auto"/>
      </w:divBdr>
    </w:div>
    <w:div w:id="270823330">
      <w:bodyDiv w:val="1"/>
      <w:marLeft w:val="0"/>
      <w:marRight w:val="0"/>
      <w:marTop w:val="0"/>
      <w:marBottom w:val="0"/>
      <w:divBdr>
        <w:top w:val="none" w:sz="0" w:space="0" w:color="auto"/>
        <w:left w:val="none" w:sz="0" w:space="0" w:color="auto"/>
        <w:bottom w:val="none" w:sz="0" w:space="0" w:color="auto"/>
        <w:right w:val="none" w:sz="0" w:space="0" w:color="auto"/>
      </w:divBdr>
    </w:div>
    <w:div w:id="356390964">
      <w:bodyDiv w:val="1"/>
      <w:marLeft w:val="0"/>
      <w:marRight w:val="0"/>
      <w:marTop w:val="0"/>
      <w:marBottom w:val="0"/>
      <w:divBdr>
        <w:top w:val="none" w:sz="0" w:space="0" w:color="auto"/>
        <w:left w:val="none" w:sz="0" w:space="0" w:color="auto"/>
        <w:bottom w:val="none" w:sz="0" w:space="0" w:color="auto"/>
        <w:right w:val="none" w:sz="0" w:space="0" w:color="auto"/>
      </w:divBdr>
    </w:div>
    <w:div w:id="368070254">
      <w:bodyDiv w:val="1"/>
      <w:marLeft w:val="0"/>
      <w:marRight w:val="0"/>
      <w:marTop w:val="0"/>
      <w:marBottom w:val="0"/>
      <w:divBdr>
        <w:top w:val="none" w:sz="0" w:space="0" w:color="auto"/>
        <w:left w:val="none" w:sz="0" w:space="0" w:color="auto"/>
        <w:bottom w:val="none" w:sz="0" w:space="0" w:color="auto"/>
        <w:right w:val="none" w:sz="0" w:space="0" w:color="auto"/>
      </w:divBdr>
    </w:div>
    <w:div w:id="383675907">
      <w:bodyDiv w:val="1"/>
      <w:marLeft w:val="0"/>
      <w:marRight w:val="0"/>
      <w:marTop w:val="0"/>
      <w:marBottom w:val="0"/>
      <w:divBdr>
        <w:top w:val="none" w:sz="0" w:space="0" w:color="auto"/>
        <w:left w:val="none" w:sz="0" w:space="0" w:color="auto"/>
        <w:bottom w:val="none" w:sz="0" w:space="0" w:color="auto"/>
        <w:right w:val="none" w:sz="0" w:space="0" w:color="auto"/>
      </w:divBdr>
    </w:div>
    <w:div w:id="388460280">
      <w:bodyDiv w:val="1"/>
      <w:marLeft w:val="0"/>
      <w:marRight w:val="0"/>
      <w:marTop w:val="0"/>
      <w:marBottom w:val="0"/>
      <w:divBdr>
        <w:top w:val="none" w:sz="0" w:space="0" w:color="auto"/>
        <w:left w:val="none" w:sz="0" w:space="0" w:color="auto"/>
        <w:bottom w:val="none" w:sz="0" w:space="0" w:color="auto"/>
        <w:right w:val="none" w:sz="0" w:space="0" w:color="auto"/>
      </w:divBdr>
    </w:div>
    <w:div w:id="390465066">
      <w:bodyDiv w:val="1"/>
      <w:marLeft w:val="0"/>
      <w:marRight w:val="0"/>
      <w:marTop w:val="0"/>
      <w:marBottom w:val="0"/>
      <w:divBdr>
        <w:top w:val="none" w:sz="0" w:space="0" w:color="auto"/>
        <w:left w:val="none" w:sz="0" w:space="0" w:color="auto"/>
        <w:bottom w:val="none" w:sz="0" w:space="0" w:color="auto"/>
        <w:right w:val="none" w:sz="0" w:space="0" w:color="auto"/>
      </w:divBdr>
    </w:div>
    <w:div w:id="432091880">
      <w:bodyDiv w:val="1"/>
      <w:marLeft w:val="0"/>
      <w:marRight w:val="0"/>
      <w:marTop w:val="0"/>
      <w:marBottom w:val="0"/>
      <w:divBdr>
        <w:top w:val="none" w:sz="0" w:space="0" w:color="auto"/>
        <w:left w:val="none" w:sz="0" w:space="0" w:color="auto"/>
        <w:bottom w:val="none" w:sz="0" w:space="0" w:color="auto"/>
        <w:right w:val="none" w:sz="0" w:space="0" w:color="auto"/>
      </w:divBdr>
      <w:divsChild>
        <w:div w:id="1682705059">
          <w:marLeft w:val="0"/>
          <w:marRight w:val="0"/>
          <w:marTop w:val="0"/>
          <w:marBottom w:val="0"/>
          <w:divBdr>
            <w:top w:val="none" w:sz="0" w:space="0" w:color="auto"/>
            <w:left w:val="none" w:sz="0" w:space="0" w:color="auto"/>
            <w:bottom w:val="none" w:sz="0" w:space="0" w:color="auto"/>
            <w:right w:val="none" w:sz="0" w:space="0" w:color="auto"/>
          </w:divBdr>
          <w:divsChild>
            <w:div w:id="759059171">
              <w:marLeft w:val="0"/>
              <w:marRight w:val="0"/>
              <w:marTop w:val="0"/>
              <w:marBottom w:val="0"/>
              <w:divBdr>
                <w:top w:val="none" w:sz="0" w:space="0" w:color="auto"/>
                <w:left w:val="none" w:sz="0" w:space="0" w:color="auto"/>
                <w:bottom w:val="none" w:sz="0" w:space="0" w:color="auto"/>
                <w:right w:val="none" w:sz="0" w:space="0" w:color="auto"/>
              </w:divBdr>
            </w:div>
            <w:div w:id="1816138324">
              <w:marLeft w:val="0"/>
              <w:marRight w:val="0"/>
              <w:marTop w:val="0"/>
              <w:marBottom w:val="0"/>
              <w:divBdr>
                <w:top w:val="none" w:sz="0" w:space="0" w:color="auto"/>
                <w:left w:val="none" w:sz="0" w:space="0" w:color="auto"/>
                <w:bottom w:val="none" w:sz="0" w:space="0" w:color="auto"/>
                <w:right w:val="none" w:sz="0" w:space="0" w:color="auto"/>
              </w:divBdr>
            </w:div>
            <w:div w:id="706684294">
              <w:marLeft w:val="0"/>
              <w:marRight w:val="0"/>
              <w:marTop w:val="0"/>
              <w:marBottom w:val="0"/>
              <w:divBdr>
                <w:top w:val="none" w:sz="0" w:space="0" w:color="auto"/>
                <w:left w:val="none" w:sz="0" w:space="0" w:color="auto"/>
                <w:bottom w:val="none" w:sz="0" w:space="0" w:color="auto"/>
                <w:right w:val="none" w:sz="0" w:space="0" w:color="auto"/>
              </w:divBdr>
            </w:div>
            <w:div w:id="435715441">
              <w:marLeft w:val="0"/>
              <w:marRight w:val="0"/>
              <w:marTop w:val="0"/>
              <w:marBottom w:val="0"/>
              <w:divBdr>
                <w:top w:val="none" w:sz="0" w:space="0" w:color="auto"/>
                <w:left w:val="none" w:sz="0" w:space="0" w:color="auto"/>
                <w:bottom w:val="none" w:sz="0" w:space="0" w:color="auto"/>
                <w:right w:val="none" w:sz="0" w:space="0" w:color="auto"/>
              </w:divBdr>
            </w:div>
            <w:div w:id="409545382">
              <w:marLeft w:val="0"/>
              <w:marRight w:val="0"/>
              <w:marTop w:val="0"/>
              <w:marBottom w:val="0"/>
              <w:divBdr>
                <w:top w:val="none" w:sz="0" w:space="0" w:color="auto"/>
                <w:left w:val="none" w:sz="0" w:space="0" w:color="auto"/>
                <w:bottom w:val="none" w:sz="0" w:space="0" w:color="auto"/>
                <w:right w:val="none" w:sz="0" w:space="0" w:color="auto"/>
              </w:divBdr>
            </w:div>
            <w:div w:id="641157114">
              <w:marLeft w:val="0"/>
              <w:marRight w:val="0"/>
              <w:marTop w:val="0"/>
              <w:marBottom w:val="0"/>
              <w:divBdr>
                <w:top w:val="none" w:sz="0" w:space="0" w:color="auto"/>
                <w:left w:val="none" w:sz="0" w:space="0" w:color="auto"/>
                <w:bottom w:val="none" w:sz="0" w:space="0" w:color="auto"/>
                <w:right w:val="none" w:sz="0" w:space="0" w:color="auto"/>
              </w:divBdr>
            </w:div>
            <w:div w:id="159143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99597">
      <w:bodyDiv w:val="1"/>
      <w:marLeft w:val="0"/>
      <w:marRight w:val="0"/>
      <w:marTop w:val="0"/>
      <w:marBottom w:val="0"/>
      <w:divBdr>
        <w:top w:val="none" w:sz="0" w:space="0" w:color="auto"/>
        <w:left w:val="none" w:sz="0" w:space="0" w:color="auto"/>
        <w:bottom w:val="none" w:sz="0" w:space="0" w:color="auto"/>
        <w:right w:val="none" w:sz="0" w:space="0" w:color="auto"/>
      </w:divBdr>
    </w:div>
    <w:div w:id="454258083">
      <w:bodyDiv w:val="1"/>
      <w:marLeft w:val="0"/>
      <w:marRight w:val="0"/>
      <w:marTop w:val="0"/>
      <w:marBottom w:val="0"/>
      <w:divBdr>
        <w:top w:val="none" w:sz="0" w:space="0" w:color="auto"/>
        <w:left w:val="none" w:sz="0" w:space="0" w:color="auto"/>
        <w:bottom w:val="none" w:sz="0" w:space="0" w:color="auto"/>
        <w:right w:val="none" w:sz="0" w:space="0" w:color="auto"/>
      </w:divBdr>
    </w:div>
    <w:div w:id="468938459">
      <w:bodyDiv w:val="1"/>
      <w:marLeft w:val="0"/>
      <w:marRight w:val="0"/>
      <w:marTop w:val="0"/>
      <w:marBottom w:val="0"/>
      <w:divBdr>
        <w:top w:val="none" w:sz="0" w:space="0" w:color="auto"/>
        <w:left w:val="none" w:sz="0" w:space="0" w:color="auto"/>
        <w:bottom w:val="none" w:sz="0" w:space="0" w:color="auto"/>
        <w:right w:val="none" w:sz="0" w:space="0" w:color="auto"/>
      </w:divBdr>
    </w:div>
    <w:div w:id="472404787">
      <w:bodyDiv w:val="1"/>
      <w:marLeft w:val="0"/>
      <w:marRight w:val="0"/>
      <w:marTop w:val="0"/>
      <w:marBottom w:val="0"/>
      <w:divBdr>
        <w:top w:val="none" w:sz="0" w:space="0" w:color="auto"/>
        <w:left w:val="none" w:sz="0" w:space="0" w:color="auto"/>
        <w:bottom w:val="none" w:sz="0" w:space="0" w:color="auto"/>
        <w:right w:val="none" w:sz="0" w:space="0" w:color="auto"/>
      </w:divBdr>
    </w:div>
    <w:div w:id="474765019">
      <w:bodyDiv w:val="1"/>
      <w:marLeft w:val="0"/>
      <w:marRight w:val="0"/>
      <w:marTop w:val="0"/>
      <w:marBottom w:val="0"/>
      <w:divBdr>
        <w:top w:val="none" w:sz="0" w:space="0" w:color="auto"/>
        <w:left w:val="none" w:sz="0" w:space="0" w:color="auto"/>
        <w:bottom w:val="none" w:sz="0" w:space="0" w:color="auto"/>
        <w:right w:val="none" w:sz="0" w:space="0" w:color="auto"/>
      </w:divBdr>
      <w:divsChild>
        <w:div w:id="967659570">
          <w:marLeft w:val="0"/>
          <w:marRight w:val="0"/>
          <w:marTop w:val="0"/>
          <w:marBottom w:val="0"/>
          <w:divBdr>
            <w:top w:val="none" w:sz="0" w:space="0" w:color="auto"/>
            <w:left w:val="none" w:sz="0" w:space="0" w:color="auto"/>
            <w:bottom w:val="none" w:sz="0" w:space="0" w:color="auto"/>
            <w:right w:val="none" w:sz="0" w:space="0" w:color="auto"/>
          </w:divBdr>
          <w:divsChild>
            <w:div w:id="2041665249">
              <w:marLeft w:val="0"/>
              <w:marRight w:val="0"/>
              <w:marTop w:val="0"/>
              <w:marBottom w:val="0"/>
              <w:divBdr>
                <w:top w:val="none" w:sz="0" w:space="0" w:color="auto"/>
                <w:left w:val="none" w:sz="0" w:space="0" w:color="auto"/>
                <w:bottom w:val="none" w:sz="0" w:space="0" w:color="auto"/>
                <w:right w:val="none" w:sz="0" w:space="0" w:color="auto"/>
              </w:divBdr>
            </w:div>
            <w:div w:id="714432663">
              <w:marLeft w:val="0"/>
              <w:marRight w:val="0"/>
              <w:marTop w:val="0"/>
              <w:marBottom w:val="0"/>
              <w:divBdr>
                <w:top w:val="none" w:sz="0" w:space="0" w:color="auto"/>
                <w:left w:val="none" w:sz="0" w:space="0" w:color="auto"/>
                <w:bottom w:val="none" w:sz="0" w:space="0" w:color="auto"/>
                <w:right w:val="none" w:sz="0" w:space="0" w:color="auto"/>
              </w:divBdr>
            </w:div>
            <w:div w:id="939752431">
              <w:marLeft w:val="0"/>
              <w:marRight w:val="0"/>
              <w:marTop w:val="0"/>
              <w:marBottom w:val="0"/>
              <w:divBdr>
                <w:top w:val="none" w:sz="0" w:space="0" w:color="auto"/>
                <w:left w:val="none" w:sz="0" w:space="0" w:color="auto"/>
                <w:bottom w:val="none" w:sz="0" w:space="0" w:color="auto"/>
                <w:right w:val="none" w:sz="0" w:space="0" w:color="auto"/>
              </w:divBdr>
            </w:div>
            <w:div w:id="995305532">
              <w:marLeft w:val="0"/>
              <w:marRight w:val="0"/>
              <w:marTop w:val="0"/>
              <w:marBottom w:val="0"/>
              <w:divBdr>
                <w:top w:val="none" w:sz="0" w:space="0" w:color="auto"/>
                <w:left w:val="none" w:sz="0" w:space="0" w:color="auto"/>
                <w:bottom w:val="none" w:sz="0" w:space="0" w:color="auto"/>
                <w:right w:val="none" w:sz="0" w:space="0" w:color="auto"/>
              </w:divBdr>
            </w:div>
            <w:div w:id="679165309">
              <w:marLeft w:val="0"/>
              <w:marRight w:val="0"/>
              <w:marTop w:val="0"/>
              <w:marBottom w:val="0"/>
              <w:divBdr>
                <w:top w:val="none" w:sz="0" w:space="0" w:color="auto"/>
                <w:left w:val="none" w:sz="0" w:space="0" w:color="auto"/>
                <w:bottom w:val="none" w:sz="0" w:space="0" w:color="auto"/>
                <w:right w:val="none" w:sz="0" w:space="0" w:color="auto"/>
              </w:divBdr>
            </w:div>
            <w:div w:id="1928953300">
              <w:marLeft w:val="0"/>
              <w:marRight w:val="0"/>
              <w:marTop w:val="0"/>
              <w:marBottom w:val="0"/>
              <w:divBdr>
                <w:top w:val="none" w:sz="0" w:space="0" w:color="auto"/>
                <w:left w:val="none" w:sz="0" w:space="0" w:color="auto"/>
                <w:bottom w:val="none" w:sz="0" w:space="0" w:color="auto"/>
                <w:right w:val="none" w:sz="0" w:space="0" w:color="auto"/>
              </w:divBdr>
            </w:div>
            <w:div w:id="1342198882">
              <w:marLeft w:val="0"/>
              <w:marRight w:val="0"/>
              <w:marTop w:val="0"/>
              <w:marBottom w:val="0"/>
              <w:divBdr>
                <w:top w:val="none" w:sz="0" w:space="0" w:color="auto"/>
                <w:left w:val="none" w:sz="0" w:space="0" w:color="auto"/>
                <w:bottom w:val="none" w:sz="0" w:space="0" w:color="auto"/>
                <w:right w:val="none" w:sz="0" w:space="0" w:color="auto"/>
              </w:divBdr>
            </w:div>
            <w:div w:id="1391537979">
              <w:marLeft w:val="0"/>
              <w:marRight w:val="0"/>
              <w:marTop w:val="0"/>
              <w:marBottom w:val="0"/>
              <w:divBdr>
                <w:top w:val="none" w:sz="0" w:space="0" w:color="auto"/>
                <w:left w:val="none" w:sz="0" w:space="0" w:color="auto"/>
                <w:bottom w:val="none" w:sz="0" w:space="0" w:color="auto"/>
                <w:right w:val="none" w:sz="0" w:space="0" w:color="auto"/>
              </w:divBdr>
            </w:div>
            <w:div w:id="1973780321">
              <w:marLeft w:val="0"/>
              <w:marRight w:val="0"/>
              <w:marTop w:val="0"/>
              <w:marBottom w:val="0"/>
              <w:divBdr>
                <w:top w:val="none" w:sz="0" w:space="0" w:color="auto"/>
                <w:left w:val="none" w:sz="0" w:space="0" w:color="auto"/>
                <w:bottom w:val="none" w:sz="0" w:space="0" w:color="auto"/>
                <w:right w:val="none" w:sz="0" w:space="0" w:color="auto"/>
              </w:divBdr>
            </w:div>
            <w:div w:id="1541504816">
              <w:marLeft w:val="0"/>
              <w:marRight w:val="0"/>
              <w:marTop w:val="0"/>
              <w:marBottom w:val="0"/>
              <w:divBdr>
                <w:top w:val="none" w:sz="0" w:space="0" w:color="auto"/>
                <w:left w:val="none" w:sz="0" w:space="0" w:color="auto"/>
                <w:bottom w:val="none" w:sz="0" w:space="0" w:color="auto"/>
                <w:right w:val="none" w:sz="0" w:space="0" w:color="auto"/>
              </w:divBdr>
            </w:div>
            <w:div w:id="1914897196">
              <w:marLeft w:val="0"/>
              <w:marRight w:val="0"/>
              <w:marTop w:val="0"/>
              <w:marBottom w:val="0"/>
              <w:divBdr>
                <w:top w:val="none" w:sz="0" w:space="0" w:color="auto"/>
                <w:left w:val="none" w:sz="0" w:space="0" w:color="auto"/>
                <w:bottom w:val="none" w:sz="0" w:space="0" w:color="auto"/>
                <w:right w:val="none" w:sz="0" w:space="0" w:color="auto"/>
              </w:divBdr>
            </w:div>
            <w:div w:id="702100254">
              <w:marLeft w:val="0"/>
              <w:marRight w:val="0"/>
              <w:marTop w:val="0"/>
              <w:marBottom w:val="0"/>
              <w:divBdr>
                <w:top w:val="none" w:sz="0" w:space="0" w:color="auto"/>
                <w:left w:val="none" w:sz="0" w:space="0" w:color="auto"/>
                <w:bottom w:val="none" w:sz="0" w:space="0" w:color="auto"/>
                <w:right w:val="none" w:sz="0" w:space="0" w:color="auto"/>
              </w:divBdr>
            </w:div>
            <w:div w:id="381682062">
              <w:marLeft w:val="0"/>
              <w:marRight w:val="0"/>
              <w:marTop w:val="0"/>
              <w:marBottom w:val="0"/>
              <w:divBdr>
                <w:top w:val="none" w:sz="0" w:space="0" w:color="auto"/>
                <w:left w:val="none" w:sz="0" w:space="0" w:color="auto"/>
                <w:bottom w:val="none" w:sz="0" w:space="0" w:color="auto"/>
                <w:right w:val="none" w:sz="0" w:space="0" w:color="auto"/>
              </w:divBdr>
            </w:div>
            <w:div w:id="1066340328">
              <w:marLeft w:val="0"/>
              <w:marRight w:val="0"/>
              <w:marTop w:val="0"/>
              <w:marBottom w:val="0"/>
              <w:divBdr>
                <w:top w:val="none" w:sz="0" w:space="0" w:color="auto"/>
                <w:left w:val="none" w:sz="0" w:space="0" w:color="auto"/>
                <w:bottom w:val="none" w:sz="0" w:space="0" w:color="auto"/>
                <w:right w:val="none" w:sz="0" w:space="0" w:color="auto"/>
              </w:divBdr>
            </w:div>
            <w:div w:id="1151098070">
              <w:marLeft w:val="0"/>
              <w:marRight w:val="0"/>
              <w:marTop w:val="0"/>
              <w:marBottom w:val="0"/>
              <w:divBdr>
                <w:top w:val="none" w:sz="0" w:space="0" w:color="auto"/>
                <w:left w:val="none" w:sz="0" w:space="0" w:color="auto"/>
                <w:bottom w:val="none" w:sz="0" w:space="0" w:color="auto"/>
                <w:right w:val="none" w:sz="0" w:space="0" w:color="auto"/>
              </w:divBdr>
            </w:div>
            <w:div w:id="258105303">
              <w:marLeft w:val="0"/>
              <w:marRight w:val="0"/>
              <w:marTop w:val="0"/>
              <w:marBottom w:val="0"/>
              <w:divBdr>
                <w:top w:val="none" w:sz="0" w:space="0" w:color="auto"/>
                <w:left w:val="none" w:sz="0" w:space="0" w:color="auto"/>
                <w:bottom w:val="none" w:sz="0" w:space="0" w:color="auto"/>
                <w:right w:val="none" w:sz="0" w:space="0" w:color="auto"/>
              </w:divBdr>
            </w:div>
            <w:div w:id="1765565183">
              <w:marLeft w:val="0"/>
              <w:marRight w:val="0"/>
              <w:marTop w:val="0"/>
              <w:marBottom w:val="0"/>
              <w:divBdr>
                <w:top w:val="none" w:sz="0" w:space="0" w:color="auto"/>
                <w:left w:val="none" w:sz="0" w:space="0" w:color="auto"/>
                <w:bottom w:val="none" w:sz="0" w:space="0" w:color="auto"/>
                <w:right w:val="none" w:sz="0" w:space="0" w:color="auto"/>
              </w:divBdr>
            </w:div>
            <w:div w:id="2083600777">
              <w:marLeft w:val="0"/>
              <w:marRight w:val="0"/>
              <w:marTop w:val="0"/>
              <w:marBottom w:val="0"/>
              <w:divBdr>
                <w:top w:val="none" w:sz="0" w:space="0" w:color="auto"/>
                <w:left w:val="none" w:sz="0" w:space="0" w:color="auto"/>
                <w:bottom w:val="none" w:sz="0" w:space="0" w:color="auto"/>
                <w:right w:val="none" w:sz="0" w:space="0" w:color="auto"/>
              </w:divBdr>
            </w:div>
            <w:div w:id="1243222426">
              <w:marLeft w:val="0"/>
              <w:marRight w:val="0"/>
              <w:marTop w:val="0"/>
              <w:marBottom w:val="0"/>
              <w:divBdr>
                <w:top w:val="none" w:sz="0" w:space="0" w:color="auto"/>
                <w:left w:val="none" w:sz="0" w:space="0" w:color="auto"/>
                <w:bottom w:val="none" w:sz="0" w:space="0" w:color="auto"/>
                <w:right w:val="none" w:sz="0" w:space="0" w:color="auto"/>
              </w:divBdr>
            </w:div>
            <w:div w:id="1343320230">
              <w:marLeft w:val="0"/>
              <w:marRight w:val="0"/>
              <w:marTop w:val="0"/>
              <w:marBottom w:val="0"/>
              <w:divBdr>
                <w:top w:val="none" w:sz="0" w:space="0" w:color="auto"/>
                <w:left w:val="none" w:sz="0" w:space="0" w:color="auto"/>
                <w:bottom w:val="none" w:sz="0" w:space="0" w:color="auto"/>
                <w:right w:val="none" w:sz="0" w:space="0" w:color="auto"/>
              </w:divBdr>
            </w:div>
            <w:div w:id="1029255008">
              <w:marLeft w:val="0"/>
              <w:marRight w:val="0"/>
              <w:marTop w:val="0"/>
              <w:marBottom w:val="0"/>
              <w:divBdr>
                <w:top w:val="none" w:sz="0" w:space="0" w:color="auto"/>
                <w:left w:val="none" w:sz="0" w:space="0" w:color="auto"/>
                <w:bottom w:val="none" w:sz="0" w:space="0" w:color="auto"/>
                <w:right w:val="none" w:sz="0" w:space="0" w:color="auto"/>
              </w:divBdr>
            </w:div>
            <w:div w:id="113014817">
              <w:marLeft w:val="0"/>
              <w:marRight w:val="0"/>
              <w:marTop w:val="0"/>
              <w:marBottom w:val="0"/>
              <w:divBdr>
                <w:top w:val="none" w:sz="0" w:space="0" w:color="auto"/>
                <w:left w:val="none" w:sz="0" w:space="0" w:color="auto"/>
                <w:bottom w:val="none" w:sz="0" w:space="0" w:color="auto"/>
                <w:right w:val="none" w:sz="0" w:space="0" w:color="auto"/>
              </w:divBdr>
            </w:div>
            <w:div w:id="1094085122">
              <w:marLeft w:val="0"/>
              <w:marRight w:val="0"/>
              <w:marTop w:val="0"/>
              <w:marBottom w:val="0"/>
              <w:divBdr>
                <w:top w:val="none" w:sz="0" w:space="0" w:color="auto"/>
                <w:left w:val="none" w:sz="0" w:space="0" w:color="auto"/>
                <w:bottom w:val="none" w:sz="0" w:space="0" w:color="auto"/>
                <w:right w:val="none" w:sz="0" w:space="0" w:color="auto"/>
              </w:divBdr>
            </w:div>
            <w:div w:id="2047829453">
              <w:marLeft w:val="0"/>
              <w:marRight w:val="0"/>
              <w:marTop w:val="0"/>
              <w:marBottom w:val="0"/>
              <w:divBdr>
                <w:top w:val="none" w:sz="0" w:space="0" w:color="auto"/>
                <w:left w:val="none" w:sz="0" w:space="0" w:color="auto"/>
                <w:bottom w:val="none" w:sz="0" w:space="0" w:color="auto"/>
                <w:right w:val="none" w:sz="0" w:space="0" w:color="auto"/>
              </w:divBdr>
            </w:div>
            <w:div w:id="533690066">
              <w:marLeft w:val="0"/>
              <w:marRight w:val="0"/>
              <w:marTop w:val="0"/>
              <w:marBottom w:val="0"/>
              <w:divBdr>
                <w:top w:val="none" w:sz="0" w:space="0" w:color="auto"/>
                <w:left w:val="none" w:sz="0" w:space="0" w:color="auto"/>
                <w:bottom w:val="none" w:sz="0" w:space="0" w:color="auto"/>
                <w:right w:val="none" w:sz="0" w:space="0" w:color="auto"/>
              </w:divBdr>
            </w:div>
            <w:div w:id="336466582">
              <w:marLeft w:val="0"/>
              <w:marRight w:val="0"/>
              <w:marTop w:val="0"/>
              <w:marBottom w:val="0"/>
              <w:divBdr>
                <w:top w:val="none" w:sz="0" w:space="0" w:color="auto"/>
                <w:left w:val="none" w:sz="0" w:space="0" w:color="auto"/>
                <w:bottom w:val="none" w:sz="0" w:space="0" w:color="auto"/>
                <w:right w:val="none" w:sz="0" w:space="0" w:color="auto"/>
              </w:divBdr>
            </w:div>
            <w:div w:id="209265370">
              <w:marLeft w:val="0"/>
              <w:marRight w:val="0"/>
              <w:marTop w:val="0"/>
              <w:marBottom w:val="0"/>
              <w:divBdr>
                <w:top w:val="none" w:sz="0" w:space="0" w:color="auto"/>
                <w:left w:val="none" w:sz="0" w:space="0" w:color="auto"/>
                <w:bottom w:val="none" w:sz="0" w:space="0" w:color="auto"/>
                <w:right w:val="none" w:sz="0" w:space="0" w:color="auto"/>
              </w:divBdr>
            </w:div>
            <w:div w:id="286207824">
              <w:marLeft w:val="0"/>
              <w:marRight w:val="0"/>
              <w:marTop w:val="0"/>
              <w:marBottom w:val="0"/>
              <w:divBdr>
                <w:top w:val="none" w:sz="0" w:space="0" w:color="auto"/>
                <w:left w:val="none" w:sz="0" w:space="0" w:color="auto"/>
                <w:bottom w:val="none" w:sz="0" w:space="0" w:color="auto"/>
                <w:right w:val="none" w:sz="0" w:space="0" w:color="auto"/>
              </w:divBdr>
            </w:div>
            <w:div w:id="959142420">
              <w:marLeft w:val="0"/>
              <w:marRight w:val="0"/>
              <w:marTop w:val="0"/>
              <w:marBottom w:val="0"/>
              <w:divBdr>
                <w:top w:val="none" w:sz="0" w:space="0" w:color="auto"/>
                <w:left w:val="none" w:sz="0" w:space="0" w:color="auto"/>
                <w:bottom w:val="none" w:sz="0" w:space="0" w:color="auto"/>
                <w:right w:val="none" w:sz="0" w:space="0" w:color="auto"/>
              </w:divBdr>
            </w:div>
            <w:div w:id="1285891068">
              <w:marLeft w:val="0"/>
              <w:marRight w:val="0"/>
              <w:marTop w:val="0"/>
              <w:marBottom w:val="0"/>
              <w:divBdr>
                <w:top w:val="none" w:sz="0" w:space="0" w:color="auto"/>
                <w:left w:val="none" w:sz="0" w:space="0" w:color="auto"/>
                <w:bottom w:val="none" w:sz="0" w:space="0" w:color="auto"/>
                <w:right w:val="none" w:sz="0" w:space="0" w:color="auto"/>
              </w:divBdr>
            </w:div>
            <w:div w:id="175773546">
              <w:marLeft w:val="0"/>
              <w:marRight w:val="0"/>
              <w:marTop w:val="0"/>
              <w:marBottom w:val="0"/>
              <w:divBdr>
                <w:top w:val="none" w:sz="0" w:space="0" w:color="auto"/>
                <w:left w:val="none" w:sz="0" w:space="0" w:color="auto"/>
                <w:bottom w:val="none" w:sz="0" w:space="0" w:color="auto"/>
                <w:right w:val="none" w:sz="0" w:space="0" w:color="auto"/>
              </w:divBdr>
            </w:div>
            <w:div w:id="1379428134">
              <w:marLeft w:val="0"/>
              <w:marRight w:val="0"/>
              <w:marTop w:val="0"/>
              <w:marBottom w:val="0"/>
              <w:divBdr>
                <w:top w:val="none" w:sz="0" w:space="0" w:color="auto"/>
                <w:left w:val="none" w:sz="0" w:space="0" w:color="auto"/>
                <w:bottom w:val="none" w:sz="0" w:space="0" w:color="auto"/>
                <w:right w:val="none" w:sz="0" w:space="0" w:color="auto"/>
              </w:divBdr>
            </w:div>
            <w:div w:id="1219974117">
              <w:marLeft w:val="0"/>
              <w:marRight w:val="0"/>
              <w:marTop w:val="0"/>
              <w:marBottom w:val="0"/>
              <w:divBdr>
                <w:top w:val="none" w:sz="0" w:space="0" w:color="auto"/>
                <w:left w:val="none" w:sz="0" w:space="0" w:color="auto"/>
                <w:bottom w:val="none" w:sz="0" w:space="0" w:color="auto"/>
                <w:right w:val="none" w:sz="0" w:space="0" w:color="auto"/>
              </w:divBdr>
            </w:div>
            <w:div w:id="455414014">
              <w:marLeft w:val="0"/>
              <w:marRight w:val="0"/>
              <w:marTop w:val="0"/>
              <w:marBottom w:val="0"/>
              <w:divBdr>
                <w:top w:val="none" w:sz="0" w:space="0" w:color="auto"/>
                <w:left w:val="none" w:sz="0" w:space="0" w:color="auto"/>
                <w:bottom w:val="none" w:sz="0" w:space="0" w:color="auto"/>
                <w:right w:val="none" w:sz="0" w:space="0" w:color="auto"/>
              </w:divBdr>
            </w:div>
            <w:div w:id="210895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90862">
      <w:bodyDiv w:val="1"/>
      <w:marLeft w:val="0"/>
      <w:marRight w:val="0"/>
      <w:marTop w:val="0"/>
      <w:marBottom w:val="0"/>
      <w:divBdr>
        <w:top w:val="none" w:sz="0" w:space="0" w:color="auto"/>
        <w:left w:val="none" w:sz="0" w:space="0" w:color="auto"/>
        <w:bottom w:val="none" w:sz="0" w:space="0" w:color="auto"/>
        <w:right w:val="none" w:sz="0" w:space="0" w:color="auto"/>
      </w:divBdr>
    </w:div>
    <w:div w:id="513110616">
      <w:bodyDiv w:val="1"/>
      <w:marLeft w:val="0"/>
      <w:marRight w:val="0"/>
      <w:marTop w:val="0"/>
      <w:marBottom w:val="0"/>
      <w:divBdr>
        <w:top w:val="none" w:sz="0" w:space="0" w:color="auto"/>
        <w:left w:val="none" w:sz="0" w:space="0" w:color="auto"/>
        <w:bottom w:val="none" w:sz="0" w:space="0" w:color="auto"/>
        <w:right w:val="none" w:sz="0" w:space="0" w:color="auto"/>
      </w:divBdr>
    </w:div>
    <w:div w:id="514657940">
      <w:bodyDiv w:val="1"/>
      <w:marLeft w:val="0"/>
      <w:marRight w:val="0"/>
      <w:marTop w:val="0"/>
      <w:marBottom w:val="0"/>
      <w:divBdr>
        <w:top w:val="none" w:sz="0" w:space="0" w:color="auto"/>
        <w:left w:val="none" w:sz="0" w:space="0" w:color="auto"/>
        <w:bottom w:val="none" w:sz="0" w:space="0" w:color="auto"/>
        <w:right w:val="none" w:sz="0" w:space="0" w:color="auto"/>
      </w:divBdr>
    </w:div>
    <w:div w:id="517545714">
      <w:bodyDiv w:val="1"/>
      <w:marLeft w:val="0"/>
      <w:marRight w:val="0"/>
      <w:marTop w:val="0"/>
      <w:marBottom w:val="0"/>
      <w:divBdr>
        <w:top w:val="none" w:sz="0" w:space="0" w:color="auto"/>
        <w:left w:val="none" w:sz="0" w:space="0" w:color="auto"/>
        <w:bottom w:val="none" w:sz="0" w:space="0" w:color="auto"/>
        <w:right w:val="none" w:sz="0" w:space="0" w:color="auto"/>
      </w:divBdr>
    </w:div>
    <w:div w:id="520974656">
      <w:bodyDiv w:val="1"/>
      <w:marLeft w:val="0"/>
      <w:marRight w:val="0"/>
      <w:marTop w:val="0"/>
      <w:marBottom w:val="0"/>
      <w:divBdr>
        <w:top w:val="none" w:sz="0" w:space="0" w:color="auto"/>
        <w:left w:val="none" w:sz="0" w:space="0" w:color="auto"/>
        <w:bottom w:val="none" w:sz="0" w:space="0" w:color="auto"/>
        <w:right w:val="none" w:sz="0" w:space="0" w:color="auto"/>
      </w:divBdr>
    </w:div>
    <w:div w:id="522474023">
      <w:bodyDiv w:val="1"/>
      <w:marLeft w:val="0"/>
      <w:marRight w:val="0"/>
      <w:marTop w:val="0"/>
      <w:marBottom w:val="0"/>
      <w:divBdr>
        <w:top w:val="none" w:sz="0" w:space="0" w:color="auto"/>
        <w:left w:val="none" w:sz="0" w:space="0" w:color="auto"/>
        <w:bottom w:val="none" w:sz="0" w:space="0" w:color="auto"/>
        <w:right w:val="none" w:sz="0" w:space="0" w:color="auto"/>
      </w:divBdr>
    </w:div>
    <w:div w:id="548224104">
      <w:bodyDiv w:val="1"/>
      <w:marLeft w:val="0"/>
      <w:marRight w:val="0"/>
      <w:marTop w:val="0"/>
      <w:marBottom w:val="0"/>
      <w:divBdr>
        <w:top w:val="none" w:sz="0" w:space="0" w:color="auto"/>
        <w:left w:val="none" w:sz="0" w:space="0" w:color="auto"/>
        <w:bottom w:val="none" w:sz="0" w:space="0" w:color="auto"/>
        <w:right w:val="none" w:sz="0" w:space="0" w:color="auto"/>
      </w:divBdr>
    </w:div>
    <w:div w:id="549458954">
      <w:bodyDiv w:val="1"/>
      <w:marLeft w:val="0"/>
      <w:marRight w:val="0"/>
      <w:marTop w:val="0"/>
      <w:marBottom w:val="0"/>
      <w:divBdr>
        <w:top w:val="none" w:sz="0" w:space="0" w:color="auto"/>
        <w:left w:val="none" w:sz="0" w:space="0" w:color="auto"/>
        <w:bottom w:val="none" w:sz="0" w:space="0" w:color="auto"/>
        <w:right w:val="none" w:sz="0" w:space="0" w:color="auto"/>
      </w:divBdr>
    </w:div>
    <w:div w:id="590551952">
      <w:bodyDiv w:val="1"/>
      <w:marLeft w:val="0"/>
      <w:marRight w:val="0"/>
      <w:marTop w:val="0"/>
      <w:marBottom w:val="0"/>
      <w:divBdr>
        <w:top w:val="none" w:sz="0" w:space="0" w:color="auto"/>
        <w:left w:val="none" w:sz="0" w:space="0" w:color="auto"/>
        <w:bottom w:val="none" w:sz="0" w:space="0" w:color="auto"/>
        <w:right w:val="none" w:sz="0" w:space="0" w:color="auto"/>
      </w:divBdr>
      <w:divsChild>
        <w:div w:id="1522014190">
          <w:marLeft w:val="0"/>
          <w:marRight w:val="0"/>
          <w:marTop w:val="0"/>
          <w:marBottom w:val="0"/>
          <w:divBdr>
            <w:top w:val="none" w:sz="0" w:space="0" w:color="auto"/>
            <w:left w:val="none" w:sz="0" w:space="0" w:color="auto"/>
            <w:bottom w:val="none" w:sz="0" w:space="0" w:color="auto"/>
            <w:right w:val="none" w:sz="0" w:space="0" w:color="auto"/>
          </w:divBdr>
          <w:divsChild>
            <w:div w:id="2108697997">
              <w:marLeft w:val="0"/>
              <w:marRight w:val="0"/>
              <w:marTop w:val="0"/>
              <w:marBottom w:val="0"/>
              <w:divBdr>
                <w:top w:val="none" w:sz="0" w:space="0" w:color="auto"/>
                <w:left w:val="none" w:sz="0" w:space="0" w:color="auto"/>
                <w:bottom w:val="none" w:sz="0" w:space="0" w:color="auto"/>
                <w:right w:val="none" w:sz="0" w:space="0" w:color="auto"/>
              </w:divBdr>
            </w:div>
            <w:div w:id="145706818">
              <w:marLeft w:val="0"/>
              <w:marRight w:val="0"/>
              <w:marTop w:val="0"/>
              <w:marBottom w:val="0"/>
              <w:divBdr>
                <w:top w:val="none" w:sz="0" w:space="0" w:color="auto"/>
                <w:left w:val="none" w:sz="0" w:space="0" w:color="auto"/>
                <w:bottom w:val="none" w:sz="0" w:space="0" w:color="auto"/>
                <w:right w:val="none" w:sz="0" w:space="0" w:color="auto"/>
              </w:divBdr>
            </w:div>
            <w:div w:id="1101492248">
              <w:marLeft w:val="0"/>
              <w:marRight w:val="0"/>
              <w:marTop w:val="0"/>
              <w:marBottom w:val="0"/>
              <w:divBdr>
                <w:top w:val="none" w:sz="0" w:space="0" w:color="auto"/>
                <w:left w:val="none" w:sz="0" w:space="0" w:color="auto"/>
                <w:bottom w:val="none" w:sz="0" w:space="0" w:color="auto"/>
                <w:right w:val="none" w:sz="0" w:space="0" w:color="auto"/>
              </w:divBdr>
            </w:div>
            <w:div w:id="1616017196">
              <w:marLeft w:val="0"/>
              <w:marRight w:val="0"/>
              <w:marTop w:val="0"/>
              <w:marBottom w:val="0"/>
              <w:divBdr>
                <w:top w:val="none" w:sz="0" w:space="0" w:color="auto"/>
                <w:left w:val="none" w:sz="0" w:space="0" w:color="auto"/>
                <w:bottom w:val="none" w:sz="0" w:space="0" w:color="auto"/>
                <w:right w:val="none" w:sz="0" w:space="0" w:color="auto"/>
              </w:divBdr>
            </w:div>
            <w:div w:id="118499855">
              <w:marLeft w:val="0"/>
              <w:marRight w:val="0"/>
              <w:marTop w:val="0"/>
              <w:marBottom w:val="0"/>
              <w:divBdr>
                <w:top w:val="none" w:sz="0" w:space="0" w:color="auto"/>
                <w:left w:val="none" w:sz="0" w:space="0" w:color="auto"/>
                <w:bottom w:val="none" w:sz="0" w:space="0" w:color="auto"/>
                <w:right w:val="none" w:sz="0" w:space="0" w:color="auto"/>
              </w:divBdr>
            </w:div>
            <w:div w:id="592280865">
              <w:marLeft w:val="0"/>
              <w:marRight w:val="0"/>
              <w:marTop w:val="0"/>
              <w:marBottom w:val="0"/>
              <w:divBdr>
                <w:top w:val="none" w:sz="0" w:space="0" w:color="auto"/>
                <w:left w:val="none" w:sz="0" w:space="0" w:color="auto"/>
                <w:bottom w:val="none" w:sz="0" w:space="0" w:color="auto"/>
                <w:right w:val="none" w:sz="0" w:space="0" w:color="auto"/>
              </w:divBdr>
            </w:div>
            <w:div w:id="19863621">
              <w:marLeft w:val="0"/>
              <w:marRight w:val="0"/>
              <w:marTop w:val="0"/>
              <w:marBottom w:val="0"/>
              <w:divBdr>
                <w:top w:val="none" w:sz="0" w:space="0" w:color="auto"/>
                <w:left w:val="none" w:sz="0" w:space="0" w:color="auto"/>
                <w:bottom w:val="none" w:sz="0" w:space="0" w:color="auto"/>
                <w:right w:val="none" w:sz="0" w:space="0" w:color="auto"/>
              </w:divBdr>
            </w:div>
            <w:div w:id="238029575">
              <w:marLeft w:val="0"/>
              <w:marRight w:val="0"/>
              <w:marTop w:val="0"/>
              <w:marBottom w:val="0"/>
              <w:divBdr>
                <w:top w:val="none" w:sz="0" w:space="0" w:color="auto"/>
                <w:left w:val="none" w:sz="0" w:space="0" w:color="auto"/>
                <w:bottom w:val="none" w:sz="0" w:space="0" w:color="auto"/>
                <w:right w:val="none" w:sz="0" w:space="0" w:color="auto"/>
              </w:divBdr>
            </w:div>
            <w:div w:id="213392268">
              <w:marLeft w:val="0"/>
              <w:marRight w:val="0"/>
              <w:marTop w:val="0"/>
              <w:marBottom w:val="0"/>
              <w:divBdr>
                <w:top w:val="none" w:sz="0" w:space="0" w:color="auto"/>
                <w:left w:val="none" w:sz="0" w:space="0" w:color="auto"/>
                <w:bottom w:val="none" w:sz="0" w:space="0" w:color="auto"/>
                <w:right w:val="none" w:sz="0" w:space="0" w:color="auto"/>
              </w:divBdr>
            </w:div>
            <w:div w:id="1209730668">
              <w:marLeft w:val="0"/>
              <w:marRight w:val="0"/>
              <w:marTop w:val="0"/>
              <w:marBottom w:val="0"/>
              <w:divBdr>
                <w:top w:val="none" w:sz="0" w:space="0" w:color="auto"/>
                <w:left w:val="none" w:sz="0" w:space="0" w:color="auto"/>
                <w:bottom w:val="none" w:sz="0" w:space="0" w:color="auto"/>
                <w:right w:val="none" w:sz="0" w:space="0" w:color="auto"/>
              </w:divBdr>
            </w:div>
            <w:div w:id="1561163552">
              <w:marLeft w:val="0"/>
              <w:marRight w:val="0"/>
              <w:marTop w:val="0"/>
              <w:marBottom w:val="0"/>
              <w:divBdr>
                <w:top w:val="none" w:sz="0" w:space="0" w:color="auto"/>
                <w:left w:val="none" w:sz="0" w:space="0" w:color="auto"/>
                <w:bottom w:val="none" w:sz="0" w:space="0" w:color="auto"/>
                <w:right w:val="none" w:sz="0" w:space="0" w:color="auto"/>
              </w:divBdr>
            </w:div>
            <w:div w:id="675426848">
              <w:marLeft w:val="0"/>
              <w:marRight w:val="0"/>
              <w:marTop w:val="0"/>
              <w:marBottom w:val="0"/>
              <w:divBdr>
                <w:top w:val="none" w:sz="0" w:space="0" w:color="auto"/>
                <w:left w:val="none" w:sz="0" w:space="0" w:color="auto"/>
                <w:bottom w:val="none" w:sz="0" w:space="0" w:color="auto"/>
                <w:right w:val="none" w:sz="0" w:space="0" w:color="auto"/>
              </w:divBdr>
            </w:div>
            <w:div w:id="2103721155">
              <w:marLeft w:val="0"/>
              <w:marRight w:val="0"/>
              <w:marTop w:val="0"/>
              <w:marBottom w:val="0"/>
              <w:divBdr>
                <w:top w:val="none" w:sz="0" w:space="0" w:color="auto"/>
                <w:left w:val="none" w:sz="0" w:space="0" w:color="auto"/>
                <w:bottom w:val="none" w:sz="0" w:space="0" w:color="auto"/>
                <w:right w:val="none" w:sz="0" w:space="0" w:color="auto"/>
              </w:divBdr>
            </w:div>
            <w:div w:id="380634648">
              <w:marLeft w:val="0"/>
              <w:marRight w:val="0"/>
              <w:marTop w:val="0"/>
              <w:marBottom w:val="0"/>
              <w:divBdr>
                <w:top w:val="none" w:sz="0" w:space="0" w:color="auto"/>
                <w:left w:val="none" w:sz="0" w:space="0" w:color="auto"/>
                <w:bottom w:val="none" w:sz="0" w:space="0" w:color="auto"/>
                <w:right w:val="none" w:sz="0" w:space="0" w:color="auto"/>
              </w:divBdr>
            </w:div>
            <w:div w:id="1458913379">
              <w:marLeft w:val="0"/>
              <w:marRight w:val="0"/>
              <w:marTop w:val="0"/>
              <w:marBottom w:val="0"/>
              <w:divBdr>
                <w:top w:val="none" w:sz="0" w:space="0" w:color="auto"/>
                <w:left w:val="none" w:sz="0" w:space="0" w:color="auto"/>
                <w:bottom w:val="none" w:sz="0" w:space="0" w:color="auto"/>
                <w:right w:val="none" w:sz="0" w:space="0" w:color="auto"/>
              </w:divBdr>
            </w:div>
            <w:div w:id="818108268">
              <w:marLeft w:val="0"/>
              <w:marRight w:val="0"/>
              <w:marTop w:val="0"/>
              <w:marBottom w:val="0"/>
              <w:divBdr>
                <w:top w:val="none" w:sz="0" w:space="0" w:color="auto"/>
                <w:left w:val="none" w:sz="0" w:space="0" w:color="auto"/>
                <w:bottom w:val="none" w:sz="0" w:space="0" w:color="auto"/>
                <w:right w:val="none" w:sz="0" w:space="0" w:color="auto"/>
              </w:divBdr>
            </w:div>
            <w:div w:id="2132824214">
              <w:marLeft w:val="0"/>
              <w:marRight w:val="0"/>
              <w:marTop w:val="0"/>
              <w:marBottom w:val="0"/>
              <w:divBdr>
                <w:top w:val="none" w:sz="0" w:space="0" w:color="auto"/>
                <w:left w:val="none" w:sz="0" w:space="0" w:color="auto"/>
                <w:bottom w:val="none" w:sz="0" w:space="0" w:color="auto"/>
                <w:right w:val="none" w:sz="0" w:space="0" w:color="auto"/>
              </w:divBdr>
            </w:div>
            <w:div w:id="928121885">
              <w:marLeft w:val="0"/>
              <w:marRight w:val="0"/>
              <w:marTop w:val="0"/>
              <w:marBottom w:val="0"/>
              <w:divBdr>
                <w:top w:val="none" w:sz="0" w:space="0" w:color="auto"/>
                <w:left w:val="none" w:sz="0" w:space="0" w:color="auto"/>
                <w:bottom w:val="none" w:sz="0" w:space="0" w:color="auto"/>
                <w:right w:val="none" w:sz="0" w:space="0" w:color="auto"/>
              </w:divBdr>
            </w:div>
            <w:div w:id="1722485214">
              <w:marLeft w:val="0"/>
              <w:marRight w:val="0"/>
              <w:marTop w:val="0"/>
              <w:marBottom w:val="0"/>
              <w:divBdr>
                <w:top w:val="none" w:sz="0" w:space="0" w:color="auto"/>
                <w:left w:val="none" w:sz="0" w:space="0" w:color="auto"/>
                <w:bottom w:val="none" w:sz="0" w:space="0" w:color="auto"/>
                <w:right w:val="none" w:sz="0" w:space="0" w:color="auto"/>
              </w:divBdr>
            </w:div>
            <w:div w:id="654993933">
              <w:marLeft w:val="0"/>
              <w:marRight w:val="0"/>
              <w:marTop w:val="0"/>
              <w:marBottom w:val="0"/>
              <w:divBdr>
                <w:top w:val="none" w:sz="0" w:space="0" w:color="auto"/>
                <w:left w:val="none" w:sz="0" w:space="0" w:color="auto"/>
                <w:bottom w:val="none" w:sz="0" w:space="0" w:color="auto"/>
                <w:right w:val="none" w:sz="0" w:space="0" w:color="auto"/>
              </w:divBdr>
            </w:div>
            <w:div w:id="654260645">
              <w:marLeft w:val="0"/>
              <w:marRight w:val="0"/>
              <w:marTop w:val="0"/>
              <w:marBottom w:val="0"/>
              <w:divBdr>
                <w:top w:val="none" w:sz="0" w:space="0" w:color="auto"/>
                <w:left w:val="none" w:sz="0" w:space="0" w:color="auto"/>
                <w:bottom w:val="none" w:sz="0" w:space="0" w:color="auto"/>
                <w:right w:val="none" w:sz="0" w:space="0" w:color="auto"/>
              </w:divBdr>
            </w:div>
            <w:div w:id="2091660398">
              <w:marLeft w:val="0"/>
              <w:marRight w:val="0"/>
              <w:marTop w:val="0"/>
              <w:marBottom w:val="0"/>
              <w:divBdr>
                <w:top w:val="none" w:sz="0" w:space="0" w:color="auto"/>
                <w:left w:val="none" w:sz="0" w:space="0" w:color="auto"/>
                <w:bottom w:val="none" w:sz="0" w:space="0" w:color="auto"/>
                <w:right w:val="none" w:sz="0" w:space="0" w:color="auto"/>
              </w:divBdr>
            </w:div>
            <w:div w:id="2107067532">
              <w:marLeft w:val="0"/>
              <w:marRight w:val="0"/>
              <w:marTop w:val="0"/>
              <w:marBottom w:val="0"/>
              <w:divBdr>
                <w:top w:val="none" w:sz="0" w:space="0" w:color="auto"/>
                <w:left w:val="none" w:sz="0" w:space="0" w:color="auto"/>
                <w:bottom w:val="none" w:sz="0" w:space="0" w:color="auto"/>
                <w:right w:val="none" w:sz="0" w:space="0" w:color="auto"/>
              </w:divBdr>
            </w:div>
            <w:div w:id="948318116">
              <w:marLeft w:val="0"/>
              <w:marRight w:val="0"/>
              <w:marTop w:val="0"/>
              <w:marBottom w:val="0"/>
              <w:divBdr>
                <w:top w:val="none" w:sz="0" w:space="0" w:color="auto"/>
                <w:left w:val="none" w:sz="0" w:space="0" w:color="auto"/>
                <w:bottom w:val="none" w:sz="0" w:space="0" w:color="auto"/>
                <w:right w:val="none" w:sz="0" w:space="0" w:color="auto"/>
              </w:divBdr>
            </w:div>
            <w:div w:id="912591785">
              <w:marLeft w:val="0"/>
              <w:marRight w:val="0"/>
              <w:marTop w:val="0"/>
              <w:marBottom w:val="0"/>
              <w:divBdr>
                <w:top w:val="none" w:sz="0" w:space="0" w:color="auto"/>
                <w:left w:val="none" w:sz="0" w:space="0" w:color="auto"/>
                <w:bottom w:val="none" w:sz="0" w:space="0" w:color="auto"/>
                <w:right w:val="none" w:sz="0" w:space="0" w:color="auto"/>
              </w:divBdr>
            </w:div>
            <w:div w:id="1301761362">
              <w:marLeft w:val="0"/>
              <w:marRight w:val="0"/>
              <w:marTop w:val="0"/>
              <w:marBottom w:val="0"/>
              <w:divBdr>
                <w:top w:val="none" w:sz="0" w:space="0" w:color="auto"/>
                <w:left w:val="none" w:sz="0" w:space="0" w:color="auto"/>
                <w:bottom w:val="none" w:sz="0" w:space="0" w:color="auto"/>
                <w:right w:val="none" w:sz="0" w:space="0" w:color="auto"/>
              </w:divBdr>
            </w:div>
            <w:div w:id="1900092192">
              <w:marLeft w:val="0"/>
              <w:marRight w:val="0"/>
              <w:marTop w:val="0"/>
              <w:marBottom w:val="0"/>
              <w:divBdr>
                <w:top w:val="none" w:sz="0" w:space="0" w:color="auto"/>
                <w:left w:val="none" w:sz="0" w:space="0" w:color="auto"/>
                <w:bottom w:val="none" w:sz="0" w:space="0" w:color="auto"/>
                <w:right w:val="none" w:sz="0" w:space="0" w:color="auto"/>
              </w:divBdr>
            </w:div>
            <w:div w:id="424885905">
              <w:marLeft w:val="0"/>
              <w:marRight w:val="0"/>
              <w:marTop w:val="0"/>
              <w:marBottom w:val="0"/>
              <w:divBdr>
                <w:top w:val="none" w:sz="0" w:space="0" w:color="auto"/>
                <w:left w:val="none" w:sz="0" w:space="0" w:color="auto"/>
                <w:bottom w:val="none" w:sz="0" w:space="0" w:color="auto"/>
                <w:right w:val="none" w:sz="0" w:space="0" w:color="auto"/>
              </w:divBdr>
            </w:div>
            <w:div w:id="1230533291">
              <w:marLeft w:val="0"/>
              <w:marRight w:val="0"/>
              <w:marTop w:val="0"/>
              <w:marBottom w:val="0"/>
              <w:divBdr>
                <w:top w:val="none" w:sz="0" w:space="0" w:color="auto"/>
                <w:left w:val="none" w:sz="0" w:space="0" w:color="auto"/>
                <w:bottom w:val="none" w:sz="0" w:space="0" w:color="auto"/>
                <w:right w:val="none" w:sz="0" w:space="0" w:color="auto"/>
              </w:divBdr>
            </w:div>
            <w:div w:id="841121048">
              <w:marLeft w:val="0"/>
              <w:marRight w:val="0"/>
              <w:marTop w:val="0"/>
              <w:marBottom w:val="0"/>
              <w:divBdr>
                <w:top w:val="none" w:sz="0" w:space="0" w:color="auto"/>
                <w:left w:val="none" w:sz="0" w:space="0" w:color="auto"/>
                <w:bottom w:val="none" w:sz="0" w:space="0" w:color="auto"/>
                <w:right w:val="none" w:sz="0" w:space="0" w:color="auto"/>
              </w:divBdr>
            </w:div>
            <w:div w:id="1019894118">
              <w:marLeft w:val="0"/>
              <w:marRight w:val="0"/>
              <w:marTop w:val="0"/>
              <w:marBottom w:val="0"/>
              <w:divBdr>
                <w:top w:val="none" w:sz="0" w:space="0" w:color="auto"/>
                <w:left w:val="none" w:sz="0" w:space="0" w:color="auto"/>
                <w:bottom w:val="none" w:sz="0" w:space="0" w:color="auto"/>
                <w:right w:val="none" w:sz="0" w:space="0" w:color="auto"/>
              </w:divBdr>
            </w:div>
            <w:div w:id="1107233955">
              <w:marLeft w:val="0"/>
              <w:marRight w:val="0"/>
              <w:marTop w:val="0"/>
              <w:marBottom w:val="0"/>
              <w:divBdr>
                <w:top w:val="none" w:sz="0" w:space="0" w:color="auto"/>
                <w:left w:val="none" w:sz="0" w:space="0" w:color="auto"/>
                <w:bottom w:val="none" w:sz="0" w:space="0" w:color="auto"/>
                <w:right w:val="none" w:sz="0" w:space="0" w:color="auto"/>
              </w:divBdr>
            </w:div>
            <w:div w:id="1698239656">
              <w:marLeft w:val="0"/>
              <w:marRight w:val="0"/>
              <w:marTop w:val="0"/>
              <w:marBottom w:val="0"/>
              <w:divBdr>
                <w:top w:val="none" w:sz="0" w:space="0" w:color="auto"/>
                <w:left w:val="none" w:sz="0" w:space="0" w:color="auto"/>
                <w:bottom w:val="none" w:sz="0" w:space="0" w:color="auto"/>
                <w:right w:val="none" w:sz="0" w:space="0" w:color="auto"/>
              </w:divBdr>
            </w:div>
            <w:div w:id="95952055">
              <w:marLeft w:val="0"/>
              <w:marRight w:val="0"/>
              <w:marTop w:val="0"/>
              <w:marBottom w:val="0"/>
              <w:divBdr>
                <w:top w:val="none" w:sz="0" w:space="0" w:color="auto"/>
                <w:left w:val="none" w:sz="0" w:space="0" w:color="auto"/>
                <w:bottom w:val="none" w:sz="0" w:space="0" w:color="auto"/>
                <w:right w:val="none" w:sz="0" w:space="0" w:color="auto"/>
              </w:divBdr>
            </w:div>
            <w:div w:id="570195526">
              <w:marLeft w:val="0"/>
              <w:marRight w:val="0"/>
              <w:marTop w:val="0"/>
              <w:marBottom w:val="0"/>
              <w:divBdr>
                <w:top w:val="none" w:sz="0" w:space="0" w:color="auto"/>
                <w:left w:val="none" w:sz="0" w:space="0" w:color="auto"/>
                <w:bottom w:val="none" w:sz="0" w:space="0" w:color="auto"/>
                <w:right w:val="none" w:sz="0" w:space="0" w:color="auto"/>
              </w:divBdr>
            </w:div>
            <w:div w:id="1970356620">
              <w:marLeft w:val="0"/>
              <w:marRight w:val="0"/>
              <w:marTop w:val="0"/>
              <w:marBottom w:val="0"/>
              <w:divBdr>
                <w:top w:val="none" w:sz="0" w:space="0" w:color="auto"/>
                <w:left w:val="none" w:sz="0" w:space="0" w:color="auto"/>
                <w:bottom w:val="none" w:sz="0" w:space="0" w:color="auto"/>
                <w:right w:val="none" w:sz="0" w:space="0" w:color="auto"/>
              </w:divBdr>
            </w:div>
            <w:div w:id="782308202">
              <w:marLeft w:val="0"/>
              <w:marRight w:val="0"/>
              <w:marTop w:val="0"/>
              <w:marBottom w:val="0"/>
              <w:divBdr>
                <w:top w:val="none" w:sz="0" w:space="0" w:color="auto"/>
                <w:left w:val="none" w:sz="0" w:space="0" w:color="auto"/>
                <w:bottom w:val="none" w:sz="0" w:space="0" w:color="auto"/>
                <w:right w:val="none" w:sz="0" w:space="0" w:color="auto"/>
              </w:divBdr>
            </w:div>
            <w:div w:id="1223521087">
              <w:marLeft w:val="0"/>
              <w:marRight w:val="0"/>
              <w:marTop w:val="0"/>
              <w:marBottom w:val="0"/>
              <w:divBdr>
                <w:top w:val="none" w:sz="0" w:space="0" w:color="auto"/>
                <w:left w:val="none" w:sz="0" w:space="0" w:color="auto"/>
                <w:bottom w:val="none" w:sz="0" w:space="0" w:color="auto"/>
                <w:right w:val="none" w:sz="0" w:space="0" w:color="auto"/>
              </w:divBdr>
            </w:div>
            <w:div w:id="1758020853">
              <w:marLeft w:val="0"/>
              <w:marRight w:val="0"/>
              <w:marTop w:val="0"/>
              <w:marBottom w:val="0"/>
              <w:divBdr>
                <w:top w:val="none" w:sz="0" w:space="0" w:color="auto"/>
                <w:left w:val="none" w:sz="0" w:space="0" w:color="auto"/>
                <w:bottom w:val="none" w:sz="0" w:space="0" w:color="auto"/>
                <w:right w:val="none" w:sz="0" w:space="0" w:color="auto"/>
              </w:divBdr>
            </w:div>
            <w:div w:id="173692074">
              <w:marLeft w:val="0"/>
              <w:marRight w:val="0"/>
              <w:marTop w:val="0"/>
              <w:marBottom w:val="0"/>
              <w:divBdr>
                <w:top w:val="none" w:sz="0" w:space="0" w:color="auto"/>
                <w:left w:val="none" w:sz="0" w:space="0" w:color="auto"/>
                <w:bottom w:val="none" w:sz="0" w:space="0" w:color="auto"/>
                <w:right w:val="none" w:sz="0" w:space="0" w:color="auto"/>
              </w:divBdr>
            </w:div>
            <w:div w:id="372392755">
              <w:marLeft w:val="0"/>
              <w:marRight w:val="0"/>
              <w:marTop w:val="0"/>
              <w:marBottom w:val="0"/>
              <w:divBdr>
                <w:top w:val="none" w:sz="0" w:space="0" w:color="auto"/>
                <w:left w:val="none" w:sz="0" w:space="0" w:color="auto"/>
                <w:bottom w:val="none" w:sz="0" w:space="0" w:color="auto"/>
                <w:right w:val="none" w:sz="0" w:space="0" w:color="auto"/>
              </w:divBdr>
            </w:div>
            <w:div w:id="507404566">
              <w:marLeft w:val="0"/>
              <w:marRight w:val="0"/>
              <w:marTop w:val="0"/>
              <w:marBottom w:val="0"/>
              <w:divBdr>
                <w:top w:val="none" w:sz="0" w:space="0" w:color="auto"/>
                <w:left w:val="none" w:sz="0" w:space="0" w:color="auto"/>
                <w:bottom w:val="none" w:sz="0" w:space="0" w:color="auto"/>
                <w:right w:val="none" w:sz="0" w:space="0" w:color="auto"/>
              </w:divBdr>
            </w:div>
            <w:div w:id="519274465">
              <w:marLeft w:val="0"/>
              <w:marRight w:val="0"/>
              <w:marTop w:val="0"/>
              <w:marBottom w:val="0"/>
              <w:divBdr>
                <w:top w:val="none" w:sz="0" w:space="0" w:color="auto"/>
                <w:left w:val="none" w:sz="0" w:space="0" w:color="auto"/>
                <w:bottom w:val="none" w:sz="0" w:space="0" w:color="auto"/>
                <w:right w:val="none" w:sz="0" w:space="0" w:color="auto"/>
              </w:divBdr>
            </w:div>
            <w:div w:id="318535056">
              <w:marLeft w:val="0"/>
              <w:marRight w:val="0"/>
              <w:marTop w:val="0"/>
              <w:marBottom w:val="0"/>
              <w:divBdr>
                <w:top w:val="none" w:sz="0" w:space="0" w:color="auto"/>
                <w:left w:val="none" w:sz="0" w:space="0" w:color="auto"/>
                <w:bottom w:val="none" w:sz="0" w:space="0" w:color="auto"/>
                <w:right w:val="none" w:sz="0" w:space="0" w:color="auto"/>
              </w:divBdr>
            </w:div>
            <w:div w:id="853958632">
              <w:marLeft w:val="0"/>
              <w:marRight w:val="0"/>
              <w:marTop w:val="0"/>
              <w:marBottom w:val="0"/>
              <w:divBdr>
                <w:top w:val="none" w:sz="0" w:space="0" w:color="auto"/>
                <w:left w:val="none" w:sz="0" w:space="0" w:color="auto"/>
                <w:bottom w:val="none" w:sz="0" w:space="0" w:color="auto"/>
                <w:right w:val="none" w:sz="0" w:space="0" w:color="auto"/>
              </w:divBdr>
            </w:div>
            <w:div w:id="1958100329">
              <w:marLeft w:val="0"/>
              <w:marRight w:val="0"/>
              <w:marTop w:val="0"/>
              <w:marBottom w:val="0"/>
              <w:divBdr>
                <w:top w:val="none" w:sz="0" w:space="0" w:color="auto"/>
                <w:left w:val="none" w:sz="0" w:space="0" w:color="auto"/>
                <w:bottom w:val="none" w:sz="0" w:space="0" w:color="auto"/>
                <w:right w:val="none" w:sz="0" w:space="0" w:color="auto"/>
              </w:divBdr>
            </w:div>
            <w:div w:id="260376477">
              <w:marLeft w:val="0"/>
              <w:marRight w:val="0"/>
              <w:marTop w:val="0"/>
              <w:marBottom w:val="0"/>
              <w:divBdr>
                <w:top w:val="none" w:sz="0" w:space="0" w:color="auto"/>
                <w:left w:val="none" w:sz="0" w:space="0" w:color="auto"/>
                <w:bottom w:val="none" w:sz="0" w:space="0" w:color="auto"/>
                <w:right w:val="none" w:sz="0" w:space="0" w:color="auto"/>
              </w:divBdr>
            </w:div>
            <w:div w:id="613026928">
              <w:marLeft w:val="0"/>
              <w:marRight w:val="0"/>
              <w:marTop w:val="0"/>
              <w:marBottom w:val="0"/>
              <w:divBdr>
                <w:top w:val="none" w:sz="0" w:space="0" w:color="auto"/>
                <w:left w:val="none" w:sz="0" w:space="0" w:color="auto"/>
                <w:bottom w:val="none" w:sz="0" w:space="0" w:color="auto"/>
                <w:right w:val="none" w:sz="0" w:space="0" w:color="auto"/>
              </w:divBdr>
            </w:div>
            <w:div w:id="724766800">
              <w:marLeft w:val="0"/>
              <w:marRight w:val="0"/>
              <w:marTop w:val="0"/>
              <w:marBottom w:val="0"/>
              <w:divBdr>
                <w:top w:val="none" w:sz="0" w:space="0" w:color="auto"/>
                <w:left w:val="none" w:sz="0" w:space="0" w:color="auto"/>
                <w:bottom w:val="none" w:sz="0" w:space="0" w:color="auto"/>
                <w:right w:val="none" w:sz="0" w:space="0" w:color="auto"/>
              </w:divBdr>
            </w:div>
            <w:div w:id="1687902771">
              <w:marLeft w:val="0"/>
              <w:marRight w:val="0"/>
              <w:marTop w:val="0"/>
              <w:marBottom w:val="0"/>
              <w:divBdr>
                <w:top w:val="none" w:sz="0" w:space="0" w:color="auto"/>
                <w:left w:val="none" w:sz="0" w:space="0" w:color="auto"/>
                <w:bottom w:val="none" w:sz="0" w:space="0" w:color="auto"/>
                <w:right w:val="none" w:sz="0" w:space="0" w:color="auto"/>
              </w:divBdr>
            </w:div>
            <w:div w:id="2136677015">
              <w:marLeft w:val="0"/>
              <w:marRight w:val="0"/>
              <w:marTop w:val="0"/>
              <w:marBottom w:val="0"/>
              <w:divBdr>
                <w:top w:val="none" w:sz="0" w:space="0" w:color="auto"/>
                <w:left w:val="none" w:sz="0" w:space="0" w:color="auto"/>
                <w:bottom w:val="none" w:sz="0" w:space="0" w:color="auto"/>
                <w:right w:val="none" w:sz="0" w:space="0" w:color="auto"/>
              </w:divBdr>
            </w:div>
            <w:div w:id="893271808">
              <w:marLeft w:val="0"/>
              <w:marRight w:val="0"/>
              <w:marTop w:val="0"/>
              <w:marBottom w:val="0"/>
              <w:divBdr>
                <w:top w:val="none" w:sz="0" w:space="0" w:color="auto"/>
                <w:left w:val="none" w:sz="0" w:space="0" w:color="auto"/>
                <w:bottom w:val="none" w:sz="0" w:space="0" w:color="auto"/>
                <w:right w:val="none" w:sz="0" w:space="0" w:color="auto"/>
              </w:divBdr>
            </w:div>
            <w:div w:id="1853883434">
              <w:marLeft w:val="0"/>
              <w:marRight w:val="0"/>
              <w:marTop w:val="0"/>
              <w:marBottom w:val="0"/>
              <w:divBdr>
                <w:top w:val="none" w:sz="0" w:space="0" w:color="auto"/>
                <w:left w:val="none" w:sz="0" w:space="0" w:color="auto"/>
                <w:bottom w:val="none" w:sz="0" w:space="0" w:color="auto"/>
                <w:right w:val="none" w:sz="0" w:space="0" w:color="auto"/>
              </w:divBdr>
            </w:div>
            <w:div w:id="1491409823">
              <w:marLeft w:val="0"/>
              <w:marRight w:val="0"/>
              <w:marTop w:val="0"/>
              <w:marBottom w:val="0"/>
              <w:divBdr>
                <w:top w:val="none" w:sz="0" w:space="0" w:color="auto"/>
                <w:left w:val="none" w:sz="0" w:space="0" w:color="auto"/>
                <w:bottom w:val="none" w:sz="0" w:space="0" w:color="auto"/>
                <w:right w:val="none" w:sz="0" w:space="0" w:color="auto"/>
              </w:divBdr>
            </w:div>
            <w:div w:id="993025738">
              <w:marLeft w:val="0"/>
              <w:marRight w:val="0"/>
              <w:marTop w:val="0"/>
              <w:marBottom w:val="0"/>
              <w:divBdr>
                <w:top w:val="none" w:sz="0" w:space="0" w:color="auto"/>
                <w:left w:val="none" w:sz="0" w:space="0" w:color="auto"/>
                <w:bottom w:val="none" w:sz="0" w:space="0" w:color="auto"/>
                <w:right w:val="none" w:sz="0" w:space="0" w:color="auto"/>
              </w:divBdr>
            </w:div>
            <w:div w:id="522018601">
              <w:marLeft w:val="0"/>
              <w:marRight w:val="0"/>
              <w:marTop w:val="0"/>
              <w:marBottom w:val="0"/>
              <w:divBdr>
                <w:top w:val="none" w:sz="0" w:space="0" w:color="auto"/>
                <w:left w:val="none" w:sz="0" w:space="0" w:color="auto"/>
                <w:bottom w:val="none" w:sz="0" w:space="0" w:color="auto"/>
                <w:right w:val="none" w:sz="0" w:space="0" w:color="auto"/>
              </w:divBdr>
            </w:div>
            <w:div w:id="1412043412">
              <w:marLeft w:val="0"/>
              <w:marRight w:val="0"/>
              <w:marTop w:val="0"/>
              <w:marBottom w:val="0"/>
              <w:divBdr>
                <w:top w:val="none" w:sz="0" w:space="0" w:color="auto"/>
                <w:left w:val="none" w:sz="0" w:space="0" w:color="auto"/>
                <w:bottom w:val="none" w:sz="0" w:space="0" w:color="auto"/>
                <w:right w:val="none" w:sz="0" w:space="0" w:color="auto"/>
              </w:divBdr>
            </w:div>
            <w:div w:id="1301693870">
              <w:marLeft w:val="0"/>
              <w:marRight w:val="0"/>
              <w:marTop w:val="0"/>
              <w:marBottom w:val="0"/>
              <w:divBdr>
                <w:top w:val="none" w:sz="0" w:space="0" w:color="auto"/>
                <w:left w:val="none" w:sz="0" w:space="0" w:color="auto"/>
                <w:bottom w:val="none" w:sz="0" w:space="0" w:color="auto"/>
                <w:right w:val="none" w:sz="0" w:space="0" w:color="auto"/>
              </w:divBdr>
            </w:div>
            <w:div w:id="1215702943">
              <w:marLeft w:val="0"/>
              <w:marRight w:val="0"/>
              <w:marTop w:val="0"/>
              <w:marBottom w:val="0"/>
              <w:divBdr>
                <w:top w:val="none" w:sz="0" w:space="0" w:color="auto"/>
                <w:left w:val="none" w:sz="0" w:space="0" w:color="auto"/>
                <w:bottom w:val="none" w:sz="0" w:space="0" w:color="auto"/>
                <w:right w:val="none" w:sz="0" w:space="0" w:color="auto"/>
              </w:divBdr>
            </w:div>
            <w:div w:id="579602268">
              <w:marLeft w:val="0"/>
              <w:marRight w:val="0"/>
              <w:marTop w:val="0"/>
              <w:marBottom w:val="0"/>
              <w:divBdr>
                <w:top w:val="none" w:sz="0" w:space="0" w:color="auto"/>
                <w:left w:val="none" w:sz="0" w:space="0" w:color="auto"/>
                <w:bottom w:val="none" w:sz="0" w:space="0" w:color="auto"/>
                <w:right w:val="none" w:sz="0" w:space="0" w:color="auto"/>
              </w:divBdr>
            </w:div>
            <w:div w:id="1697922872">
              <w:marLeft w:val="0"/>
              <w:marRight w:val="0"/>
              <w:marTop w:val="0"/>
              <w:marBottom w:val="0"/>
              <w:divBdr>
                <w:top w:val="none" w:sz="0" w:space="0" w:color="auto"/>
                <w:left w:val="none" w:sz="0" w:space="0" w:color="auto"/>
                <w:bottom w:val="none" w:sz="0" w:space="0" w:color="auto"/>
                <w:right w:val="none" w:sz="0" w:space="0" w:color="auto"/>
              </w:divBdr>
            </w:div>
            <w:div w:id="1452822888">
              <w:marLeft w:val="0"/>
              <w:marRight w:val="0"/>
              <w:marTop w:val="0"/>
              <w:marBottom w:val="0"/>
              <w:divBdr>
                <w:top w:val="none" w:sz="0" w:space="0" w:color="auto"/>
                <w:left w:val="none" w:sz="0" w:space="0" w:color="auto"/>
                <w:bottom w:val="none" w:sz="0" w:space="0" w:color="auto"/>
                <w:right w:val="none" w:sz="0" w:space="0" w:color="auto"/>
              </w:divBdr>
            </w:div>
            <w:div w:id="908462954">
              <w:marLeft w:val="0"/>
              <w:marRight w:val="0"/>
              <w:marTop w:val="0"/>
              <w:marBottom w:val="0"/>
              <w:divBdr>
                <w:top w:val="none" w:sz="0" w:space="0" w:color="auto"/>
                <w:left w:val="none" w:sz="0" w:space="0" w:color="auto"/>
                <w:bottom w:val="none" w:sz="0" w:space="0" w:color="auto"/>
                <w:right w:val="none" w:sz="0" w:space="0" w:color="auto"/>
              </w:divBdr>
            </w:div>
            <w:div w:id="1817605535">
              <w:marLeft w:val="0"/>
              <w:marRight w:val="0"/>
              <w:marTop w:val="0"/>
              <w:marBottom w:val="0"/>
              <w:divBdr>
                <w:top w:val="none" w:sz="0" w:space="0" w:color="auto"/>
                <w:left w:val="none" w:sz="0" w:space="0" w:color="auto"/>
                <w:bottom w:val="none" w:sz="0" w:space="0" w:color="auto"/>
                <w:right w:val="none" w:sz="0" w:space="0" w:color="auto"/>
              </w:divBdr>
            </w:div>
            <w:div w:id="5158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48928">
      <w:bodyDiv w:val="1"/>
      <w:marLeft w:val="0"/>
      <w:marRight w:val="0"/>
      <w:marTop w:val="0"/>
      <w:marBottom w:val="0"/>
      <w:divBdr>
        <w:top w:val="none" w:sz="0" w:space="0" w:color="auto"/>
        <w:left w:val="none" w:sz="0" w:space="0" w:color="auto"/>
        <w:bottom w:val="none" w:sz="0" w:space="0" w:color="auto"/>
        <w:right w:val="none" w:sz="0" w:space="0" w:color="auto"/>
      </w:divBdr>
    </w:div>
    <w:div w:id="610279260">
      <w:bodyDiv w:val="1"/>
      <w:marLeft w:val="0"/>
      <w:marRight w:val="0"/>
      <w:marTop w:val="0"/>
      <w:marBottom w:val="0"/>
      <w:divBdr>
        <w:top w:val="none" w:sz="0" w:space="0" w:color="auto"/>
        <w:left w:val="none" w:sz="0" w:space="0" w:color="auto"/>
        <w:bottom w:val="none" w:sz="0" w:space="0" w:color="auto"/>
        <w:right w:val="none" w:sz="0" w:space="0" w:color="auto"/>
      </w:divBdr>
      <w:divsChild>
        <w:div w:id="1351253355">
          <w:marLeft w:val="0"/>
          <w:marRight w:val="0"/>
          <w:marTop w:val="0"/>
          <w:marBottom w:val="0"/>
          <w:divBdr>
            <w:top w:val="none" w:sz="0" w:space="0" w:color="auto"/>
            <w:left w:val="none" w:sz="0" w:space="0" w:color="auto"/>
            <w:bottom w:val="none" w:sz="0" w:space="0" w:color="auto"/>
            <w:right w:val="none" w:sz="0" w:space="0" w:color="auto"/>
          </w:divBdr>
          <w:divsChild>
            <w:div w:id="2143887057">
              <w:marLeft w:val="0"/>
              <w:marRight w:val="0"/>
              <w:marTop w:val="0"/>
              <w:marBottom w:val="0"/>
              <w:divBdr>
                <w:top w:val="none" w:sz="0" w:space="0" w:color="auto"/>
                <w:left w:val="none" w:sz="0" w:space="0" w:color="auto"/>
                <w:bottom w:val="none" w:sz="0" w:space="0" w:color="auto"/>
                <w:right w:val="none" w:sz="0" w:space="0" w:color="auto"/>
              </w:divBdr>
            </w:div>
            <w:div w:id="1012337091">
              <w:marLeft w:val="0"/>
              <w:marRight w:val="0"/>
              <w:marTop w:val="0"/>
              <w:marBottom w:val="0"/>
              <w:divBdr>
                <w:top w:val="none" w:sz="0" w:space="0" w:color="auto"/>
                <w:left w:val="none" w:sz="0" w:space="0" w:color="auto"/>
                <w:bottom w:val="none" w:sz="0" w:space="0" w:color="auto"/>
                <w:right w:val="none" w:sz="0" w:space="0" w:color="auto"/>
              </w:divBdr>
            </w:div>
            <w:div w:id="16196180">
              <w:marLeft w:val="0"/>
              <w:marRight w:val="0"/>
              <w:marTop w:val="0"/>
              <w:marBottom w:val="0"/>
              <w:divBdr>
                <w:top w:val="none" w:sz="0" w:space="0" w:color="auto"/>
                <w:left w:val="none" w:sz="0" w:space="0" w:color="auto"/>
                <w:bottom w:val="none" w:sz="0" w:space="0" w:color="auto"/>
                <w:right w:val="none" w:sz="0" w:space="0" w:color="auto"/>
              </w:divBdr>
            </w:div>
            <w:div w:id="2132086199">
              <w:marLeft w:val="0"/>
              <w:marRight w:val="0"/>
              <w:marTop w:val="0"/>
              <w:marBottom w:val="0"/>
              <w:divBdr>
                <w:top w:val="none" w:sz="0" w:space="0" w:color="auto"/>
                <w:left w:val="none" w:sz="0" w:space="0" w:color="auto"/>
                <w:bottom w:val="none" w:sz="0" w:space="0" w:color="auto"/>
                <w:right w:val="none" w:sz="0" w:space="0" w:color="auto"/>
              </w:divBdr>
            </w:div>
            <w:div w:id="630670090">
              <w:marLeft w:val="0"/>
              <w:marRight w:val="0"/>
              <w:marTop w:val="0"/>
              <w:marBottom w:val="0"/>
              <w:divBdr>
                <w:top w:val="none" w:sz="0" w:space="0" w:color="auto"/>
                <w:left w:val="none" w:sz="0" w:space="0" w:color="auto"/>
                <w:bottom w:val="none" w:sz="0" w:space="0" w:color="auto"/>
                <w:right w:val="none" w:sz="0" w:space="0" w:color="auto"/>
              </w:divBdr>
            </w:div>
            <w:div w:id="2104646505">
              <w:marLeft w:val="0"/>
              <w:marRight w:val="0"/>
              <w:marTop w:val="0"/>
              <w:marBottom w:val="0"/>
              <w:divBdr>
                <w:top w:val="none" w:sz="0" w:space="0" w:color="auto"/>
                <w:left w:val="none" w:sz="0" w:space="0" w:color="auto"/>
                <w:bottom w:val="none" w:sz="0" w:space="0" w:color="auto"/>
                <w:right w:val="none" w:sz="0" w:space="0" w:color="auto"/>
              </w:divBdr>
            </w:div>
            <w:div w:id="1665624639">
              <w:marLeft w:val="0"/>
              <w:marRight w:val="0"/>
              <w:marTop w:val="0"/>
              <w:marBottom w:val="0"/>
              <w:divBdr>
                <w:top w:val="none" w:sz="0" w:space="0" w:color="auto"/>
                <w:left w:val="none" w:sz="0" w:space="0" w:color="auto"/>
                <w:bottom w:val="none" w:sz="0" w:space="0" w:color="auto"/>
                <w:right w:val="none" w:sz="0" w:space="0" w:color="auto"/>
              </w:divBdr>
            </w:div>
            <w:div w:id="603002561">
              <w:marLeft w:val="0"/>
              <w:marRight w:val="0"/>
              <w:marTop w:val="0"/>
              <w:marBottom w:val="0"/>
              <w:divBdr>
                <w:top w:val="none" w:sz="0" w:space="0" w:color="auto"/>
                <w:left w:val="none" w:sz="0" w:space="0" w:color="auto"/>
                <w:bottom w:val="none" w:sz="0" w:space="0" w:color="auto"/>
                <w:right w:val="none" w:sz="0" w:space="0" w:color="auto"/>
              </w:divBdr>
            </w:div>
            <w:div w:id="131556981">
              <w:marLeft w:val="0"/>
              <w:marRight w:val="0"/>
              <w:marTop w:val="0"/>
              <w:marBottom w:val="0"/>
              <w:divBdr>
                <w:top w:val="none" w:sz="0" w:space="0" w:color="auto"/>
                <w:left w:val="none" w:sz="0" w:space="0" w:color="auto"/>
                <w:bottom w:val="none" w:sz="0" w:space="0" w:color="auto"/>
                <w:right w:val="none" w:sz="0" w:space="0" w:color="auto"/>
              </w:divBdr>
            </w:div>
            <w:div w:id="1109741694">
              <w:marLeft w:val="0"/>
              <w:marRight w:val="0"/>
              <w:marTop w:val="0"/>
              <w:marBottom w:val="0"/>
              <w:divBdr>
                <w:top w:val="none" w:sz="0" w:space="0" w:color="auto"/>
                <w:left w:val="none" w:sz="0" w:space="0" w:color="auto"/>
                <w:bottom w:val="none" w:sz="0" w:space="0" w:color="auto"/>
                <w:right w:val="none" w:sz="0" w:space="0" w:color="auto"/>
              </w:divBdr>
            </w:div>
            <w:div w:id="473332740">
              <w:marLeft w:val="0"/>
              <w:marRight w:val="0"/>
              <w:marTop w:val="0"/>
              <w:marBottom w:val="0"/>
              <w:divBdr>
                <w:top w:val="none" w:sz="0" w:space="0" w:color="auto"/>
                <w:left w:val="none" w:sz="0" w:space="0" w:color="auto"/>
                <w:bottom w:val="none" w:sz="0" w:space="0" w:color="auto"/>
                <w:right w:val="none" w:sz="0" w:space="0" w:color="auto"/>
              </w:divBdr>
            </w:div>
            <w:div w:id="1466310140">
              <w:marLeft w:val="0"/>
              <w:marRight w:val="0"/>
              <w:marTop w:val="0"/>
              <w:marBottom w:val="0"/>
              <w:divBdr>
                <w:top w:val="none" w:sz="0" w:space="0" w:color="auto"/>
                <w:left w:val="none" w:sz="0" w:space="0" w:color="auto"/>
                <w:bottom w:val="none" w:sz="0" w:space="0" w:color="auto"/>
                <w:right w:val="none" w:sz="0" w:space="0" w:color="auto"/>
              </w:divBdr>
            </w:div>
            <w:div w:id="1683582043">
              <w:marLeft w:val="0"/>
              <w:marRight w:val="0"/>
              <w:marTop w:val="0"/>
              <w:marBottom w:val="0"/>
              <w:divBdr>
                <w:top w:val="none" w:sz="0" w:space="0" w:color="auto"/>
                <w:left w:val="none" w:sz="0" w:space="0" w:color="auto"/>
                <w:bottom w:val="none" w:sz="0" w:space="0" w:color="auto"/>
                <w:right w:val="none" w:sz="0" w:space="0" w:color="auto"/>
              </w:divBdr>
            </w:div>
            <w:div w:id="391856402">
              <w:marLeft w:val="0"/>
              <w:marRight w:val="0"/>
              <w:marTop w:val="0"/>
              <w:marBottom w:val="0"/>
              <w:divBdr>
                <w:top w:val="none" w:sz="0" w:space="0" w:color="auto"/>
                <w:left w:val="none" w:sz="0" w:space="0" w:color="auto"/>
                <w:bottom w:val="none" w:sz="0" w:space="0" w:color="auto"/>
                <w:right w:val="none" w:sz="0" w:space="0" w:color="auto"/>
              </w:divBdr>
            </w:div>
            <w:div w:id="1732654719">
              <w:marLeft w:val="0"/>
              <w:marRight w:val="0"/>
              <w:marTop w:val="0"/>
              <w:marBottom w:val="0"/>
              <w:divBdr>
                <w:top w:val="none" w:sz="0" w:space="0" w:color="auto"/>
                <w:left w:val="none" w:sz="0" w:space="0" w:color="auto"/>
                <w:bottom w:val="none" w:sz="0" w:space="0" w:color="auto"/>
                <w:right w:val="none" w:sz="0" w:space="0" w:color="auto"/>
              </w:divBdr>
            </w:div>
            <w:div w:id="973096811">
              <w:marLeft w:val="0"/>
              <w:marRight w:val="0"/>
              <w:marTop w:val="0"/>
              <w:marBottom w:val="0"/>
              <w:divBdr>
                <w:top w:val="none" w:sz="0" w:space="0" w:color="auto"/>
                <w:left w:val="none" w:sz="0" w:space="0" w:color="auto"/>
                <w:bottom w:val="none" w:sz="0" w:space="0" w:color="auto"/>
                <w:right w:val="none" w:sz="0" w:space="0" w:color="auto"/>
              </w:divBdr>
            </w:div>
            <w:div w:id="1946493432">
              <w:marLeft w:val="0"/>
              <w:marRight w:val="0"/>
              <w:marTop w:val="0"/>
              <w:marBottom w:val="0"/>
              <w:divBdr>
                <w:top w:val="none" w:sz="0" w:space="0" w:color="auto"/>
                <w:left w:val="none" w:sz="0" w:space="0" w:color="auto"/>
                <w:bottom w:val="none" w:sz="0" w:space="0" w:color="auto"/>
                <w:right w:val="none" w:sz="0" w:space="0" w:color="auto"/>
              </w:divBdr>
            </w:div>
            <w:div w:id="1260720680">
              <w:marLeft w:val="0"/>
              <w:marRight w:val="0"/>
              <w:marTop w:val="0"/>
              <w:marBottom w:val="0"/>
              <w:divBdr>
                <w:top w:val="none" w:sz="0" w:space="0" w:color="auto"/>
                <w:left w:val="none" w:sz="0" w:space="0" w:color="auto"/>
                <w:bottom w:val="none" w:sz="0" w:space="0" w:color="auto"/>
                <w:right w:val="none" w:sz="0" w:space="0" w:color="auto"/>
              </w:divBdr>
            </w:div>
            <w:div w:id="56519419">
              <w:marLeft w:val="0"/>
              <w:marRight w:val="0"/>
              <w:marTop w:val="0"/>
              <w:marBottom w:val="0"/>
              <w:divBdr>
                <w:top w:val="none" w:sz="0" w:space="0" w:color="auto"/>
                <w:left w:val="none" w:sz="0" w:space="0" w:color="auto"/>
                <w:bottom w:val="none" w:sz="0" w:space="0" w:color="auto"/>
                <w:right w:val="none" w:sz="0" w:space="0" w:color="auto"/>
              </w:divBdr>
            </w:div>
            <w:div w:id="1190222963">
              <w:marLeft w:val="0"/>
              <w:marRight w:val="0"/>
              <w:marTop w:val="0"/>
              <w:marBottom w:val="0"/>
              <w:divBdr>
                <w:top w:val="none" w:sz="0" w:space="0" w:color="auto"/>
                <w:left w:val="none" w:sz="0" w:space="0" w:color="auto"/>
                <w:bottom w:val="none" w:sz="0" w:space="0" w:color="auto"/>
                <w:right w:val="none" w:sz="0" w:space="0" w:color="auto"/>
              </w:divBdr>
            </w:div>
            <w:div w:id="1299847009">
              <w:marLeft w:val="0"/>
              <w:marRight w:val="0"/>
              <w:marTop w:val="0"/>
              <w:marBottom w:val="0"/>
              <w:divBdr>
                <w:top w:val="none" w:sz="0" w:space="0" w:color="auto"/>
                <w:left w:val="none" w:sz="0" w:space="0" w:color="auto"/>
                <w:bottom w:val="none" w:sz="0" w:space="0" w:color="auto"/>
                <w:right w:val="none" w:sz="0" w:space="0" w:color="auto"/>
              </w:divBdr>
            </w:div>
            <w:div w:id="1987390645">
              <w:marLeft w:val="0"/>
              <w:marRight w:val="0"/>
              <w:marTop w:val="0"/>
              <w:marBottom w:val="0"/>
              <w:divBdr>
                <w:top w:val="none" w:sz="0" w:space="0" w:color="auto"/>
                <w:left w:val="none" w:sz="0" w:space="0" w:color="auto"/>
                <w:bottom w:val="none" w:sz="0" w:space="0" w:color="auto"/>
                <w:right w:val="none" w:sz="0" w:space="0" w:color="auto"/>
              </w:divBdr>
            </w:div>
            <w:div w:id="772627997">
              <w:marLeft w:val="0"/>
              <w:marRight w:val="0"/>
              <w:marTop w:val="0"/>
              <w:marBottom w:val="0"/>
              <w:divBdr>
                <w:top w:val="none" w:sz="0" w:space="0" w:color="auto"/>
                <w:left w:val="none" w:sz="0" w:space="0" w:color="auto"/>
                <w:bottom w:val="none" w:sz="0" w:space="0" w:color="auto"/>
                <w:right w:val="none" w:sz="0" w:space="0" w:color="auto"/>
              </w:divBdr>
            </w:div>
            <w:div w:id="836771870">
              <w:marLeft w:val="0"/>
              <w:marRight w:val="0"/>
              <w:marTop w:val="0"/>
              <w:marBottom w:val="0"/>
              <w:divBdr>
                <w:top w:val="none" w:sz="0" w:space="0" w:color="auto"/>
                <w:left w:val="none" w:sz="0" w:space="0" w:color="auto"/>
                <w:bottom w:val="none" w:sz="0" w:space="0" w:color="auto"/>
                <w:right w:val="none" w:sz="0" w:space="0" w:color="auto"/>
              </w:divBdr>
            </w:div>
            <w:div w:id="736170963">
              <w:marLeft w:val="0"/>
              <w:marRight w:val="0"/>
              <w:marTop w:val="0"/>
              <w:marBottom w:val="0"/>
              <w:divBdr>
                <w:top w:val="none" w:sz="0" w:space="0" w:color="auto"/>
                <w:left w:val="none" w:sz="0" w:space="0" w:color="auto"/>
                <w:bottom w:val="none" w:sz="0" w:space="0" w:color="auto"/>
                <w:right w:val="none" w:sz="0" w:space="0" w:color="auto"/>
              </w:divBdr>
            </w:div>
            <w:div w:id="462889656">
              <w:marLeft w:val="0"/>
              <w:marRight w:val="0"/>
              <w:marTop w:val="0"/>
              <w:marBottom w:val="0"/>
              <w:divBdr>
                <w:top w:val="none" w:sz="0" w:space="0" w:color="auto"/>
                <w:left w:val="none" w:sz="0" w:space="0" w:color="auto"/>
                <w:bottom w:val="none" w:sz="0" w:space="0" w:color="auto"/>
                <w:right w:val="none" w:sz="0" w:space="0" w:color="auto"/>
              </w:divBdr>
            </w:div>
            <w:div w:id="1874072548">
              <w:marLeft w:val="0"/>
              <w:marRight w:val="0"/>
              <w:marTop w:val="0"/>
              <w:marBottom w:val="0"/>
              <w:divBdr>
                <w:top w:val="none" w:sz="0" w:space="0" w:color="auto"/>
                <w:left w:val="none" w:sz="0" w:space="0" w:color="auto"/>
                <w:bottom w:val="none" w:sz="0" w:space="0" w:color="auto"/>
                <w:right w:val="none" w:sz="0" w:space="0" w:color="auto"/>
              </w:divBdr>
            </w:div>
            <w:div w:id="722095030">
              <w:marLeft w:val="0"/>
              <w:marRight w:val="0"/>
              <w:marTop w:val="0"/>
              <w:marBottom w:val="0"/>
              <w:divBdr>
                <w:top w:val="none" w:sz="0" w:space="0" w:color="auto"/>
                <w:left w:val="none" w:sz="0" w:space="0" w:color="auto"/>
                <w:bottom w:val="none" w:sz="0" w:space="0" w:color="auto"/>
                <w:right w:val="none" w:sz="0" w:space="0" w:color="auto"/>
              </w:divBdr>
            </w:div>
            <w:div w:id="37600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8020">
      <w:bodyDiv w:val="1"/>
      <w:marLeft w:val="0"/>
      <w:marRight w:val="0"/>
      <w:marTop w:val="0"/>
      <w:marBottom w:val="0"/>
      <w:divBdr>
        <w:top w:val="none" w:sz="0" w:space="0" w:color="auto"/>
        <w:left w:val="none" w:sz="0" w:space="0" w:color="auto"/>
        <w:bottom w:val="none" w:sz="0" w:space="0" w:color="auto"/>
        <w:right w:val="none" w:sz="0" w:space="0" w:color="auto"/>
      </w:divBdr>
    </w:div>
    <w:div w:id="627665186">
      <w:bodyDiv w:val="1"/>
      <w:marLeft w:val="0"/>
      <w:marRight w:val="0"/>
      <w:marTop w:val="0"/>
      <w:marBottom w:val="0"/>
      <w:divBdr>
        <w:top w:val="none" w:sz="0" w:space="0" w:color="auto"/>
        <w:left w:val="none" w:sz="0" w:space="0" w:color="auto"/>
        <w:bottom w:val="none" w:sz="0" w:space="0" w:color="auto"/>
        <w:right w:val="none" w:sz="0" w:space="0" w:color="auto"/>
      </w:divBdr>
      <w:divsChild>
        <w:div w:id="249627919">
          <w:marLeft w:val="0"/>
          <w:marRight w:val="0"/>
          <w:marTop w:val="0"/>
          <w:marBottom w:val="0"/>
          <w:divBdr>
            <w:top w:val="none" w:sz="0" w:space="0" w:color="auto"/>
            <w:left w:val="none" w:sz="0" w:space="0" w:color="auto"/>
            <w:bottom w:val="none" w:sz="0" w:space="0" w:color="auto"/>
            <w:right w:val="none" w:sz="0" w:space="0" w:color="auto"/>
          </w:divBdr>
          <w:divsChild>
            <w:div w:id="2087804316">
              <w:marLeft w:val="0"/>
              <w:marRight w:val="0"/>
              <w:marTop w:val="0"/>
              <w:marBottom w:val="0"/>
              <w:divBdr>
                <w:top w:val="none" w:sz="0" w:space="0" w:color="auto"/>
                <w:left w:val="none" w:sz="0" w:space="0" w:color="auto"/>
                <w:bottom w:val="none" w:sz="0" w:space="0" w:color="auto"/>
                <w:right w:val="none" w:sz="0" w:space="0" w:color="auto"/>
              </w:divBdr>
            </w:div>
            <w:div w:id="1101802446">
              <w:marLeft w:val="0"/>
              <w:marRight w:val="0"/>
              <w:marTop w:val="0"/>
              <w:marBottom w:val="0"/>
              <w:divBdr>
                <w:top w:val="none" w:sz="0" w:space="0" w:color="auto"/>
                <w:left w:val="none" w:sz="0" w:space="0" w:color="auto"/>
                <w:bottom w:val="none" w:sz="0" w:space="0" w:color="auto"/>
                <w:right w:val="none" w:sz="0" w:space="0" w:color="auto"/>
              </w:divBdr>
            </w:div>
            <w:div w:id="146285940">
              <w:marLeft w:val="0"/>
              <w:marRight w:val="0"/>
              <w:marTop w:val="0"/>
              <w:marBottom w:val="0"/>
              <w:divBdr>
                <w:top w:val="none" w:sz="0" w:space="0" w:color="auto"/>
                <w:left w:val="none" w:sz="0" w:space="0" w:color="auto"/>
                <w:bottom w:val="none" w:sz="0" w:space="0" w:color="auto"/>
                <w:right w:val="none" w:sz="0" w:space="0" w:color="auto"/>
              </w:divBdr>
            </w:div>
            <w:div w:id="1563905202">
              <w:marLeft w:val="0"/>
              <w:marRight w:val="0"/>
              <w:marTop w:val="0"/>
              <w:marBottom w:val="0"/>
              <w:divBdr>
                <w:top w:val="none" w:sz="0" w:space="0" w:color="auto"/>
                <w:left w:val="none" w:sz="0" w:space="0" w:color="auto"/>
                <w:bottom w:val="none" w:sz="0" w:space="0" w:color="auto"/>
                <w:right w:val="none" w:sz="0" w:space="0" w:color="auto"/>
              </w:divBdr>
            </w:div>
            <w:div w:id="1910311586">
              <w:marLeft w:val="0"/>
              <w:marRight w:val="0"/>
              <w:marTop w:val="0"/>
              <w:marBottom w:val="0"/>
              <w:divBdr>
                <w:top w:val="none" w:sz="0" w:space="0" w:color="auto"/>
                <w:left w:val="none" w:sz="0" w:space="0" w:color="auto"/>
                <w:bottom w:val="none" w:sz="0" w:space="0" w:color="auto"/>
                <w:right w:val="none" w:sz="0" w:space="0" w:color="auto"/>
              </w:divBdr>
            </w:div>
            <w:div w:id="1720668356">
              <w:marLeft w:val="0"/>
              <w:marRight w:val="0"/>
              <w:marTop w:val="0"/>
              <w:marBottom w:val="0"/>
              <w:divBdr>
                <w:top w:val="none" w:sz="0" w:space="0" w:color="auto"/>
                <w:left w:val="none" w:sz="0" w:space="0" w:color="auto"/>
                <w:bottom w:val="none" w:sz="0" w:space="0" w:color="auto"/>
                <w:right w:val="none" w:sz="0" w:space="0" w:color="auto"/>
              </w:divBdr>
            </w:div>
            <w:div w:id="2120448577">
              <w:marLeft w:val="0"/>
              <w:marRight w:val="0"/>
              <w:marTop w:val="0"/>
              <w:marBottom w:val="0"/>
              <w:divBdr>
                <w:top w:val="none" w:sz="0" w:space="0" w:color="auto"/>
                <w:left w:val="none" w:sz="0" w:space="0" w:color="auto"/>
                <w:bottom w:val="none" w:sz="0" w:space="0" w:color="auto"/>
                <w:right w:val="none" w:sz="0" w:space="0" w:color="auto"/>
              </w:divBdr>
            </w:div>
            <w:div w:id="1302343442">
              <w:marLeft w:val="0"/>
              <w:marRight w:val="0"/>
              <w:marTop w:val="0"/>
              <w:marBottom w:val="0"/>
              <w:divBdr>
                <w:top w:val="none" w:sz="0" w:space="0" w:color="auto"/>
                <w:left w:val="none" w:sz="0" w:space="0" w:color="auto"/>
                <w:bottom w:val="none" w:sz="0" w:space="0" w:color="auto"/>
                <w:right w:val="none" w:sz="0" w:space="0" w:color="auto"/>
              </w:divBdr>
            </w:div>
            <w:div w:id="1604455720">
              <w:marLeft w:val="0"/>
              <w:marRight w:val="0"/>
              <w:marTop w:val="0"/>
              <w:marBottom w:val="0"/>
              <w:divBdr>
                <w:top w:val="none" w:sz="0" w:space="0" w:color="auto"/>
                <w:left w:val="none" w:sz="0" w:space="0" w:color="auto"/>
                <w:bottom w:val="none" w:sz="0" w:space="0" w:color="auto"/>
                <w:right w:val="none" w:sz="0" w:space="0" w:color="auto"/>
              </w:divBdr>
            </w:div>
            <w:div w:id="932206660">
              <w:marLeft w:val="0"/>
              <w:marRight w:val="0"/>
              <w:marTop w:val="0"/>
              <w:marBottom w:val="0"/>
              <w:divBdr>
                <w:top w:val="none" w:sz="0" w:space="0" w:color="auto"/>
                <w:left w:val="none" w:sz="0" w:space="0" w:color="auto"/>
                <w:bottom w:val="none" w:sz="0" w:space="0" w:color="auto"/>
                <w:right w:val="none" w:sz="0" w:space="0" w:color="auto"/>
              </w:divBdr>
            </w:div>
            <w:div w:id="1543589389">
              <w:marLeft w:val="0"/>
              <w:marRight w:val="0"/>
              <w:marTop w:val="0"/>
              <w:marBottom w:val="0"/>
              <w:divBdr>
                <w:top w:val="none" w:sz="0" w:space="0" w:color="auto"/>
                <w:left w:val="none" w:sz="0" w:space="0" w:color="auto"/>
                <w:bottom w:val="none" w:sz="0" w:space="0" w:color="auto"/>
                <w:right w:val="none" w:sz="0" w:space="0" w:color="auto"/>
              </w:divBdr>
            </w:div>
            <w:div w:id="1860854309">
              <w:marLeft w:val="0"/>
              <w:marRight w:val="0"/>
              <w:marTop w:val="0"/>
              <w:marBottom w:val="0"/>
              <w:divBdr>
                <w:top w:val="none" w:sz="0" w:space="0" w:color="auto"/>
                <w:left w:val="none" w:sz="0" w:space="0" w:color="auto"/>
                <w:bottom w:val="none" w:sz="0" w:space="0" w:color="auto"/>
                <w:right w:val="none" w:sz="0" w:space="0" w:color="auto"/>
              </w:divBdr>
            </w:div>
            <w:div w:id="1124421973">
              <w:marLeft w:val="0"/>
              <w:marRight w:val="0"/>
              <w:marTop w:val="0"/>
              <w:marBottom w:val="0"/>
              <w:divBdr>
                <w:top w:val="none" w:sz="0" w:space="0" w:color="auto"/>
                <w:left w:val="none" w:sz="0" w:space="0" w:color="auto"/>
                <w:bottom w:val="none" w:sz="0" w:space="0" w:color="auto"/>
                <w:right w:val="none" w:sz="0" w:space="0" w:color="auto"/>
              </w:divBdr>
            </w:div>
            <w:div w:id="1142426022">
              <w:marLeft w:val="0"/>
              <w:marRight w:val="0"/>
              <w:marTop w:val="0"/>
              <w:marBottom w:val="0"/>
              <w:divBdr>
                <w:top w:val="none" w:sz="0" w:space="0" w:color="auto"/>
                <w:left w:val="none" w:sz="0" w:space="0" w:color="auto"/>
                <w:bottom w:val="none" w:sz="0" w:space="0" w:color="auto"/>
                <w:right w:val="none" w:sz="0" w:space="0" w:color="auto"/>
              </w:divBdr>
            </w:div>
            <w:div w:id="887716552">
              <w:marLeft w:val="0"/>
              <w:marRight w:val="0"/>
              <w:marTop w:val="0"/>
              <w:marBottom w:val="0"/>
              <w:divBdr>
                <w:top w:val="none" w:sz="0" w:space="0" w:color="auto"/>
                <w:left w:val="none" w:sz="0" w:space="0" w:color="auto"/>
                <w:bottom w:val="none" w:sz="0" w:space="0" w:color="auto"/>
                <w:right w:val="none" w:sz="0" w:space="0" w:color="auto"/>
              </w:divBdr>
            </w:div>
            <w:div w:id="1713000535">
              <w:marLeft w:val="0"/>
              <w:marRight w:val="0"/>
              <w:marTop w:val="0"/>
              <w:marBottom w:val="0"/>
              <w:divBdr>
                <w:top w:val="none" w:sz="0" w:space="0" w:color="auto"/>
                <w:left w:val="none" w:sz="0" w:space="0" w:color="auto"/>
                <w:bottom w:val="none" w:sz="0" w:space="0" w:color="auto"/>
                <w:right w:val="none" w:sz="0" w:space="0" w:color="auto"/>
              </w:divBdr>
            </w:div>
            <w:div w:id="931821619">
              <w:marLeft w:val="0"/>
              <w:marRight w:val="0"/>
              <w:marTop w:val="0"/>
              <w:marBottom w:val="0"/>
              <w:divBdr>
                <w:top w:val="none" w:sz="0" w:space="0" w:color="auto"/>
                <w:left w:val="none" w:sz="0" w:space="0" w:color="auto"/>
                <w:bottom w:val="none" w:sz="0" w:space="0" w:color="auto"/>
                <w:right w:val="none" w:sz="0" w:space="0" w:color="auto"/>
              </w:divBdr>
            </w:div>
            <w:div w:id="1702902063">
              <w:marLeft w:val="0"/>
              <w:marRight w:val="0"/>
              <w:marTop w:val="0"/>
              <w:marBottom w:val="0"/>
              <w:divBdr>
                <w:top w:val="none" w:sz="0" w:space="0" w:color="auto"/>
                <w:left w:val="none" w:sz="0" w:space="0" w:color="auto"/>
                <w:bottom w:val="none" w:sz="0" w:space="0" w:color="auto"/>
                <w:right w:val="none" w:sz="0" w:space="0" w:color="auto"/>
              </w:divBdr>
            </w:div>
            <w:div w:id="1511530813">
              <w:marLeft w:val="0"/>
              <w:marRight w:val="0"/>
              <w:marTop w:val="0"/>
              <w:marBottom w:val="0"/>
              <w:divBdr>
                <w:top w:val="none" w:sz="0" w:space="0" w:color="auto"/>
                <w:left w:val="none" w:sz="0" w:space="0" w:color="auto"/>
                <w:bottom w:val="none" w:sz="0" w:space="0" w:color="auto"/>
                <w:right w:val="none" w:sz="0" w:space="0" w:color="auto"/>
              </w:divBdr>
            </w:div>
            <w:div w:id="833257448">
              <w:marLeft w:val="0"/>
              <w:marRight w:val="0"/>
              <w:marTop w:val="0"/>
              <w:marBottom w:val="0"/>
              <w:divBdr>
                <w:top w:val="none" w:sz="0" w:space="0" w:color="auto"/>
                <w:left w:val="none" w:sz="0" w:space="0" w:color="auto"/>
                <w:bottom w:val="none" w:sz="0" w:space="0" w:color="auto"/>
                <w:right w:val="none" w:sz="0" w:space="0" w:color="auto"/>
              </w:divBdr>
            </w:div>
            <w:div w:id="245767044">
              <w:marLeft w:val="0"/>
              <w:marRight w:val="0"/>
              <w:marTop w:val="0"/>
              <w:marBottom w:val="0"/>
              <w:divBdr>
                <w:top w:val="none" w:sz="0" w:space="0" w:color="auto"/>
                <w:left w:val="none" w:sz="0" w:space="0" w:color="auto"/>
                <w:bottom w:val="none" w:sz="0" w:space="0" w:color="auto"/>
                <w:right w:val="none" w:sz="0" w:space="0" w:color="auto"/>
              </w:divBdr>
            </w:div>
            <w:div w:id="657467598">
              <w:marLeft w:val="0"/>
              <w:marRight w:val="0"/>
              <w:marTop w:val="0"/>
              <w:marBottom w:val="0"/>
              <w:divBdr>
                <w:top w:val="none" w:sz="0" w:space="0" w:color="auto"/>
                <w:left w:val="none" w:sz="0" w:space="0" w:color="auto"/>
                <w:bottom w:val="none" w:sz="0" w:space="0" w:color="auto"/>
                <w:right w:val="none" w:sz="0" w:space="0" w:color="auto"/>
              </w:divBdr>
            </w:div>
            <w:div w:id="2050450745">
              <w:marLeft w:val="0"/>
              <w:marRight w:val="0"/>
              <w:marTop w:val="0"/>
              <w:marBottom w:val="0"/>
              <w:divBdr>
                <w:top w:val="none" w:sz="0" w:space="0" w:color="auto"/>
                <w:left w:val="none" w:sz="0" w:space="0" w:color="auto"/>
                <w:bottom w:val="none" w:sz="0" w:space="0" w:color="auto"/>
                <w:right w:val="none" w:sz="0" w:space="0" w:color="auto"/>
              </w:divBdr>
            </w:div>
            <w:div w:id="1921789529">
              <w:marLeft w:val="0"/>
              <w:marRight w:val="0"/>
              <w:marTop w:val="0"/>
              <w:marBottom w:val="0"/>
              <w:divBdr>
                <w:top w:val="none" w:sz="0" w:space="0" w:color="auto"/>
                <w:left w:val="none" w:sz="0" w:space="0" w:color="auto"/>
                <w:bottom w:val="none" w:sz="0" w:space="0" w:color="auto"/>
                <w:right w:val="none" w:sz="0" w:space="0" w:color="auto"/>
              </w:divBdr>
            </w:div>
            <w:div w:id="849217918">
              <w:marLeft w:val="0"/>
              <w:marRight w:val="0"/>
              <w:marTop w:val="0"/>
              <w:marBottom w:val="0"/>
              <w:divBdr>
                <w:top w:val="none" w:sz="0" w:space="0" w:color="auto"/>
                <w:left w:val="none" w:sz="0" w:space="0" w:color="auto"/>
                <w:bottom w:val="none" w:sz="0" w:space="0" w:color="auto"/>
                <w:right w:val="none" w:sz="0" w:space="0" w:color="auto"/>
              </w:divBdr>
            </w:div>
            <w:div w:id="855659090">
              <w:marLeft w:val="0"/>
              <w:marRight w:val="0"/>
              <w:marTop w:val="0"/>
              <w:marBottom w:val="0"/>
              <w:divBdr>
                <w:top w:val="none" w:sz="0" w:space="0" w:color="auto"/>
                <w:left w:val="none" w:sz="0" w:space="0" w:color="auto"/>
                <w:bottom w:val="none" w:sz="0" w:space="0" w:color="auto"/>
                <w:right w:val="none" w:sz="0" w:space="0" w:color="auto"/>
              </w:divBdr>
            </w:div>
            <w:div w:id="1006789770">
              <w:marLeft w:val="0"/>
              <w:marRight w:val="0"/>
              <w:marTop w:val="0"/>
              <w:marBottom w:val="0"/>
              <w:divBdr>
                <w:top w:val="none" w:sz="0" w:space="0" w:color="auto"/>
                <w:left w:val="none" w:sz="0" w:space="0" w:color="auto"/>
                <w:bottom w:val="none" w:sz="0" w:space="0" w:color="auto"/>
                <w:right w:val="none" w:sz="0" w:space="0" w:color="auto"/>
              </w:divBdr>
            </w:div>
            <w:div w:id="868494414">
              <w:marLeft w:val="0"/>
              <w:marRight w:val="0"/>
              <w:marTop w:val="0"/>
              <w:marBottom w:val="0"/>
              <w:divBdr>
                <w:top w:val="none" w:sz="0" w:space="0" w:color="auto"/>
                <w:left w:val="none" w:sz="0" w:space="0" w:color="auto"/>
                <w:bottom w:val="none" w:sz="0" w:space="0" w:color="auto"/>
                <w:right w:val="none" w:sz="0" w:space="0" w:color="auto"/>
              </w:divBdr>
            </w:div>
            <w:div w:id="1163550175">
              <w:marLeft w:val="0"/>
              <w:marRight w:val="0"/>
              <w:marTop w:val="0"/>
              <w:marBottom w:val="0"/>
              <w:divBdr>
                <w:top w:val="none" w:sz="0" w:space="0" w:color="auto"/>
                <w:left w:val="none" w:sz="0" w:space="0" w:color="auto"/>
                <w:bottom w:val="none" w:sz="0" w:space="0" w:color="auto"/>
                <w:right w:val="none" w:sz="0" w:space="0" w:color="auto"/>
              </w:divBdr>
            </w:div>
            <w:div w:id="1626497375">
              <w:marLeft w:val="0"/>
              <w:marRight w:val="0"/>
              <w:marTop w:val="0"/>
              <w:marBottom w:val="0"/>
              <w:divBdr>
                <w:top w:val="none" w:sz="0" w:space="0" w:color="auto"/>
                <w:left w:val="none" w:sz="0" w:space="0" w:color="auto"/>
                <w:bottom w:val="none" w:sz="0" w:space="0" w:color="auto"/>
                <w:right w:val="none" w:sz="0" w:space="0" w:color="auto"/>
              </w:divBdr>
            </w:div>
            <w:div w:id="479006976">
              <w:marLeft w:val="0"/>
              <w:marRight w:val="0"/>
              <w:marTop w:val="0"/>
              <w:marBottom w:val="0"/>
              <w:divBdr>
                <w:top w:val="none" w:sz="0" w:space="0" w:color="auto"/>
                <w:left w:val="none" w:sz="0" w:space="0" w:color="auto"/>
                <w:bottom w:val="none" w:sz="0" w:space="0" w:color="auto"/>
                <w:right w:val="none" w:sz="0" w:space="0" w:color="auto"/>
              </w:divBdr>
            </w:div>
            <w:div w:id="964314396">
              <w:marLeft w:val="0"/>
              <w:marRight w:val="0"/>
              <w:marTop w:val="0"/>
              <w:marBottom w:val="0"/>
              <w:divBdr>
                <w:top w:val="none" w:sz="0" w:space="0" w:color="auto"/>
                <w:left w:val="none" w:sz="0" w:space="0" w:color="auto"/>
                <w:bottom w:val="none" w:sz="0" w:space="0" w:color="auto"/>
                <w:right w:val="none" w:sz="0" w:space="0" w:color="auto"/>
              </w:divBdr>
            </w:div>
            <w:div w:id="1927305459">
              <w:marLeft w:val="0"/>
              <w:marRight w:val="0"/>
              <w:marTop w:val="0"/>
              <w:marBottom w:val="0"/>
              <w:divBdr>
                <w:top w:val="none" w:sz="0" w:space="0" w:color="auto"/>
                <w:left w:val="none" w:sz="0" w:space="0" w:color="auto"/>
                <w:bottom w:val="none" w:sz="0" w:space="0" w:color="auto"/>
                <w:right w:val="none" w:sz="0" w:space="0" w:color="auto"/>
              </w:divBdr>
            </w:div>
            <w:div w:id="137043192">
              <w:marLeft w:val="0"/>
              <w:marRight w:val="0"/>
              <w:marTop w:val="0"/>
              <w:marBottom w:val="0"/>
              <w:divBdr>
                <w:top w:val="none" w:sz="0" w:space="0" w:color="auto"/>
                <w:left w:val="none" w:sz="0" w:space="0" w:color="auto"/>
                <w:bottom w:val="none" w:sz="0" w:space="0" w:color="auto"/>
                <w:right w:val="none" w:sz="0" w:space="0" w:color="auto"/>
              </w:divBdr>
            </w:div>
            <w:div w:id="1681271600">
              <w:marLeft w:val="0"/>
              <w:marRight w:val="0"/>
              <w:marTop w:val="0"/>
              <w:marBottom w:val="0"/>
              <w:divBdr>
                <w:top w:val="none" w:sz="0" w:space="0" w:color="auto"/>
                <w:left w:val="none" w:sz="0" w:space="0" w:color="auto"/>
                <w:bottom w:val="none" w:sz="0" w:space="0" w:color="auto"/>
                <w:right w:val="none" w:sz="0" w:space="0" w:color="auto"/>
              </w:divBdr>
            </w:div>
            <w:div w:id="1797095331">
              <w:marLeft w:val="0"/>
              <w:marRight w:val="0"/>
              <w:marTop w:val="0"/>
              <w:marBottom w:val="0"/>
              <w:divBdr>
                <w:top w:val="none" w:sz="0" w:space="0" w:color="auto"/>
                <w:left w:val="none" w:sz="0" w:space="0" w:color="auto"/>
                <w:bottom w:val="none" w:sz="0" w:space="0" w:color="auto"/>
                <w:right w:val="none" w:sz="0" w:space="0" w:color="auto"/>
              </w:divBdr>
            </w:div>
            <w:div w:id="907034475">
              <w:marLeft w:val="0"/>
              <w:marRight w:val="0"/>
              <w:marTop w:val="0"/>
              <w:marBottom w:val="0"/>
              <w:divBdr>
                <w:top w:val="none" w:sz="0" w:space="0" w:color="auto"/>
                <w:left w:val="none" w:sz="0" w:space="0" w:color="auto"/>
                <w:bottom w:val="none" w:sz="0" w:space="0" w:color="auto"/>
                <w:right w:val="none" w:sz="0" w:space="0" w:color="auto"/>
              </w:divBdr>
            </w:div>
            <w:div w:id="114519632">
              <w:marLeft w:val="0"/>
              <w:marRight w:val="0"/>
              <w:marTop w:val="0"/>
              <w:marBottom w:val="0"/>
              <w:divBdr>
                <w:top w:val="none" w:sz="0" w:space="0" w:color="auto"/>
                <w:left w:val="none" w:sz="0" w:space="0" w:color="auto"/>
                <w:bottom w:val="none" w:sz="0" w:space="0" w:color="auto"/>
                <w:right w:val="none" w:sz="0" w:space="0" w:color="auto"/>
              </w:divBdr>
            </w:div>
            <w:div w:id="294917474">
              <w:marLeft w:val="0"/>
              <w:marRight w:val="0"/>
              <w:marTop w:val="0"/>
              <w:marBottom w:val="0"/>
              <w:divBdr>
                <w:top w:val="none" w:sz="0" w:space="0" w:color="auto"/>
                <w:left w:val="none" w:sz="0" w:space="0" w:color="auto"/>
                <w:bottom w:val="none" w:sz="0" w:space="0" w:color="auto"/>
                <w:right w:val="none" w:sz="0" w:space="0" w:color="auto"/>
              </w:divBdr>
            </w:div>
            <w:div w:id="1554999214">
              <w:marLeft w:val="0"/>
              <w:marRight w:val="0"/>
              <w:marTop w:val="0"/>
              <w:marBottom w:val="0"/>
              <w:divBdr>
                <w:top w:val="none" w:sz="0" w:space="0" w:color="auto"/>
                <w:left w:val="none" w:sz="0" w:space="0" w:color="auto"/>
                <w:bottom w:val="none" w:sz="0" w:space="0" w:color="auto"/>
                <w:right w:val="none" w:sz="0" w:space="0" w:color="auto"/>
              </w:divBdr>
            </w:div>
            <w:div w:id="420488213">
              <w:marLeft w:val="0"/>
              <w:marRight w:val="0"/>
              <w:marTop w:val="0"/>
              <w:marBottom w:val="0"/>
              <w:divBdr>
                <w:top w:val="none" w:sz="0" w:space="0" w:color="auto"/>
                <w:left w:val="none" w:sz="0" w:space="0" w:color="auto"/>
                <w:bottom w:val="none" w:sz="0" w:space="0" w:color="auto"/>
                <w:right w:val="none" w:sz="0" w:space="0" w:color="auto"/>
              </w:divBdr>
            </w:div>
            <w:div w:id="1339503739">
              <w:marLeft w:val="0"/>
              <w:marRight w:val="0"/>
              <w:marTop w:val="0"/>
              <w:marBottom w:val="0"/>
              <w:divBdr>
                <w:top w:val="none" w:sz="0" w:space="0" w:color="auto"/>
                <w:left w:val="none" w:sz="0" w:space="0" w:color="auto"/>
                <w:bottom w:val="none" w:sz="0" w:space="0" w:color="auto"/>
                <w:right w:val="none" w:sz="0" w:space="0" w:color="auto"/>
              </w:divBdr>
            </w:div>
            <w:div w:id="1623418973">
              <w:marLeft w:val="0"/>
              <w:marRight w:val="0"/>
              <w:marTop w:val="0"/>
              <w:marBottom w:val="0"/>
              <w:divBdr>
                <w:top w:val="none" w:sz="0" w:space="0" w:color="auto"/>
                <w:left w:val="none" w:sz="0" w:space="0" w:color="auto"/>
                <w:bottom w:val="none" w:sz="0" w:space="0" w:color="auto"/>
                <w:right w:val="none" w:sz="0" w:space="0" w:color="auto"/>
              </w:divBdr>
            </w:div>
            <w:div w:id="1812793944">
              <w:marLeft w:val="0"/>
              <w:marRight w:val="0"/>
              <w:marTop w:val="0"/>
              <w:marBottom w:val="0"/>
              <w:divBdr>
                <w:top w:val="none" w:sz="0" w:space="0" w:color="auto"/>
                <w:left w:val="none" w:sz="0" w:space="0" w:color="auto"/>
                <w:bottom w:val="none" w:sz="0" w:space="0" w:color="auto"/>
                <w:right w:val="none" w:sz="0" w:space="0" w:color="auto"/>
              </w:divBdr>
            </w:div>
            <w:div w:id="1528519407">
              <w:marLeft w:val="0"/>
              <w:marRight w:val="0"/>
              <w:marTop w:val="0"/>
              <w:marBottom w:val="0"/>
              <w:divBdr>
                <w:top w:val="none" w:sz="0" w:space="0" w:color="auto"/>
                <w:left w:val="none" w:sz="0" w:space="0" w:color="auto"/>
                <w:bottom w:val="none" w:sz="0" w:space="0" w:color="auto"/>
                <w:right w:val="none" w:sz="0" w:space="0" w:color="auto"/>
              </w:divBdr>
            </w:div>
            <w:div w:id="571618835">
              <w:marLeft w:val="0"/>
              <w:marRight w:val="0"/>
              <w:marTop w:val="0"/>
              <w:marBottom w:val="0"/>
              <w:divBdr>
                <w:top w:val="none" w:sz="0" w:space="0" w:color="auto"/>
                <w:left w:val="none" w:sz="0" w:space="0" w:color="auto"/>
                <w:bottom w:val="none" w:sz="0" w:space="0" w:color="auto"/>
                <w:right w:val="none" w:sz="0" w:space="0" w:color="auto"/>
              </w:divBdr>
            </w:div>
            <w:div w:id="135337624">
              <w:marLeft w:val="0"/>
              <w:marRight w:val="0"/>
              <w:marTop w:val="0"/>
              <w:marBottom w:val="0"/>
              <w:divBdr>
                <w:top w:val="none" w:sz="0" w:space="0" w:color="auto"/>
                <w:left w:val="none" w:sz="0" w:space="0" w:color="auto"/>
                <w:bottom w:val="none" w:sz="0" w:space="0" w:color="auto"/>
                <w:right w:val="none" w:sz="0" w:space="0" w:color="auto"/>
              </w:divBdr>
            </w:div>
            <w:div w:id="1631549340">
              <w:marLeft w:val="0"/>
              <w:marRight w:val="0"/>
              <w:marTop w:val="0"/>
              <w:marBottom w:val="0"/>
              <w:divBdr>
                <w:top w:val="none" w:sz="0" w:space="0" w:color="auto"/>
                <w:left w:val="none" w:sz="0" w:space="0" w:color="auto"/>
                <w:bottom w:val="none" w:sz="0" w:space="0" w:color="auto"/>
                <w:right w:val="none" w:sz="0" w:space="0" w:color="auto"/>
              </w:divBdr>
            </w:div>
            <w:div w:id="927231470">
              <w:marLeft w:val="0"/>
              <w:marRight w:val="0"/>
              <w:marTop w:val="0"/>
              <w:marBottom w:val="0"/>
              <w:divBdr>
                <w:top w:val="none" w:sz="0" w:space="0" w:color="auto"/>
                <w:left w:val="none" w:sz="0" w:space="0" w:color="auto"/>
                <w:bottom w:val="none" w:sz="0" w:space="0" w:color="auto"/>
                <w:right w:val="none" w:sz="0" w:space="0" w:color="auto"/>
              </w:divBdr>
            </w:div>
            <w:div w:id="2027829186">
              <w:marLeft w:val="0"/>
              <w:marRight w:val="0"/>
              <w:marTop w:val="0"/>
              <w:marBottom w:val="0"/>
              <w:divBdr>
                <w:top w:val="none" w:sz="0" w:space="0" w:color="auto"/>
                <w:left w:val="none" w:sz="0" w:space="0" w:color="auto"/>
                <w:bottom w:val="none" w:sz="0" w:space="0" w:color="auto"/>
                <w:right w:val="none" w:sz="0" w:space="0" w:color="auto"/>
              </w:divBdr>
            </w:div>
            <w:div w:id="882903877">
              <w:marLeft w:val="0"/>
              <w:marRight w:val="0"/>
              <w:marTop w:val="0"/>
              <w:marBottom w:val="0"/>
              <w:divBdr>
                <w:top w:val="none" w:sz="0" w:space="0" w:color="auto"/>
                <w:left w:val="none" w:sz="0" w:space="0" w:color="auto"/>
                <w:bottom w:val="none" w:sz="0" w:space="0" w:color="auto"/>
                <w:right w:val="none" w:sz="0" w:space="0" w:color="auto"/>
              </w:divBdr>
            </w:div>
            <w:div w:id="1827816894">
              <w:marLeft w:val="0"/>
              <w:marRight w:val="0"/>
              <w:marTop w:val="0"/>
              <w:marBottom w:val="0"/>
              <w:divBdr>
                <w:top w:val="none" w:sz="0" w:space="0" w:color="auto"/>
                <w:left w:val="none" w:sz="0" w:space="0" w:color="auto"/>
                <w:bottom w:val="none" w:sz="0" w:space="0" w:color="auto"/>
                <w:right w:val="none" w:sz="0" w:space="0" w:color="auto"/>
              </w:divBdr>
            </w:div>
            <w:div w:id="815874636">
              <w:marLeft w:val="0"/>
              <w:marRight w:val="0"/>
              <w:marTop w:val="0"/>
              <w:marBottom w:val="0"/>
              <w:divBdr>
                <w:top w:val="none" w:sz="0" w:space="0" w:color="auto"/>
                <w:left w:val="none" w:sz="0" w:space="0" w:color="auto"/>
                <w:bottom w:val="none" w:sz="0" w:space="0" w:color="auto"/>
                <w:right w:val="none" w:sz="0" w:space="0" w:color="auto"/>
              </w:divBdr>
            </w:div>
            <w:div w:id="2085296892">
              <w:marLeft w:val="0"/>
              <w:marRight w:val="0"/>
              <w:marTop w:val="0"/>
              <w:marBottom w:val="0"/>
              <w:divBdr>
                <w:top w:val="none" w:sz="0" w:space="0" w:color="auto"/>
                <w:left w:val="none" w:sz="0" w:space="0" w:color="auto"/>
                <w:bottom w:val="none" w:sz="0" w:space="0" w:color="auto"/>
                <w:right w:val="none" w:sz="0" w:space="0" w:color="auto"/>
              </w:divBdr>
            </w:div>
            <w:div w:id="1176312854">
              <w:marLeft w:val="0"/>
              <w:marRight w:val="0"/>
              <w:marTop w:val="0"/>
              <w:marBottom w:val="0"/>
              <w:divBdr>
                <w:top w:val="none" w:sz="0" w:space="0" w:color="auto"/>
                <w:left w:val="none" w:sz="0" w:space="0" w:color="auto"/>
                <w:bottom w:val="none" w:sz="0" w:space="0" w:color="auto"/>
                <w:right w:val="none" w:sz="0" w:space="0" w:color="auto"/>
              </w:divBdr>
            </w:div>
            <w:div w:id="353121334">
              <w:marLeft w:val="0"/>
              <w:marRight w:val="0"/>
              <w:marTop w:val="0"/>
              <w:marBottom w:val="0"/>
              <w:divBdr>
                <w:top w:val="none" w:sz="0" w:space="0" w:color="auto"/>
                <w:left w:val="none" w:sz="0" w:space="0" w:color="auto"/>
                <w:bottom w:val="none" w:sz="0" w:space="0" w:color="auto"/>
                <w:right w:val="none" w:sz="0" w:space="0" w:color="auto"/>
              </w:divBdr>
            </w:div>
            <w:div w:id="30619374">
              <w:marLeft w:val="0"/>
              <w:marRight w:val="0"/>
              <w:marTop w:val="0"/>
              <w:marBottom w:val="0"/>
              <w:divBdr>
                <w:top w:val="none" w:sz="0" w:space="0" w:color="auto"/>
                <w:left w:val="none" w:sz="0" w:space="0" w:color="auto"/>
                <w:bottom w:val="none" w:sz="0" w:space="0" w:color="auto"/>
                <w:right w:val="none" w:sz="0" w:space="0" w:color="auto"/>
              </w:divBdr>
            </w:div>
            <w:div w:id="1717049415">
              <w:marLeft w:val="0"/>
              <w:marRight w:val="0"/>
              <w:marTop w:val="0"/>
              <w:marBottom w:val="0"/>
              <w:divBdr>
                <w:top w:val="none" w:sz="0" w:space="0" w:color="auto"/>
                <w:left w:val="none" w:sz="0" w:space="0" w:color="auto"/>
                <w:bottom w:val="none" w:sz="0" w:space="0" w:color="auto"/>
                <w:right w:val="none" w:sz="0" w:space="0" w:color="auto"/>
              </w:divBdr>
            </w:div>
            <w:div w:id="1517692658">
              <w:marLeft w:val="0"/>
              <w:marRight w:val="0"/>
              <w:marTop w:val="0"/>
              <w:marBottom w:val="0"/>
              <w:divBdr>
                <w:top w:val="none" w:sz="0" w:space="0" w:color="auto"/>
                <w:left w:val="none" w:sz="0" w:space="0" w:color="auto"/>
                <w:bottom w:val="none" w:sz="0" w:space="0" w:color="auto"/>
                <w:right w:val="none" w:sz="0" w:space="0" w:color="auto"/>
              </w:divBdr>
            </w:div>
            <w:div w:id="357971413">
              <w:marLeft w:val="0"/>
              <w:marRight w:val="0"/>
              <w:marTop w:val="0"/>
              <w:marBottom w:val="0"/>
              <w:divBdr>
                <w:top w:val="none" w:sz="0" w:space="0" w:color="auto"/>
                <w:left w:val="none" w:sz="0" w:space="0" w:color="auto"/>
                <w:bottom w:val="none" w:sz="0" w:space="0" w:color="auto"/>
                <w:right w:val="none" w:sz="0" w:space="0" w:color="auto"/>
              </w:divBdr>
            </w:div>
            <w:div w:id="88914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76068">
      <w:bodyDiv w:val="1"/>
      <w:marLeft w:val="0"/>
      <w:marRight w:val="0"/>
      <w:marTop w:val="0"/>
      <w:marBottom w:val="0"/>
      <w:divBdr>
        <w:top w:val="none" w:sz="0" w:space="0" w:color="auto"/>
        <w:left w:val="none" w:sz="0" w:space="0" w:color="auto"/>
        <w:bottom w:val="none" w:sz="0" w:space="0" w:color="auto"/>
        <w:right w:val="none" w:sz="0" w:space="0" w:color="auto"/>
      </w:divBdr>
    </w:div>
    <w:div w:id="646083960">
      <w:bodyDiv w:val="1"/>
      <w:marLeft w:val="0"/>
      <w:marRight w:val="0"/>
      <w:marTop w:val="0"/>
      <w:marBottom w:val="0"/>
      <w:divBdr>
        <w:top w:val="none" w:sz="0" w:space="0" w:color="auto"/>
        <w:left w:val="none" w:sz="0" w:space="0" w:color="auto"/>
        <w:bottom w:val="none" w:sz="0" w:space="0" w:color="auto"/>
        <w:right w:val="none" w:sz="0" w:space="0" w:color="auto"/>
      </w:divBdr>
      <w:divsChild>
        <w:div w:id="871111212">
          <w:marLeft w:val="0"/>
          <w:marRight w:val="0"/>
          <w:marTop w:val="0"/>
          <w:marBottom w:val="0"/>
          <w:divBdr>
            <w:top w:val="none" w:sz="0" w:space="0" w:color="auto"/>
            <w:left w:val="none" w:sz="0" w:space="0" w:color="auto"/>
            <w:bottom w:val="none" w:sz="0" w:space="0" w:color="auto"/>
            <w:right w:val="none" w:sz="0" w:space="0" w:color="auto"/>
          </w:divBdr>
          <w:divsChild>
            <w:div w:id="1276594023">
              <w:marLeft w:val="0"/>
              <w:marRight w:val="0"/>
              <w:marTop w:val="0"/>
              <w:marBottom w:val="0"/>
              <w:divBdr>
                <w:top w:val="none" w:sz="0" w:space="0" w:color="auto"/>
                <w:left w:val="none" w:sz="0" w:space="0" w:color="auto"/>
                <w:bottom w:val="none" w:sz="0" w:space="0" w:color="auto"/>
                <w:right w:val="none" w:sz="0" w:space="0" w:color="auto"/>
              </w:divBdr>
            </w:div>
            <w:div w:id="1320384715">
              <w:marLeft w:val="0"/>
              <w:marRight w:val="0"/>
              <w:marTop w:val="0"/>
              <w:marBottom w:val="0"/>
              <w:divBdr>
                <w:top w:val="none" w:sz="0" w:space="0" w:color="auto"/>
                <w:left w:val="none" w:sz="0" w:space="0" w:color="auto"/>
                <w:bottom w:val="none" w:sz="0" w:space="0" w:color="auto"/>
                <w:right w:val="none" w:sz="0" w:space="0" w:color="auto"/>
              </w:divBdr>
            </w:div>
            <w:div w:id="1090080199">
              <w:marLeft w:val="0"/>
              <w:marRight w:val="0"/>
              <w:marTop w:val="0"/>
              <w:marBottom w:val="0"/>
              <w:divBdr>
                <w:top w:val="none" w:sz="0" w:space="0" w:color="auto"/>
                <w:left w:val="none" w:sz="0" w:space="0" w:color="auto"/>
                <w:bottom w:val="none" w:sz="0" w:space="0" w:color="auto"/>
                <w:right w:val="none" w:sz="0" w:space="0" w:color="auto"/>
              </w:divBdr>
            </w:div>
            <w:div w:id="2095585539">
              <w:marLeft w:val="0"/>
              <w:marRight w:val="0"/>
              <w:marTop w:val="0"/>
              <w:marBottom w:val="0"/>
              <w:divBdr>
                <w:top w:val="none" w:sz="0" w:space="0" w:color="auto"/>
                <w:left w:val="none" w:sz="0" w:space="0" w:color="auto"/>
                <w:bottom w:val="none" w:sz="0" w:space="0" w:color="auto"/>
                <w:right w:val="none" w:sz="0" w:space="0" w:color="auto"/>
              </w:divBdr>
            </w:div>
            <w:div w:id="321667589">
              <w:marLeft w:val="0"/>
              <w:marRight w:val="0"/>
              <w:marTop w:val="0"/>
              <w:marBottom w:val="0"/>
              <w:divBdr>
                <w:top w:val="none" w:sz="0" w:space="0" w:color="auto"/>
                <w:left w:val="none" w:sz="0" w:space="0" w:color="auto"/>
                <w:bottom w:val="none" w:sz="0" w:space="0" w:color="auto"/>
                <w:right w:val="none" w:sz="0" w:space="0" w:color="auto"/>
              </w:divBdr>
            </w:div>
            <w:div w:id="1219635495">
              <w:marLeft w:val="0"/>
              <w:marRight w:val="0"/>
              <w:marTop w:val="0"/>
              <w:marBottom w:val="0"/>
              <w:divBdr>
                <w:top w:val="none" w:sz="0" w:space="0" w:color="auto"/>
                <w:left w:val="none" w:sz="0" w:space="0" w:color="auto"/>
                <w:bottom w:val="none" w:sz="0" w:space="0" w:color="auto"/>
                <w:right w:val="none" w:sz="0" w:space="0" w:color="auto"/>
              </w:divBdr>
            </w:div>
            <w:div w:id="1467235855">
              <w:marLeft w:val="0"/>
              <w:marRight w:val="0"/>
              <w:marTop w:val="0"/>
              <w:marBottom w:val="0"/>
              <w:divBdr>
                <w:top w:val="none" w:sz="0" w:space="0" w:color="auto"/>
                <w:left w:val="none" w:sz="0" w:space="0" w:color="auto"/>
                <w:bottom w:val="none" w:sz="0" w:space="0" w:color="auto"/>
                <w:right w:val="none" w:sz="0" w:space="0" w:color="auto"/>
              </w:divBdr>
            </w:div>
            <w:div w:id="1428622293">
              <w:marLeft w:val="0"/>
              <w:marRight w:val="0"/>
              <w:marTop w:val="0"/>
              <w:marBottom w:val="0"/>
              <w:divBdr>
                <w:top w:val="none" w:sz="0" w:space="0" w:color="auto"/>
                <w:left w:val="none" w:sz="0" w:space="0" w:color="auto"/>
                <w:bottom w:val="none" w:sz="0" w:space="0" w:color="auto"/>
                <w:right w:val="none" w:sz="0" w:space="0" w:color="auto"/>
              </w:divBdr>
            </w:div>
            <w:div w:id="1837725682">
              <w:marLeft w:val="0"/>
              <w:marRight w:val="0"/>
              <w:marTop w:val="0"/>
              <w:marBottom w:val="0"/>
              <w:divBdr>
                <w:top w:val="none" w:sz="0" w:space="0" w:color="auto"/>
                <w:left w:val="none" w:sz="0" w:space="0" w:color="auto"/>
                <w:bottom w:val="none" w:sz="0" w:space="0" w:color="auto"/>
                <w:right w:val="none" w:sz="0" w:space="0" w:color="auto"/>
              </w:divBdr>
            </w:div>
            <w:div w:id="963971708">
              <w:marLeft w:val="0"/>
              <w:marRight w:val="0"/>
              <w:marTop w:val="0"/>
              <w:marBottom w:val="0"/>
              <w:divBdr>
                <w:top w:val="none" w:sz="0" w:space="0" w:color="auto"/>
                <w:left w:val="none" w:sz="0" w:space="0" w:color="auto"/>
                <w:bottom w:val="none" w:sz="0" w:space="0" w:color="auto"/>
                <w:right w:val="none" w:sz="0" w:space="0" w:color="auto"/>
              </w:divBdr>
            </w:div>
            <w:div w:id="1308168118">
              <w:marLeft w:val="0"/>
              <w:marRight w:val="0"/>
              <w:marTop w:val="0"/>
              <w:marBottom w:val="0"/>
              <w:divBdr>
                <w:top w:val="none" w:sz="0" w:space="0" w:color="auto"/>
                <w:left w:val="none" w:sz="0" w:space="0" w:color="auto"/>
                <w:bottom w:val="none" w:sz="0" w:space="0" w:color="auto"/>
                <w:right w:val="none" w:sz="0" w:space="0" w:color="auto"/>
              </w:divBdr>
            </w:div>
            <w:div w:id="1376808775">
              <w:marLeft w:val="0"/>
              <w:marRight w:val="0"/>
              <w:marTop w:val="0"/>
              <w:marBottom w:val="0"/>
              <w:divBdr>
                <w:top w:val="none" w:sz="0" w:space="0" w:color="auto"/>
                <w:left w:val="none" w:sz="0" w:space="0" w:color="auto"/>
                <w:bottom w:val="none" w:sz="0" w:space="0" w:color="auto"/>
                <w:right w:val="none" w:sz="0" w:space="0" w:color="auto"/>
              </w:divBdr>
            </w:div>
            <w:div w:id="724723694">
              <w:marLeft w:val="0"/>
              <w:marRight w:val="0"/>
              <w:marTop w:val="0"/>
              <w:marBottom w:val="0"/>
              <w:divBdr>
                <w:top w:val="none" w:sz="0" w:space="0" w:color="auto"/>
                <w:left w:val="none" w:sz="0" w:space="0" w:color="auto"/>
                <w:bottom w:val="none" w:sz="0" w:space="0" w:color="auto"/>
                <w:right w:val="none" w:sz="0" w:space="0" w:color="auto"/>
              </w:divBdr>
            </w:div>
            <w:div w:id="738017797">
              <w:marLeft w:val="0"/>
              <w:marRight w:val="0"/>
              <w:marTop w:val="0"/>
              <w:marBottom w:val="0"/>
              <w:divBdr>
                <w:top w:val="none" w:sz="0" w:space="0" w:color="auto"/>
                <w:left w:val="none" w:sz="0" w:space="0" w:color="auto"/>
                <w:bottom w:val="none" w:sz="0" w:space="0" w:color="auto"/>
                <w:right w:val="none" w:sz="0" w:space="0" w:color="auto"/>
              </w:divBdr>
            </w:div>
            <w:div w:id="1158761711">
              <w:marLeft w:val="0"/>
              <w:marRight w:val="0"/>
              <w:marTop w:val="0"/>
              <w:marBottom w:val="0"/>
              <w:divBdr>
                <w:top w:val="none" w:sz="0" w:space="0" w:color="auto"/>
                <w:left w:val="none" w:sz="0" w:space="0" w:color="auto"/>
                <w:bottom w:val="none" w:sz="0" w:space="0" w:color="auto"/>
                <w:right w:val="none" w:sz="0" w:space="0" w:color="auto"/>
              </w:divBdr>
            </w:div>
            <w:div w:id="2091191254">
              <w:marLeft w:val="0"/>
              <w:marRight w:val="0"/>
              <w:marTop w:val="0"/>
              <w:marBottom w:val="0"/>
              <w:divBdr>
                <w:top w:val="none" w:sz="0" w:space="0" w:color="auto"/>
                <w:left w:val="none" w:sz="0" w:space="0" w:color="auto"/>
                <w:bottom w:val="none" w:sz="0" w:space="0" w:color="auto"/>
                <w:right w:val="none" w:sz="0" w:space="0" w:color="auto"/>
              </w:divBdr>
            </w:div>
            <w:div w:id="764811118">
              <w:marLeft w:val="0"/>
              <w:marRight w:val="0"/>
              <w:marTop w:val="0"/>
              <w:marBottom w:val="0"/>
              <w:divBdr>
                <w:top w:val="none" w:sz="0" w:space="0" w:color="auto"/>
                <w:left w:val="none" w:sz="0" w:space="0" w:color="auto"/>
                <w:bottom w:val="none" w:sz="0" w:space="0" w:color="auto"/>
                <w:right w:val="none" w:sz="0" w:space="0" w:color="auto"/>
              </w:divBdr>
            </w:div>
            <w:div w:id="1456829219">
              <w:marLeft w:val="0"/>
              <w:marRight w:val="0"/>
              <w:marTop w:val="0"/>
              <w:marBottom w:val="0"/>
              <w:divBdr>
                <w:top w:val="none" w:sz="0" w:space="0" w:color="auto"/>
                <w:left w:val="none" w:sz="0" w:space="0" w:color="auto"/>
                <w:bottom w:val="none" w:sz="0" w:space="0" w:color="auto"/>
                <w:right w:val="none" w:sz="0" w:space="0" w:color="auto"/>
              </w:divBdr>
            </w:div>
            <w:div w:id="862984112">
              <w:marLeft w:val="0"/>
              <w:marRight w:val="0"/>
              <w:marTop w:val="0"/>
              <w:marBottom w:val="0"/>
              <w:divBdr>
                <w:top w:val="none" w:sz="0" w:space="0" w:color="auto"/>
                <w:left w:val="none" w:sz="0" w:space="0" w:color="auto"/>
                <w:bottom w:val="none" w:sz="0" w:space="0" w:color="auto"/>
                <w:right w:val="none" w:sz="0" w:space="0" w:color="auto"/>
              </w:divBdr>
            </w:div>
            <w:div w:id="1174417788">
              <w:marLeft w:val="0"/>
              <w:marRight w:val="0"/>
              <w:marTop w:val="0"/>
              <w:marBottom w:val="0"/>
              <w:divBdr>
                <w:top w:val="none" w:sz="0" w:space="0" w:color="auto"/>
                <w:left w:val="none" w:sz="0" w:space="0" w:color="auto"/>
                <w:bottom w:val="none" w:sz="0" w:space="0" w:color="auto"/>
                <w:right w:val="none" w:sz="0" w:space="0" w:color="auto"/>
              </w:divBdr>
            </w:div>
            <w:div w:id="1884823013">
              <w:marLeft w:val="0"/>
              <w:marRight w:val="0"/>
              <w:marTop w:val="0"/>
              <w:marBottom w:val="0"/>
              <w:divBdr>
                <w:top w:val="none" w:sz="0" w:space="0" w:color="auto"/>
                <w:left w:val="none" w:sz="0" w:space="0" w:color="auto"/>
                <w:bottom w:val="none" w:sz="0" w:space="0" w:color="auto"/>
                <w:right w:val="none" w:sz="0" w:space="0" w:color="auto"/>
              </w:divBdr>
            </w:div>
            <w:div w:id="1673215230">
              <w:marLeft w:val="0"/>
              <w:marRight w:val="0"/>
              <w:marTop w:val="0"/>
              <w:marBottom w:val="0"/>
              <w:divBdr>
                <w:top w:val="none" w:sz="0" w:space="0" w:color="auto"/>
                <w:left w:val="none" w:sz="0" w:space="0" w:color="auto"/>
                <w:bottom w:val="none" w:sz="0" w:space="0" w:color="auto"/>
                <w:right w:val="none" w:sz="0" w:space="0" w:color="auto"/>
              </w:divBdr>
            </w:div>
            <w:div w:id="69930329">
              <w:marLeft w:val="0"/>
              <w:marRight w:val="0"/>
              <w:marTop w:val="0"/>
              <w:marBottom w:val="0"/>
              <w:divBdr>
                <w:top w:val="none" w:sz="0" w:space="0" w:color="auto"/>
                <w:left w:val="none" w:sz="0" w:space="0" w:color="auto"/>
                <w:bottom w:val="none" w:sz="0" w:space="0" w:color="auto"/>
                <w:right w:val="none" w:sz="0" w:space="0" w:color="auto"/>
              </w:divBdr>
            </w:div>
            <w:div w:id="369961568">
              <w:marLeft w:val="0"/>
              <w:marRight w:val="0"/>
              <w:marTop w:val="0"/>
              <w:marBottom w:val="0"/>
              <w:divBdr>
                <w:top w:val="none" w:sz="0" w:space="0" w:color="auto"/>
                <w:left w:val="none" w:sz="0" w:space="0" w:color="auto"/>
                <w:bottom w:val="none" w:sz="0" w:space="0" w:color="auto"/>
                <w:right w:val="none" w:sz="0" w:space="0" w:color="auto"/>
              </w:divBdr>
            </w:div>
            <w:div w:id="1260144433">
              <w:marLeft w:val="0"/>
              <w:marRight w:val="0"/>
              <w:marTop w:val="0"/>
              <w:marBottom w:val="0"/>
              <w:divBdr>
                <w:top w:val="none" w:sz="0" w:space="0" w:color="auto"/>
                <w:left w:val="none" w:sz="0" w:space="0" w:color="auto"/>
                <w:bottom w:val="none" w:sz="0" w:space="0" w:color="auto"/>
                <w:right w:val="none" w:sz="0" w:space="0" w:color="auto"/>
              </w:divBdr>
            </w:div>
            <w:div w:id="1317758616">
              <w:marLeft w:val="0"/>
              <w:marRight w:val="0"/>
              <w:marTop w:val="0"/>
              <w:marBottom w:val="0"/>
              <w:divBdr>
                <w:top w:val="none" w:sz="0" w:space="0" w:color="auto"/>
                <w:left w:val="none" w:sz="0" w:space="0" w:color="auto"/>
                <w:bottom w:val="none" w:sz="0" w:space="0" w:color="auto"/>
                <w:right w:val="none" w:sz="0" w:space="0" w:color="auto"/>
              </w:divBdr>
            </w:div>
            <w:div w:id="185295141">
              <w:marLeft w:val="0"/>
              <w:marRight w:val="0"/>
              <w:marTop w:val="0"/>
              <w:marBottom w:val="0"/>
              <w:divBdr>
                <w:top w:val="none" w:sz="0" w:space="0" w:color="auto"/>
                <w:left w:val="none" w:sz="0" w:space="0" w:color="auto"/>
                <w:bottom w:val="none" w:sz="0" w:space="0" w:color="auto"/>
                <w:right w:val="none" w:sz="0" w:space="0" w:color="auto"/>
              </w:divBdr>
            </w:div>
            <w:div w:id="2088646900">
              <w:marLeft w:val="0"/>
              <w:marRight w:val="0"/>
              <w:marTop w:val="0"/>
              <w:marBottom w:val="0"/>
              <w:divBdr>
                <w:top w:val="none" w:sz="0" w:space="0" w:color="auto"/>
                <w:left w:val="none" w:sz="0" w:space="0" w:color="auto"/>
                <w:bottom w:val="none" w:sz="0" w:space="0" w:color="auto"/>
                <w:right w:val="none" w:sz="0" w:space="0" w:color="auto"/>
              </w:divBdr>
            </w:div>
            <w:div w:id="272639526">
              <w:marLeft w:val="0"/>
              <w:marRight w:val="0"/>
              <w:marTop w:val="0"/>
              <w:marBottom w:val="0"/>
              <w:divBdr>
                <w:top w:val="none" w:sz="0" w:space="0" w:color="auto"/>
                <w:left w:val="none" w:sz="0" w:space="0" w:color="auto"/>
                <w:bottom w:val="none" w:sz="0" w:space="0" w:color="auto"/>
                <w:right w:val="none" w:sz="0" w:space="0" w:color="auto"/>
              </w:divBdr>
            </w:div>
            <w:div w:id="402339346">
              <w:marLeft w:val="0"/>
              <w:marRight w:val="0"/>
              <w:marTop w:val="0"/>
              <w:marBottom w:val="0"/>
              <w:divBdr>
                <w:top w:val="none" w:sz="0" w:space="0" w:color="auto"/>
                <w:left w:val="none" w:sz="0" w:space="0" w:color="auto"/>
                <w:bottom w:val="none" w:sz="0" w:space="0" w:color="auto"/>
                <w:right w:val="none" w:sz="0" w:space="0" w:color="auto"/>
              </w:divBdr>
            </w:div>
            <w:div w:id="1887448314">
              <w:marLeft w:val="0"/>
              <w:marRight w:val="0"/>
              <w:marTop w:val="0"/>
              <w:marBottom w:val="0"/>
              <w:divBdr>
                <w:top w:val="none" w:sz="0" w:space="0" w:color="auto"/>
                <w:left w:val="none" w:sz="0" w:space="0" w:color="auto"/>
                <w:bottom w:val="none" w:sz="0" w:space="0" w:color="auto"/>
                <w:right w:val="none" w:sz="0" w:space="0" w:color="auto"/>
              </w:divBdr>
            </w:div>
            <w:div w:id="376243874">
              <w:marLeft w:val="0"/>
              <w:marRight w:val="0"/>
              <w:marTop w:val="0"/>
              <w:marBottom w:val="0"/>
              <w:divBdr>
                <w:top w:val="none" w:sz="0" w:space="0" w:color="auto"/>
                <w:left w:val="none" w:sz="0" w:space="0" w:color="auto"/>
                <w:bottom w:val="none" w:sz="0" w:space="0" w:color="auto"/>
                <w:right w:val="none" w:sz="0" w:space="0" w:color="auto"/>
              </w:divBdr>
            </w:div>
            <w:div w:id="11998060">
              <w:marLeft w:val="0"/>
              <w:marRight w:val="0"/>
              <w:marTop w:val="0"/>
              <w:marBottom w:val="0"/>
              <w:divBdr>
                <w:top w:val="none" w:sz="0" w:space="0" w:color="auto"/>
                <w:left w:val="none" w:sz="0" w:space="0" w:color="auto"/>
                <w:bottom w:val="none" w:sz="0" w:space="0" w:color="auto"/>
                <w:right w:val="none" w:sz="0" w:space="0" w:color="auto"/>
              </w:divBdr>
            </w:div>
            <w:div w:id="503594493">
              <w:marLeft w:val="0"/>
              <w:marRight w:val="0"/>
              <w:marTop w:val="0"/>
              <w:marBottom w:val="0"/>
              <w:divBdr>
                <w:top w:val="none" w:sz="0" w:space="0" w:color="auto"/>
                <w:left w:val="none" w:sz="0" w:space="0" w:color="auto"/>
                <w:bottom w:val="none" w:sz="0" w:space="0" w:color="auto"/>
                <w:right w:val="none" w:sz="0" w:space="0" w:color="auto"/>
              </w:divBdr>
            </w:div>
            <w:div w:id="704260168">
              <w:marLeft w:val="0"/>
              <w:marRight w:val="0"/>
              <w:marTop w:val="0"/>
              <w:marBottom w:val="0"/>
              <w:divBdr>
                <w:top w:val="none" w:sz="0" w:space="0" w:color="auto"/>
                <w:left w:val="none" w:sz="0" w:space="0" w:color="auto"/>
                <w:bottom w:val="none" w:sz="0" w:space="0" w:color="auto"/>
                <w:right w:val="none" w:sz="0" w:space="0" w:color="auto"/>
              </w:divBdr>
            </w:div>
            <w:div w:id="1972245374">
              <w:marLeft w:val="0"/>
              <w:marRight w:val="0"/>
              <w:marTop w:val="0"/>
              <w:marBottom w:val="0"/>
              <w:divBdr>
                <w:top w:val="none" w:sz="0" w:space="0" w:color="auto"/>
                <w:left w:val="none" w:sz="0" w:space="0" w:color="auto"/>
                <w:bottom w:val="none" w:sz="0" w:space="0" w:color="auto"/>
                <w:right w:val="none" w:sz="0" w:space="0" w:color="auto"/>
              </w:divBdr>
            </w:div>
            <w:div w:id="1197154337">
              <w:marLeft w:val="0"/>
              <w:marRight w:val="0"/>
              <w:marTop w:val="0"/>
              <w:marBottom w:val="0"/>
              <w:divBdr>
                <w:top w:val="none" w:sz="0" w:space="0" w:color="auto"/>
                <w:left w:val="none" w:sz="0" w:space="0" w:color="auto"/>
                <w:bottom w:val="none" w:sz="0" w:space="0" w:color="auto"/>
                <w:right w:val="none" w:sz="0" w:space="0" w:color="auto"/>
              </w:divBdr>
            </w:div>
            <w:div w:id="518200301">
              <w:marLeft w:val="0"/>
              <w:marRight w:val="0"/>
              <w:marTop w:val="0"/>
              <w:marBottom w:val="0"/>
              <w:divBdr>
                <w:top w:val="none" w:sz="0" w:space="0" w:color="auto"/>
                <w:left w:val="none" w:sz="0" w:space="0" w:color="auto"/>
                <w:bottom w:val="none" w:sz="0" w:space="0" w:color="auto"/>
                <w:right w:val="none" w:sz="0" w:space="0" w:color="auto"/>
              </w:divBdr>
            </w:div>
            <w:div w:id="1613441368">
              <w:marLeft w:val="0"/>
              <w:marRight w:val="0"/>
              <w:marTop w:val="0"/>
              <w:marBottom w:val="0"/>
              <w:divBdr>
                <w:top w:val="none" w:sz="0" w:space="0" w:color="auto"/>
                <w:left w:val="none" w:sz="0" w:space="0" w:color="auto"/>
                <w:bottom w:val="none" w:sz="0" w:space="0" w:color="auto"/>
                <w:right w:val="none" w:sz="0" w:space="0" w:color="auto"/>
              </w:divBdr>
            </w:div>
            <w:div w:id="625701376">
              <w:marLeft w:val="0"/>
              <w:marRight w:val="0"/>
              <w:marTop w:val="0"/>
              <w:marBottom w:val="0"/>
              <w:divBdr>
                <w:top w:val="none" w:sz="0" w:space="0" w:color="auto"/>
                <w:left w:val="none" w:sz="0" w:space="0" w:color="auto"/>
                <w:bottom w:val="none" w:sz="0" w:space="0" w:color="auto"/>
                <w:right w:val="none" w:sz="0" w:space="0" w:color="auto"/>
              </w:divBdr>
            </w:div>
            <w:div w:id="48034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368781">
      <w:bodyDiv w:val="1"/>
      <w:marLeft w:val="0"/>
      <w:marRight w:val="0"/>
      <w:marTop w:val="0"/>
      <w:marBottom w:val="0"/>
      <w:divBdr>
        <w:top w:val="none" w:sz="0" w:space="0" w:color="auto"/>
        <w:left w:val="none" w:sz="0" w:space="0" w:color="auto"/>
        <w:bottom w:val="none" w:sz="0" w:space="0" w:color="auto"/>
        <w:right w:val="none" w:sz="0" w:space="0" w:color="auto"/>
      </w:divBdr>
    </w:div>
    <w:div w:id="709693795">
      <w:bodyDiv w:val="1"/>
      <w:marLeft w:val="0"/>
      <w:marRight w:val="0"/>
      <w:marTop w:val="0"/>
      <w:marBottom w:val="0"/>
      <w:divBdr>
        <w:top w:val="none" w:sz="0" w:space="0" w:color="auto"/>
        <w:left w:val="none" w:sz="0" w:space="0" w:color="auto"/>
        <w:bottom w:val="none" w:sz="0" w:space="0" w:color="auto"/>
        <w:right w:val="none" w:sz="0" w:space="0" w:color="auto"/>
      </w:divBdr>
    </w:div>
    <w:div w:id="728307462">
      <w:bodyDiv w:val="1"/>
      <w:marLeft w:val="0"/>
      <w:marRight w:val="0"/>
      <w:marTop w:val="0"/>
      <w:marBottom w:val="0"/>
      <w:divBdr>
        <w:top w:val="none" w:sz="0" w:space="0" w:color="auto"/>
        <w:left w:val="none" w:sz="0" w:space="0" w:color="auto"/>
        <w:bottom w:val="none" w:sz="0" w:space="0" w:color="auto"/>
        <w:right w:val="none" w:sz="0" w:space="0" w:color="auto"/>
      </w:divBdr>
    </w:div>
    <w:div w:id="798651825">
      <w:bodyDiv w:val="1"/>
      <w:marLeft w:val="0"/>
      <w:marRight w:val="0"/>
      <w:marTop w:val="0"/>
      <w:marBottom w:val="0"/>
      <w:divBdr>
        <w:top w:val="none" w:sz="0" w:space="0" w:color="auto"/>
        <w:left w:val="none" w:sz="0" w:space="0" w:color="auto"/>
        <w:bottom w:val="none" w:sz="0" w:space="0" w:color="auto"/>
        <w:right w:val="none" w:sz="0" w:space="0" w:color="auto"/>
      </w:divBdr>
    </w:div>
    <w:div w:id="805010042">
      <w:bodyDiv w:val="1"/>
      <w:marLeft w:val="0"/>
      <w:marRight w:val="0"/>
      <w:marTop w:val="0"/>
      <w:marBottom w:val="0"/>
      <w:divBdr>
        <w:top w:val="none" w:sz="0" w:space="0" w:color="auto"/>
        <w:left w:val="none" w:sz="0" w:space="0" w:color="auto"/>
        <w:bottom w:val="none" w:sz="0" w:space="0" w:color="auto"/>
        <w:right w:val="none" w:sz="0" w:space="0" w:color="auto"/>
      </w:divBdr>
    </w:div>
    <w:div w:id="817654384">
      <w:bodyDiv w:val="1"/>
      <w:marLeft w:val="0"/>
      <w:marRight w:val="0"/>
      <w:marTop w:val="0"/>
      <w:marBottom w:val="0"/>
      <w:divBdr>
        <w:top w:val="none" w:sz="0" w:space="0" w:color="auto"/>
        <w:left w:val="none" w:sz="0" w:space="0" w:color="auto"/>
        <w:bottom w:val="none" w:sz="0" w:space="0" w:color="auto"/>
        <w:right w:val="none" w:sz="0" w:space="0" w:color="auto"/>
      </w:divBdr>
    </w:div>
    <w:div w:id="833952862">
      <w:bodyDiv w:val="1"/>
      <w:marLeft w:val="0"/>
      <w:marRight w:val="0"/>
      <w:marTop w:val="0"/>
      <w:marBottom w:val="0"/>
      <w:divBdr>
        <w:top w:val="none" w:sz="0" w:space="0" w:color="auto"/>
        <w:left w:val="none" w:sz="0" w:space="0" w:color="auto"/>
        <w:bottom w:val="none" w:sz="0" w:space="0" w:color="auto"/>
        <w:right w:val="none" w:sz="0" w:space="0" w:color="auto"/>
      </w:divBdr>
    </w:div>
    <w:div w:id="837041080">
      <w:bodyDiv w:val="1"/>
      <w:marLeft w:val="0"/>
      <w:marRight w:val="0"/>
      <w:marTop w:val="0"/>
      <w:marBottom w:val="0"/>
      <w:divBdr>
        <w:top w:val="none" w:sz="0" w:space="0" w:color="auto"/>
        <w:left w:val="none" w:sz="0" w:space="0" w:color="auto"/>
        <w:bottom w:val="none" w:sz="0" w:space="0" w:color="auto"/>
        <w:right w:val="none" w:sz="0" w:space="0" w:color="auto"/>
      </w:divBdr>
    </w:div>
    <w:div w:id="867138323">
      <w:bodyDiv w:val="1"/>
      <w:marLeft w:val="0"/>
      <w:marRight w:val="0"/>
      <w:marTop w:val="0"/>
      <w:marBottom w:val="0"/>
      <w:divBdr>
        <w:top w:val="none" w:sz="0" w:space="0" w:color="auto"/>
        <w:left w:val="none" w:sz="0" w:space="0" w:color="auto"/>
        <w:bottom w:val="none" w:sz="0" w:space="0" w:color="auto"/>
        <w:right w:val="none" w:sz="0" w:space="0" w:color="auto"/>
      </w:divBdr>
    </w:div>
    <w:div w:id="873350066">
      <w:bodyDiv w:val="1"/>
      <w:marLeft w:val="0"/>
      <w:marRight w:val="0"/>
      <w:marTop w:val="0"/>
      <w:marBottom w:val="0"/>
      <w:divBdr>
        <w:top w:val="none" w:sz="0" w:space="0" w:color="auto"/>
        <w:left w:val="none" w:sz="0" w:space="0" w:color="auto"/>
        <w:bottom w:val="none" w:sz="0" w:space="0" w:color="auto"/>
        <w:right w:val="none" w:sz="0" w:space="0" w:color="auto"/>
      </w:divBdr>
    </w:div>
    <w:div w:id="881408042">
      <w:bodyDiv w:val="1"/>
      <w:marLeft w:val="0"/>
      <w:marRight w:val="0"/>
      <w:marTop w:val="0"/>
      <w:marBottom w:val="0"/>
      <w:divBdr>
        <w:top w:val="none" w:sz="0" w:space="0" w:color="auto"/>
        <w:left w:val="none" w:sz="0" w:space="0" w:color="auto"/>
        <w:bottom w:val="none" w:sz="0" w:space="0" w:color="auto"/>
        <w:right w:val="none" w:sz="0" w:space="0" w:color="auto"/>
      </w:divBdr>
    </w:div>
    <w:div w:id="891380264">
      <w:bodyDiv w:val="1"/>
      <w:marLeft w:val="0"/>
      <w:marRight w:val="0"/>
      <w:marTop w:val="0"/>
      <w:marBottom w:val="0"/>
      <w:divBdr>
        <w:top w:val="none" w:sz="0" w:space="0" w:color="auto"/>
        <w:left w:val="none" w:sz="0" w:space="0" w:color="auto"/>
        <w:bottom w:val="none" w:sz="0" w:space="0" w:color="auto"/>
        <w:right w:val="none" w:sz="0" w:space="0" w:color="auto"/>
      </w:divBdr>
    </w:div>
    <w:div w:id="891429536">
      <w:bodyDiv w:val="1"/>
      <w:marLeft w:val="0"/>
      <w:marRight w:val="0"/>
      <w:marTop w:val="0"/>
      <w:marBottom w:val="0"/>
      <w:divBdr>
        <w:top w:val="none" w:sz="0" w:space="0" w:color="auto"/>
        <w:left w:val="none" w:sz="0" w:space="0" w:color="auto"/>
        <w:bottom w:val="none" w:sz="0" w:space="0" w:color="auto"/>
        <w:right w:val="none" w:sz="0" w:space="0" w:color="auto"/>
      </w:divBdr>
    </w:div>
    <w:div w:id="896014297">
      <w:bodyDiv w:val="1"/>
      <w:marLeft w:val="0"/>
      <w:marRight w:val="0"/>
      <w:marTop w:val="0"/>
      <w:marBottom w:val="0"/>
      <w:divBdr>
        <w:top w:val="none" w:sz="0" w:space="0" w:color="auto"/>
        <w:left w:val="none" w:sz="0" w:space="0" w:color="auto"/>
        <w:bottom w:val="none" w:sz="0" w:space="0" w:color="auto"/>
        <w:right w:val="none" w:sz="0" w:space="0" w:color="auto"/>
      </w:divBdr>
    </w:div>
    <w:div w:id="897790078">
      <w:bodyDiv w:val="1"/>
      <w:marLeft w:val="0"/>
      <w:marRight w:val="0"/>
      <w:marTop w:val="0"/>
      <w:marBottom w:val="0"/>
      <w:divBdr>
        <w:top w:val="none" w:sz="0" w:space="0" w:color="auto"/>
        <w:left w:val="none" w:sz="0" w:space="0" w:color="auto"/>
        <w:bottom w:val="none" w:sz="0" w:space="0" w:color="auto"/>
        <w:right w:val="none" w:sz="0" w:space="0" w:color="auto"/>
      </w:divBdr>
    </w:div>
    <w:div w:id="928928132">
      <w:bodyDiv w:val="1"/>
      <w:marLeft w:val="0"/>
      <w:marRight w:val="0"/>
      <w:marTop w:val="0"/>
      <w:marBottom w:val="0"/>
      <w:divBdr>
        <w:top w:val="none" w:sz="0" w:space="0" w:color="auto"/>
        <w:left w:val="none" w:sz="0" w:space="0" w:color="auto"/>
        <w:bottom w:val="none" w:sz="0" w:space="0" w:color="auto"/>
        <w:right w:val="none" w:sz="0" w:space="0" w:color="auto"/>
      </w:divBdr>
    </w:div>
    <w:div w:id="939869575">
      <w:bodyDiv w:val="1"/>
      <w:marLeft w:val="0"/>
      <w:marRight w:val="0"/>
      <w:marTop w:val="0"/>
      <w:marBottom w:val="0"/>
      <w:divBdr>
        <w:top w:val="none" w:sz="0" w:space="0" w:color="auto"/>
        <w:left w:val="none" w:sz="0" w:space="0" w:color="auto"/>
        <w:bottom w:val="none" w:sz="0" w:space="0" w:color="auto"/>
        <w:right w:val="none" w:sz="0" w:space="0" w:color="auto"/>
      </w:divBdr>
      <w:divsChild>
        <w:div w:id="2024093494">
          <w:marLeft w:val="0"/>
          <w:marRight w:val="0"/>
          <w:marTop w:val="0"/>
          <w:marBottom w:val="0"/>
          <w:divBdr>
            <w:top w:val="none" w:sz="0" w:space="0" w:color="auto"/>
            <w:left w:val="none" w:sz="0" w:space="0" w:color="auto"/>
            <w:bottom w:val="none" w:sz="0" w:space="0" w:color="auto"/>
            <w:right w:val="none" w:sz="0" w:space="0" w:color="auto"/>
          </w:divBdr>
          <w:divsChild>
            <w:div w:id="1851673878">
              <w:marLeft w:val="0"/>
              <w:marRight w:val="0"/>
              <w:marTop w:val="0"/>
              <w:marBottom w:val="0"/>
              <w:divBdr>
                <w:top w:val="none" w:sz="0" w:space="0" w:color="auto"/>
                <w:left w:val="none" w:sz="0" w:space="0" w:color="auto"/>
                <w:bottom w:val="none" w:sz="0" w:space="0" w:color="auto"/>
                <w:right w:val="none" w:sz="0" w:space="0" w:color="auto"/>
              </w:divBdr>
            </w:div>
            <w:div w:id="1700353290">
              <w:marLeft w:val="0"/>
              <w:marRight w:val="0"/>
              <w:marTop w:val="0"/>
              <w:marBottom w:val="0"/>
              <w:divBdr>
                <w:top w:val="none" w:sz="0" w:space="0" w:color="auto"/>
                <w:left w:val="none" w:sz="0" w:space="0" w:color="auto"/>
                <w:bottom w:val="none" w:sz="0" w:space="0" w:color="auto"/>
                <w:right w:val="none" w:sz="0" w:space="0" w:color="auto"/>
              </w:divBdr>
            </w:div>
            <w:div w:id="2031369048">
              <w:marLeft w:val="0"/>
              <w:marRight w:val="0"/>
              <w:marTop w:val="0"/>
              <w:marBottom w:val="0"/>
              <w:divBdr>
                <w:top w:val="none" w:sz="0" w:space="0" w:color="auto"/>
                <w:left w:val="none" w:sz="0" w:space="0" w:color="auto"/>
                <w:bottom w:val="none" w:sz="0" w:space="0" w:color="auto"/>
                <w:right w:val="none" w:sz="0" w:space="0" w:color="auto"/>
              </w:divBdr>
            </w:div>
            <w:div w:id="1051223184">
              <w:marLeft w:val="0"/>
              <w:marRight w:val="0"/>
              <w:marTop w:val="0"/>
              <w:marBottom w:val="0"/>
              <w:divBdr>
                <w:top w:val="none" w:sz="0" w:space="0" w:color="auto"/>
                <w:left w:val="none" w:sz="0" w:space="0" w:color="auto"/>
                <w:bottom w:val="none" w:sz="0" w:space="0" w:color="auto"/>
                <w:right w:val="none" w:sz="0" w:space="0" w:color="auto"/>
              </w:divBdr>
            </w:div>
            <w:div w:id="2104106075">
              <w:marLeft w:val="0"/>
              <w:marRight w:val="0"/>
              <w:marTop w:val="0"/>
              <w:marBottom w:val="0"/>
              <w:divBdr>
                <w:top w:val="none" w:sz="0" w:space="0" w:color="auto"/>
                <w:left w:val="none" w:sz="0" w:space="0" w:color="auto"/>
                <w:bottom w:val="none" w:sz="0" w:space="0" w:color="auto"/>
                <w:right w:val="none" w:sz="0" w:space="0" w:color="auto"/>
              </w:divBdr>
            </w:div>
            <w:div w:id="1544248213">
              <w:marLeft w:val="0"/>
              <w:marRight w:val="0"/>
              <w:marTop w:val="0"/>
              <w:marBottom w:val="0"/>
              <w:divBdr>
                <w:top w:val="none" w:sz="0" w:space="0" w:color="auto"/>
                <w:left w:val="none" w:sz="0" w:space="0" w:color="auto"/>
                <w:bottom w:val="none" w:sz="0" w:space="0" w:color="auto"/>
                <w:right w:val="none" w:sz="0" w:space="0" w:color="auto"/>
              </w:divBdr>
            </w:div>
            <w:div w:id="180778983">
              <w:marLeft w:val="0"/>
              <w:marRight w:val="0"/>
              <w:marTop w:val="0"/>
              <w:marBottom w:val="0"/>
              <w:divBdr>
                <w:top w:val="none" w:sz="0" w:space="0" w:color="auto"/>
                <w:left w:val="none" w:sz="0" w:space="0" w:color="auto"/>
                <w:bottom w:val="none" w:sz="0" w:space="0" w:color="auto"/>
                <w:right w:val="none" w:sz="0" w:space="0" w:color="auto"/>
              </w:divBdr>
            </w:div>
            <w:div w:id="173107045">
              <w:marLeft w:val="0"/>
              <w:marRight w:val="0"/>
              <w:marTop w:val="0"/>
              <w:marBottom w:val="0"/>
              <w:divBdr>
                <w:top w:val="none" w:sz="0" w:space="0" w:color="auto"/>
                <w:left w:val="none" w:sz="0" w:space="0" w:color="auto"/>
                <w:bottom w:val="none" w:sz="0" w:space="0" w:color="auto"/>
                <w:right w:val="none" w:sz="0" w:space="0" w:color="auto"/>
              </w:divBdr>
            </w:div>
            <w:div w:id="608047035">
              <w:marLeft w:val="0"/>
              <w:marRight w:val="0"/>
              <w:marTop w:val="0"/>
              <w:marBottom w:val="0"/>
              <w:divBdr>
                <w:top w:val="none" w:sz="0" w:space="0" w:color="auto"/>
                <w:left w:val="none" w:sz="0" w:space="0" w:color="auto"/>
                <w:bottom w:val="none" w:sz="0" w:space="0" w:color="auto"/>
                <w:right w:val="none" w:sz="0" w:space="0" w:color="auto"/>
              </w:divBdr>
            </w:div>
            <w:div w:id="391661376">
              <w:marLeft w:val="0"/>
              <w:marRight w:val="0"/>
              <w:marTop w:val="0"/>
              <w:marBottom w:val="0"/>
              <w:divBdr>
                <w:top w:val="none" w:sz="0" w:space="0" w:color="auto"/>
                <w:left w:val="none" w:sz="0" w:space="0" w:color="auto"/>
                <w:bottom w:val="none" w:sz="0" w:space="0" w:color="auto"/>
                <w:right w:val="none" w:sz="0" w:space="0" w:color="auto"/>
              </w:divBdr>
            </w:div>
            <w:div w:id="1868444195">
              <w:marLeft w:val="0"/>
              <w:marRight w:val="0"/>
              <w:marTop w:val="0"/>
              <w:marBottom w:val="0"/>
              <w:divBdr>
                <w:top w:val="none" w:sz="0" w:space="0" w:color="auto"/>
                <w:left w:val="none" w:sz="0" w:space="0" w:color="auto"/>
                <w:bottom w:val="none" w:sz="0" w:space="0" w:color="auto"/>
                <w:right w:val="none" w:sz="0" w:space="0" w:color="auto"/>
              </w:divBdr>
            </w:div>
            <w:div w:id="2079588717">
              <w:marLeft w:val="0"/>
              <w:marRight w:val="0"/>
              <w:marTop w:val="0"/>
              <w:marBottom w:val="0"/>
              <w:divBdr>
                <w:top w:val="none" w:sz="0" w:space="0" w:color="auto"/>
                <w:left w:val="none" w:sz="0" w:space="0" w:color="auto"/>
                <w:bottom w:val="none" w:sz="0" w:space="0" w:color="auto"/>
                <w:right w:val="none" w:sz="0" w:space="0" w:color="auto"/>
              </w:divBdr>
            </w:div>
            <w:div w:id="730468499">
              <w:marLeft w:val="0"/>
              <w:marRight w:val="0"/>
              <w:marTop w:val="0"/>
              <w:marBottom w:val="0"/>
              <w:divBdr>
                <w:top w:val="none" w:sz="0" w:space="0" w:color="auto"/>
                <w:left w:val="none" w:sz="0" w:space="0" w:color="auto"/>
                <w:bottom w:val="none" w:sz="0" w:space="0" w:color="auto"/>
                <w:right w:val="none" w:sz="0" w:space="0" w:color="auto"/>
              </w:divBdr>
            </w:div>
            <w:div w:id="1396852825">
              <w:marLeft w:val="0"/>
              <w:marRight w:val="0"/>
              <w:marTop w:val="0"/>
              <w:marBottom w:val="0"/>
              <w:divBdr>
                <w:top w:val="none" w:sz="0" w:space="0" w:color="auto"/>
                <w:left w:val="none" w:sz="0" w:space="0" w:color="auto"/>
                <w:bottom w:val="none" w:sz="0" w:space="0" w:color="auto"/>
                <w:right w:val="none" w:sz="0" w:space="0" w:color="auto"/>
              </w:divBdr>
            </w:div>
            <w:div w:id="380712311">
              <w:marLeft w:val="0"/>
              <w:marRight w:val="0"/>
              <w:marTop w:val="0"/>
              <w:marBottom w:val="0"/>
              <w:divBdr>
                <w:top w:val="none" w:sz="0" w:space="0" w:color="auto"/>
                <w:left w:val="none" w:sz="0" w:space="0" w:color="auto"/>
                <w:bottom w:val="none" w:sz="0" w:space="0" w:color="auto"/>
                <w:right w:val="none" w:sz="0" w:space="0" w:color="auto"/>
              </w:divBdr>
            </w:div>
            <w:div w:id="636112275">
              <w:marLeft w:val="0"/>
              <w:marRight w:val="0"/>
              <w:marTop w:val="0"/>
              <w:marBottom w:val="0"/>
              <w:divBdr>
                <w:top w:val="none" w:sz="0" w:space="0" w:color="auto"/>
                <w:left w:val="none" w:sz="0" w:space="0" w:color="auto"/>
                <w:bottom w:val="none" w:sz="0" w:space="0" w:color="auto"/>
                <w:right w:val="none" w:sz="0" w:space="0" w:color="auto"/>
              </w:divBdr>
            </w:div>
            <w:div w:id="26844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3137">
      <w:bodyDiv w:val="1"/>
      <w:marLeft w:val="0"/>
      <w:marRight w:val="0"/>
      <w:marTop w:val="0"/>
      <w:marBottom w:val="0"/>
      <w:divBdr>
        <w:top w:val="none" w:sz="0" w:space="0" w:color="auto"/>
        <w:left w:val="none" w:sz="0" w:space="0" w:color="auto"/>
        <w:bottom w:val="none" w:sz="0" w:space="0" w:color="auto"/>
        <w:right w:val="none" w:sz="0" w:space="0" w:color="auto"/>
      </w:divBdr>
    </w:div>
    <w:div w:id="967972465">
      <w:bodyDiv w:val="1"/>
      <w:marLeft w:val="0"/>
      <w:marRight w:val="0"/>
      <w:marTop w:val="0"/>
      <w:marBottom w:val="0"/>
      <w:divBdr>
        <w:top w:val="none" w:sz="0" w:space="0" w:color="auto"/>
        <w:left w:val="none" w:sz="0" w:space="0" w:color="auto"/>
        <w:bottom w:val="none" w:sz="0" w:space="0" w:color="auto"/>
        <w:right w:val="none" w:sz="0" w:space="0" w:color="auto"/>
      </w:divBdr>
    </w:div>
    <w:div w:id="977224970">
      <w:bodyDiv w:val="1"/>
      <w:marLeft w:val="0"/>
      <w:marRight w:val="0"/>
      <w:marTop w:val="0"/>
      <w:marBottom w:val="0"/>
      <w:divBdr>
        <w:top w:val="none" w:sz="0" w:space="0" w:color="auto"/>
        <w:left w:val="none" w:sz="0" w:space="0" w:color="auto"/>
        <w:bottom w:val="none" w:sz="0" w:space="0" w:color="auto"/>
        <w:right w:val="none" w:sz="0" w:space="0" w:color="auto"/>
      </w:divBdr>
    </w:div>
    <w:div w:id="978729168">
      <w:bodyDiv w:val="1"/>
      <w:marLeft w:val="0"/>
      <w:marRight w:val="0"/>
      <w:marTop w:val="0"/>
      <w:marBottom w:val="0"/>
      <w:divBdr>
        <w:top w:val="none" w:sz="0" w:space="0" w:color="auto"/>
        <w:left w:val="none" w:sz="0" w:space="0" w:color="auto"/>
        <w:bottom w:val="none" w:sz="0" w:space="0" w:color="auto"/>
        <w:right w:val="none" w:sz="0" w:space="0" w:color="auto"/>
      </w:divBdr>
      <w:divsChild>
        <w:div w:id="432435987">
          <w:marLeft w:val="0"/>
          <w:marRight w:val="0"/>
          <w:marTop w:val="0"/>
          <w:marBottom w:val="0"/>
          <w:divBdr>
            <w:top w:val="none" w:sz="0" w:space="0" w:color="auto"/>
            <w:left w:val="none" w:sz="0" w:space="0" w:color="auto"/>
            <w:bottom w:val="none" w:sz="0" w:space="0" w:color="auto"/>
            <w:right w:val="none" w:sz="0" w:space="0" w:color="auto"/>
          </w:divBdr>
          <w:divsChild>
            <w:div w:id="2128884990">
              <w:marLeft w:val="0"/>
              <w:marRight w:val="0"/>
              <w:marTop w:val="0"/>
              <w:marBottom w:val="0"/>
              <w:divBdr>
                <w:top w:val="none" w:sz="0" w:space="0" w:color="auto"/>
                <w:left w:val="none" w:sz="0" w:space="0" w:color="auto"/>
                <w:bottom w:val="none" w:sz="0" w:space="0" w:color="auto"/>
                <w:right w:val="none" w:sz="0" w:space="0" w:color="auto"/>
              </w:divBdr>
            </w:div>
            <w:div w:id="2109308329">
              <w:marLeft w:val="0"/>
              <w:marRight w:val="0"/>
              <w:marTop w:val="0"/>
              <w:marBottom w:val="0"/>
              <w:divBdr>
                <w:top w:val="none" w:sz="0" w:space="0" w:color="auto"/>
                <w:left w:val="none" w:sz="0" w:space="0" w:color="auto"/>
                <w:bottom w:val="none" w:sz="0" w:space="0" w:color="auto"/>
                <w:right w:val="none" w:sz="0" w:space="0" w:color="auto"/>
              </w:divBdr>
            </w:div>
            <w:div w:id="1821115377">
              <w:marLeft w:val="0"/>
              <w:marRight w:val="0"/>
              <w:marTop w:val="0"/>
              <w:marBottom w:val="0"/>
              <w:divBdr>
                <w:top w:val="none" w:sz="0" w:space="0" w:color="auto"/>
                <w:left w:val="none" w:sz="0" w:space="0" w:color="auto"/>
                <w:bottom w:val="none" w:sz="0" w:space="0" w:color="auto"/>
                <w:right w:val="none" w:sz="0" w:space="0" w:color="auto"/>
              </w:divBdr>
            </w:div>
            <w:div w:id="1036546339">
              <w:marLeft w:val="0"/>
              <w:marRight w:val="0"/>
              <w:marTop w:val="0"/>
              <w:marBottom w:val="0"/>
              <w:divBdr>
                <w:top w:val="none" w:sz="0" w:space="0" w:color="auto"/>
                <w:left w:val="none" w:sz="0" w:space="0" w:color="auto"/>
                <w:bottom w:val="none" w:sz="0" w:space="0" w:color="auto"/>
                <w:right w:val="none" w:sz="0" w:space="0" w:color="auto"/>
              </w:divBdr>
            </w:div>
            <w:div w:id="1881477194">
              <w:marLeft w:val="0"/>
              <w:marRight w:val="0"/>
              <w:marTop w:val="0"/>
              <w:marBottom w:val="0"/>
              <w:divBdr>
                <w:top w:val="none" w:sz="0" w:space="0" w:color="auto"/>
                <w:left w:val="none" w:sz="0" w:space="0" w:color="auto"/>
                <w:bottom w:val="none" w:sz="0" w:space="0" w:color="auto"/>
                <w:right w:val="none" w:sz="0" w:space="0" w:color="auto"/>
              </w:divBdr>
            </w:div>
            <w:div w:id="1953397266">
              <w:marLeft w:val="0"/>
              <w:marRight w:val="0"/>
              <w:marTop w:val="0"/>
              <w:marBottom w:val="0"/>
              <w:divBdr>
                <w:top w:val="none" w:sz="0" w:space="0" w:color="auto"/>
                <w:left w:val="none" w:sz="0" w:space="0" w:color="auto"/>
                <w:bottom w:val="none" w:sz="0" w:space="0" w:color="auto"/>
                <w:right w:val="none" w:sz="0" w:space="0" w:color="auto"/>
              </w:divBdr>
            </w:div>
            <w:div w:id="717628789">
              <w:marLeft w:val="0"/>
              <w:marRight w:val="0"/>
              <w:marTop w:val="0"/>
              <w:marBottom w:val="0"/>
              <w:divBdr>
                <w:top w:val="none" w:sz="0" w:space="0" w:color="auto"/>
                <w:left w:val="none" w:sz="0" w:space="0" w:color="auto"/>
                <w:bottom w:val="none" w:sz="0" w:space="0" w:color="auto"/>
                <w:right w:val="none" w:sz="0" w:space="0" w:color="auto"/>
              </w:divBdr>
            </w:div>
            <w:div w:id="2046559631">
              <w:marLeft w:val="0"/>
              <w:marRight w:val="0"/>
              <w:marTop w:val="0"/>
              <w:marBottom w:val="0"/>
              <w:divBdr>
                <w:top w:val="none" w:sz="0" w:space="0" w:color="auto"/>
                <w:left w:val="none" w:sz="0" w:space="0" w:color="auto"/>
                <w:bottom w:val="none" w:sz="0" w:space="0" w:color="auto"/>
                <w:right w:val="none" w:sz="0" w:space="0" w:color="auto"/>
              </w:divBdr>
            </w:div>
            <w:div w:id="1001665342">
              <w:marLeft w:val="0"/>
              <w:marRight w:val="0"/>
              <w:marTop w:val="0"/>
              <w:marBottom w:val="0"/>
              <w:divBdr>
                <w:top w:val="none" w:sz="0" w:space="0" w:color="auto"/>
                <w:left w:val="none" w:sz="0" w:space="0" w:color="auto"/>
                <w:bottom w:val="none" w:sz="0" w:space="0" w:color="auto"/>
                <w:right w:val="none" w:sz="0" w:space="0" w:color="auto"/>
              </w:divBdr>
            </w:div>
            <w:div w:id="1520315385">
              <w:marLeft w:val="0"/>
              <w:marRight w:val="0"/>
              <w:marTop w:val="0"/>
              <w:marBottom w:val="0"/>
              <w:divBdr>
                <w:top w:val="none" w:sz="0" w:space="0" w:color="auto"/>
                <w:left w:val="none" w:sz="0" w:space="0" w:color="auto"/>
                <w:bottom w:val="none" w:sz="0" w:space="0" w:color="auto"/>
                <w:right w:val="none" w:sz="0" w:space="0" w:color="auto"/>
              </w:divBdr>
            </w:div>
            <w:div w:id="38092030">
              <w:marLeft w:val="0"/>
              <w:marRight w:val="0"/>
              <w:marTop w:val="0"/>
              <w:marBottom w:val="0"/>
              <w:divBdr>
                <w:top w:val="none" w:sz="0" w:space="0" w:color="auto"/>
                <w:left w:val="none" w:sz="0" w:space="0" w:color="auto"/>
                <w:bottom w:val="none" w:sz="0" w:space="0" w:color="auto"/>
                <w:right w:val="none" w:sz="0" w:space="0" w:color="auto"/>
              </w:divBdr>
            </w:div>
            <w:div w:id="1826700086">
              <w:marLeft w:val="0"/>
              <w:marRight w:val="0"/>
              <w:marTop w:val="0"/>
              <w:marBottom w:val="0"/>
              <w:divBdr>
                <w:top w:val="none" w:sz="0" w:space="0" w:color="auto"/>
                <w:left w:val="none" w:sz="0" w:space="0" w:color="auto"/>
                <w:bottom w:val="none" w:sz="0" w:space="0" w:color="auto"/>
                <w:right w:val="none" w:sz="0" w:space="0" w:color="auto"/>
              </w:divBdr>
            </w:div>
            <w:div w:id="253167443">
              <w:marLeft w:val="0"/>
              <w:marRight w:val="0"/>
              <w:marTop w:val="0"/>
              <w:marBottom w:val="0"/>
              <w:divBdr>
                <w:top w:val="none" w:sz="0" w:space="0" w:color="auto"/>
                <w:left w:val="none" w:sz="0" w:space="0" w:color="auto"/>
                <w:bottom w:val="none" w:sz="0" w:space="0" w:color="auto"/>
                <w:right w:val="none" w:sz="0" w:space="0" w:color="auto"/>
              </w:divBdr>
            </w:div>
            <w:div w:id="2124380744">
              <w:marLeft w:val="0"/>
              <w:marRight w:val="0"/>
              <w:marTop w:val="0"/>
              <w:marBottom w:val="0"/>
              <w:divBdr>
                <w:top w:val="none" w:sz="0" w:space="0" w:color="auto"/>
                <w:left w:val="none" w:sz="0" w:space="0" w:color="auto"/>
                <w:bottom w:val="none" w:sz="0" w:space="0" w:color="auto"/>
                <w:right w:val="none" w:sz="0" w:space="0" w:color="auto"/>
              </w:divBdr>
            </w:div>
            <w:div w:id="1132862750">
              <w:marLeft w:val="0"/>
              <w:marRight w:val="0"/>
              <w:marTop w:val="0"/>
              <w:marBottom w:val="0"/>
              <w:divBdr>
                <w:top w:val="none" w:sz="0" w:space="0" w:color="auto"/>
                <w:left w:val="none" w:sz="0" w:space="0" w:color="auto"/>
                <w:bottom w:val="none" w:sz="0" w:space="0" w:color="auto"/>
                <w:right w:val="none" w:sz="0" w:space="0" w:color="auto"/>
              </w:divBdr>
            </w:div>
            <w:div w:id="613829256">
              <w:marLeft w:val="0"/>
              <w:marRight w:val="0"/>
              <w:marTop w:val="0"/>
              <w:marBottom w:val="0"/>
              <w:divBdr>
                <w:top w:val="none" w:sz="0" w:space="0" w:color="auto"/>
                <w:left w:val="none" w:sz="0" w:space="0" w:color="auto"/>
                <w:bottom w:val="none" w:sz="0" w:space="0" w:color="auto"/>
                <w:right w:val="none" w:sz="0" w:space="0" w:color="auto"/>
              </w:divBdr>
            </w:div>
            <w:div w:id="1946111227">
              <w:marLeft w:val="0"/>
              <w:marRight w:val="0"/>
              <w:marTop w:val="0"/>
              <w:marBottom w:val="0"/>
              <w:divBdr>
                <w:top w:val="none" w:sz="0" w:space="0" w:color="auto"/>
                <w:left w:val="none" w:sz="0" w:space="0" w:color="auto"/>
                <w:bottom w:val="none" w:sz="0" w:space="0" w:color="auto"/>
                <w:right w:val="none" w:sz="0" w:space="0" w:color="auto"/>
              </w:divBdr>
            </w:div>
            <w:div w:id="1732998995">
              <w:marLeft w:val="0"/>
              <w:marRight w:val="0"/>
              <w:marTop w:val="0"/>
              <w:marBottom w:val="0"/>
              <w:divBdr>
                <w:top w:val="none" w:sz="0" w:space="0" w:color="auto"/>
                <w:left w:val="none" w:sz="0" w:space="0" w:color="auto"/>
                <w:bottom w:val="none" w:sz="0" w:space="0" w:color="auto"/>
                <w:right w:val="none" w:sz="0" w:space="0" w:color="auto"/>
              </w:divBdr>
            </w:div>
            <w:div w:id="1268468860">
              <w:marLeft w:val="0"/>
              <w:marRight w:val="0"/>
              <w:marTop w:val="0"/>
              <w:marBottom w:val="0"/>
              <w:divBdr>
                <w:top w:val="none" w:sz="0" w:space="0" w:color="auto"/>
                <w:left w:val="none" w:sz="0" w:space="0" w:color="auto"/>
                <w:bottom w:val="none" w:sz="0" w:space="0" w:color="auto"/>
                <w:right w:val="none" w:sz="0" w:space="0" w:color="auto"/>
              </w:divBdr>
            </w:div>
            <w:div w:id="1139302836">
              <w:marLeft w:val="0"/>
              <w:marRight w:val="0"/>
              <w:marTop w:val="0"/>
              <w:marBottom w:val="0"/>
              <w:divBdr>
                <w:top w:val="none" w:sz="0" w:space="0" w:color="auto"/>
                <w:left w:val="none" w:sz="0" w:space="0" w:color="auto"/>
                <w:bottom w:val="none" w:sz="0" w:space="0" w:color="auto"/>
                <w:right w:val="none" w:sz="0" w:space="0" w:color="auto"/>
              </w:divBdr>
            </w:div>
            <w:div w:id="1333335405">
              <w:marLeft w:val="0"/>
              <w:marRight w:val="0"/>
              <w:marTop w:val="0"/>
              <w:marBottom w:val="0"/>
              <w:divBdr>
                <w:top w:val="none" w:sz="0" w:space="0" w:color="auto"/>
                <w:left w:val="none" w:sz="0" w:space="0" w:color="auto"/>
                <w:bottom w:val="none" w:sz="0" w:space="0" w:color="auto"/>
                <w:right w:val="none" w:sz="0" w:space="0" w:color="auto"/>
              </w:divBdr>
            </w:div>
            <w:div w:id="2093499847">
              <w:marLeft w:val="0"/>
              <w:marRight w:val="0"/>
              <w:marTop w:val="0"/>
              <w:marBottom w:val="0"/>
              <w:divBdr>
                <w:top w:val="none" w:sz="0" w:space="0" w:color="auto"/>
                <w:left w:val="none" w:sz="0" w:space="0" w:color="auto"/>
                <w:bottom w:val="none" w:sz="0" w:space="0" w:color="auto"/>
                <w:right w:val="none" w:sz="0" w:space="0" w:color="auto"/>
              </w:divBdr>
            </w:div>
            <w:div w:id="321008249">
              <w:marLeft w:val="0"/>
              <w:marRight w:val="0"/>
              <w:marTop w:val="0"/>
              <w:marBottom w:val="0"/>
              <w:divBdr>
                <w:top w:val="none" w:sz="0" w:space="0" w:color="auto"/>
                <w:left w:val="none" w:sz="0" w:space="0" w:color="auto"/>
                <w:bottom w:val="none" w:sz="0" w:space="0" w:color="auto"/>
                <w:right w:val="none" w:sz="0" w:space="0" w:color="auto"/>
              </w:divBdr>
            </w:div>
            <w:div w:id="1588417892">
              <w:marLeft w:val="0"/>
              <w:marRight w:val="0"/>
              <w:marTop w:val="0"/>
              <w:marBottom w:val="0"/>
              <w:divBdr>
                <w:top w:val="none" w:sz="0" w:space="0" w:color="auto"/>
                <w:left w:val="none" w:sz="0" w:space="0" w:color="auto"/>
                <w:bottom w:val="none" w:sz="0" w:space="0" w:color="auto"/>
                <w:right w:val="none" w:sz="0" w:space="0" w:color="auto"/>
              </w:divBdr>
            </w:div>
            <w:div w:id="2105808531">
              <w:marLeft w:val="0"/>
              <w:marRight w:val="0"/>
              <w:marTop w:val="0"/>
              <w:marBottom w:val="0"/>
              <w:divBdr>
                <w:top w:val="none" w:sz="0" w:space="0" w:color="auto"/>
                <w:left w:val="none" w:sz="0" w:space="0" w:color="auto"/>
                <w:bottom w:val="none" w:sz="0" w:space="0" w:color="auto"/>
                <w:right w:val="none" w:sz="0" w:space="0" w:color="auto"/>
              </w:divBdr>
            </w:div>
            <w:div w:id="592125212">
              <w:marLeft w:val="0"/>
              <w:marRight w:val="0"/>
              <w:marTop w:val="0"/>
              <w:marBottom w:val="0"/>
              <w:divBdr>
                <w:top w:val="none" w:sz="0" w:space="0" w:color="auto"/>
                <w:left w:val="none" w:sz="0" w:space="0" w:color="auto"/>
                <w:bottom w:val="none" w:sz="0" w:space="0" w:color="auto"/>
                <w:right w:val="none" w:sz="0" w:space="0" w:color="auto"/>
              </w:divBdr>
            </w:div>
            <w:div w:id="1570647959">
              <w:marLeft w:val="0"/>
              <w:marRight w:val="0"/>
              <w:marTop w:val="0"/>
              <w:marBottom w:val="0"/>
              <w:divBdr>
                <w:top w:val="none" w:sz="0" w:space="0" w:color="auto"/>
                <w:left w:val="none" w:sz="0" w:space="0" w:color="auto"/>
                <w:bottom w:val="none" w:sz="0" w:space="0" w:color="auto"/>
                <w:right w:val="none" w:sz="0" w:space="0" w:color="auto"/>
              </w:divBdr>
            </w:div>
            <w:div w:id="1129276606">
              <w:marLeft w:val="0"/>
              <w:marRight w:val="0"/>
              <w:marTop w:val="0"/>
              <w:marBottom w:val="0"/>
              <w:divBdr>
                <w:top w:val="none" w:sz="0" w:space="0" w:color="auto"/>
                <w:left w:val="none" w:sz="0" w:space="0" w:color="auto"/>
                <w:bottom w:val="none" w:sz="0" w:space="0" w:color="auto"/>
                <w:right w:val="none" w:sz="0" w:space="0" w:color="auto"/>
              </w:divBdr>
            </w:div>
            <w:div w:id="1960648135">
              <w:marLeft w:val="0"/>
              <w:marRight w:val="0"/>
              <w:marTop w:val="0"/>
              <w:marBottom w:val="0"/>
              <w:divBdr>
                <w:top w:val="none" w:sz="0" w:space="0" w:color="auto"/>
                <w:left w:val="none" w:sz="0" w:space="0" w:color="auto"/>
                <w:bottom w:val="none" w:sz="0" w:space="0" w:color="auto"/>
                <w:right w:val="none" w:sz="0" w:space="0" w:color="auto"/>
              </w:divBdr>
            </w:div>
            <w:div w:id="2020738996">
              <w:marLeft w:val="0"/>
              <w:marRight w:val="0"/>
              <w:marTop w:val="0"/>
              <w:marBottom w:val="0"/>
              <w:divBdr>
                <w:top w:val="none" w:sz="0" w:space="0" w:color="auto"/>
                <w:left w:val="none" w:sz="0" w:space="0" w:color="auto"/>
                <w:bottom w:val="none" w:sz="0" w:space="0" w:color="auto"/>
                <w:right w:val="none" w:sz="0" w:space="0" w:color="auto"/>
              </w:divBdr>
            </w:div>
            <w:div w:id="1247123">
              <w:marLeft w:val="0"/>
              <w:marRight w:val="0"/>
              <w:marTop w:val="0"/>
              <w:marBottom w:val="0"/>
              <w:divBdr>
                <w:top w:val="none" w:sz="0" w:space="0" w:color="auto"/>
                <w:left w:val="none" w:sz="0" w:space="0" w:color="auto"/>
                <w:bottom w:val="none" w:sz="0" w:space="0" w:color="auto"/>
                <w:right w:val="none" w:sz="0" w:space="0" w:color="auto"/>
              </w:divBdr>
            </w:div>
            <w:div w:id="744842331">
              <w:marLeft w:val="0"/>
              <w:marRight w:val="0"/>
              <w:marTop w:val="0"/>
              <w:marBottom w:val="0"/>
              <w:divBdr>
                <w:top w:val="none" w:sz="0" w:space="0" w:color="auto"/>
                <w:left w:val="none" w:sz="0" w:space="0" w:color="auto"/>
                <w:bottom w:val="none" w:sz="0" w:space="0" w:color="auto"/>
                <w:right w:val="none" w:sz="0" w:space="0" w:color="auto"/>
              </w:divBdr>
            </w:div>
            <w:div w:id="782387557">
              <w:marLeft w:val="0"/>
              <w:marRight w:val="0"/>
              <w:marTop w:val="0"/>
              <w:marBottom w:val="0"/>
              <w:divBdr>
                <w:top w:val="none" w:sz="0" w:space="0" w:color="auto"/>
                <w:left w:val="none" w:sz="0" w:space="0" w:color="auto"/>
                <w:bottom w:val="none" w:sz="0" w:space="0" w:color="auto"/>
                <w:right w:val="none" w:sz="0" w:space="0" w:color="auto"/>
              </w:divBdr>
            </w:div>
            <w:div w:id="1469393261">
              <w:marLeft w:val="0"/>
              <w:marRight w:val="0"/>
              <w:marTop w:val="0"/>
              <w:marBottom w:val="0"/>
              <w:divBdr>
                <w:top w:val="none" w:sz="0" w:space="0" w:color="auto"/>
                <w:left w:val="none" w:sz="0" w:space="0" w:color="auto"/>
                <w:bottom w:val="none" w:sz="0" w:space="0" w:color="auto"/>
                <w:right w:val="none" w:sz="0" w:space="0" w:color="auto"/>
              </w:divBdr>
            </w:div>
            <w:div w:id="1531531065">
              <w:marLeft w:val="0"/>
              <w:marRight w:val="0"/>
              <w:marTop w:val="0"/>
              <w:marBottom w:val="0"/>
              <w:divBdr>
                <w:top w:val="none" w:sz="0" w:space="0" w:color="auto"/>
                <w:left w:val="none" w:sz="0" w:space="0" w:color="auto"/>
                <w:bottom w:val="none" w:sz="0" w:space="0" w:color="auto"/>
                <w:right w:val="none" w:sz="0" w:space="0" w:color="auto"/>
              </w:divBdr>
            </w:div>
            <w:div w:id="1815828122">
              <w:marLeft w:val="0"/>
              <w:marRight w:val="0"/>
              <w:marTop w:val="0"/>
              <w:marBottom w:val="0"/>
              <w:divBdr>
                <w:top w:val="none" w:sz="0" w:space="0" w:color="auto"/>
                <w:left w:val="none" w:sz="0" w:space="0" w:color="auto"/>
                <w:bottom w:val="none" w:sz="0" w:space="0" w:color="auto"/>
                <w:right w:val="none" w:sz="0" w:space="0" w:color="auto"/>
              </w:divBdr>
            </w:div>
            <w:div w:id="2051419978">
              <w:marLeft w:val="0"/>
              <w:marRight w:val="0"/>
              <w:marTop w:val="0"/>
              <w:marBottom w:val="0"/>
              <w:divBdr>
                <w:top w:val="none" w:sz="0" w:space="0" w:color="auto"/>
                <w:left w:val="none" w:sz="0" w:space="0" w:color="auto"/>
                <w:bottom w:val="none" w:sz="0" w:space="0" w:color="auto"/>
                <w:right w:val="none" w:sz="0" w:space="0" w:color="auto"/>
              </w:divBdr>
            </w:div>
            <w:div w:id="1226644177">
              <w:marLeft w:val="0"/>
              <w:marRight w:val="0"/>
              <w:marTop w:val="0"/>
              <w:marBottom w:val="0"/>
              <w:divBdr>
                <w:top w:val="none" w:sz="0" w:space="0" w:color="auto"/>
                <w:left w:val="none" w:sz="0" w:space="0" w:color="auto"/>
                <w:bottom w:val="none" w:sz="0" w:space="0" w:color="auto"/>
                <w:right w:val="none" w:sz="0" w:space="0" w:color="auto"/>
              </w:divBdr>
            </w:div>
            <w:div w:id="1115826209">
              <w:marLeft w:val="0"/>
              <w:marRight w:val="0"/>
              <w:marTop w:val="0"/>
              <w:marBottom w:val="0"/>
              <w:divBdr>
                <w:top w:val="none" w:sz="0" w:space="0" w:color="auto"/>
                <w:left w:val="none" w:sz="0" w:space="0" w:color="auto"/>
                <w:bottom w:val="none" w:sz="0" w:space="0" w:color="auto"/>
                <w:right w:val="none" w:sz="0" w:space="0" w:color="auto"/>
              </w:divBdr>
            </w:div>
            <w:div w:id="2078044094">
              <w:marLeft w:val="0"/>
              <w:marRight w:val="0"/>
              <w:marTop w:val="0"/>
              <w:marBottom w:val="0"/>
              <w:divBdr>
                <w:top w:val="none" w:sz="0" w:space="0" w:color="auto"/>
                <w:left w:val="none" w:sz="0" w:space="0" w:color="auto"/>
                <w:bottom w:val="none" w:sz="0" w:space="0" w:color="auto"/>
                <w:right w:val="none" w:sz="0" w:space="0" w:color="auto"/>
              </w:divBdr>
            </w:div>
            <w:div w:id="109133320">
              <w:marLeft w:val="0"/>
              <w:marRight w:val="0"/>
              <w:marTop w:val="0"/>
              <w:marBottom w:val="0"/>
              <w:divBdr>
                <w:top w:val="none" w:sz="0" w:space="0" w:color="auto"/>
                <w:left w:val="none" w:sz="0" w:space="0" w:color="auto"/>
                <w:bottom w:val="none" w:sz="0" w:space="0" w:color="auto"/>
                <w:right w:val="none" w:sz="0" w:space="0" w:color="auto"/>
              </w:divBdr>
            </w:div>
            <w:div w:id="1286159515">
              <w:marLeft w:val="0"/>
              <w:marRight w:val="0"/>
              <w:marTop w:val="0"/>
              <w:marBottom w:val="0"/>
              <w:divBdr>
                <w:top w:val="none" w:sz="0" w:space="0" w:color="auto"/>
                <w:left w:val="none" w:sz="0" w:space="0" w:color="auto"/>
                <w:bottom w:val="none" w:sz="0" w:space="0" w:color="auto"/>
                <w:right w:val="none" w:sz="0" w:space="0" w:color="auto"/>
              </w:divBdr>
            </w:div>
            <w:div w:id="328219614">
              <w:marLeft w:val="0"/>
              <w:marRight w:val="0"/>
              <w:marTop w:val="0"/>
              <w:marBottom w:val="0"/>
              <w:divBdr>
                <w:top w:val="none" w:sz="0" w:space="0" w:color="auto"/>
                <w:left w:val="none" w:sz="0" w:space="0" w:color="auto"/>
                <w:bottom w:val="none" w:sz="0" w:space="0" w:color="auto"/>
                <w:right w:val="none" w:sz="0" w:space="0" w:color="auto"/>
              </w:divBdr>
            </w:div>
            <w:div w:id="1330599625">
              <w:marLeft w:val="0"/>
              <w:marRight w:val="0"/>
              <w:marTop w:val="0"/>
              <w:marBottom w:val="0"/>
              <w:divBdr>
                <w:top w:val="none" w:sz="0" w:space="0" w:color="auto"/>
                <w:left w:val="none" w:sz="0" w:space="0" w:color="auto"/>
                <w:bottom w:val="none" w:sz="0" w:space="0" w:color="auto"/>
                <w:right w:val="none" w:sz="0" w:space="0" w:color="auto"/>
              </w:divBdr>
            </w:div>
            <w:div w:id="1841581773">
              <w:marLeft w:val="0"/>
              <w:marRight w:val="0"/>
              <w:marTop w:val="0"/>
              <w:marBottom w:val="0"/>
              <w:divBdr>
                <w:top w:val="none" w:sz="0" w:space="0" w:color="auto"/>
                <w:left w:val="none" w:sz="0" w:space="0" w:color="auto"/>
                <w:bottom w:val="none" w:sz="0" w:space="0" w:color="auto"/>
                <w:right w:val="none" w:sz="0" w:space="0" w:color="auto"/>
              </w:divBdr>
            </w:div>
            <w:div w:id="1008368308">
              <w:marLeft w:val="0"/>
              <w:marRight w:val="0"/>
              <w:marTop w:val="0"/>
              <w:marBottom w:val="0"/>
              <w:divBdr>
                <w:top w:val="none" w:sz="0" w:space="0" w:color="auto"/>
                <w:left w:val="none" w:sz="0" w:space="0" w:color="auto"/>
                <w:bottom w:val="none" w:sz="0" w:space="0" w:color="auto"/>
                <w:right w:val="none" w:sz="0" w:space="0" w:color="auto"/>
              </w:divBdr>
            </w:div>
            <w:div w:id="21826273">
              <w:marLeft w:val="0"/>
              <w:marRight w:val="0"/>
              <w:marTop w:val="0"/>
              <w:marBottom w:val="0"/>
              <w:divBdr>
                <w:top w:val="none" w:sz="0" w:space="0" w:color="auto"/>
                <w:left w:val="none" w:sz="0" w:space="0" w:color="auto"/>
                <w:bottom w:val="none" w:sz="0" w:space="0" w:color="auto"/>
                <w:right w:val="none" w:sz="0" w:space="0" w:color="auto"/>
              </w:divBdr>
            </w:div>
            <w:div w:id="1972855575">
              <w:marLeft w:val="0"/>
              <w:marRight w:val="0"/>
              <w:marTop w:val="0"/>
              <w:marBottom w:val="0"/>
              <w:divBdr>
                <w:top w:val="none" w:sz="0" w:space="0" w:color="auto"/>
                <w:left w:val="none" w:sz="0" w:space="0" w:color="auto"/>
                <w:bottom w:val="none" w:sz="0" w:space="0" w:color="auto"/>
                <w:right w:val="none" w:sz="0" w:space="0" w:color="auto"/>
              </w:divBdr>
            </w:div>
            <w:div w:id="64839068">
              <w:marLeft w:val="0"/>
              <w:marRight w:val="0"/>
              <w:marTop w:val="0"/>
              <w:marBottom w:val="0"/>
              <w:divBdr>
                <w:top w:val="none" w:sz="0" w:space="0" w:color="auto"/>
                <w:left w:val="none" w:sz="0" w:space="0" w:color="auto"/>
                <w:bottom w:val="none" w:sz="0" w:space="0" w:color="auto"/>
                <w:right w:val="none" w:sz="0" w:space="0" w:color="auto"/>
              </w:divBdr>
            </w:div>
            <w:div w:id="1107240315">
              <w:marLeft w:val="0"/>
              <w:marRight w:val="0"/>
              <w:marTop w:val="0"/>
              <w:marBottom w:val="0"/>
              <w:divBdr>
                <w:top w:val="none" w:sz="0" w:space="0" w:color="auto"/>
                <w:left w:val="none" w:sz="0" w:space="0" w:color="auto"/>
                <w:bottom w:val="none" w:sz="0" w:space="0" w:color="auto"/>
                <w:right w:val="none" w:sz="0" w:space="0" w:color="auto"/>
              </w:divBdr>
            </w:div>
            <w:div w:id="1829009024">
              <w:marLeft w:val="0"/>
              <w:marRight w:val="0"/>
              <w:marTop w:val="0"/>
              <w:marBottom w:val="0"/>
              <w:divBdr>
                <w:top w:val="none" w:sz="0" w:space="0" w:color="auto"/>
                <w:left w:val="none" w:sz="0" w:space="0" w:color="auto"/>
                <w:bottom w:val="none" w:sz="0" w:space="0" w:color="auto"/>
                <w:right w:val="none" w:sz="0" w:space="0" w:color="auto"/>
              </w:divBdr>
            </w:div>
            <w:div w:id="640380179">
              <w:marLeft w:val="0"/>
              <w:marRight w:val="0"/>
              <w:marTop w:val="0"/>
              <w:marBottom w:val="0"/>
              <w:divBdr>
                <w:top w:val="none" w:sz="0" w:space="0" w:color="auto"/>
                <w:left w:val="none" w:sz="0" w:space="0" w:color="auto"/>
                <w:bottom w:val="none" w:sz="0" w:space="0" w:color="auto"/>
                <w:right w:val="none" w:sz="0" w:space="0" w:color="auto"/>
              </w:divBdr>
            </w:div>
            <w:div w:id="724137362">
              <w:marLeft w:val="0"/>
              <w:marRight w:val="0"/>
              <w:marTop w:val="0"/>
              <w:marBottom w:val="0"/>
              <w:divBdr>
                <w:top w:val="none" w:sz="0" w:space="0" w:color="auto"/>
                <w:left w:val="none" w:sz="0" w:space="0" w:color="auto"/>
                <w:bottom w:val="none" w:sz="0" w:space="0" w:color="auto"/>
                <w:right w:val="none" w:sz="0" w:space="0" w:color="auto"/>
              </w:divBdr>
            </w:div>
            <w:div w:id="336465848">
              <w:marLeft w:val="0"/>
              <w:marRight w:val="0"/>
              <w:marTop w:val="0"/>
              <w:marBottom w:val="0"/>
              <w:divBdr>
                <w:top w:val="none" w:sz="0" w:space="0" w:color="auto"/>
                <w:left w:val="none" w:sz="0" w:space="0" w:color="auto"/>
                <w:bottom w:val="none" w:sz="0" w:space="0" w:color="auto"/>
                <w:right w:val="none" w:sz="0" w:space="0" w:color="auto"/>
              </w:divBdr>
            </w:div>
            <w:div w:id="584656788">
              <w:marLeft w:val="0"/>
              <w:marRight w:val="0"/>
              <w:marTop w:val="0"/>
              <w:marBottom w:val="0"/>
              <w:divBdr>
                <w:top w:val="none" w:sz="0" w:space="0" w:color="auto"/>
                <w:left w:val="none" w:sz="0" w:space="0" w:color="auto"/>
                <w:bottom w:val="none" w:sz="0" w:space="0" w:color="auto"/>
                <w:right w:val="none" w:sz="0" w:space="0" w:color="auto"/>
              </w:divBdr>
            </w:div>
            <w:div w:id="1739866422">
              <w:marLeft w:val="0"/>
              <w:marRight w:val="0"/>
              <w:marTop w:val="0"/>
              <w:marBottom w:val="0"/>
              <w:divBdr>
                <w:top w:val="none" w:sz="0" w:space="0" w:color="auto"/>
                <w:left w:val="none" w:sz="0" w:space="0" w:color="auto"/>
                <w:bottom w:val="none" w:sz="0" w:space="0" w:color="auto"/>
                <w:right w:val="none" w:sz="0" w:space="0" w:color="auto"/>
              </w:divBdr>
            </w:div>
            <w:div w:id="1233780803">
              <w:marLeft w:val="0"/>
              <w:marRight w:val="0"/>
              <w:marTop w:val="0"/>
              <w:marBottom w:val="0"/>
              <w:divBdr>
                <w:top w:val="none" w:sz="0" w:space="0" w:color="auto"/>
                <w:left w:val="none" w:sz="0" w:space="0" w:color="auto"/>
                <w:bottom w:val="none" w:sz="0" w:space="0" w:color="auto"/>
                <w:right w:val="none" w:sz="0" w:space="0" w:color="auto"/>
              </w:divBdr>
            </w:div>
            <w:div w:id="29769481">
              <w:marLeft w:val="0"/>
              <w:marRight w:val="0"/>
              <w:marTop w:val="0"/>
              <w:marBottom w:val="0"/>
              <w:divBdr>
                <w:top w:val="none" w:sz="0" w:space="0" w:color="auto"/>
                <w:left w:val="none" w:sz="0" w:space="0" w:color="auto"/>
                <w:bottom w:val="none" w:sz="0" w:space="0" w:color="auto"/>
                <w:right w:val="none" w:sz="0" w:space="0" w:color="auto"/>
              </w:divBdr>
            </w:div>
            <w:div w:id="1719741841">
              <w:marLeft w:val="0"/>
              <w:marRight w:val="0"/>
              <w:marTop w:val="0"/>
              <w:marBottom w:val="0"/>
              <w:divBdr>
                <w:top w:val="none" w:sz="0" w:space="0" w:color="auto"/>
                <w:left w:val="none" w:sz="0" w:space="0" w:color="auto"/>
                <w:bottom w:val="none" w:sz="0" w:space="0" w:color="auto"/>
                <w:right w:val="none" w:sz="0" w:space="0" w:color="auto"/>
              </w:divBdr>
            </w:div>
            <w:div w:id="913126408">
              <w:marLeft w:val="0"/>
              <w:marRight w:val="0"/>
              <w:marTop w:val="0"/>
              <w:marBottom w:val="0"/>
              <w:divBdr>
                <w:top w:val="none" w:sz="0" w:space="0" w:color="auto"/>
                <w:left w:val="none" w:sz="0" w:space="0" w:color="auto"/>
                <w:bottom w:val="none" w:sz="0" w:space="0" w:color="auto"/>
                <w:right w:val="none" w:sz="0" w:space="0" w:color="auto"/>
              </w:divBdr>
            </w:div>
            <w:div w:id="995231073">
              <w:marLeft w:val="0"/>
              <w:marRight w:val="0"/>
              <w:marTop w:val="0"/>
              <w:marBottom w:val="0"/>
              <w:divBdr>
                <w:top w:val="none" w:sz="0" w:space="0" w:color="auto"/>
                <w:left w:val="none" w:sz="0" w:space="0" w:color="auto"/>
                <w:bottom w:val="none" w:sz="0" w:space="0" w:color="auto"/>
                <w:right w:val="none" w:sz="0" w:space="0" w:color="auto"/>
              </w:divBdr>
            </w:div>
            <w:div w:id="1435713670">
              <w:marLeft w:val="0"/>
              <w:marRight w:val="0"/>
              <w:marTop w:val="0"/>
              <w:marBottom w:val="0"/>
              <w:divBdr>
                <w:top w:val="none" w:sz="0" w:space="0" w:color="auto"/>
                <w:left w:val="none" w:sz="0" w:space="0" w:color="auto"/>
                <w:bottom w:val="none" w:sz="0" w:space="0" w:color="auto"/>
                <w:right w:val="none" w:sz="0" w:space="0" w:color="auto"/>
              </w:divBdr>
            </w:div>
            <w:div w:id="1855924964">
              <w:marLeft w:val="0"/>
              <w:marRight w:val="0"/>
              <w:marTop w:val="0"/>
              <w:marBottom w:val="0"/>
              <w:divBdr>
                <w:top w:val="none" w:sz="0" w:space="0" w:color="auto"/>
                <w:left w:val="none" w:sz="0" w:space="0" w:color="auto"/>
                <w:bottom w:val="none" w:sz="0" w:space="0" w:color="auto"/>
                <w:right w:val="none" w:sz="0" w:space="0" w:color="auto"/>
              </w:divBdr>
            </w:div>
            <w:div w:id="224024057">
              <w:marLeft w:val="0"/>
              <w:marRight w:val="0"/>
              <w:marTop w:val="0"/>
              <w:marBottom w:val="0"/>
              <w:divBdr>
                <w:top w:val="none" w:sz="0" w:space="0" w:color="auto"/>
                <w:left w:val="none" w:sz="0" w:space="0" w:color="auto"/>
                <w:bottom w:val="none" w:sz="0" w:space="0" w:color="auto"/>
                <w:right w:val="none" w:sz="0" w:space="0" w:color="auto"/>
              </w:divBdr>
            </w:div>
            <w:div w:id="1449741133">
              <w:marLeft w:val="0"/>
              <w:marRight w:val="0"/>
              <w:marTop w:val="0"/>
              <w:marBottom w:val="0"/>
              <w:divBdr>
                <w:top w:val="none" w:sz="0" w:space="0" w:color="auto"/>
                <w:left w:val="none" w:sz="0" w:space="0" w:color="auto"/>
                <w:bottom w:val="none" w:sz="0" w:space="0" w:color="auto"/>
                <w:right w:val="none" w:sz="0" w:space="0" w:color="auto"/>
              </w:divBdr>
            </w:div>
            <w:div w:id="201945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04821">
      <w:bodyDiv w:val="1"/>
      <w:marLeft w:val="0"/>
      <w:marRight w:val="0"/>
      <w:marTop w:val="0"/>
      <w:marBottom w:val="0"/>
      <w:divBdr>
        <w:top w:val="none" w:sz="0" w:space="0" w:color="auto"/>
        <w:left w:val="none" w:sz="0" w:space="0" w:color="auto"/>
        <w:bottom w:val="none" w:sz="0" w:space="0" w:color="auto"/>
        <w:right w:val="none" w:sz="0" w:space="0" w:color="auto"/>
      </w:divBdr>
    </w:div>
    <w:div w:id="992610503">
      <w:bodyDiv w:val="1"/>
      <w:marLeft w:val="0"/>
      <w:marRight w:val="0"/>
      <w:marTop w:val="0"/>
      <w:marBottom w:val="0"/>
      <w:divBdr>
        <w:top w:val="none" w:sz="0" w:space="0" w:color="auto"/>
        <w:left w:val="none" w:sz="0" w:space="0" w:color="auto"/>
        <w:bottom w:val="none" w:sz="0" w:space="0" w:color="auto"/>
        <w:right w:val="none" w:sz="0" w:space="0" w:color="auto"/>
      </w:divBdr>
    </w:div>
    <w:div w:id="1035230198">
      <w:bodyDiv w:val="1"/>
      <w:marLeft w:val="0"/>
      <w:marRight w:val="0"/>
      <w:marTop w:val="0"/>
      <w:marBottom w:val="0"/>
      <w:divBdr>
        <w:top w:val="none" w:sz="0" w:space="0" w:color="auto"/>
        <w:left w:val="none" w:sz="0" w:space="0" w:color="auto"/>
        <w:bottom w:val="none" w:sz="0" w:space="0" w:color="auto"/>
        <w:right w:val="none" w:sz="0" w:space="0" w:color="auto"/>
      </w:divBdr>
    </w:div>
    <w:div w:id="1057321075">
      <w:bodyDiv w:val="1"/>
      <w:marLeft w:val="0"/>
      <w:marRight w:val="0"/>
      <w:marTop w:val="0"/>
      <w:marBottom w:val="0"/>
      <w:divBdr>
        <w:top w:val="none" w:sz="0" w:space="0" w:color="auto"/>
        <w:left w:val="none" w:sz="0" w:space="0" w:color="auto"/>
        <w:bottom w:val="none" w:sz="0" w:space="0" w:color="auto"/>
        <w:right w:val="none" w:sz="0" w:space="0" w:color="auto"/>
      </w:divBdr>
    </w:div>
    <w:div w:id="1062483772">
      <w:bodyDiv w:val="1"/>
      <w:marLeft w:val="0"/>
      <w:marRight w:val="0"/>
      <w:marTop w:val="0"/>
      <w:marBottom w:val="0"/>
      <w:divBdr>
        <w:top w:val="none" w:sz="0" w:space="0" w:color="auto"/>
        <w:left w:val="none" w:sz="0" w:space="0" w:color="auto"/>
        <w:bottom w:val="none" w:sz="0" w:space="0" w:color="auto"/>
        <w:right w:val="none" w:sz="0" w:space="0" w:color="auto"/>
      </w:divBdr>
      <w:divsChild>
        <w:div w:id="425806922">
          <w:marLeft w:val="0"/>
          <w:marRight w:val="0"/>
          <w:marTop w:val="0"/>
          <w:marBottom w:val="0"/>
          <w:divBdr>
            <w:top w:val="none" w:sz="0" w:space="0" w:color="auto"/>
            <w:left w:val="none" w:sz="0" w:space="0" w:color="auto"/>
            <w:bottom w:val="none" w:sz="0" w:space="0" w:color="auto"/>
            <w:right w:val="none" w:sz="0" w:space="0" w:color="auto"/>
          </w:divBdr>
          <w:divsChild>
            <w:div w:id="1379013158">
              <w:marLeft w:val="0"/>
              <w:marRight w:val="0"/>
              <w:marTop w:val="0"/>
              <w:marBottom w:val="0"/>
              <w:divBdr>
                <w:top w:val="none" w:sz="0" w:space="0" w:color="auto"/>
                <w:left w:val="none" w:sz="0" w:space="0" w:color="auto"/>
                <w:bottom w:val="none" w:sz="0" w:space="0" w:color="auto"/>
                <w:right w:val="none" w:sz="0" w:space="0" w:color="auto"/>
              </w:divBdr>
            </w:div>
            <w:div w:id="1450659031">
              <w:marLeft w:val="0"/>
              <w:marRight w:val="0"/>
              <w:marTop w:val="0"/>
              <w:marBottom w:val="0"/>
              <w:divBdr>
                <w:top w:val="none" w:sz="0" w:space="0" w:color="auto"/>
                <w:left w:val="none" w:sz="0" w:space="0" w:color="auto"/>
                <w:bottom w:val="none" w:sz="0" w:space="0" w:color="auto"/>
                <w:right w:val="none" w:sz="0" w:space="0" w:color="auto"/>
              </w:divBdr>
            </w:div>
            <w:div w:id="15079058">
              <w:marLeft w:val="0"/>
              <w:marRight w:val="0"/>
              <w:marTop w:val="0"/>
              <w:marBottom w:val="0"/>
              <w:divBdr>
                <w:top w:val="none" w:sz="0" w:space="0" w:color="auto"/>
                <w:left w:val="none" w:sz="0" w:space="0" w:color="auto"/>
                <w:bottom w:val="none" w:sz="0" w:space="0" w:color="auto"/>
                <w:right w:val="none" w:sz="0" w:space="0" w:color="auto"/>
              </w:divBdr>
            </w:div>
            <w:div w:id="1622763716">
              <w:marLeft w:val="0"/>
              <w:marRight w:val="0"/>
              <w:marTop w:val="0"/>
              <w:marBottom w:val="0"/>
              <w:divBdr>
                <w:top w:val="none" w:sz="0" w:space="0" w:color="auto"/>
                <w:left w:val="none" w:sz="0" w:space="0" w:color="auto"/>
                <w:bottom w:val="none" w:sz="0" w:space="0" w:color="auto"/>
                <w:right w:val="none" w:sz="0" w:space="0" w:color="auto"/>
              </w:divBdr>
            </w:div>
            <w:div w:id="1133406986">
              <w:marLeft w:val="0"/>
              <w:marRight w:val="0"/>
              <w:marTop w:val="0"/>
              <w:marBottom w:val="0"/>
              <w:divBdr>
                <w:top w:val="none" w:sz="0" w:space="0" w:color="auto"/>
                <w:left w:val="none" w:sz="0" w:space="0" w:color="auto"/>
                <w:bottom w:val="none" w:sz="0" w:space="0" w:color="auto"/>
                <w:right w:val="none" w:sz="0" w:space="0" w:color="auto"/>
              </w:divBdr>
            </w:div>
            <w:div w:id="2047098254">
              <w:marLeft w:val="0"/>
              <w:marRight w:val="0"/>
              <w:marTop w:val="0"/>
              <w:marBottom w:val="0"/>
              <w:divBdr>
                <w:top w:val="none" w:sz="0" w:space="0" w:color="auto"/>
                <w:left w:val="none" w:sz="0" w:space="0" w:color="auto"/>
                <w:bottom w:val="none" w:sz="0" w:space="0" w:color="auto"/>
                <w:right w:val="none" w:sz="0" w:space="0" w:color="auto"/>
              </w:divBdr>
            </w:div>
            <w:div w:id="2054386439">
              <w:marLeft w:val="0"/>
              <w:marRight w:val="0"/>
              <w:marTop w:val="0"/>
              <w:marBottom w:val="0"/>
              <w:divBdr>
                <w:top w:val="none" w:sz="0" w:space="0" w:color="auto"/>
                <w:left w:val="none" w:sz="0" w:space="0" w:color="auto"/>
                <w:bottom w:val="none" w:sz="0" w:space="0" w:color="auto"/>
                <w:right w:val="none" w:sz="0" w:space="0" w:color="auto"/>
              </w:divBdr>
            </w:div>
            <w:div w:id="1954510055">
              <w:marLeft w:val="0"/>
              <w:marRight w:val="0"/>
              <w:marTop w:val="0"/>
              <w:marBottom w:val="0"/>
              <w:divBdr>
                <w:top w:val="none" w:sz="0" w:space="0" w:color="auto"/>
                <w:left w:val="none" w:sz="0" w:space="0" w:color="auto"/>
                <w:bottom w:val="none" w:sz="0" w:space="0" w:color="auto"/>
                <w:right w:val="none" w:sz="0" w:space="0" w:color="auto"/>
              </w:divBdr>
            </w:div>
            <w:div w:id="1931312994">
              <w:marLeft w:val="0"/>
              <w:marRight w:val="0"/>
              <w:marTop w:val="0"/>
              <w:marBottom w:val="0"/>
              <w:divBdr>
                <w:top w:val="none" w:sz="0" w:space="0" w:color="auto"/>
                <w:left w:val="none" w:sz="0" w:space="0" w:color="auto"/>
                <w:bottom w:val="none" w:sz="0" w:space="0" w:color="auto"/>
                <w:right w:val="none" w:sz="0" w:space="0" w:color="auto"/>
              </w:divBdr>
            </w:div>
            <w:div w:id="239484528">
              <w:marLeft w:val="0"/>
              <w:marRight w:val="0"/>
              <w:marTop w:val="0"/>
              <w:marBottom w:val="0"/>
              <w:divBdr>
                <w:top w:val="none" w:sz="0" w:space="0" w:color="auto"/>
                <w:left w:val="none" w:sz="0" w:space="0" w:color="auto"/>
                <w:bottom w:val="none" w:sz="0" w:space="0" w:color="auto"/>
                <w:right w:val="none" w:sz="0" w:space="0" w:color="auto"/>
              </w:divBdr>
            </w:div>
            <w:div w:id="1843662402">
              <w:marLeft w:val="0"/>
              <w:marRight w:val="0"/>
              <w:marTop w:val="0"/>
              <w:marBottom w:val="0"/>
              <w:divBdr>
                <w:top w:val="none" w:sz="0" w:space="0" w:color="auto"/>
                <w:left w:val="none" w:sz="0" w:space="0" w:color="auto"/>
                <w:bottom w:val="none" w:sz="0" w:space="0" w:color="auto"/>
                <w:right w:val="none" w:sz="0" w:space="0" w:color="auto"/>
              </w:divBdr>
            </w:div>
            <w:div w:id="271206631">
              <w:marLeft w:val="0"/>
              <w:marRight w:val="0"/>
              <w:marTop w:val="0"/>
              <w:marBottom w:val="0"/>
              <w:divBdr>
                <w:top w:val="none" w:sz="0" w:space="0" w:color="auto"/>
                <w:left w:val="none" w:sz="0" w:space="0" w:color="auto"/>
                <w:bottom w:val="none" w:sz="0" w:space="0" w:color="auto"/>
                <w:right w:val="none" w:sz="0" w:space="0" w:color="auto"/>
              </w:divBdr>
            </w:div>
            <w:div w:id="1878083603">
              <w:marLeft w:val="0"/>
              <w:marRight w:val="0"/>
              <w:marTop w:val="0"/>
              <w:marBottom w:val="0"/>
              <w:divBdr>
                <w:top w:val="none" w:sz="0" w:space="0" w:color="auto"/>
                <w:left w:val="none" w:sz="0" w:space="0" w:color="auto"/>
                <w:bottom w:val="none" w:sz="0" w:space="0" w:color="auto"/>
                <w:right w:val="none" w:sz="0" w:space="0" w:color="auto"/>
              </w:divBdr>
            </w:div>
            <w:div w:id="245111194">
              <w:marLeft w:val="0"/>
              <w:marRight w:val="0"/>
              <w:marTop w:val="0"/>
              <w:marBottom w:val="0"/>
              <w:divBdr>
                <w:top w:val="none" w:sz="0" w:space="0" w:color="auto"/>
                <w:left w:val="none" w:sz="0" w:space="0" w:color="auto"/>
                <w:bottom w:val="none" w:sz="0" w:space="0" w:color="auto"/>
                <w:right w:val="none" w:sz="0" w:space="0" w:color="auto"/>
              </w:divBdr>
            </w:div>
            <w:div w:id="663514719">
              <w:marLeft w:val="0"/>
              <w:marRight w:val="0"/>
              <w:marTop w:val="0"/>
              <w:marBottom w:val="0"/>
              <w:divBdr>
                <w:top w:val="none" w:sz="0" w:space="0" w:color="auto"/>
                <w:left w:val="none" w:sz="0" w:space="0" w:color="auto"/>
                <w:bottom w:val="none" w:sz="0" w:space="0" w:color="auto"/>
                <w:right w:val="none" w:sz="0" w:space="0" w:color="auto"/>
              </w:divBdr>
            </w:div>
            <w:div w:id="1778332443">
              <w:marLeft w:val="0"/>
              <w:marRight w:val="0"/>
              <w:marTop w:val="0"/>
              <w:marBottom w:val="0"/>
              <w:divBdr>
                <w:top w:val="none" w:sz="0" w:space="0" w:color="auto"/>
                <w:left w:val="none" w:sz="0" w:space="0" w:color="auto"/>
                <w:bottom w:val="none" w:sz="0" w:space="0" w:color="auto"/>
                <w:right w:val="none" w:sz="0" w:space="0" w:color="auto"/>
              </w:divBdr>
            </w:div>
            <w:div w:id="688916178">
              <w:marLeft w:val="0"/>
              <w:marRight w:val="0"/>
              <w:marTop w:val="0"/>
              <w:marBottom w:val="0"/>
              <w:divBdr>
                <w:top w:val="none" w:sz="0" w:space="0" w:color="auto"/>
                <w:left w:val="none" w:sz="0" w:space="0" w:color="auto"/>
                <w:bottom w:val="none" w:sz="0" w:space="0" w:color="auto"/>
                <w:right w:val="none" w:sz="0" w:space="0" w:color="auto"/>
              </w:divBdr>
            </w:div>
            <w:div w:id="631205549">
              <w:marLeft w:val="0"/>
              <w:marRight w:val="0"/>
              <w:marTop w:val="0"/>
              <w:marBottom w:val="0"/>
              <w:divBdr>
                <w:top w:val="none" w:sz="0" w:space="0" w:color="auto"/>
                <w:left w:val="none" w:sz="0" w:space="0" w:color="auto"/>
                <w:bottom w:val="none" w:sz="0" w:space="0" w:color="auto"/>
                <w:right w:val="none" w:sz="0" w:space="0" w:color="auto"/>
              </w:divBdr>
            </w:div>
            <w:div w:id="2100521732">
              <w:marLeft w:val="0"/>
              <w:marRight w:val="0"/>
              <w:marTop w:val="0"/>
              <w:marBottom w:val="0"/>
              <w:divBdr>
                <w:top w:val="none" w:sz="0" w:space="0" w:color="auto"/>
                <w:left w:val="none" w:sz="0" w:space="0" w:color="auto"/>
                <w:bottom w:val="none" w:sz="0" w:space="0" w:color="auto"/>
                <w:right w:val="none" w:sz="0" w:space="0" w:color="auto"/>
              </w:divBdr>
            </w:div>
            <w:div w:id="779298464">
              <w:marLeft w:val="0"/>
              <w:marRight w:val="0"/>
              <w:marTop w:val="0"/>
              <w:marBottom w:val="0"/>
              <w:divBdr>
                <w:top w:val="none" w:sz="0" w:space="0" w:color="auto"/>
                <w:left w:val="none" w:sz="0" w:space="0" w:color="auto"/>
                <w:bottom w:val="none" w:sz="0" w:space="0" w:color="auto"/>
                <w:right w:val="none" w:sz="0" w:space="0" w:color="auto"/>
              </w:divBdr>
            </w:div>
            <w:div w:id="1687556821">
              <w:marLeft w:val="0"/>
              <w:marRight w:val="0"/>
              <w:marTop w:val="0"/>
              <w:marBottom w:val="0"/>
              <w:divBdr>
                <w:top w:val="none" w:sz="0" w:space="0" w:color="auto"/>
                <w:left w:val="none" w:sz="0" w:space="0" w:color="auto"/>
                <w:bottom w:val="none" w:sz="0" w:space="0" w:color="auto"/>
                <w:right w:val="none" w:sz="0" w:space="0" w:color="auto"/>
              </w:divBdr>
            </w:div>
            <w:div w:id="1969973826">
              <w:marLeft w:val="0"/>
              <w:marRight w:val="0"/>
              <w:marTop w:val="0"/>
              <w:marBottom w:val="0"/>
              <w:divBdr>
                <w:top w:val="none" w:sz="0" w:space="0" w:color="auto"/>
                <w:left w:val="none" w:sz="0" w:space="0" w:color="auto"/>
                <w:bottom w:val="none" w:sz="0" w:space="0" w:color="auto"/>
                <w:right w:val="none" w:sz="0" w:space="0" w:color="auto"/>
              </w:divBdr>
            </w:div>
            <w:div w:id="98334295">
              <w:marLeft w:val="0"/>
              <w:marRight w:val="0"/>
              <w:marTop w:val="0"/>
              <w:marBottom w:val="0"/>
              <w:divBdr>
                <w:top w:val="none" w:sz="0" w:space="0" w:color="auto"/>
                <w:left w:val="none" w:sz="0" w:space="0" w:color="auto"/>
                <w:bottom w:val="none" w:sz="0" w:space="0" w:color="auto"/>
                <w:right w:val="none" w:sz="0" w:space="0" w:color="auto"/>
              </w:divBdr>
            </w:div>
            <w:div w:id="514535042">
              <w:marLeft w:val="0"/>
              <w:marRight w:val="0"/>
              <w:marTop w:val="0"/>
              <w:marBottom w:val="0"/>
              <w:divBdr>
                <w:top w:val="none" w:sz="0" w:space="0" w:color="auto"/>
                <w:left w:val="none" w:sz="0" w:space="0" w:color="auto"/>
                <w:bottom w:val="none" w:sz="0" w:space="0" w:color="auto"/>
                <w:right w:val="none" w:sz="0" w:space="0" w:color="auto"/>
              </w:divBdr>
            </w:div>
            <w:div w:id="1054964733">
              <w:marLeft w:val="0"/>
              <w:marRight w:val="0"/>
              <w:marTop w:val="0"/>
              <w:marBottom w:val="0"/>
              <w:divBdr>
                <w:top w:val="none" w:sz="0" w:space="0" w:color="auto"/>
                <w:left w:val="none" w:sz="0" w:space="0" w:color="auto"/>
                <w:bottom w:val="none" w:sz="0" w:space="0" w:color="auto"/>
                <w:right w:val="none" w:sz="0" w:space="0" w:color="auto"/>
              </w:divBdr>
            </w:div>
            <w:div w:id="915625371">
              <w:marLeft w:val="0"/>
              <w:marRight w:val="0"/>
              <w:marTop w:val="0"/>
              <w:marBottom w:val="0"/>
              <w:divBdr>
                <w:top w:val="none" w:sz="0" w:space="0" w:color="auto"/>
                <w:left w:val="none" w:sz="0" w:space="0" w:color="auto"/>
                <w:bottom w:val="none" w:sz="0" w:space="0" w:color="auto"/>
                <w:right w:val="none" w:sz="0" w:space="0" w:color="auto"/>
              </w:divBdr>
            </w:div>
            <w:div w:id="1295479163">
              <w:marLeft w:val="0"/>
              <w:marRight w:val="0"/>
              <w:marTop w:val="0"/>
              <w:marBottom w:val="0"/>
              <w:divBdr>
                <w:top w:val="none" w:sz="0" w:space="0" w:color="auto"/>
                <w:left w:val="none" w:sz="0" w:space="0" w:color="auto"/>
                <w:bottom w:val="none" w:sz="0" w:space="0" w:color="auto"/>
                <w:right w:val="none" w:sz="0" w:space="0" w:color="auto"/>
              </w:divBdr>
            </w:div>
            <w:div w:id="718823608">
              <w:marLeft w:val="0"/>
              <w:marRight w:val="0"/>
              <w:marTop w:val="0"/>
              <w:marBottom w:val="0"/>
              <w:divBdr>
                <w:top w:val="none" w:sz="0" w:space="0" w:color="auto"/>
                <w:left w:val="none" w:sz="0" w:space="0" w:color="auto"/>
                <w:bottom w:val="none" w:sz="0" w:space="0" w:color="auto"/>
                <w:right w:val="none" w:sz="0" w:space="0" w:color="auto"/>
              </w:divBdr>
            </w:div>
            <w:div w:id="484316842">
              <w:marLeft w:val="0"/>
              <w:marRight w:val="0"/>
              <w:marTop w:val="0"/>
              <w:marBottom w:val="0"/>
              <w:divBdr>
                <w:top w:val="none" w:sz="0" w:space="0" w:color="auto"/>
                <w:left w:val="none" w:sz="0" w:space="0" w:color="auto"/>
                <w:bottom w:val="none" w:sz="0" w:space="0" w:color="auto"/>
                <w:right w:val="none" w:sz="0" w:space="0" w:color="auto"/>
              </w:divBdr>
            </w:div>
            <w:div w:id="318461155">
              <w:marLeft w:val="0"/>
              <w:marRight w:val="0"/>
              <w:marTop w:val="0"/>
              <w:marBottom w:val="0"/>
              <w:divBdr>
                <w:top w:val="none" w:sz="0" w:space="0" w:color="auto"/>
                <w:left w:val="none" w:sz="0" w:space="0" w:color="auto"/>
                <w:bottom w:val="none" w:sz="0" w:space="0" w:color="auto"/>
                <w:right w:val="none" w:sz="0" w:space="0" w:color="auto"/>
              </w:divBdr>
            </w:div>
            <w:div w:id="727654906">
              <w:marLeft w:val="0"/>
              <w:marRight w:val="0"/>
              <w:marTop w:val="0"/>
              <w:marBottom w:val="0"/>
              <w:divBdr>
                <w:top w:val="none" w:sz="0" w:space="0" w:color="auto"/>
                <w:left w:val="none" w:sz="0" w:space="0" w:color="auto"/>
                <w:bottom w:val="none" w:sz="0" w:space="0" w:color="auto"/>
                <w:right w:val="none" w:sz="0" w:space="0" w:color="auto"/>
              </w:divBdr>
            </w:div>
            <w:div w:id="125973446">
              <w:marLeft w:val="0"/>
              <w:marRight w:val="0"/>
              <w:marTop w:val="0"/>
              <w:marBottom w:val="0"/>
              <w:divBdr>
                <w:top w:val="none" w:sz="0" w:space="0" w:color="auto"/>
                <w:left w:val="none" w:sz="0" w:space="0" w:color="auto"/>
                <w:bottom w:val="none" w:sz="0" w:space="0" w:color="auto"/>
                <w:right w:val="none" w:sz="0" w:space="0" w:color="auto"/>
              </w:divBdr>
            </w:div>
            <w:div w:id="1409226144">
              <w:marLeft w:val="0"/>
              <w:marRight w:val="0"/>
              <w:marTop w:val="0"/>
              <w:marBottom w:val="0"/>
              <w:divBdr>
                <w:top w:val="none" w:sz="0" w:space="0" w:color="auto"/>
                <w:left w:val="none" w:sz="0" w:space="0" w:color="auto"/>
                <w:bottom w:val="none" w:sz="0" w:space="0" w:color="auto"/>
                <w:right w:val="none" w:sz="0" w:space="0" w:color="auto"/>
              </w:divBdr>
            </w:div>
            <w:div w:id="846528922">
              <w:marLeft w:val="0"/>
              <w:marRight w:val="0"/>
              <w:marTop w:val="0"/>
              <w:marBottom w:val="0"/>
              <w:divBdr>
                <w:top w:val="none" w:sz="0" w:space="0" w:color="auto"/>
                <w:left w:val="none" w:sz="0" w:space="0" w:color="auto"/>
                <w:bottom w:val="none" w:sz="0" w:space="0" w:color="auto"/>
                <w:right w:val="none" w:sz="0" w:space="0" w:color="auto"/>
              </w:divBdr>
            </w:div>
            <w:div w:id="68576979">
              <w:marLeft w:val="0"/>
              <w:marRight w:val="0"/>
              <w:marTop w:val="0"/>
              <w:marBottom w:val="0"/>
              <w:divBdr>
                <w:top w:val="none" w:sz="0" w:space="0" w:color="auto"/>
                <w:left w:val="none" w:sz="0" w:space="0" w:color="auto"/>
                <w:bottom w:val="none" w:sz="0" w:space="0" w:color="auto"/>
                <w:right w:val="none" w:sz="0" w:space="0" w:color="auto"/>
              </w:divBdr>
            </w:div>
            <w:div w:id="1427143910">
              <w:marLeft w:val="0"/>
              <w:marRight w:val="0"/>
              <w:marTop w:val="0"/>
              <w:marBottom w:val="0"/>
              <w:divBdr>
                <w:top w:val="none" w:sz="0" w:space="0" w:color="auto"/>
                <w:left w:val="none" w:sz="0" w:space="0" w:color="auto"/>
                <w:bottom w:val="none" w:sz="0" w:space="0" w:color="auto"/>
                <w:right w:val="none" w:sz="0" w:space="0" w:color="auto"/>
              </w:divBdr>
            </w:div>
            <w:div w:id="835465041">
              <w:marLeft w:val="0"/>
              <w:marRight w:val="0"/>
              <w:marTop w:val="0"/>
              <w:marBottom w:val="0"/>
              <w:divBdr>
                <w:top w:val="none" w:sz="0" w:space="0" w:color="auto"/>
                <w:left w:val="none" w:sz="0" w:space="0" w:color="auto"/>
                <w:bottom w:val="none" w:sz="0" w:space="0" w:color="auto"/>
                <w:right w:val="none" w:sz="0" w:space="0" w:color="auto"/>
              </w:divBdr>
            </w:div>
            <w:div w:id="1547982284">
              <w:marLeft w:val="0"/>
              <w:marRight w:val="0"/>
              <w:marTop w:val="0"/>
              <w:marBottom w:val="0"/>
              <w:divBdr>
                <w:top w:val="none" w:sz="0" w:space="0" w:color="auto"/>
                <w:left w:val="none" w:sz="0" w:space="0" w:color="auto"/>
                <w:bottom w:val="none" w:sz="0" w:space="0" w:color="auto"/>
                <w:right w:val="none" w:sz="0" w:space="0" w:color="auto"/>
              </w:divBdr>
            </w:div>
            <w:div w:id="36242537">
              <w:marLeft w:val="0"/>
              <w:marRight w:val="0"/>
              <w:marTop w:val="0"/>
              <w:marBottom w:val="0"/>
              <w:divBdr>
                <w:top w:val="none" w:sz="0" w:space="0" w:color="auto"/>
                <w:left w:val="none" w:sz="0" w:space="0" w:color="auto"/>
                <w:bottom w:val="none" w:sz="0" w:space="0" w:color="auto"/>
                <w:right w:val="none" w:sz="0" w:space="0" w:color="auto"/>
              </w:divBdr>
            </w:div>
            <w:div w:id="1116556228">
              <w:marLeft w:val="0"/>
              <w:marRight w:val="0"/>
              <w:marTop w:val="0"/>
              <w:marBottom w:val="0"/>
              <w:divBdr>
                <w:top w:val="none" w:sz="0" w:space="0" w:color="auto"/>
                <w:left w:val="none" w:sz="0" w:space="0" w:color="auto"/>
                <w:bottom w:val="none" w:sz="0" w:space="0" w:color="auto"/>
                <w:right w:val="none" w:sz="0" w:space="0" w:color="auto"/>
              </w:divBdr>
            </w:div>
            <w:div w:id="1274822288">
              <w:marLeft w:val="0"/>
              <w:marRight w:val="0"/>
              <w:marTop w:val="0"/>
              <w:marBottom w:val="0"/>
              <w:divBdr>
                <w:top w:val="none" w:sz="0" w:space="0" w:color="auto"/>
                <w:left w:val="none" w:sz="0" w:space="0" w:color="auto"/>
                <w:bottom w:val="none" w:sz="0" w:space="0" w:color="auto"/>
                <w:right w:val="none" w:sz="0" w:space="0" w:color="auto"/>
              </w:divBdr>
            </w:div>
            <w:div w:id="1205561048">
              <w:marLeft w:val="0"/>
              <w:marRight w:val="0"/>
              <w:marTop w:val="0"/>
              <w:marBottom w:val="0"/>
              <w:divBdr>
                <w:top w:val="none" w:sz="0" w:space="0" w:color="auto"/>
                <w:left w:val="none" w:sz="0" w:space="0" w:color="auto"/>
                <w:bottom w:val="none" w:sz="0" w:space="0" w:color="auto"/>
                <w:right w:val="none" w:sz="0" w:space="0" w:color="auto"/>
              </w:divBdr>
            </w:div>
            <w:div w:id="46271644">
              <w:marLeft w:val="0"/>
              <w:marRight w:val="0"/>
              <w:marTop w:val="0"/>
              <w:marBottom w:val="0"/>
              <w:divBdr>
                <w:top w:val="none" w:sz="0" w:space="0" w:color="auto"/>
                <w:left w:val="none" w:sz="0" w:space="0" w:color="auto"/>
                <w:bottom w:val="none" w:sz="0" w:space="0" w:color="auto"/>
                <w:right w:val="none" w:sz="0" w:space="0" w:color="auto"/>
              </w:divBdr>
            </w:div>
            <w:div w:id="1428429291">
              <w:marLeft w:val="0"/>
              <w:marRight w:val="0"/>
              <w:marTop w:val="0"/>
              <w:marBottom w:val="0"/>
              <w:divBdr>
                <w:top w:val="none" w:sz="0" w:space="0" w:color="auto"/>
                <w:left w:val="none" w:sz="0" w:space="0" w:color="auto"/>
                <w:bottom w:val="none" w:sz="0" w:space="0" w:color="auto"/>
                <w:right w:val="none" w:sz="0" w:space="0" w:color="auto"/>
              </w:divBdr>
            </w:div>
            <w:div w:id="1593929491">
              <w:marLeft w:val="0"/>
              <w:marRight w:val="0"/>
              <w:marTop w:val="0"/>
              <w:marBottom w:val="0"/>
              <w:divBdr>
                <w:top w:val="none" w:sz="0" w:space="0" w:color="auto"/>
                <w:left w:val="none" w:sz="0" w:space="0" w:color="auto"/>
                <w:bottom w:val="none" w:sz="0" w:space="0" w:color="auto"/>
                <w:right w:val="none" w:sz="0" w:space="0" w:color="auto"/>
              </w:divBdr>
            </w:div>
            <w:div w:id="1408183581">
              <w:marLeft w:val="0"/>
              <w:marRight w:val="0"/>
              <w:marTop w:val="0"/>
              <w:marBottom w:val="0"/>
              <w:divBdr>
                <w:top w:val="none" w:sz="0" w:space="0" w:color="auto"/>
                <w:left w:val="none" w:sz="0" w:space="0" w:color="auto"/>
                <w:bottom w:val="none" w:sz="0" w:space="0" w:color="auto"/>
                <w:right w:val="none" w:sz="0" w:space="0" w:color="auto"/>
              </w:divBdr>
            </w:div>
            <w:div w:id="1172186772">
              <w:marLeft w:val="0"/>
              <w:marRight w:val="0"/>
              <w:marTop w:val="0"/>
              <w:marBottom w:val="0"/>
              <w:divBdr>
                <w:top w:val="none" w:sz="0" w:space="0" w:color="auto"/>
                <w:left w:val="none" w:sz="0" w:space="0" w:color="auto"/>
                <w:bottom w:val="none" w:sz="0" w:space="0" w:color="auto"/>
                <w:right w:val="none" w:sz="0" w:space="0" w:color="auto"/>
              </w:divBdr>
            </w:div>
            <w:div w:id="77602157">
              <w:marLeft w:val="0"/>
              <w:marRight w:val="0"/>
              <w:marTop w:val="0"/>
              <w:marBottom w:val="0"/>
              <w:divBdr>
                <w:top w:val="none" w:sz="0" w:space="0" w:color="auto"/>
                <w:left w:val="none" w:sz="0" w:space="0" w:color="auto"/>
                <w:bottom w:val="none" w:sz="0" w:space="0" w:color="auto"/>
                <w:right w:val="none" w:sz="0" w:space="0" w:color="auto"/>
              </w:divBdr>
            </w:div>
            <w:div w:id="2064673023">
              <w:marLeft w:val="0"/>
              <w:marRight w:val="0"/>
              <w:marTop w:val="0"/>
              <w:marBottom w:val="0"/>
              <w:divBdr>
                <w:top w:val="none" w:sz="0" w:space="0" w:color="auto"/>
                <w:left w:val="none" w:sz="0" w:space="0" w:color="auto"/>
                <w:bottom w:val="none" w:sz="0" w:space="0" w:color="auto"/>
                <w:right w:val="none" w:sz="0" w:space="0" w:color="auto"/>
              </w:divBdr>
            </w:div>
            <w:div w:id="660739547">
              <w:marLeft w:val="0"/>
              <w:marRight w:val="0"/>
              <w:marTop w:val="0"/>
              <w:marBottom w:val="0"/>
              <w:divBdr>
                <w:top w:val="none" w:sz="0" w:space="0" w:color="auto"/>
                <w:left w:val="none" w:sz="0" w:space="0" w:color="auto"/>
                <w:bottom w:val="none" w:sz="0" w:space="0" w:color="auto"/>
                <w:right w:val="none" w:sz="0" w:space="0" w:color="auto"/>
              </w:divBdr>
            </w:div>
            <w:div w:id="2101873724">
              <w:marLeft w:val="0"/>
              <w:marRight w:val="0"/>
              <w:marTop w:val="0"/>
              <w:marBottom w:val="0"/>
              <w:divBdr>
                <w:top w:val="none" w:sz="0" w:space="0" w:color="auto"/>
                <w:left w:val="none" w:sz="0" w:space="0" w:color="auto"/>
                <w:bottom w:val="none" w:sz="0" w:space="0" w:color="auto"/>
                <w:right w:val="none" w:sz="0" w:space="0" w:color="auto"/>
              </w:divBdr>
            </w:div>
            <w:div w:id="1949122096">
              <w:marLeft w:val="0"/>
              <w:marRight w:val="0"/>
              <w:marTop w:val="0"/>
              <w:marBottom w:val="0"/>
              <w:divBdr>
                <w:top w:val="none" w:sz="0" w:space="0" w:color="auto"/>
                <w:left w:val="none" w:sz="0" w:space="0" w:color="auto"/>
                <w:bottom w:val="none" w:sz="0" w:space="0" w:color="auto"/>
                <w:right w:val="none" w:sz="0" w:space="0" w:color="auto"/>
              </w:divBdr>
            </w:div>
            <w:div w:id="11066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38266">
      <w:bodyDiv w:val="1"/>
      <w:marLeft w:val="0"/>
      <w:marRight w:val="0"/>
      <w:marTop w:val="0"/>
      <w:marBottom w:val="0"/>
      <w:divBdr>
        <w:top w:val="none" w:sz="0" w:space="0" w:color="auto"/>
        <w:left w:val="none" w:sz="0" w:space="0" w:color="auto"/>
        <w:bottom w:val="none" w:sz="0" w:space="0" w:color="auto"/>
        <w:right w:val="none" w:sz="0" w:space="0" w:color="auto"/>
      </w:divBdr>
    </w:div>
    <w:div w:id="1102188238">
      <w:bodyDiv w:val="1"/>
      <w:marLeft w:val="0"/>
      <w:marRight w:val="0"/>
      <w:marTop w:val="0"/>
      <w:marBottom w:val="0"/>
      <w:divBdr>
        <w:top w:val="none" w:sz="0" w:space="0" w:color="auto"/>
        <w:left w:val="none" w:sz="0" w:space="0" w:color="auto"/>
        <w:bottom w:val="none" w:sz="0" w:space="0" w:color="auto"/>
        <w:right w:val="none" w:sz="0" w:space="0" w:color="auto"/>
      </w:divBdr>
    </w:div>
    <w:div w:id="1114053912">
      <w:bodyDiv w:val="1"/>
      <w:marLeft w:val="0"/>
      <w:marRight w:val="0"/>
      <w:marTop w:val="0"/>
      <w:marBottom w:val="0"/>
      <w:divBdr>
        <w:top w:val="none" w:sz="0" w:space="0" w:color="auto"/>
        <w:left w:val="none" w:sz="0" w:space="0" w:color="auto"/>
        <w:bottom w:val="none" w:sz="0" w:space="0" w:color="auto"/>
        <w:right w:val="none" w:sz="0" w:space="0" w:color="auto"/>
      </w:divBdr>
      <w:divsChild>
        <w:div w:id="262998352">
          <w:marLeft w:val="0"/>
          <w:marRight w:val="0"/>
          <w:marTop w:val="0"/>
          <w:marBottom w:val="0"/>
          <w:divBdr>
            <w:top w:val="none" w:sz="0" w:space="0" w:color="auto"/>
            <w:left w:val="none" w:sz="0" w:space="0" w:color="auto"/>
            <w:bottom w:val="none" w:sz="0" w:space="0" w:color="auto"/>
            <w:right w:val="none" w:sz="0" w:space="0" w:color="auto"/>
          </w:divBdr>
          <w:divsChild>
            <w:div w:id="1528644012">
              <w:marLeft w:val="0"/>
              <w:marRight w:val="0"/>
              <w:marTop w:val="0"/>
              <w:marBottom w:val="0"/>
              <w:divBdr>
                <w:top w:val="none" w:sz="0" w:space="0" w:color="auto"/>
                <w:left w:val="none" w:sz="0" w:space="0" w:color="auto"/>
                <w:bottom w:val="none" w:sz="0" w:space="0" w:color="auto"/>
                <w:right w:val="none" w:sz="0" w:space="0" w:color="auto"/>
              </w:divBdr>
            </w:div>
            <w:div w:id="194537723">
              <w:marLeft w:val="0"/>
              <w:marRight w:val="0"/>
              <w:marTop w:val="0"/>
              <w:marBottom w:val="0"/>
              <w:divBdr>
                <w:top w:val="none" w:sz="0" w:space="0" w:color="auto"/>
                <w:left w:val="none" w:sz="0" w:space="0" w:color="auto"/>
                <w:bottom w:val="none" w:sz="0" w:space="0" w:color="auto"/>
                <w:right w:val="none" w:sz="0" w:space="0" w:color="auto"/>
              </w:divBdr>
            </w:div>
            <w:div w:id="2079668304">
              <w:marLeft w:val="0"/>
              <w:marRight w:val="0"/>
              <w:marTop w:val="0"/>
              <w:marBottom w:val="0"/>
              <w:divBdr>
                <w:top w:val="none" w:sz="0" w:space="0" w:color="auto"/>
                <w:left w:val="none" w:sz="0" w:space="0" w:color="auto"/>
                <w:bottom w:val="none" w:sz="0" w:space="0" w:color="auto"/>
                <w:right w:val="none" w:sz="0" w:space="0" w:color="auto"/>
              </w:divBdr>
            </w:div>
            <w:div w:id="1537694480">
              <w:marLeft w:val="0"/>
              <w:marRight w:val="0"/>
              <w:marTop w:val="0"/>
              <w:marBottom w:val="0"/>
              <w:divBdr>
                <w:top w:val="none" w:sz="0" w:space="0" w:color="auto"/>
                <w:left w:val="none" w:sz="0" w:space="0" w:color="auto"/>
                <w:bottom w:val="none" w:sz="0" w:space="0" w:color="auto"/>
                <w:right w:val="none" w:sz="0" w:space="0" w:color="auto"/>
              </w:divBdr>
            </w:div>
            <w:div w:id="569386909">
              <w:marLeft w:val="0"/>
              <w:marRight w:val="0"/>
              <w:marTop w:val="0"/>
              <w:marBottom w:val="0"/>
              <w:divBdr>
                <w:top w:val="none" w:sz="0" w:space="0" w:color="auto"/>
                <w:left w:val="none" w:sz="0" w:space="0" w:color="auto"/>
                <w:bottom w:val="none" w:sz="0" w:space="0" w:color="auto"/>
                <w:right w:val="none" w:sz="0" w:space="0" w:color="auto"/>
              </w:divBdr>
            </w:div>
            <w:div w:id="1348553834">
              <w:marLeft w:val="0"/>
              <w:marRight w:val="0"/>
              <w:marTop w:val="0"/>
              <w:marBottom w:val="0"/>
              <w:divBdr>
                <w:top w:val="none" w:sz="0" w:space="0" w:color="auto"/>
                <w:left w:val="none" w:sz="0" w:space="0" w:color="auto"/>
                <w:bottom w:val="none" w:sz="0" w:space="0" w:color="auto"/>
                <w:right w:val="none" w:sz="0" w:space="0" w:color="auto"/>
              </w:divBdr>
            </w:div>
            <w:div w:id="437413046">
              <w:marLeft w:val="0"/>
              <w:marRight w:val="0"/>
              <w:marTop w:val="0"/>
              <w:marBottom w:val="0"/>
              <w:divBdr>
                <w:top w:val="none" w:sz="0" w:space="0" w:color="auto"/>
                <w:left w:val="none" w:sz="0" w:space="0" w:color="auto"/>
                <w:bottom w:val="none" w:sz="0" w:space="0" w:color="auto"/>
                <w:right w:val="none" w:sz="0" w:space="0" w:color="auto"/>
              </w:divBdr>
            </w:div>
            <w:div w:id="948201773">
              <w:marLeft w:val="0"/>
              <w:marRight w:val="0"/>
              <w:marTop w:val="0"/>
              <w:marBottom w:val="0"/>
              <w:divBdr>
                <w:top w:val="none" w:sz="0" w:space="0" w:color="auto"/>
                <w:left w:val="none" w:sz="0" w:space="0" w:color="auto"/>
                <w:bottom w:val="none" w:sz="0" w:space="0" w:color="auto"/>
                <w:right w:val="none" w:sz="0" w:space="0" w:color="auto"/>
              </w:divBdr>
            </w:div>
            <w:div w:id="203251008">
              <w:marLeft w:val="0"/>
              <w:marRight w:val="0"/>
              <w:marTop w:val="0"/>
              <w:marBottom w:val="0"/>
              <w:divBdr>
                <w:top w:val="none" w:sz="0" w:space="0" w:color="auto"/>
                <w:left w:val="none" w:sz="0" w:space="0" w:color="auto"/>
                <w:bottom w:val="none" w:sz="0" w:space="0" w:color="auto"/>
                <w:right w:val="none" w:sz="0" w:space="0" w:color="auto"/>
              </w:divBdr>
            </w:div>
            <w:div w:id="1926038541">
              <w:marLeft w:val="0"/>
              <w:marRight w:val="0"/>
              <w:marTop w:val="0"/>
              <w:marBottom w:val="0"/>
              <w:divBdr>
                <w:top w:val="none" w:sz="0" w:space="0" w:color="auto"/>
                <w:left w:val="none" w:sz="0" w:space="0" w:color="auto"/>
                <w:bottom w:val="none" w:sz="0" w:space="0" w:color="auto"/>
                <w:right w:val="none" w:sz="0" w:space="0" w:color="auto"/>
              </w:divBdr>
            </w:div>
            <w:div w:id="1987737374">
              <w:marLeft w:val="0"/>
              <w:marRight w:val="0"/>
              <w:marTop w:val="0"/>
              <w:marBottom w:val="0"/>
              <w:divBdr>
                <w:top w:val="none" w:sz="0" w:space="0" w:color="auto"/>
                <w:left w:val="none" w:sz="0" w:space="0" w:color="auto"/>
                <w:bottom w:val="none" w:sz="0" w:space="0" w:color="auto"/>
                <w:right w:val="none" w:sz="0" w:space="0" w:color="auto"/>
              </w:divBdr>
            </w:div>
            <w:div w:id="1922786101">
              <w:marLeft w:val="0"/>
              <w:marRight w:val="0"/>
              <w:marTop w:val="0"/>
              <w:marBottom w:val="0"/>
              <w:divBdr>
                <w:top w:val="none" w:sz="0" w:space="0" w:color="auto"/>
                <w:left w:val="none" w:sz="0" w:space="0" w:color="auto"/>
                <w:bottom w:val="none" w:sz="0" w:space="0" w:color="auto"/>
                <w:right w:val="none" w:sz="0" w:space="0" w:color="auto"/>
              </w:divBdr>
            </w:div>
            <w:div w:id="534122799">
              <w:marLeft w:val="0"/>
              <w:marRight w:val="0"/>
              <w:marTop w:val="0"/>
              <w:marBottom w:val="0"/>
              <w:divBdr>
                <w:top w:val="none" w:sz="0" w:space="0" w:color="auto"/>
                <w:left w:val="none" w:sz="0" w:space="0" w:color="auto"/>
                <w:bottom w:val="none" w:sz="0" w:space="0" w:color="auto"/>
                <w:right w:val="none" w:sz="0" w:space="0" w:color="auto"/>
              </w:divBdr>
            </w:div>
            <w:div w:id="1356496342">
              <w:marLeft w:val="0"/>
              <w:marRight w:val="0"/>
              <w:marTop w:val="0"/>
              <w:marBottom w:val="0"/>
              <w:divBdr>
                <w:top w:val="none" w:sz="0" w:space="0" w:color="auto"/>
                <w:left w:val="none" w:sz="0" w:space="0" w:color="auto"/>
                <w:bottom w:val="none" w:sz="0" w:space="0" w:color="auto"/>
                <w:right w:val="none" w:sz="0" w:space="0" w:color="auto"/>
              </w:divBdr>
            </w:div>
            <w:div w:id="758789937">
              <w:marLeft w:val="0"/>
              <w:marRight w:val="0"/>
              <w:marTop w:val="0"/>
              <w:marBottom w:val="0"/>
              <w:divBdr>
                <w:top w:val="none" w:sz="0" w:space="0" w:color="auto"/>
                <w:left w:val="none" w:sz="0" w:space="0" w:color="auto"/>
                <w:bottom w:val="none" w:sz="0" w:space="0" w:color="auto"/>
                <w:right w:val="none" w:sz="0" w:space="0" w:color="auto"/>
              </w:divBdr>
            </w:div>
            <w:div w:id="1556087699">
              <w:marLeft w:val="0"/>
              <w:marRight w:val="0"/>
              <w:marTop w:val="0"/>
              <w:marBottom w:val="0"/>
              <w:divBdr>
                <w:top w:val="none" w:sz="0" w:space="0" w:color="auto"/>
                <w:left w:val="none" w:sz="0" w:space="0" w:color="auto"/>
                <w:bottom w:val="none" w:sz="0" w:space="0" w:color="auto"/>
                <w:right w:val="none" w:sz="0" w:space="0" w:color="auto"/>
              </w:divBdr>
            </w:div>
            <w:div w:id="758672343">
              <w:marLeft w:val="0"/>
              <w:marRight w:val="0"/>
              <w:marTop w:val="0"/>
              <w:marBottom w:val="0"/>
              <w:divBdr>
                <w:top w:val="none" w:sz="0" w:space="0" w:color="auto"/>
                <w:left w:val="none" w:sz="0" w:space="0" w:color="auto"/>
                <w:bottom w:val="none" w:sz="0" w:space="0" w:color="auto"/>
                <w:right w:val="none" w:sz="0" w:space="0" w:color="auto"/>
              </w:divBdr>
            </w:div>
            <w:div w:id="1118374311">
              <w:marLeft w:val="0"/>
              <w:marRight w:val="0"/>
              <w:marTop w:val="0"/>
              <w:marBottom w:val="0"/>
              <w:divBdr>
                <w:top w:val="none" w:sz="0" w:space="0" w:color="auto"/>
                <w:left w:val="none" w:sz="0" w:space="0" w:color="auto"/>
                <w:bottom w:val="none" w:sz="0" w:space="0" w:color="auto"/>
                <w:right w:val="none" w:sz="0" w:space="0" w:color="auto"/>
              </w:divBdr>
            </w:div>
            <w:div w:id="1346327318">
              <w:marLeft w:val="0"/>
              <w:marRight w:val="0"/>
              <w:marTop w:val="0"/>
              <w:marBottom w:val="0"/>
              <w:divBdr>
                <w:top w:val="none" w:sz="0" w:space="0" w:color="auto"/>
                <w:left w:val="none" w:sz="0" w:space="0" w:color="auto"/>
                <w:bottom w:val="none" w:sz="0" w:space="0" w:color="auto"/>
                <w:right w:val="none" w:sz="0" w:space="0" w:color="auto"/>
              </w:divBdr>
            </w:div>
            <w:div w:id="176235017">
              <w:marLeft w:val="0"/>
              <w:marRight w:val="0"/>
              <w:marTop w:val="0"/>
              <w:marBottom w:val="0"/>
              <w:divBdr>
                <w:top w:val="none" w:sz="0" w:space="0" w:color="auto"/>
                <w:left w:val="none" w:sz="0" w:space="0" w:color="auto"/>
                <w:bottom w:val="none" w:sz="0" w:space="0" w:color="auto"/>
                <w:right w:val="none" w:sz="0" w:space="0" w:color="auto"/>
              </w:divBdr>
            </w:div>
            <w:div w:id="1001396901">
              <w:marLeft w:val="0"/>
              <w:marRight w:val="0"/>
              <w:marTop w:val="0"/>
              <w:marBottom w:val="0"/>
              <w:divBdr>
                <w:top w:val="none" w:sz="0" w:space="0" w:color="auto"/>
                <w:left w:val="none" w:sz="0" w:space="0" w:color="auto"/>
                <w:bottom w:val="none" w:sz="0" w:space="0" w:color="auto"/>
                <w:right w:val="none" w:sz="0" w:space="0" w:color="auto"/>
              </w:divBdr>
            </w:div>
            <w:div w:id="1220901354">
              <w:marLeft w:val="0"/>
              <w:marRight w:val="0"/>
              <w:marTop w:val="0"/>
              <w:marBottom w:val="0"/>
              <w:divBdr>
                <w:top w:val="none" w:sz="0" w:space="0" w:color="auto"/>
                <w:left w:val="none" w:sz="0" w:space="0" w:color="auto"/>
                <w:bottom w:val="none" w:sz="0" w:space="0" w:color="auto"/>
                <w:right w:val="none" w:sz="0" w:space="0" w:color="auto"/>
              </w:divBdr>
            </w:div>
            <w:div w:id="839084439">
              <w:marLeft w:val="0"/>
              <w:marRight w:val="0"/>
              <w:marTop w:val="0"/>
              <w:marBottom w:val="0"/>
              <w:divBdr>
                <w:top w:val="none" w:sz="0" w:space="0" w:color="auto"/>
                <w:left w:val="none" w:sz="0" w:space="0" w:color="auto"/>
                <w:bottom w:val="none" w:sz="0" w:space="0" w:color="auto"/>
                <w:right w:val="none" w:sz="0" w:space="0" w:color="auto"/>
              </w:divBdr>
            </w:div>
            <w:div w:id="2072381094">
              <w:marLeft w:val="0"/>
              <w:marRight w:val="0"/>
              <w:marTop w:val="0"/>
              <w:marBottom w:val="0"/>
              <w:divBdr>
                <w:top w:val="none" w:sz="0" w:space="0" w:color="auto"/>
                <w:left w:val="none" w:sz="0" w:space="0" w:color="auto"/>
                <w:bottom w:val="none" w:sz="0" w:space="0" w:color="auto"/>
                <w:right w:val="none" w:sz="0" w:space="0" w:color="auto"/>
              </w:divBdr>
            </w:div>
            <w:div w:id="378432184">
              <w:marLeft w:val="0"/>
              <w:marRight w:val="0"/>
              <w:marTop w:val="0"/>
              <w:marBottom w:val="0"/>
              <w:divBdr>
                <w:top w:val="none" w:sz="0" w:space="0" w:color="auto"/>
                <w:left w:val="none" w:sz="0" w:space="0" w:color="auto"/>
                <w:bottom w:val="none" w:sz="0" w:space="0" w:color="auto"/>
                <w:right w:val="none" w:sz="0" w:space="0" w:color="auto"/>
              </w:divBdr>
            </w:div>
            <w:div w:id="1205555004">
              <w:marLeft w:val="0"/>
              <w:marRight w:val="0"/>
              <w:marTop w:val="0"/>
              <w:marBottom w:val="0"/>
              <w:divBdr>
                <w:top w:val="none" w:sz="0" w:space="0" w:color="auto"/>
                <w:left w:val="none" w:sz="0" w:space="0" w:color="auto"/>
                <w:bottom w:val="none" w:sz="0" w:space="0" w:color="auto"/>
                <w:right w:val="none" w:sz="0" w:space="0" w:color="auto"/>
              </w:divBdr>
            </w:div>
            <w:div w:id="1462110913">
              <w:marLeft w:val="0"/>
              <w:marRight w:val="0"/>
              <w:marTop w:val="0"/>
              <w:marBottom w:val="0"/>
              <w:divBdr>
                <w:top w:val="none" w:sz="0" w:space="0" w:color="auto"/>
                <w:left w:val="none" w:sz="0" w:space="0" w:color="auto"/>
                <w:bottom w:val="none" w:sz="0" w:space="0" w:color="auto"/>
                <w:right w:val="none" w:sz="0" w:space="0" w:color="auto"/>
              </w:divBdr>
            </w:div>
            <w:div w:id="361325469">
              <w:marLeft w:val="0"/>
              <w:marRight w:val="0"/>
              <w:marTop w:val="0"/>
              <w:marBottom w:val="0"/>
              <w:divBdr>
                <w:top w:val="none" w:sz="0" w:space="0" w:color="auto"/>
                <w:left w:val="none" w:sz="0" w:space="0" w:color="auto"/>
                <w:bottom w:val="none" w:sz="0" w:space="0" w:color="auto"/>
                <w:right w:val="none" w:sz="0" w:space="0" w:color="auto"/>
              </w:divBdr>
            </w:div>
            <w:div w:id="297951713">
              <w:marLeft w:val="0"/>
              <w:marRight w:val="0"/>
              <w:marTop w:val="0"/>
              <w:marBottom w:val="0"/>
              <w:divBdr>
                <w:top w:val="none" w:sz="0" w:space="0" w:color="auto"/>
                <w:left w:val="none" w:sz="0" w:space="0" w:color="auto"/>
                <w:bottom w:val="none" w:sz="0" w:space="0" w:color="auto"/>
                <w:right w:val="none" w:sz="0" w:space="0" w:color="auto"/>
              </w:divBdr>
            </w:div>
            <w:div w:id="586227258">
              <w:marLeft w:val="0"/>
              <w:marRight w:val="0"/>
              <w:marTop w:val="0"/>
              <w:marBottom w:val="0"/>
              <w:divBdr>
                <w:top w:val="none" w:sz="0" w:space="0" w:color="auto"/>
                <w:left w:val="none" w:sz="0" w:space="0" w:color="auto"/>
                <w:bottom w:val="none" w:sz="0" w:space="0" w:color="auto"/>
                <w:right w:val="none" w:sz="0" w:space="0" w:color="auto"/>
              </w:divBdr>
            </w:div>
            <w:div w:id="541552947">
              <w:marLeft w:val="0"/>
              <w:marRight w:val="0"/>
              <w:marTop w:val="0"/>
              <w:marBottom w:val="0"/>
              <w:divBdr>
                <w:top w:val="none" w:sz="0" w:space="0" w:color="auto"/>
                <w:left w:val="none" w:sz="0" w:space="0" w:color="auto"/>
                <w:bottom w:val="none" w:sz="0" w:space="0" w:color="auto"/>
                <w:right w:val="none" w:sz="0" w:space="0" w:color="auto"/>
              </w:divBdr>
            </w:div>
            <w:div w:id="1853371246">
              <w:marLeft w:val="0"/>
              <w:marRight w:val="0"/>
              <w:marTop w:val="0"/>
              <w:marBottom w:val="0"/>
              <w:divBdr>
                <w:top w:val="none" w:sz="0" w:space="0" w:color="auto"/>
                <w:left w:val="none" w:sz="0" w:space="0" w:color="auto"/>
                <w:bottom w:val="none" w:sz="0" w:space="0" w:color="auto"/>
                <w:right w:val="none" w:sz="0" w:space="0" w:color="auto"/>
              </w:divBdr>
            </w:div>
            <w:div w:id="267203161">
              <w:marLeft w:val="0"/>
              <w:marRight w:val="0"/>
              <w:marTop w:val="0"/>
              <w:marBottom w:val="0"/>
              <w:divBdr>
                <w:top w:val="none" w:sz="0" w:space="0" w:color="auto"/>
                <w:left w:val="none" w:sz="0" w:space="0" w:color="auto"/>
                <w:bottom w:val="none" w:sz="0" w:space="0" w:color="auto"/>
                <w:right w:val="none" w:sz="0" w:space="0" w:color="auto"/>
              </w:divBdr>
            </w:div>
            <w:div w:id="204106322">
              <w:marLeft w:val="0"/>
              <w:marRight w:val="0"/>
              <w:marTop w:val="0"/>
              <w:marBottom w:val="0"/>
              <w:divBdr>
                <w:top w:val="none" w:sz="0" w:space="0" w:color="auto"/>
                <w:left w:val="none" w:sz="0" w:space="0" w:color="auto"/>
                <w:bottom w:val="none" w:sz="0" w:space="0" w:color="auto"/>
                <w:right w:val="none" w:sz="0" w:space="0" w:color="auto"/>
              </w:divBdr>
            </w:div>
            <w:div w:id="2073113138">
              <w:marLeft w:val="0"/>
              <w:marRight w:val="0"/>
              <w:marTop w:val="0"/>
              <w:marBottom w:val="0"/>
              <w:divBdr>
                <w:top w:val="none" w:sz="0" w:space="0" w:color="auto"/>
                <w:left w:val="none" w:sz="0" w:space="0" w:color="auto"/>
                <w:bottom w:val="none" w:sz="0" w:space="0" w:color="auto"/>
                <w:right w:val="none" w:sz="0" w:space="0" w:color="auto"/>
              </w:divBdr>
            </w:div>
            <w:div w:id="764764211">
              <w:marLeft w:val="0"/>
              <w:marRight w:val="0"/>
              <w:marTop w:val="0"/>
              <w:marBottom w:val="0"/>
              <w:divBdr>
                <w:top w:val="none" w:sz="0" w:space="0" w:color="auto"/>
                <w:left w:val="none" w:sz="0" w:space="0" w:color="auto"/>
                <w:bottom w:val="none" w:sz="0" w:space="0" w:color="auto"/>
                <w:right w:val="none" w:sz="0" w:space="0" w:color="auto"/>
              </w:divBdr>
            </w:div>
            <w:div w:id="912198482">
              <w:marLeft w:val="0"/>
              <w:marRight w:val="0"/>
              <w:marTop w:val="0"/>
              <w:marBottom w:val="0"/>
              <w:divBdr>
                <w:top w:val="none" w:sz="0" w:space="0" w:color="auto"/>
                <w:left w:val="none" w:sz="0" w:space="0" w:color="auto"/>
                <w:bottom w:val="none" w:sz="0" w:space="0" w:color="auto"/>
                <w:right w:val="none" w:sz="0" w:space="0" w:color="auto"/>
              </w:divBdr>
            </w:div>
            <w:div w:id="1482771120">
              <w:marLeft w:val="0"/>
              <w:marRight w:val="0"/>
              <w:marTop w:val="0"/>
              <w:marBottom w:val="0"/>
              <w:divBdr>
                <w:top w:val="none" w:sz="0" w:space="0" w:color="auto"/>
                <w:left w:val="none" w:sz="0" w:space="0" w:color="auto"/>
                <w:bottom w:val="none" w:sz="0" w:space="0" w:color="auto"/>
                <w:right w:val="none" w:sz="0" w:space="0" w:color="auto"/>
              </w:divBdr>
            </w:div>
            <w:div w:id="1299804667">
              <w:marLeft w:val="0"/>
              <w:marRight w:val="0"/>
              <w:marTop w:val="0"/>
              <w:marBottom w:val="0"/>
              <w:divBdr>
                <w:top w:val="none" w:sz="0" w:space="0" w:color="auto"/>
                <w:left w:val="none" w:sz="0" w:space="0" w:color="auto"/>
                <w:bottom w:val="none" w:sz="0" w:space="0" w:color="auto"/>
                <w:right w:val="none" w:sz="0" w:space="0" w:color="auto"/>
              </w:divBdr>
            </w:div>
            <w:div w:id="1366176592">
              <w:marLeft w:val="0"/>
              <w:marRight w:val="0"/>
              <w:marTop w:val="0"/>
              <w:marBottom w:val="0"/>
              <w:divBdr>
                <w:top w:val="none" w:sz="0" w:space="0" w:color="auto"/>
                <w:left w:val="none" w:sz="0" w:space="0" w:color="auto"/>
                <w:bottom w:val="none" w:sz="0" w:space="0" w:color="auto"/>
                <w:right w:val="none" w:sz="0" w:space="0" w:color="auto"/>
              </w:divBdr>
            </w:div>
            <w:div w:id="153688325">
              <w:marLeft w:val="0"/>
              <w:marRight w:val="0"/>
              <w:marTop w:val="0"/>
              <w:marBottom w:val="0"/>
              <w:divBdr>
                <w:top w:val="none" w:sz="0" w:space="0" w:color="auto"/>
                <w:left w:val="none" w:sz="0" w:space="0" w:color="auto"/>
                <w:bottom w:val="none" w:sz="0" w:space="0" w:color="auto"/>
                <w:right w:val="none" w:sz="0" w:space="0" w:color="auto"/>
              </w:divBdr>
            </w:div>
            <w:div w:id="1508908857">
              <w:marLeft w:val="0"/>
              <w:marRight w:val="0"/>
              <w:marTop w:val="0"/>
              <w:marBottom w:val="0"/>
              <w:divBdr>
                <w:top w:val="none" w:sz="0" w:space="0" w:color="auto"/>
                <w:left w:val="none" w:sz="0" w:space="0" w:color="auto"/>
                <w:bottom w:val="none" w:sz="0" w:space="0" w:color="auto"/>
                <w:right w:val="none" w:sz="0" w:space="0" w:color="auto"/>
              </w:divBdr>
            </w:div>
            <w:div w:id="1890535767">
              <w:marLeft w:val="0"/>
              <w:marRight w:val="0"/>
              <w:marTop w:val="0"/>
              <w:marBottom w:val="0"/>
              <w:divBdr>
                <w:top w:val="none" w:sz="0" w:space="0" w:color="auto"/>
                <w:left w:val="none" w:sz="0" w:space="0" w:color="auto"/>
                <w:bottom w:val="none" w:sz="0" w:space="0" w:color="auto"/>
                <w:right w:val="none" w:sz="0" w:space="0" w:color="auto"/>
              </w:divBdr>
            </w:div>
            <w:div w:id="442651236">
              <w:marLeft w:val="0"/>
              <w:marRight w:val="0"/>
              <w:marTop w:val="0"/>
              <w:marBottom w:val="0"/>
              <w:divBdr>
                <w:top w:val="none" w:sz="0" w:space="0" w:color="auto"/>
                <w:left w:val="none" w:sz="0" w:space="0" w:color="auto"/>
                <w:bottom w:val="none" w:sz="0" w:space="0" w:color="auto"/>
                <w:right w:val="none" w:sz="0" w:space="0" w:color="auto"/>
              </w:divBdr>
            </w:div>
            <w:div w:id="1650816408">
              <w:marLeft w:val="0"/>
              <w:marRight w:val="0"/>
              <w:marTop w:val="0"/>
              <w:marBottom w:val="0"/>
              <w:divBdr>
                <w:top w:val="none" w:sz="0" w:space="0" w:color="auto"/>
                <w:left w:val="none" w:sz="0" w:space="0" w:color="auto"/>
                <w:bottom w:val="none" w:sz="0" w:space="0" w:color="auto"/>
                <w:right w:val="none" w:sz="0" w:space="0" w:color="auto"/>
              </w:divBdr>
            </w:div>
            <w:div w:id="1672491461">
              <w:marLeft w:val="0"/>
              <w:marRight w:val="0"/>
              <w:marTop w:val="0"/>
              <w:marBottom w:val="0"/>
              <w:divBdr>
                <w:top w:val="none" w:sz="0" w:space="0" w:color="auto"/>
                <w:left w:val="none" w:sz="0" w:space="0" w:color="auto"/>
                <w:bottom w:val="none" w:sz="0" w:space="0" w:color="auto"/>
                <w:right w:val="none" w:sz="0" w:space="0" w:color="auto"/>
              </w:divBdr>
            </w:div>
            <w:div w:id="2039818288">
              <w:marLeft w:val="0"/>
              <w:marRight w:val="0"/>
              <w:marTop w:val="0"/>
              <w:marBottom w:val="0"/>
              <w:divBdr>
                <w:top w:val="none" w:sz="0" w:space="0" w:color="auto"/>
                <w:left w:val="none" w:sz="0" w:space="0" w:color="auto"/>
                <w:bottom w:val="none" w:sz="0" w:space="0" w:color="auto"/>
                <w:right w:val="none" w:sz="0" w:space="0" w:color="auto"/>
              </w:divBdr>
            </w:div>
            <w:div w:id="1549028071">
              <w:marLeft w:val="0"/>
              <w:marRight w:val="0"/>
              <w:marTop w:val="0"/>
              <w:marBottom w:val="0"/>
              <w:divBdr>
                <w:top w:val="none" w:sz="0" w:space="0" w:color="auto"/>
                <w:left w:val="none" w:sz="0" w:space="0" w:color="auto"/>
                <w:bottom w:val="none" w:sz="0" w:space="0" w:color="auto"/>
                <w:right w:val="none" w:sz="0" w:space="0" w:color="auto"/>
              </w:divBdr>
            </w:div>
            <w:div w:id="774591691">
              <w:marLeft w:val="0"/>
              <w:marRight w:val="0"/>
              <w:marTop w:val="0"/>
              <w:marBottom w:val="0"/>
              <w:divBdr>
                <w:top w:val="none" w:sz="0" w:space="0" w:color="auto"/>
                <w:left w:val="none" w:sz="0" w:space="0" w:color="auto"/>
                <w:bottom w:val="none" w:sz="0" w:space="0" w:color="auto"/>
                <w:right w:val="none" w:sz="0" w:space="0" w:color="auto"/>
              </w:divBdr>
            </w:div>
            <w:div w:id="361709940">
              <w:marLeft w:val="0"/>
              <w:marRight w:val="0"/>
              <w:marTop w:val="0"/>
              <w:marBottom w:val="0"/>
              <w:divBdr>
                <w:top w:val="none" w:sz="0" w:space="0" w:color="auto"/>
                <w:left w:val="none" w:sz="0" w:space="0" w:color="auto"/>
                <w:bottom w:val="none" w:sz="0" w:space="0" w:color="auto"/>
                <w:right w:val="none" w:sz="0" w:space="0" w:color="auto"/>
              </w:divBdr>
            </w:div>
            <w:div w:id="401147315">
              <w:marLeft w:val="0"/>
              <w:marRight w:val="0"/>
              <w:marTop w:val="0"/>
              <w:marBottom w:val="0"/>
              <w:divBdr>
                <w:top w:val="none" w:sz="0" w:space="0" w:color="auto"/>
                <w:left w:val="none" w:sz="0" w:space="0" w:color="auto"/>
                <w:bottom w:val="none" w:sz="0" w:space="0" w:color="auto"/>
                <w:right w:val="none" w:sz="0" w:space="0" w:color="auto"/>
              </w:divBdr>
            </w:div>
            <w:div w:id="530145472">
              <w:marLeft w:val="0"/>
              <w:marRight w:val="0"/>
              <w:marTop w:val="0"/>
              <w:marBottom w:val="0"/>
              <w:divBdr>
                <w:top w:val="none" w:sz="0" w:space="0" w:color="auto"/>
                <w:left w:val="none" w:sz="0" w:space="0" w:color="auto"/>
                <w:bottom w:val="none" w:sz="0" w:space="0" w:color="auto"/>
                <w:right w:val="none" w:sz="0" w:space="0" w:color="auto"/>
              </w:divBdr>
            </w:div>
            <w:div w:id="1382553155">
              <w:marLeft w:val="0"/>
              <w:marRight w:val="0"/>
              <w:marTop w:val="0"/>
              <w:marBottom w:val="0"/>
              <w:divBdr>
                <w:top w:val="none" w:sz="0" w:space="0" w:color="auto"/>
                <w:left w:val="none" w:sz="0" w:space="0" w:color="auto"/>
                <w:bottom w:val="none" w:sz="0" w:space="0" w:color="auto"/>
                <w:right w:val="none" w:sz="0" w:space="0" w:color="auto"/>
              </w:divBdr>
            </w:div>
            <w:div w:id="637419536">
              <w:marLeft w:val="0"/>
              <w:marRight w:val="0"/>
              <w:marTop w:val="0"/>
              <w:marBottom w:val="0"/>
              <w:divBdr>
                <w:top w:val="none" w:sz="0" w:space="0" w:color="auto"/>
                <w:left w:val="none" w:sz="0" w:space="0" w:color="auto"/>
                <w:bottom w:val="none" w:sz="0" w:space="0" w:color="auto"/>
                <w:right w:val="none" w:sz="0" w:space="0" w:color="auto"/>
              </w:divBdr>
            </w:div>
            <w:div w:id="1083138252">
              <w:marLeft w:val="0"/>
              <w:marRight w:val="0"/>
              <w:marTop w:val="0"/>
              <w:marBottom w:val="0"/>
              <w:divBdr>
                <w:top w:val="none" w:sz="0" w:space="0" w:color="auto"/>
                <w:left w:val="none" w:sz="0" w:space="0" w:color="auto"/>
                <w:bottom w:val="none" w:sz="0" w:space="0" w:color="auto"/>
                <w:right w:val="none" w:sz="0" w:space="0" w:color="auto"/>
              </w:divBdr>
            </w:div>
            <w:div w:id="490951871">
              <w:marLeft w:val="0"/>
              <w:marRight w:val="0"/>
              <w:marTop w:val="0"/>
              <w:marBottom w:val="0"/>
              <w:divBdr>
                <w:top w:val="none" w:sz="0" w:space="0" w:color="auto"/>
                <w:left w:val="none" w:sz="0" w:space="0" w:color="auto"/>
                <w:bottom w:val="none" w:sz="0" w:space="0" w:color="auto"/>
                <w:right w:val="none" w:sz="0" w:space="0" w:color="auto"/>
              </w:divBdr>
            </w:div>
            <w:div w:id="1262761327">
              <w:marLeft w:val="0"/>
              <w:marRight w:val="0"/>
              <w:marTop w:val="0"/>
              <w:marBottom w:val="0"/>
              <w:divBdr>
                <w:top w:val="none" w:sz="0" w:space="0" w:color="auto"/>
                <w:left w:val="none" w:sz="0" w:space="0" w:color="auto"/>
                <w:bottom w:val="none" w:sz="0" w:space="0" w:color="auto"/>
                <w:right w:val="none" w:sz="0" w:space="0" w:color="auto"/>
              </w:divBdr>
            </w:div>
            <w:div w:id="149099173">
              <w:marLeft w:val="0"/>
              <w:marRight w:val="0"/>
              <w:marTop w:val="0"/>
              <w:marBottom w:val="0"/>
              <w:divBdr>
                <w:top w:val="none" w:sz="0" w:space="0" w:color="auto"/>
                <w:left w:val="none" w:sz="0" w:space="0" w:color="auto"/>
                <w:bottom w:val="none" w:sz="0" w:space="0" w:color="auto"/>
                <w:right w:val="none" w:sz="0" w:space="0" w:color="auto"/>
              </w:divBdr>
            </w:div>
            <w:div w:id="1567109477">
              <w:marLeft w:val="0"/>
              <w:marRight w:val="0"/>
              <w:marTop w:val="0"/>
              <w:marBottom w:val="0"/>
              <w:divBdr>
                <w:top w:val="none" w:sz="0" w:space="0" w:color="auto"/>
                <w:left w:val="none" w:sz="0" w:space="0" w:color="auto"/>
                <w:bottom w:val="none" w:sz="0" w:space="0" w:color="auto"/>
                <w:right w:val="none" w:sz="0" w:space="0" w:color="auto"/>
              </w:divBdr>
            </w:div>
            <w:div w:id="255600586">
              <w:marLeft w:val="0"/>
              <w:marRight w:val="0"/>
              <w:marTop w:val="0"/>
              <w:marBottom w:val="0"/>
              <w:divBdr>
                <w:top w:val="none" w:sz="0" w:space="0" w:color="auto"/>
                <w:left w:val="none" w:sz="0" w:space="0" w:color="auto"/>
                <w:bottom w:val="none" w:sz="0" w:space="0" w:color="auto"/>
                <w:right w:val="none" w:sz="0" w:space="0" w:color="auto"/>
              </w:divBdr>
            </w:div>
            <w:div w:id="1992514811">
              <w:marLeft w:val="0"/>
              <w:marRight w:val="0"/>
              <w:marTop w:val="0"/>
              <w:marBottom w:val="0"/>
              <w:divBdr>
                <w:top w:val="none" w:sz="0" w:space="0" w:color="auto"/>
                <w:left w:val="none" w:sz="0" w:space="0" w:color="auto"/>
                <w:bottom w:val="none" w:sz="0" w:space="0" w:color="auto"/>
                <w:right w:val="none" w:sz="0" w:space="0" w:color="auto"/>
              </w:divBdr>
            </w:div>
            <w:div w:id="859780059">
              <w:marLeft w:val="0"/>
              <w:marRight w:val="0"/>
              <w:marTop w:val="0"/>
              <w:marBottom w:val="0"/>
              <w:divBdr>
                <w:top w:val="none" w:sz="0" w:space="0" w:color="auto"/>
                <w:left w:val="none" w:sz="0" w:space="0" w:color="auto"/>
                <w:bottom w:val="none" w:sz="0" w:space="0" w:color="auto"/>
                <w:right w:val="none" w:sz="0" w:space="0" w:color="auto"/>
              </w:divBdr>
            </w:div>
            <w:div w:id="1702631223">
              <w:marLeft w:val="0"/>
              <w:marRight w:val="0"/>
              <w:marTop w:val="0"/>
              <w:marBottom w:val="0"/>
              <w:divBdr>
                <w:top w:val="none" w:sz="0" w:space="0" w:color="auto"/>
                <w:left w:val="none" w:sz="0" w:space="0" w:color="auto"/>
                <w:bottom w:val="none" w:sz="0" w:space="0" w:color="auto"/>
                <w:right w:val="none" w:sz="0" w:space="0" w:color="auto"/>
              </w:divBdr>
            </w:div>
            <w:div w:id="632953179">
              <w:marLeft w:val="0"/>
              <w:marRight w:val="0"/>
              <w:marTop w:val="0"/>
              <w:marBottom w:val="0"/>
              <w:divBdr>
                <w:top w:val="none" w:sz="0" w:space="0" w:color="auto"/>
                <w:left w:val="none" w:sz="0" w:space="0" w:color="auto"/>
                <w:bottom w:val="none" w:sz="0" w:space="0" w:color="auto"/>
                <w:right w:val="none" w:sz="0" w:space="0" w:color="auto"/>
              </w:divBdr>
            </w:div>
            <w:div w:id="1490901167">
              <w:marLeft w:val="0"/>
              <w:marRight w:val="0"/>
              <w:marTop w:val="0"/>
              <w:marBottom w:val="0"/>
              <w:divBdr>
                <w:top w:val="none" w:sz="0" w:space="0" w:color="auto"/>
                <w:left w:val="none" w:sz="0" w:space="0" w:color="auto"/>
                <w:bottom w:val="none" w:sz="0" w:space="0" w:color="auto"/>
                <w:right w:val="none" w:sz="0" w:space="0" w:color="auto"/>
              </w:divBdr>
            </w:div>
            <w:div w:id="1415198257">
              <w:marLeft w:val="0"/>
              <w:marRight w:val="0"/>
              <w:marTop w:val="0"/>
              <w:marBottom w:val="0"/>
              <w:divBdr>
                <w:top w:val="none" w:sz="0" w:space="0" w:color="auto"/>
                <w:left w:val="none" w:sz="0" w:space="0" w:color="auto"/>
                <w:bottom w:val="none" w:sz="0" w:space="0" w:color="auto"/>
                <w:right w:val="none" w:sz="0" w:space="0" w:color="auto"/>
              </w:divBdr>
            </w:div>
            <w:div w:id="221141978">
              <w:marLeft w:val="0"/>
              <w:marRight w:val="0"/>
              <w:marTop w:val="0"/>
              <w:marBottom w:val="0"/>
              <w:divBdr>
                <w:top w:val="none" w:sz="0" w:space="0" w:color="auto"/>
                <w:left w:val="none" w:sz="0" w:space="0" w:color="auto"/>
                <w:bottom w:val="none" w:sz="0" w:space="0" w:color="auto"/>
                <w:right w:val="none" w:sz="0" w:space="0" w:color="auto"/>
              </w:divBdr>
            </w:div>
            <w:div w:id="1249776340">
              <w:marLeft w:val="0"/>
              <w:marRight w:val="0"/>
              <w:marTop w:val="0"/>
              <w:marBottom w:val="0"/>
              <w:divBdr>
                <w:top w:val="none" w:sz="0" w:space="0" w:color="auto"/>
                <w:left w:val="none" w:sz="0" w:space="0" w:color="auto"/>
                <w:bottom w:val="none" w:sz="0" w:space="0" w:color="auto"/>
                <w:right w:val="none" w:sz="0" w:space="0" w:color="auto"/>
              </w:divBdr>
            </w:div>
            <w:div w:id="1739743117">
              <w:marLeft w:val="0"/>
              <w:marRight w:val="0"/>
              <w:marTop w:val="0"/>
              <w:marBottom w:val="0"/>
              <w:divBdr>
                <w:top w:val="none" w:sz="0" w:space="0" w:color="auto"/>
                <w:left w:val="none" w:sz="0" w:space="0" w:color="auto"/>
                <w:bottom w:val="none" w:sz="0" w:space="0" w:color="auto"/>
                <w:right w:val="none" w:sz="0" w:space="0" w:color="auto"/>
              </w:divBdr>
            </w:div>
            <w:div w:id="1077480192">
              <w:marLeft w:val="0"/>
              <w:marRight w:val="0"/>
              <w:marTop w:val="0"/>
              <w:marBottom w:val="0"/>
              <w:divBdr>
                <w:top w:val="none" w:sz="0" w:space="0" w:color="auto"/>
                <w:left w:val="none" w:sz="0" w:space="0" w:color="auto"/>
                <w:bottom w:val="none" w:sz="0" w:space="0" w:color="auto"/>
                <w:right w:val="none" w:sz="0" w:space="0" w:color="auto"/>
              </w:divBdr>
            </w:div>
            <w:div w:id="450175288">
              <w:marLeft w:val="0"/>
              <w:marRight w:val="0"/>
              <w:marTop w:val="0"/>
              <w:marBottom w:val="0"/>
              <w:divBdr>
                <w:top w:val="none" w:sz="0" w:space="0" w:color="auto"/>
                <w:left w:val="none" w:sz="0" w:space="0" w:color="auto"/>
                <w:bottom w:val="none" w:sz="0" w:space="0" w:color="auto"/>
                <w:right w:val="none" w:sz="0" w:space="0" w:color="auto"/>
              </w:divBdr>
            </w:div>
            <w:div w:id="1976711275">
              <w:marLeft w:val="0"/>
              <w:marRight w:val="0"/>
              <w:marTop w:val="0"/>
              <w:marBottom w:val="0"/>
              <w:divBdr>
                <w:top w:val="none" w:sz="0" w:space="0" w:color="auto"/>
                <w:left w:val="none" w:sz="0" w:space="0" w:color="auto"/>
                <w:bottom w:val="none" w:sz="0" w:space="0" w:color="auto"/>
                <w:right w:val="none" w:sz="0" w:space="0" w:color="auto"/>
              </w:divBdr>
            </w:div>
            <w:div w:id="1975940829">
              <w:marLeft w:val="0"/>
              <w:marRight w:val="0"/>
              <w:marTop w:val="0"/>
              <w:marBottom w:val="0"/>
              <w:divBdr>
                <w:top w:val="none" w:sz="0" w:space="0" w:color="auto"/>
                <w:left w:val="none" w:sz="0" w:space="0" w:color="auto"/>
                <w:bottom w:val="none" w:sz="0" w:space="0" w:color="auto"/>
                <w:right w:val="none" w:sz="0" w:space="0" w:color="auto"/>
              </w:divBdr>
            </w:div>
            <w:div w:id="854926911">
              <w:marLeft w:val="0"/>
              <w:marRight w:val="0"/>
              <w:marTop w:val="0"/>
              <w:marBottom w:val="0"/>
              <w:divBdr>
                <w:top w:val="none" w:sz="0" w:space="0" w:color="auto"/>
                <w:left w:val="none" w:sz="0" w:space="0" w:color="auto"/>
                <w:bottom w:val="none" w:sz="0" w:space="0" w:color="auto"/>
                <w:right w:val="none" w:sz="0" w:space="0" w:color="auto"/>
              </w:divBdr>
            </w:div>
            <w:div w:id="1638875921">
              <w:marLeft w:val="0"/>
              <w:marRight w:val="0"/>
              <w:marTop w:val="0"/>
              <w:marBottom w:val="0"/>
              <w:divBdr>
                <w:top w:val="none" w:sz="0" w:space="0" w:color="auto"/>
                <w:left w:val="none" w:sz="0" w:space="0" w:color="auto"/>
                <w:bottom w:val="none" w:sz="0" w:space="0" w:color="auto"/>
                <w:right w:val="none" w:sz="0" w:space="0" w:color="auto"/>
              </w:divBdr>
            </w:div>
            <w:div w:id="2030638680">
              <w:marLeft w:val="0"/>
              <w:marRight w:val="0"/>
              <w:marTop w:val="0"/>
              <w:marBottom w:val="0"/>
              <w:divBdr>
                <w:top w:val="none" w:sz="0" w:space="0" w:color="auto"/>
                <w:left w:val="none" w:sz="0" w:space="0" w:color="auto"/>
                <w:bottom w:val="none" w:sz="0" w:space="0" w:color="auto"/>
                <w:right w:val="none" w:sz="0" w:space="0" w:color="auto"/>
              </w:divBdr>
            </w:div>
            <w:div w:id="780998641">
              <w:marLeft w:val="0"/>
              <w:marRight w:val="0"/>
              <w:marTop w:val="0"/>
              <w:marBottom w:val="0"/>
              <w:divBdr>
                <w:top w:val="none" w:sz="0" w:space="0" w:color="auto"/>
                <w:left w:val="none" w:sz="0" w:space="0" w:color="auto"/>
                <w:bottom w:val="none" w:sz="0" w:space="0" w:color="auto"/>
                <w:right w:val="none" w:sz="0" w:space="0" w:color="auto"/>
              </w:divBdr>
            </w:div>
            <w:div w:id="175965913">
              <w:marLeft w:val="0"/>
              <w:marRight w:val="0"/>
              <w:marTop w:val="0"/>
              <w:marBottom w:val="0"/>
              <w:divBdr>
                <w:top w:val="none" w:sz="0" w:space="0" w:color="auto"/>
                <w:left w:val="none" w:sz="0" w:space="0" w:color="auto"/>
                <w:bottom w:val="none" w:sz="0" w:space="0" w:color="auto"/>
                <w:right w:val="none" w:sz="0" w:space="0" w:color="auto"/>
              </w:divBdr>
            </w:div>
            <w:div w:id="1282608672">
              <w:marLeft w:val="0"/>
              <w:marRight w:val="0"/>
              <w:marTop w:val="0"/>
              <w:marBottom w:val="0"/>
              <w:divBdr>
                <w:top w:val="none" w:sz="0" w:space="0" w:color="auto"/>
                <w:left w:val="none" w:sz="0" w:space="0" w:color="auto"/>
                <w:bottom w:val="none" w:sz="0" w:space="0" w:color="auto"/>
                <w:right w:val="none" w:sz="0" w:space="0" w:color="auto"/>
              </w:divBdr>
            </w:div>
            <w:div w:id="1979067058">
              <w:marLeft w:val="0"/>
              <w:marRight w:val="0"/>
              <w:marTop w:val="0"/>
              <w:marBottom w:val="0"/>
              <w:divBdr>
                <w:top w:val="none" w:sz="0" w:space="0" w:color="auto"/>
                <w:left w:val="none" w:sz="0" w:space="0" w:color="auto"/>
                <w:bottom w:val="none" w:sz="0" w:space="0" w:color="auto"/>
                <w:right w:val="none" w:sz="0" w:space="0" w:color="auto"/>
              </w:divBdr>
            </w:div>
            <w:div w:id="247808834">
              <w:marLeft w:val="0"/>
              <w:marRight w:val="0"/>
              <w:marTop w:val="0"/>
              <w:marBottom w:val="0"/>
              <w:divBdr>
                <w:top w:val="none" w:sz="0" w:space="0" w:color="auto"/>
                <w:left w:val="none" w:sz="0" w:space="0" w:color="auto"/>
                <w:bottom w:val="none" w:sz="0" w:space="0" w:color="auto"/>
                <w:right w:val="none" w:sz="0" w:space="0" w:color="auto"/>
              </w:divBdr>
            </w:div>
            <w:div w:id="1511603062">
              <w:marLeft w:val="0"/>
              <w:marRight w:val="0"/>
              <w:marTop w:val="0"/>
              <w:marBottom w:val="0"/>
              <w:divBdr>
                <w:top w:val="none" w:sz="0" w:space="0" w:color="auto"/>
                <w:left w:val="none" w:sz="0" w:space="0" w:color="auto"/>
                <w:bottom w:val="none" w:sz="0" w:space="0" w:color="auto"/>
                <w:right w:val="none" w:sz="0" w:space="0" w:color="auto"/>
              </w:divBdr>
            </w:div>
            <w:div w:id="1113476571">
              <w:marLeft w:val="0"/>
              <w:marRight w:val="0"/>
              <w:marTop w:val="0"/>
              <w:marBottom w:val="0"/>
              <w:divBdr>
                <w:top w:val="none" w:sz="0" w:space="0" w:color="auto"/>
                <w:left w:val="none" w:sz="0" w:space="0" w:color="auto"/>
                <w:bottom w:val="none" w:sz="0" w:space="0" w:color="auto"/>
                <w:right w:val="none" w:sz="0" w:space="0" w:color="auto"/>
              </w:divBdr>
            </w:div>
            <w:div w:id="1621647089">
              <w:marLeft w:val="0"/>
              <w:marRight w:val="0"/>
              <w:marTop w:val="0"/>
              <w:marBottom w:val="0"/>
              <w:divBdr>
                <w:top w:val="none" w:sz="0" w:space="0" w:color="auto"/>
                <w:left w:val="none" w:sz="0" w:space="0" w:color="auto"/>
                <w:bottom w:val="none" w:sz="0" w:space="0" w:color="auto"/>
                <w:right w:val="none" w:sz="0" w:space="0" w:color="auto"/>
              </w:divBdr>
            </w:div>
            <w:div w:id="1881046180">
              <w:marLeft w:val="0"/>
              <w:marRight w:val="0"/>
              <w:marTop w:val="0"/>
              <w:marBottom w:val="0"/>
              <w:divBdr>
                <w:top w:val="none" w:sz="0" w:space="0" w:color="auto"/>
                <w:left w:val="none" w:sz="0" w:space="0" w:color="auto"/>
                <w:bottom w:val="none" w:sz="0" w:space="0" w:color="auto"/>
                <w:right w:val="none" w:sz="0" w:space="0" w:color="auto"/>
              </w:divBdr>
            </w:div>
            <w:div w:id="1285573517">
              <w:marLeft w:val="0"/>
              <w:marRight w:val="0"/>
              <w:marTop w:val="0"/>
              <w:marBottom w:val="0"/>
              <w:divBdr>
                <w:top w:val="none" w:sz="0" w:space="0" w:color="auto"/>
                <w:left w:val="none" w:sz="0" w:space="0" w:color="auto"/>
                <w:bottom w:val="none" w:sz="0" w:space="0" w:color="auto"/>
                <w:right w:val="none" w:sz="0" w:space="0" w:color="auto"/>
              </w:divBdr>
            </w:div>
            <w:div w:id="1917593061">
              <w:marLeft w:val="0"/>
              <w:marRight w:val="0"/>
              <w:marTop w:val="0"/>
              <w:marBottom w:val="0"/>
              <w:divBdr>
                <w:top w:val="none" w:sz="0" w:space="0" w:color="auto"/>
                <w:left w:val="none" w:sz="0" w:space="0" w:color="auto"/>
                <w:bottom w:val="none" w:sz="0" w:space="0" w:color="auto"/>
                <w:right w:val="none" w:sz="0" w:space="0" w:color="auto"/>
              </w:divBdr>
            </w:div>
            <w:div w:id="1126779421">
              <w:marLeft w:val="0"/>
              <w:marRight w:val="0"/>
              <w:marTop w:val="0"/>
              <w:marBottom w:val="0"/>
              <w:divBdr>
                <w:top w:val="none" w:sz="0" w:space="0" w:color="auto"/>
                <w:left w:val="none" w:sz="0" w:space="0" w:color="auto"/>
                <w:bottom w:val="none" w:sz="0" w:space="0" w:color="auto"/>
                <w:right w:val="none" w:sz="0" w:space="0" w:color="auto"/>
              </w:divBdr>
            </w:div>
            <w:div w:id="1777867368">
              <w:marLeft w:val="0"/>
              <w:marRight w:val="0"/>
              <w:marTop w:val="0"/>
              <w:marBottom w:val="0"/>
              <w:divBdr>
                <w:top w:val="none" w:sz="0" w:space="0" w:color="auto"/>
                <w:left w:val="none" w:sz="0" w:space="0" w:color="auto"/>
                <w:bottom w:val="none" w:sz="0" w:space="0" w:color="auto"/>
                <w:right w:val="none" w:sz="0" w:space="0" w:color="auto"/>
              </w:divBdr>
            </w:div>
            <w:div w:id="390036852">
              <w:marLeft w:val="0"/>
              <w:marRight w:val="0"/>
              <w:marTop w:val="0"/>
              <w:marBottom w:val="0"/>
              <w:divBdr>
                <w:top w:val="none" w:sz="0" w:space="0" w:color="auto"/>
                <w:left w:val="none" w:sz="0" w:space="0" w:color="auto"/>
                <w:bottom w:val="none" w:sz="0" w:space="0" w:color="auto"/>
                <w:right w:val="none" w:sz="0" w:space="0" w:color="auto"/>
              </w:divBdr>
            </w:div>
            <w:div w:id="1812213107">
              <w:marLeft w:val="0"/>
              <w:marRight w:val="0"/>
              <w:marTop w:val="0"/>
              <w:marBottom w:val="0"/>
              <w:divBdr>
                <w:top w:val="none" w:sz="0" w:space="0" w:color="auto"/>
                <w:left w:val="none" w:sz="0" w:space="0" w:color="auto"/>
                <w:bottom w:val="none" w:sz="0" w:space="0" w:color="auto"/>
                <w:right w:val="none" w:sz="0" w:space="0" w:color="auto"/>
              </w:divBdr>
            </w:div>
            <w:div w:id="424116200">
              <w:marLeft w:val="0"/>
              <w:marRight w:val="0"/>
              <w:marTop w:val="0"/>
              <w:marBottom w:val="0"/>
              <w:divBdr>
                <w:top w:val="none" w:sz="0" w:space="0" w:color="auto"/>
                <w:left w:val="none" w:sz="0" w:space="0" w:color="auto"/>
                <w:bottom w:val="none" w:sz="0" w:space="0" w:color="auto"/>
                <w:right w:val="none" w:sz="0" w:space="0" w:color="auto"/>
              </w:divBdr>
            </w:div>
            <w:div w:id="554853035">
              <w:marLeft w:val="0"/>
              <w:marRight w:val="0"/>
              <w:marTop w:val="0"/>
              <w:marBottom w:val="0"/>
              <w:divBdr>
                <w:top w:val="none" w:sz="0" w:space="0" w:color="auto"/>
                <w:left w:val="none" w:sz="0" w:space="0" w:color="auto"/>
                <w:bottom w:val="none" w:sz="0" w:space="0" w:color="auto"/>
                <w:right w:val="none" w:sz="0" w:space="0" w:color="auto"/>
              </w:divBdr>
            </w:div>
            <w:div w:id="1700931017">
              <w:marLeft w:val="0"/>
              <w:marRight w:val="0"/>
              <w:marTop w:val="0"/>
              <w:marBottom w:val="0"/>
              <w:divBdr>
                <w:top w:val="none" w:sz="0" w:space="0" w:color="auto"/>
                <w:left w:val="none" w:sz="0" w:space="0" w:color="auto"/>
                <w:bottom w:val="none" w:sz="0" w:space="0" w:color="auto"/>
                <w:right w:val="none" w:sz="0" w:space="0" w:color="auto"/>
              </w:divBdr>
            </w:div>
            <w:div w:id="537084487">
              <w:marLeft w:val="0"/>
              <w:marRight w:val="0"/>
              <w:marTop w:val="0"/>
              <w:marBottom w:val="0"/>
              <w:divBdr>
                <w:top w:val="none" w:sz="0" w:space="0" w:color="auto"/>
                <w:left w:val="none" w:sz="0" w:space="0" w:color="auto"/>
                <w:bottom w:val="none" w:sz="0" w:space="0" w:color="auto"/>
                <w:right w:val="none" w:sz="0" w:space="0" w:color="auto"/>
              </w:divBdr>
            </w:div>
            <w:div w:id="712115669">
              <w:marLeft w:val="0"/>
              <w:marRight w:val="0"/>
              <w:marTop w:val="0"/>
              <w:marBottom w:val="0"/>
              <w:divBdr>
                <w:top w:val="none" w:sz="0" w:space="0" w:color="auto"/>
                <w:left w:val="none" w:sz="0" w:space="0" w:color="auto"/>
                <w:bottom w:val="none" w:sz="0" w:space="0" w:color="auto"/>
                <w:right w:val="none" w:sz="0" w:space="0" w:color="auto"/>
              </w:divBdr>
            </w:div>
            <w:div w:id="910313474">
              <w:marLeft w:val="0"/>
              <w:marRight w:val="0"/>
              <w:marTop w:val="0"/>
              <w:marBottom w:val="0"/>
              <w:divBdr>
                <w:top w:val="none" w:sz="0" w:space="0" w:color="auto"/>
                <w:left w:val="none" w:sz="0" w:space="0" w:color="auto"/>
                <w:bottom w:val="none" w:sz="0" w:space="0" w:color="auto"/>
                <w:right w:val="none" w:sz="0" w:space="0" w:color="auto"/>
              </w:divBdr>
            </w:div>
            <w:div w:id="236598691">
              <w:marLeft w:val="0"/>
              <w:marRight w:val="0"/>
              <w:marTop w:val="0"/>
              <w:marBottom w:val="0"/>
              <w:divBdr>
                <w:top w:val="none" w:sz="0" w:space="0" w:color="auto"/>
                <w:left w:val="none" w:sz="0" w:space="0" w:color="auto"/>
                <w:bottom w:val="none" w:sz="0" w:space="0" w:color="auto"/>
                <w:right w:val="none" w:sz="0" w:space="0" w:color="auto"/>
              </w:divBdr>
            </w:div>
            <w:div w:id="932395814">
              <w:marLeft w:val="0"/>
              <w:marRight w:val="0"/>
              <w:marTop w:val="0"/>
              <w:marBottom w:val="0"/>
              <w:divBdr>
                <w:top w:val="none" w:sz="0" w:space="0" w:color="auto"/>
                <w:left w:val="none" w:sz="0" w:space="0" w:color="auto"/>
                <w:bottom w:val="none" w:sz="0" w:space="0" w:color="auto"/>
                <w:right w:val="none" w:sz="0" w:space="0" w:color="auto"/>
              </w:divBdr>
            </w:div>
            <w:div w:id="962148352">
              <w:marLeft w:val="0"/>
              <w:marRight w:val="0"/>
              <w:marTop w:val="0"/>
              <w:marBottom w:val="0"/>
              <w:divBdr>
                <w:top w:val="none" w:sz="0" w:space="0" w:color="auto"/>
                <w:left w:val="none" w:sz="0" w:space="0" w:color="auto"/>
                <w:bottom w:val="none" w:sz="0" w:space="0" w:color="auto"/>
                <w:right w:val="none" w:sz="0" w:space="0" w:color="auto"/>
              </w:divBdr>
            </w:div>
            <w:div w:id="2113086311">
              <w:marLeft w:val="0"/>
              <w:marRight w:val="0"/>
              <w:marTop w:val="0"/>
              <w:marBottom w:val="0"/>
              <w:divBdr>
                <w:top w:val="none" w:sz="0" w:space="0" w:color="auto"/>
                <w:left w:val="none" w:sz="0" w:space="0" w:color="auto"/>
                <w:bottom w:val="none" w:sz="0" w:space="0" w:color="auto"/>
                <w:right w:val="none" w:sz="0" w:space="0" w:color="auto"/>
              </w:divBdr>
            </w:div>
            <w:div w:id="984508752">
              <w:marLeft w:val="0"/>
              <w:marRight w:val="0"/>
              <w:marTop w:val="0"/>
              <w:marBottom w:val="0"/>
              <w:divBdr>
                <w:top w:val="none" w:sz="0" w:space="0" w:color="auto"/>
                <w:left w:val="none" w:sz="0" w:space="0" w:color="auto"/>
                <w:bottom w:val="none" w:sz="0" w:space="0" w:color="auto"/>
                <w:right w:val="none" w:sz="0" w:space="0" w:color="auto"/>
              </w:divBdr>
            </w:div>
            <w:div w:id="1215656354">
              <w:marLeft w:val="0"/>
              <w:marRight w:val="0"/>
              <w:marTop w:val="0"/>
              <w:marBottom w:val="0"/>
              <w:divBdr>
                <w:top w:val="none" w:sz="0" w:space="0" w:color="auto"/>
                <w:left w:val="none" w:sz="0" w:space="0" w:color="auto"/>
                <w:bottom w:val="none" w:sz="0" w:space="0" w:color="auto"/>
                <w:right w:val="none" w:sz="0" w:space="0" w:color="auto"/>
              </w:divBdr>
            </w:div>
            <w:div w:id="1930891200">
              <w:marLeft w:val="0"/>
              <w:marRight w:val="0"/>
              <w:marTop w:val="0"/>
              <w:marBottom w:val="0"/>
              <w:divBdr>
                <w:top w:val="none" w:sz="0" w:space="0" w:color="auto"/>
                <w:left w:val="none" w:sz="0" w:space="0" w:color="auto"/>
                <w:bottom w:val="none" w:sz="0" w:space="0" w:color="auto"/>
                <w:right w:val="none" w:sz="0" w:space="0" w:color="auto"/>
              </w:divBdr>
            </w:div>
            <w:div w:id="1358430724">
              <w:marLeft w:val="0"/>
              <w:marRight w:val="0"/>
              <w:marTop w:val="0"/>
              <w:marBottom w:val="0"/>
              <w:divBdr>
                <w:top w:val="none" w:sz="0" w:space="0" w:color="auto"/>
                <w:left w:val="none" w:sz="0" w:space="0" w:color="auto"/>
                <w:bottom w:val="none" w:sz="0" w:space="0" w:color="auto"/>
                <w:right w:val="none" w:sz="0" w:space="0" w:color="auto"/>
              </w:divBdr>
            </w:div>
            <w:div w:id="1333070683">
              <w:marLeft w:val="0"/>
              <w:marRight w:val="0"/>
              <w:marTop w:val="0"/>
              <w:marBottom w:val="0"/>
              <w:divBdr>
                <w:top w:val="none" w:sz="0" w:space="0" w:color="auto"/>
                <w:left w:val="none" w:sz="0" w:space="0" w:color="auto"/>
                <w:bottom w:val="none" w:sz="0" w:space="0" w:color="auto"/>
                <w:right w:val="none" w:sz="0" w:space="0" w:color="auto"/>
              </w:divBdr>
            </w:div>
            <w:div w:id="670065576">
              <w:marLeft w:val="0"/>
              <w:marRight w:val="0"/>
              <w:marTop w:val="0"/>
              <w:marBottom w:val="0"/>
              <w:divBdr>
                <w:top w:val="none" w:sz="0" w:space="0" w:color="auto"/>
                <w:left w:val="none" w:sz="0" w:space="0" w:color="auto"/>
                <w:bottom w:val="none" w:sz="0" w:space="0" w:color="auto"/>
                <w:right w:val="none" w:sz="0" w:space="0" w:color="auto"/>
              </w:divBdr>
            </w:div>
            <w:div w:id="1157452587">
              <w:marLeft w:val="0"/>
              <w:marRight w:val="0"/>
              <w:marTop w:val="0"/>
              <w:marBottom w:val="0"/>
              <w:divBdr>
                <w:top w:val="none" w:sz="0" w:space="0" w:color="auto"/>
                <w:left w:val="none" w:sz="0" w:space="0" w:color="auto"/>
                <w:bottom w:val="none" w:sz="0" w:space="0" w:color="auto"/>
                <w:right w:val="none" w:sz="0" w:space="0" w:color="auto"/>
              </w:divBdr>
            </w:div>
            <w:div w:id="772893964">
              <w:marLeft w:val="0"/>
              <w:marRight w:val="0"/>
              <w:marTop w:val="0"/>
              <w:marBottom w:val="0"/>
              <w:divBdr>
                <w:top w:val="none" w:sz="0" w:space="0" w:color="auto"/>
                <w:left w:val="none" w:sz="0" w:space="0" w:color="auto"/>
                <w:bottom w:val="none" w:sz="0" w:space="0" w:color="auto"/>
                <w:right w:val="none" w:sz="0" w:space="0" w:color="auto"/>
              </w:divBdr>
            </w:div>
            <w:div w:id="379743395">
              <w:marLeft w:val="0"/>
              <w:marRight w:val="0"/>
              <w:marTop w:val="0"/>
              <w:marBottom w:val="0"/>
              <w:divBdr>
                <w:top w:val="none" w:sz="0" w:space="0" w:color="auto"/>
                <w:left w:val="none" w:sz="0" w:space="0" w:color="auto"/>
                <w:bottom w:val="none" w:sz="0" w:space="0" w:color="auto"/>
                <w:right w:val="none" w:sz="0" w:space="0" w:color="auto"/>
              </w:divBdr>
            </w:div>
            <w:div w:id="1452943408">
              <w:marLeft w:val="0"/>
              <w:marRight w:val="0"/>
              <w:marTop w:val="0"/>
              <w:marBottom w:val="0"/>
              <w:divBdr>
                <w:top w:val="none" w:sz="0" w:space="0" w:color="auto"/>
                <w:left w:val="none" w:sz="0" w:space="0" w:color="auto"/>
                <w:bottom w:val="none" w:sz="0" w:space="0" w:color="auto"/>
                <w:right w:val="none" w:sz="0" w:space="0" w:color="auto"/>
              </w:divBdr>
            </w:div>
            <w:div w:id="1580480710">
              <w:marLeft w:val="0"/>
              <w:marRight w:val="0"/>
              <w:marTop w:val="0"/>
              <w:marBottom w:val="0"/>
              <w:divBdr>
                <w:top w:val="none" w:sz="0" w:space="0" w:color="auto"/>
                <w:left w:val="none" w:sz="0" w:space="0" w:color="auto"/>
                <w:bottom w:val="none" w:sz="0" w:space="0" w:color="auto"/>
                <w:right w:val="none" w:sz="0" w:space="0" w:color="auto"/>
              </w:divBdr>
            </w:div>
            <w:div w:id="307710174">
              <w:marLeft w:val="0"/>
              <w:marRight w:val="0"/>
              <w:marTop w:val="0"/>
              <w:marBottom w:val="0"/>
              <w:divBdr>
                <w:top w:val="none" w:sz="0" w:space="0" w:color="auto"/>
                <w:left w:val="none" w:sz="0" w:space="0" w:color="auto"/>
                <w:bottom w:val="none" w:sz="0" w:space="0" w:color="auto"/>
                <w:right w:val="none" w:sz="0" w:space="0" w:color="auto"/>
              </w:divBdr>
            </w:div>
            <w:div w:id="212468350">
              <w:marLeft w:val="0"/>
              <w:marRight w:val="0"/>
              <w:marTop w:val="0"/>
              <w:marBottom w:val="0"/>
              <w:divBdr>
                <w:top w:val="none" w:sz="0" w:space="0" w:color="auto"/>
                <w:left w:val="none" w:sz="0" w:space="0" w:color="auto"/>
                <w:bottom w:val="none" w:sz="0" w:space="0" w:color="auto"/>
                <w:right w:val="none" w:sz="0" w:space="0" w:color="auto"/>
              </w:divBdr>
            </w:div>
            <w:div w:id="406419207">
              <w:marLeft w:val="0"/>
              <w:marRight w:val="0"/>
              <w:marTop w:val="0"/>
              <w:marBottom w:val="0"/>
              <w:divBdr>
                <w:top w:val="none" w:sz="0" w:space="0" w:color="auto"/>
                <w:left w:val="none" w:sz="0" w:space="0" w:color="auto"/>
                <w:bottom w:val="none" w:sz="0" w:space="0" w:color="auto"/>
                <w:right w:val="none" w:sz="0" w:space="0" w:color="auto"/>
              </w:divBdr>
            </w:div>
            <w:div w:id="20328631">
              <w:marLeft w:val="0"/>
              <w:marRight w:val="0"/>
              <w:marTop w:val="0"/>
              <w:marBottom w:val="0"/>
              <w:divBdr>
                <w:top w:val="none" w:sz="0" w:space="0" w:color="auto"/>
                <w:left w:val="none" w:sz="0" w:space="0" w:color="auto"/>
                <w:bottom w:val="none" w:sz="0" w:space="0" w:color="auto"/>
                <w:right w:val="none" w:sz="0" w:space="0" w:color="auto"/>
              </w:divBdr>
            </w:div>
            <w:div w:id="2021467172">
              <w:marLeft w:val="0"/>
              <w:marRight w:val="0"/>
              <w:marTop w:val="0"/>
              <w:marBottom w:val="0"/>
              <w:divBdr>
                <w:top w:val="none" w:sz="0" w:space="0" w:color="auto"/>
                <w:left w:val="none" w:sz="0" w:space="0" w:color="auto"/>
                <w:bottom w:val="none" w:sz="0" w:space="0" w:color="auto"/>
                <w:right w:val="none" w:sz="0" w:space="0" w:color="auto"/>
              </w:divBdr>
            </w:div>
            <w:div w:id="176115218">
              <w:marLeft w:val="0"/>
              <w:marRight w:val="0"/>
              <w:marTop w:val="0"/>
              <w:marBottom w:val="0"/>
              <w:divBdr>
                <w:top w:val="none" w:sz="0" w:space="0" w:color="auto"/>
                <w:left w:val="none" w:sz="0" w:space="0" w:color="auto"/>
                <w:bottom w:val="none" w:sz="0" w:space="0" w:color="auto"/>
                <w:right w:val="none" w:sz="0" w:space="0" w:color="auto"/>
              </w:divBdr>
            </w:div>
            <w:div w:id="608468534">
              <w:marLeft w:val="0"/>
              <w:marRight w:val="0"/>
              <w:marTop w:val="0"/>
              <w:marBottom w:val="0"/>
              <w:divBdr>
                <w:top w:val="none" w:sz="0" w:space="0" w:color="auto"/>
                <w:left w:val="none" w:sz="0" w:space="0" w:color="auto"/>
                <w:bottom w:val="none" w:sz="0" w:space="0" w:color="auto"/>
                <w:right w:val="none" w:sz="0" w:space="0" w:color="auto"/>
              </w:divBdr>
            </w:div>
            <w:div w:id="453208792">
              <w:marLeft w:val="0"/>
              <w:marRight w:val="0"/>
              <w:marTop w:val="0"/>
              <w:marBottom w:val="0"/>
              <w:divBdr>
                <w:top w:val="none" w:sz="0" w:space="0" w:color="auto"/>
                <w:left w:val="none" w:sz="0" w:space="0" w:color="auto"/>
                <w:bottom w:val="none" w:sz="0" w:space="0" w:color="auto"/>
                <w:right w:val="none" w:sz="0" w:space="0" w:color="auto"/>
              </w:divBdr>
            </w:div>
            <w:div w:id="2101752099">
              <w:marLeft w:val="0"/>
              <w:marRight w:val="0"/>
              <w:marTop w:val="0"/>
              <w:marBottom w:val="0"/>
              <w:divBdr>
                <w:top w:val="none" w:sz="0" w:space="0" w:color="auto"/>
                <w:left w:val="none" w:sz="0" w:space="0" w:color="auto"/>
                <w:bottom w:val="none" w:sz="0" w:space="0" w:color="auto"/>
                <w:right w:val="none" w:sz="0" w:space="0" w:color="auto"/>
              </w:divBdr>
            </w:div>
            <w:div w:id="407390270">
              <w:marLeft w:val="0"/>
              <w:marRight w:val="0"/>
              <w:marTop w:val="0"/>
              <w:marBottom w:val="0"/>
              <w:divBdr>
                <w:top w:val="none" w:sz="0" w:space="0" w:color="auto"/>
                <w:left w:val="none" w:sz="0" w:space="0" w:color="auto"/>
                <w:bottom w:val="none" w:sz="0" w:space="0" w:color="auto"/>
                <w:right w:val="none" w:sz="0" w:space="0" w:color="auto"/>
              </w:divBdr>
            </w:div>
            <w:div w:id="335419498">
              <w:marLeft w:val="0"/>
              <w:marRight w:val="0"/>
              <w:marTop w:val="0"/>
              <w:marBottom w:val="0"/>
              <w:divBdr>
                <w:top w:val="none" w:sz="0" w:space="0" w:color="auto"/>
                <w:left w:val="none" w:sz="0" w:space="0" w:color="auto"/>
                <w:bottom w:val="none" w:sz="0" w:space="0" w:color="auto"/>
                <w:right w:val="none" w:sz="0" w:space="0" w:color="auto"/>
              </w:divBdr>
            </w:div>
            <w:div w:id="756023779">
              <w:marLeft w:val="0"/>
              <w:marRight w:val="0"/>
              <w:marTop w:val="0"/>
              <w:marBottom w:val="0"/>
              <w:divBdr>
                <w:top w:val="none" w:sz="0" w:space="0" w:color="auto"/>
                <w:left w:val="none" w:sz="0" w:space="0" w:color="auto"/>
                <w:bottom w:val="none" w:sz="0" w:space="0" w:color="auto"/>
                <w:right w:val="none" w:sz="0" w:space="0" w:color="auto"/>
              </w:divBdr>
            </w:div>
            <w:div w:id="1993748238">
              <w:marLeft w:val="0"/>
              <w:marRight w:val="0"/>
              <w:marTop w:val="0"/>
              <w:marBottom w:val="0"/>
              <w:divBdr>
                <w:top w:val="none" w:sz="0" w:space="0" w:color="auto"/>
                <w:left w:val="none" w:sz="0" w:space="0" w:color="auto"/>
                <w:bottom w:val="none" w:sz="0" w:space="0" w:color="auto"/>
                <w:right w:val="none" w:sz="0" w:space="0" w:color="auto"/>
              </w:divBdr>
            </w:div>
            <w:div w:id="1404911302">
              <w:marLeft w:val="0"/>
              <w:marRight w:val="0"/>
              <w:marTop w:val="0"/>
              <w:marBottom w:val="0"/>
              <w:divBdr>
                <w:top w:val="none" w:sz="0" w:space="0" w:color="auto"/>
                <w:left w:val="none" w:sz="0" w:space="0" w:color="auto"/>
                <w:bottom w:val="none" w:sz="0" w:space="0" w:color="auto"/>
                <w:right w:val="none" w:sz="0" w:space="0" w:color="auto"/>
              </w:divBdr>
            </w:div>
            <w:div w:id="1072392088">
              <w:marLeft w:val="0"/>
              <w:marRight w:val="0"/>
              <w:marTop w:val="0"/>
              <w:marBottom w:val="0"/>
              <w:divBdr>
                <w:top w:val="none" w:sz="0" w:space="0" w:color="auto"/>
                <w:left w:val="none" w:sz="0" w:space="0" w:color="auto"/>
                <w:bottom w:val="none" w:sz="0" w:space="0" w:color="auto"/>
                <w:right w:val="none" w:sz="0" w:space="0" w:color="auto"/>
              </w:divBdr>
            </w:div>
            <w:div w:id="1189484356">
              <w:marLeft w:val="0"/>
              <w:marRight w:val="0"/>
              <w:marTop w:val="0"/>
              <w:marBottom w:val="0"/>
              <w:divBdr>
                <w:top w:val="none" w:sz="0" w:space="0" w:color="auto"/>
                <w:left w:val="none" w:sz="0" w:space="0" w:color="auto"/>
                <w:bottom w:val="none" w:sz="0" w:space="0" w:color="auto"/>
                <w:right w:val="none" w:sz="0" w:space="0" w:color="auto"/>
              </w:divBdr>
            </w:div>
            <w:div w:id="130024478">
              <w:marLeft w:val="0"/>
              <w:marRight w:val="0"/>
              <w:marTop w:val="0"/>
              <w:marBottom w:val="0"/>
              <w:divBdr>
                <w:top w:val="none" w:sz="0" w:space="0" w:color="auto"/>
                <w:left w:val="none" w:sz="0" w:space="0" w:color="auto"/>
                <w:bottom w:val="none" w:sz="0" w:space="0" w:color="auto"/>
                <w:right w:val="none" w:sz="0" w:space="0" w:color="auto"/>
              </w:divBdr>
            </w:div>
            <w:div w:id="229997217">
              <w:marLeft w:val="0"/>
              <w:marRight w:val="0"/>
              <w:marTop w:val="0"/>
              <w:marBottom w:val="0"/>
              <w:divBdr>
                <w:top w:val="none" w:sz="0" w:space="0" w:color="auto"/>
                <w:left w:val="none" w:sz="0" w:space="0" w:color="auto"/>
                <w:bottom w:val="none" w:sz="0" w:space="0" w:color="auto"/>
                <w:right w:val="none" w:sz="0" w:space="0" w:color="auto"/>
              </w:divBdr>
            </w:div>
            <w:div w:id="431509842">
              <w:marLeft w:val="0"/>
              <w:marRight w:val="0"/>
              <w:marTop w:val="0"/>
              <w:marBottom w:val="0"/>
              <w:divBdr>
                <w:top w:val="none" w:sz="0" w:space="0" w:color="auto"/>
                <w:left w:val="none" w:sz="0" w:space="0" w:color="auto"/>
                <w:bottom w:val="none" w:sz="0" w:space="0" w:color="auto"/>
                <w:right w:val="none" w:sz="0" w:space="0" w:color="auto"/>
              </w:divBdr>
            </w:div>
            <w:div w:id="1412049380">
              <w:marLeft w:val="0"/>
              <w:marRight w:val="0"/>
              <w:marTop w:val="0"/>
              <w:marBottom w:val="0"/>
              <w:divBdr>
                <w:top w:val="none" w:sz="0" w:space="0" w:color="auto"/>
                <w:left w:val="none" w:sz="0" w:space="0" w:color="auto"/>
                <w:bottom w:val="none" w:sz="0" w:space="0" w:color="auto"/>
                <w:right w:val="none" w:sz="0" w:space="0" w:color="auto"/>
              </w:divBdr>
            </w:div>
            <w:div w:id="500589266">
              <w:marLeft w:val="0"/>
              <w:marRight w:val="0"/>
              <w:marTop w:val="0"/>
              <w:marBottom w:val="0"/>
              <w:divBdr>
                <w:top w:val="none" w:sz="0" w:space="0" w:color="auto"/>
                <w:left w:val="none" w:sz="0" w:space="0" w:color="auto"/>
                <w:bottom w:val="none" w:sz="0" w:space="0" w:color="auto"/>
                <w:right w:val="none" w:sz="0" w:space="0" w:color="auto"/>
              </w:divBdr>
            </w:div>
            <w:div w:id="960383910">
              <w:marLeft w:val="0"/>
              <w:marRight w:val="0"/>
              <w:marTop w:val="0"/>
              <w:marBottom w:val="0"/>
              <w:divBdr>
                <w:top w:val="none" w:sz="0" w:space="0" w:color="auto"/>
                <w:left w:val="none" w:sz="0" w:space="0" w:color="auto"/>
                <w:bottom w:val="none" w:sz="0" w:space="0" w:color="auto"/>
                <w:right w:val="none" w:sz="0" w:space="0" w:color="auto"/>
              </w:divBdr>
            </w:div>
            <w:div w:id="768086795">
              <w:marLeft w:val="0"/>
              <w:marRight w:val="0"/>
              <w:marTop w:val="0"/>
              <w:marBottom w:val="0"/>
              <w:divBdr>
                <w:top w:val="none" w:sz="0" w:space="0" w:color="auto"/>
                <w:left w:val="none" w:sz="0" w:space="0" w:color="auto"/>
                <w:bottom w:val="none" w:sz="0" w:space="0" w:color="auto"/>
                <w:right w:val="none" w:sz="0" w:space="0" w:color="auto"/>
              </w:divBdr>
            </w:div>
            <w:div w:id="666713468">
              <w:marLeft w:val="0"/>
              <w:marRight w:val="0"/>
              <w:marTop w:val="0"/>
              <w:marBottom w:val="0"/>
              <w:divBdr>
                <w:top w:val="none" w:sz="0" w:space="0" w:color="auto"/>
                <w:left w:val="none" w:sz="0" w:space="0" w:color="auto"/>
                <w:bottom w:val="none" w:sz="0" w:space="0" w:color="auto"/>
                <w:right w:val="none" w:sz="0" w:space="0" w:color="auto"/>
              </w:divBdr>
            </w:div>
            <w:div w:id="1615163306">
              <w:marLeft w:val="0"/>
              <w:marRight w:val="0"/>
              <w:marTop w:val="0"/>
              <w:marBottom w:val="0"/>
              <w:divBdr>
                <w:top w:val="none" w:sz="0" w:space="0" w:color="auto"/>
                <w:left w:val="none" w:sz="0" w:space="0" w:color="auto"/>
                <w:bottom w:val="none" w:sz="0" w:space="0" w:color="auto"/>
                <w:right w:val="none" w:sz="0" w:space="0" w:color="auto"/>
              </w:divBdr>
            </w:div>
            <w:div w:id="1729450181">
              <w:marLeft w:val="0"/>
              <w:marRight w:val="0"/>
              <w:marTop w:val="0"/>
              <w:marBottom w:val="0"/>
              <w:divBdr>
                <w:top w:val="none" w:sz="0" w:space="0" w:color="auto"/>
                <w:left w:val="none" w:sz="0" w:space="0" w:color="auto"/>
                <w:bottom w:val="none" w:sz="0" w:space="0" w:color="auto"/>
                <w:right w:val="none" w:sz="0" w:space="0" w:color="auto"/>
              </w:divBdr>
            </w:div>
            <w:div w:id="1043601678">
              <w:marLeft w:val="0"/>
              <w:marRight w:val="0"/>
              <w:marTop w:val="0"/>
              <w:marBottom w:val="0"/>
              <w:divBdr>
                <w:top w:val="none" w:sz="0" w:space="0" w:color="auto"/>
                <w:left w:val="none" w:sz="0" w:space="0" w:color="auto"/>
                <w:bottom w:val="none" w:sz="0" w:space="0" w:color="auto"/>
                <w:right w:val="none" w:sz="0" w:space="0" w:color="auto"/>
              </w:divBdr>
            </w:div>
            <w:div w:id="1031685907">
              <w:marLeft w:val="0"/>
              <w:marRight w:val="0"/>
              <w:marTop w:val="0"/>
              <w:marBottom w:val="0"/>
              <w:divBdr>
                <w:top w:val="none" w:sz="0" w:space="0" w:color="auto"/>
                <w:left w:val="none" w:sz="0" w:space="0" w:color="auto"/>
                <w:bottom w:val="none" w:sz="0" w:space="0" w:color="auto"/>
                <w:right w:val="none" w:sz="0" w:space="0" w:color="auto"/>
              </w:divBdr>
            </w:div>
            <w:div w:id="1174564272">
              <w:marLeft w:val="0"/>
              <w:marRight w:val="0"/>
              <w:marTop w:val="0"/>
              <w:marBottom w:val="0"/>
              <w:divBdr>
                <w:top w:val="none" w:sz="0" w:space="0" w:color="auto"/>
                <w:left w:val="none" w:sz="0" w:space="0" w:color="auto"/>
                <w:bottom w:val="none" w:sz="0" w:space="0" w:color="auto"/>
                <w:right w:val="none" w:sz="0" w:space="0" w:color="auto"/>
              </w:divBdr>
            </w:div>
            <w:div w:id="344747487">
              <w:marLeft w:val="0"/>
              <w:marRight w:val="0"/>
              <w:marTop w:val="0"/>
              <w:marBottom w:val="0"/>
              <w:divBdr>
                <w:top w:val="none" w:sz="0" w:space="0" w:color="auto"/>
                <w:left w:val="none" w:sz="0" w:space="0" w:color="auto"/>
                <w:bottom w:val="none" w:sz="0" w:space="0" w:color="auto"/>
                <w:right w:val="none" w:sz="0" w:space="0" w:color="auto"/>
              </w:divBdr>
            </w:div>
            <w:div w:id="696467605">
              <w:marLeft w:val="0"/>
              <w:marRight w:val="0"/>
              <w:marTop w:val="0"/>
              <w:marBottom w:val="0"/>
              <w:divBdr>
                <w:top w:val="none" w:sz="0" w:space="0" w:color="auto"/>
                <w:left w:val="none" w:sz="0" w:space="0" w:color="auto"/>
                <w:bottom w:val="none" w:sz="0" w:space="0" w:color="auto"/>
                <w:right w:val="none" w:sz="0" w:space="0" w:color="auto"/>
              </w:divBdr>
            </w:div>
            <w:div w:id="990324905">
              <w:marLeft w:val="0"/>
              <w:marRight w:val="0"/>
              <w:marTop w:val="0"/>
              <w:marBottom w:val="0"/>
              <w:divBdr>
                <w:top w:val="none" w:sz="0" w:space="0" w:color="auto"/>
                <w:left w:val="none" w:sz="0" w:space="0" w:color="auto"/>
                <w:bottom w:val="none" w:sz="0" w:space="0" w:color="auto"/>
                <w:right w:val="none" w:sz="0" w:space="0" w:color="auto"/>
              </w:divBdr>
            </w:div>
            <w:div w:id="1653294139">
              <w:marLeft w:val="0"/>
              <w:marRight w:val="0"/>
              <w:marTop w:val="0"/>
              <w:marBottom w:val="0"/>
              <w:divBdr>
                <w:top w:val="none" w:sz="0" w:space="0" w:color="auto"/>
                <w:left w:val="none" w:sz="0" w:space="0" w:color="auto"/>
                <w:bottom w:val="none" w:sz="0" w:space="0" w:color="auto"/>
                <w:right w:val="none" w:sz="0" w:space="0" w:color="auto"/>
              </w:divBdr>
            </w:div>
            <w:div w:id="834687828">
              <w:marLeft w:val="0"/>
              <w:marRight w:val="0"/>
              <w:marTop w:val="0"/>
              <w:marBottom w:val="0"/>
              <w:divBdr>
                <w:top w:val="none" w:sz="0" w:space="0" w:color="auto"/>
                <w:left w:val="none" w:sz="0" w:space="0" w:color="auto"/>
                <w:bottom w:val="none" w:sz="0" w:space="0" w:color="auto"/>
                <w:right w:val="none" w:sz="0" w:space="0" w:color="auto"/>
              </w:divBdr>
            </w:div>
            <w:div w:id="166535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67894">
      <w:bodyDiv w:val="1"/>
      <w:marLeft w:val="0"/>
      <w:marRight w:val="0"/>
      <w:marTop w:val="0"/>
      <w:marBottom w:val="0"/>
      <w:divBdr>
        <w:top w:val="none" w:sz="0" w:space="0" w:color="auto"/>
        <w:left w:val="none" w:sz="0" w:space="0" w:color="auto"/>
        <w:bottom w:val="none" w:sz="0" w:space="0" w:color="auto"/>
        <w:right w:val="none" w:sz="0" w:space="0" w:color="auto"/>
      </w:divBdr>
    </w:div>
    <w:div w:id="1151483123">
      <w:bodyDiv w:val="1"/>
      <w:marLeft w:val="0"/>
      <w:marRight w:val="0"/>
      <w:marTop w:val="0"/>
      <w:marBottom w:val="0"/>
      <w:divBdr>
        <w:top w:val="none" w:sz="0" w:space="0" w:color="auto"/>
        <w:left w:val="none" w:sz="0" w:space="0" w:color="auto"/>
        <w:bottom w:val="none" w:sz="0" w:space="0" w:color="auto"/>
        <w:right w:val="none" w:sz="0" w:space="0" w:color="auto"/>
      </w:divBdr>
    </w:div>
    <w:div w:id="1160925324">
      <w:bodyDiv w:val="1"/>
      <w:marLeft w:val="0"/>
      <w:marRight w:val="0"/>
      <w:marTop w:val="0"/>
      <w:marBottom w:val="0"/>
      <w:divBdr>
        <w:top w:val="none" w:sz="0" w:space="0" w:color="auto"/>
        <w:left w:val="none" w:sz="0" w:space="0" w:color="auto"/>
        <w:bottom w:val="none" w:sz="0" w:space="0" w:color="auto"/>
        <w:right w:val="none" w:sz="0" w:space="0" w:color="auto"/>
      </w:divBdr>
    </w:div>
    <w:div w:id="1175343316">
      <w:bodyDiv w:val="1"/>
      <w:marLeft w:val="0"/>
      <w:marRight w:val="0"/>
      <w:marTop w:val="0"/>
      <w:marBottom w:val="0"/>
      <w:divBdr>
        <w:top w:val="none" w:sz="0" w:space="0" w:color="auto"/>
        <w:left w:val="none" w:sz="0" w:space="0" w:color="auto"/>
        <w:bottom w:val="none" w:sz="0" w:space="0" w:color="auto"/>
        <w:right w:val="none" w:sz="0" w:space="0" w:color="auto"/>
      </w:divBdr>
    </w:div>
    <w:div w:id="1246845697">
      <w:bodyDiv w:val="1"/>
      <w:marLeft w:val="0"/>
      <w:marRight w:val="0"/>
      <w:marTop w:val="0"/>
      <w:marBottom w:val="0"/>
      <w:divBdr>
        <w:top w:val="none" w:sz="0" w:space="0" w:color="auto"/>
        <w:left w:val="none" w:sz="0" w:space="0" w:color="auto"/>
        <w:bottom w:val="none" w:sz="0" w:space="0" w:color="auto"/>
        <w:right w:val="none" w:sz="0" w:space="0" w:color="auto"/>
      </w:divBdr>
      <w:divsChild>
        <w:div w:id="1245919802">
          <w:marLeft w:val="0"/>
          <w:marRight w:val="0"/>
          <w:marTop w:val="0"/>
          <w:marBottom w:val="0"/>
          <w:divBdr>
            <w:top w:val="none" w:sz="0" w:space="0" w:color="auto"/>
            <w:left w:val="none" w:sz="0" w:space="0" w:color="auto"/>
            <w:bottom w:val="none" w:sz="0" w:space="0" w:color="auto"/>
            <w:right w:val="none" w:sz="0" w:space="0" w:color="auto"/>
          </w:divBdr>
          <w:divsChild>
            <w:div w:id="311982522">
              <w:marLeft w:val="0"/>
              <w:marRight w:val="0"/>
              <w:marTop w:val="0"/>
              <w:marBottom w:val="0"/>
              <w:divBdr>
                <w:top w:val="none" w:sz="0" w:space="0" w:color="auto"/>
                <w:left w:val="none" w:sz="0" w:space="0" w:color="auto"/>
                <w:bottom w:val="none" w:sz="0" w:space="0" w:color="auto"/>
                <w:right w:val="none" w:sz="0" w:space="0" w:color="auto"/>
              </w:divBdr>
            </w:div>
            <w:div w:id="259720794">
              <w:marLeft w:val="0"/>
              <w:marRight w:val="0"/>
              <w:marTop w:val="0"/>
              <w:marBottom w:val="0"/>
              <w:divBdr>
                <w:top w:val="none" w:sz="0" w:space="0" w:color="auto"/>
                <w:left w:val="none" w:sz="0" w:space="0" w:color="auto"/>
                <w:bottom w:val="none" w:sz="0" w:space="0" w:color="auto"/>
                <w:right w:val="none" w:sz="0" w:space="0" w:color="auto"/>
              </w:divBdr>
            </w:div>
            <w:div w:id="663506234">
              <w:marLeft w:val="0"/>
              <w:marRight w:val="0"/>
              <w:marTop w:val="0"/>
              <w:marBottom w:val="0"/>
              <w:divBdr>
                <w:top w:val="none" w:sz="0" w:space="0" w:color="auto"/>
                <w:left w:val="none" w:sz="0" w:space="0" w:color="auto"/>
                <w:bottom w:val="none" w:sz="0" w:space="0" w:color="auto"/>
                <w:right w:val="none" w:sz="0" w:space="0" w:color="auto"/>
              </w:divBdr>
            </w:div>
            <w:div w:id="1226257362">
              <w:marLeft w:val="0"/>
              <w:marRight w:val="0"/>
              <w:marTop w:val="0"/>
              <w:marBottom w:val="0"/>
              <w:divBdr>
                <w:top w:val="none" w:sz="0" w:space="0" w:color="auto"/>
                <w:left w:val="none" w:sz="0" w:space="0" w:color="auto"/>
                <w:bottom w:val="none" w:sz="0" w:space="0" w:color="auto"/>
                <w:right w:val="none" w:sz="0" w:space="0" w:color="auto"/>
              </w:divBdr>
            </w:div>
            <w:div w:id="199512644">
              <w:marLeft w:val="0"/>
              <w:marRight w:val="0"/>
              <w:marTop w:val="0"/>
              <w:marBottom w:val="0"/>
              <w:divBdr>
                <w:top w:val="none" w:sz="0" w:space="0" w:color="auto"/>
                <w:left w:val="none" w:sz="0" w:space="0" w:color="auto"/>
                <w:bottom w:val="none" w:sz="0" w:space="0" w:color="auto"/>
                <w:right w:val="none" w:sz="0" w:space="0" w:color="auto"/>
              </w:divBdr>
            </w:div>
            <w:div w:id="585192587">
              <w:marLeft w:val="0"/>
              <w:marRight w:val="0"/>
              <w:marTop w:val="0"/>
              <w:marBottom w:val="0"/>
              <w:divBdr>
                <w:top w:val="none" w:sz="0" w:space="0" w:color="auto"/>
                <w:left w:val="none" w:sz="0" w:space="0" w:color="auto"/>
                <w:bottom w:val="none" w:sz="0" w:space="0" w:color="auto"/>
                <w:right w:val="none" w:sz="0" w:space="0" w:color="auto"/>
              </w:divBdr>
            </w:div>
            <w:div w:id="2006088026">
              <w:marLeft w:val="0"/>
              <w:marRight w:val="0"/>
              <w:marTop w:val="0"/>
              <w:marBottom w:val="0"/>
              <w:divBdr>
                <w:top w:val="none" w:sz="0" w:space="0" w:color="auto"/>
                <w:left w:val="none" w:sz="0" w:space="0" w:color="auto"/>
                <w:bottom w:val="none" w:sz="0" w:space="0" w:color="auto"/>
                <w:right w:val="none" w:sz="0" w:space="0" w:color="auto"/>
              </w:divBdr>
            </w:div>
            <w:div w:id="362827598">
              <w:marLeft w:val="0"/>
              <w:marRight w:val="0"/>
              <w:marTop w:val="0"/>
              <w:marBottom w:val="0"/>
              <w:divBdr>
                <w:top w:val="none" w:sz="0" w:space="0" w:color="auto"/>
                <w:left w:val="none" w:sz="0" w:space="0" w:color="auto"/>
                <w:bottom w:val="none" w:sz="0" w:space="0" w:color="auto"/>
                <w:right w:val="none" w:sz="0" w:space="0" w:color="auto"/>
              </w:divBdr>
            </w:div>
            <w:div w:id="162934973">
              <w:marLeft w:val="0"/>
              <w:marRight w:val="0"/>
              <w:marTop w:val="0"/>
              <w:marBottom w:val="0"/>
              <w:divBdr>
                <w:top w:val="none" w:sz="0" w:space="0" w:color="auto"/>
                <w:left w:val="none" w:sz="0" w:space="0" w:color="auto"/>
                <w:bottom w:val="none" w:sz="0" w:space="0" w:color="auto"/>
                <w:right w:val="none" w:sz="0" w:space="0" w:color="auto"/>
              </w:divBdr>
            </w:div>
            <w:div w:id="1315987546">
              <w:marLeft w:val="0"/>
              <w:marRight w:val="0"/>
              <w:marTop w:val="0"/>
              <w:marBottom w:val="0"/>
              <w:divBdr>
                <w:top w:val="none" w:sz="0" w:space="0" w:color="auto"/>
                <w:left w:val="none" w:sz="0" w:space="0" w:color="auto"/>
                <w:bottom w:val="none" w:sz="0" w:space="0" w:color="auto"/>
                <w:right w:val="none" w:sz="0" w:space="0" w:color="auto"/>
              </w:divBdr>
            </w:div>
            <w:div w:id="113985257">
              <w:marLeft w:val="0"/>
              <w:marRight w:val="0"/>
              <w:marTop w:val="0"/>
              <w:marBottom w:val="0"/>
              <w:divBdr>
                <w:top w:val="none" w:sz="0" w:space="0" w:color="auto"/>
                <w:left w:val="none" w:sz="0" w:space="0" w:color="auto"/>
                <w:bottom w:val="none" w:sz="0" w:space="0" w:color="auto"/>
                <w:right w:val="none" w:sz="0" w:space="0" w:color="auto"/>
              </w:divBdr>
            </w:div>
            <w:div w:id="1869560606">
              <w:marLeft w:val="0"/>
              <w:marRight w:val="0"/>
              <w:marTop w:val="0"/>
              <w:marBottom w:val="0"/>
              <w:divBdr>
                <w:top w:val="none" w:sz="0" w:space="0" w:color="auto"/>
                <w:left w:val="none" w:sz="0" w:space="0" w:color="auto"/>
                <w:bottom w:val="none" w:sz="0" w:space="0" w:color="auto"/>
                <w:right w:val="none" w:sz="0" w:space="0" w:color="auto"/>
              </w:divBdr>
            </w:div>
            <w:div w:id="231014939">
              <w:marLeft w:val="0"/>
              <w:marRight w:val="0"/>
              <w:marTop w:val="0"/>
              <w:marBottom w:val="0"/>
              <w:divBdr>
                <w:top w:val="none" w:sz="0" w:space="0" w:color="auto"/>
                <w:left w:val="none" w:sz="0" w:space="0" w:color="auto"/>
                <w:bottom w:val="none" w:sz="0" w:space="0" w:color="auto"/>
                <w:right w:val="none" w:sz="0" w:space="0" w:color="auto"/>
              </w:divBdr>
            </w:div>
            <w:div w:id="1568999900">
              <w:marLeft w:val="0"/>
              <w:marRight w:val="0"/>
              <w:marTop w:val="0"/>
              <w:marBottom w:val="0"/>
              <w:divBdr>
                <w:top w:val="none" w:sz="0" w:space="0" w:color="auto"/>
                <w:left w:val="none" w:sz="0" w:space="0" w:color="auto"/>
                <w:bottom w:val="none" w:sz="0" w:space="0" w:color="auto"/>
                <w:right w:val="none" w:sz="0" w:space="0" w:color="auto"/>
              </w:divBdr>
            </w:div>
            <w:div w:id="1213467426">
              <w:marLeft w:val="0"/>
              <w:marRight w:val="0"/>
              <w:marTop w:val="0"/>
              <w:marBottom w:val="0"/>
              <w:divBdr>
                <w:top w:val="none" w:sz="0" w:space="0" w:color="auto"/>
                <w:left w:val="none" w:sz="0" w:space="0" w:color="auto"/>
                <w:bottom w:val="none" w:sz="0" w:space="0" w:color="auto"/>
                <w:right w:val="none" w:sz="0" w:space="0" w:color="auto"/>
              </w:divBdr>
            </w:div>
            <w:div w:id="278756057">
              <w:marLeft w:val="0"/>
              <w:marRight w:val="0"/>
              <w:marTop w:val="0"/>
              <w:marBottom w:val="0"/>
              <w:divBdr>
                <w:top w:val="none" w:sz="0" w:space="0" w:color="auto"/>
                <w:left w:val="none" w:sz="0" w:space="0" w:color="auto"/>
                <w:bottom w:val="none" w:sz="0" w:space="0" w:color="auto"/>
                <w:right w:val="none" w:sz="0" w:space="0" w:color="auto"/>
              </w:divBdr>
            </w:div>
            <w:div w:id="376511899">
              <w:marLeft w:val="0"/>
              <w:marRight w:val="0"/>
              <w:marTop w:val="0"/>
              <w:marBottom w:val="0"/>
              <w:divBdr>
                <w:top w:val="none" w:sz="0" w:space="0" w:color="auto"/>
                <w:left w:val="none" w:sz="0" w:space="0" w:color="auto"/>
                <w:bottom w:val="none" w:sz="0" w:space="0" w:color="auto"/>
                <w:right w:val="none" w:sz="0" w:space="0" w:color="auto"/>
              </w:divBdr>
            </w:div>
            <w:div w:id="1377658427">
              <w:marLeft w:val="0"/>
              <w:marRight w:val="0"/>
              <w:marTop w:val="0"/>
              <w:marBottom w:val="0"/>
              <w:divBdr>
                <w:top w:val="none" w:sz="0" w:space="0" w:color="auto"/>
                <w:left w:val="none" w:sz="0" w:space="0" w:color="auto"/>
                <w:bottom w:val="none" w:sz="0" w:space="0" w:color="auto"/>
                <w:right w:val="none" w:sz="0" w:space="0" w:color="auto"/>
              </w:divBdr>
            </w:div>
            <w:div w:id="2094155643">
              <w:marLeft w:val="0"/>
              <w:marRight w:val="0"/>
              <w:marTop w:val="0"/>
              <w:marBottom w:val="0"/>
              <w:divBdr>
                <w:top w:val="none" w:sz="0" w:space="0" w:color="auto"/>
                <w:left w:val="none" w:sz="0" w:space="0" w:color="auto"/>
                <w:bottom w:val="none" w:sz="0" w:space="0" w:color="auto"/>
                <w:right w:val="none" w:sz="0" w:space="0" w:color="auto"/>
              </w:divBdr>
            </w:div>
            <w:div w:id="1206330639">
              <w:marLeft w:val="0"/>
              <w:marRight w:val="0"/>
              <w:marTop w:val="0"/>
              <w:marBottom w:val="0"/>
              <w:divBdr>
                <w:top w:val="none" w:sz="0" w:space="0" w:color="auto"/>
                <w:left w:val="none" w:sz="0" w:space="0" w:color="auto"/>
                <w:bottom w:val="none" w:sz="0" w:space="0" w:color="auto"/>
                <w:right w:val="none" w:sz="0" w:space="0" w:color="auto"/>
              </w:divBdr>
            </w:div>
            <w:div w:id="956983572">
              <w:marLeft w:val="0"/>
              <w:marRight w:val="0"/>
              <w:marTop w:val="0"/>
              <w:marBottom w:val="0"/>
              <w:divBdr>
                <w:top w:val="none" w:sz="0" w:space="0" w:color="auto"/>
                <w:left w:val="none" w:sz="0" w:space="0" w:color="auto"/>
                <w:bottom w:val="none" w:sz="0" w:space="0" w:color="auto"/>
                <w:right w:val="none" w:sz="0" w:space="0" w:color="auto"/>
              </w:divBdr>
            </w:div>
            <w:div w:id="1560438948">
              <w:marLeft w:val="0"/>
              <w:marRight w:val="0"/>
              <w:marTop w:val="0"/>
              <w:marBottom w:val="0"/>
              <w:divBdr>
                <w:top w:val="none" w:sz="0" w:space="0" w:color="auto"/>
                <w:left w:val="none" w:sz="0" w:space="0" w:color="auto"/>
                <w:bottom w:val="none" w:sz="0" w:space="0" w:color="auto"/>
                <w:right w:val="none" w:sz="0" w:space="0" w:color="auto"/>
              </w:divBdr>
            </w:div>
            <w:div w:id="363480188">
              <w:marLeft w:val="0"/>
              <w:marRight w:val="0"/>
              <w:marTop w:val="0"/>
              <w:marBottom w:val="0"/>
              <w:divBdr>
                <w:top w:val="none" w:sz="0" w:space="0" w:color="auto"/>
                <w:left w:val="none" w:sz="0" w:space="0" w:color="auto"/>
                <w:bottom w:val="none" w:sz="0" w:space="0" w:color="auto"/>
                <w:right w:val="none" w:sz="0" w:space="0" w:color="auto"/>
              </w:divBdr>
            </w:div>
            <w:div w:id="1466849310">
              <w:marLeft w:val="0"/>
              <w:marRight w:val="0"/>
              <w:marTop w:val="0"/>
              <w:marBottom w:val="0"/>
              <w:divBdr>
                <w:top w:val="none" w:sz="0" w:space="0" w:color="auto"/>
                <w:left w:val="none" w:sz="0" w:space="0" w:color="auto"/>
                <w:bottom w:val="none" w:sz="0" w:space="0" w:color="auto"/>
                <w:right w:val="none" w:sz="0" w:space="0" w:color="auto"/>
              </w:divBdr>
            </w:div>
            <w:div w:id="173233006">
              <w:marLeft w:val="0"/>
              <w:marRight w:val="0"/>
              <w:marTop w:val="0"/>
              <w:marBottom w:val="0"/>
              <w:divBdr>
                <w:top w:val="none" w:sz="0" w:space="0" w:color="auto"/>
                <w:left w:val="none" w:sz="0" w:space="0" w:color="auto"/>
                <w:bottom w:val="none" w:sz="0" w:space="0" w:color="auto"/>
                <w:right w:val="none" w:sz="0" w:space="0" w:color="auto"/>
              </w:divBdr>
            </w:div>
            <w:div w:id="1224296802">
              <w:marLeft w:val="0"/>
              <w:marRight w:val="0"/>
              <w:marTop w:val="0"/>
              <w:marBottom w:val="0"/>
              <w:divBdr>
                <w:top w:val="none" w:sz="0" w:space="0" w:color="auto"/>
                <w:left w:val="none" w:sz="0" w:space="0" w:color="auto"/>
                <w:bottom w:val="none" w:sz="0" w:space="0" w:color="auto"/>
                <w:right w:val="none" w:sz="0" w:space="0" w:color="auto"/>
              </w:divBdr>
            </w:div>
            <w:div w:id="1365983268">
              <w:marLeft w:val="0"/>
              <w:marRight w:val="0"/>
              <w:marTop w:val="0"/>
              <w:marBottom w:val="0"/>
              <w:divBdr>
                <w:top w:val="none" w:sz="0" w:space="0" w:color="auto"/>
                <w:left w:val="none" w:sz="0" w:space="0" w:color="auto"/>
                <w:bottom w:val="none" w:sz="0" w:space="0" w:color="auto"/>
                <w:right w:val="none" w:sz="0" w:space="0" w:color="auto"/>
              </w:divBdr>
            </w:div>
            <w:div w:id="1132866876">
              <w:marLeft w:val="0"/>
              <w:marRight w:val="0"/>
              <w:marTop w:val="0"/>
              <w:marBottom w:val="0"/>
              <w:divBdr>
                <w:top w:val="none" w:sz="0" w:space="0" w:color="auto"/>
                <w:left w:val="none" w:sz="0" w:space="0" w:color="auto"/>
                <w:bottom w:val="none" w:sz="0" w:space="0" w:color="auto"/>
                <w:right w:val="none" w:sz="0" w:space="0" w:color="auto"/>
              </w:divBdr>
            </w:div>
            <w:div w:id="1582180917">
              <w:marLeft w:val="0"/>
              <w:marRight w:val="0"/>
              <w:marTop w:val="0"/>
              <w:marBottom w:val="0"/>
              <w:divBdr>
                <w:top w:val="none" w:sz="0" w:space="0" w:color="auto"/>
                <w:left w:val="none" w:sz="0" w:space="0" w:color="auto"/>
                <w:bottom w:val="none" w:sz="0" w:space="0" w:color="auto"/>
                <w:right w:val="none" w:sz="0" w:space="0" w:color="auto"/>
              </w:divBdr>
            </w:div>
            <w:div w:id="966859356">
              <w:marLeft w:val="0"/>
              <w:marRight w:val="0"/>
              <w:marTop w:val="0"/>
              <w:marBottom w:val="0"/>
              <w:divBdr>
                <w:top w:val="none" w:sz="0" w:space="0" w:color="auto"/>
                <w:left w:val="none" w:sz="0" w:space="0" w:color="auto"/>
                <w:bottom w:val="none" w:sz="0" w:space="0" w:color="auto"/>
                <w:right w:val="none" w:sz="0" w:space="0" w:color="auto"/>
              </w:divBdr>
            </w:div>
            <w:div w:id="1080442860">
              <w:marLeft w:val="0"/>
              <w:marRight w:val="0"/>
              <w:marTop w:val="0"/>
              <w:marBottom w:val="0"/>
              <w:divBdr>
                <w:top w:val="none" w:sz="0" w:space="0" w:color="auto"/>
                <w:left w:val="none" w:sz="0" w:space="0" w:color="auto"/>
                <w:bottom w:val="none" w:sz="0" w:space="0" w:color="auto"/>
                <w:right w:val="none" w:sz="0" w:space="0" w:color="auto"/>
              </w:divBdr>
            </w:div>
            <w:div w:id="1353871763">
              <w:marLeft w:val="0"/>
              <w:marRight w:val="0"/>
              <w:marTop w:val="0"/>
              <w:marBottom w:val="0"/>
              <w:divBdr>
                <w:top w:val="none" w:sz="0" w:space="0" w:color="auto"/>
                <w:left w:val="none" w:sz="0" w:space="0" w:color="auto"/>
                <w:bottom w:val="none" w:sz="0" w:space="0" w:color="auto"/>
                <w:right w:val="none" w:sz="0" w:space="0" w:color="auto"/>
              </w:divBdr>
            </w:div>
            <w:div w:id="828399743">
              <w:marLeft w:val="0"/>
              <w:marRight w:val="0"/>
              <w:marTop w:val="0"/>
              <w:marBottom w:val="0"/>
              <w:divBdr>
                <w:top w:val="none" w:sz="0" w:space="0" w:color="auto"/>
                <w:left w:val="none" w:sz="0" w:space="0" w:color="auto"/>
                <w:bottom w:val="none" w:sz="0" w:space="0" w:color="auto"/>
                <w:right w:val="none" w:sz="0" w:space="0" w:color="auto"/>
              </w:divBdr>
            </w:div>
            <w:div w:id="505831687">
              <w:marLeft w:val="0"/>
              <w:marRight w:val="0"/>
              <w:marTop w:val="0"/>
              <w:marBottom w:val="0"/>
              <w:divBdr>
                <w:top w:val="none" w:sz="0" w:space="0" w:color="auto"/>
                <w:left w:val="none" w:sz="0" w:space="0" w:color="auto"/>
                <w:bottom w:val="none" w:sz="0" w:space="0" w:color="auto"/>
                <w:right w:val="none" w:sz="0" w:space="0" w:color="auto"/>
              </w:divBdr>
            </w:div>
            <w:div w:id="1746107606">
              <w:marLeft w:val="0"/>
              <w:marRight w:val="0"/>
              <w:marTop w:val="0"/>
              <w:marBottom w:val="0"/>
              <w:divBdr>
                <w:top w:val="none" w:sz="0" w:space="0" w:color="auto"/>
                <w:left w:val="none" w:sz="0" w:space="0" w:color="auto"/>
                <w:bottom w:val="none" w:sz="0" w:space="0" w:color="auto"/>
                <w:right w:val="none" w:sz="0" w:space="0" w:color="auto"/>
              </w:divBdr>
            </w:div>
            <w:div w:id="1568570536">
              <w:marLeft w:val="0"/>
              <w:marRight w:val="0"/>
              <w:marTop w:val="0"/>
              <w:marBottom w:val="0"/>
              <w:divBdr>
                <w:top w:val="none" w:sz="0" w:space="0" w:color="auto"/>
                <w:left w:val="none" w:sz="0" w:space="0" w:color="auto"/>
                <w:bottom w:val="none" w:sz="0" w:space="0" w:color="auto"/>
                <w:right w:val="none" w:sz="0" w:space="0" w:color="auto"/>
              </w:divBdr>
            </w:div>
            <w:div w:id="1600408715">
              <w:marLeft w:val="0"/>
              <w:marRight w:val="0"/>
              <w:marTop w:val="0"/>
              <w:marBottom w:val="0"/>
              <w:divBdr>
                <w:top w:val="none" w:sz="0" w:space="0" w:color="auto"/>
                <w:left w:val="none" w:sz="0" w:space="0" w:color="auto"/>
                <w:bottom w:val="none" w:sz="0" w:space="0" w:color="auto"/>
                <w:right w:val="none" w:sz="0" w:space="0" w:color="auto"/>
              </w:divBdr>
            </w:div>
            <w:div w:id="338581160">
              <w:marLeft w:val="0"/>
              <w:marRight w:val="0"/>
              <w:marTop w:val="0"/>
              <w:marBottom w:val="0"/>
              <w:divBdr>
                <w:top w:val="none" w:sz="0" w:space="0" w:color="auto"/>
                <w:left w:val="none" w:sz="0" w:space="0" w:color="auto"/>
                <w:bottom w:val="none" w:sz="0" w:space="0" w:color="auto"/>
                <w:right w:val="none" w:sz="0" w:space="0" w:color="auto"/>
              </w:divBdr>
            </w:div>
            <w:div w:id="383987571">
              <w:marLeft w:val="0"/>
              <w:marRight w:val="0"/>
              <w:marTop w:val="0"/>
              <w:marBottom w:val="0"/>
              <w:divBdr>
                <w:top w:val="none" w:sz="0" w:space="0" w:color="auto"/>
                <w:left w:val="none" w:sz="0" w:space="0" w:color="auto"/>
                <w:bottom w:val="none" w:sz="0" w:space="0" w:color="auto"/>
                <w:right w:val="none" w:sz="0" w:space="0" w:color="auto"/>
              </w:divBdr>
            </w:div>
            <w:div w:id="1420953085">
              <w:marLeft w:val="0"/>
              <w:marRight w:val="0"/>
              <w:marTop w:val="0"/>
              <w:marBottom w:val="0"/>
              <w:divBdr>
                <w:top w:val="none" w:sz="0" w:space="0" w:color="auto"/>
                <w:left w:val="none" w:sz="0" w:space="0" w:color="auto"/>
                <w:bottom w:val="none" w:sz="0" w:space="0" w:color="auto"/>
                <w:right w:val="none" w:sz="0" w:space="0" w:color="auto"/>
              </w:divBdr>
            </w:div>
            <w:div w:id="959997092">
              <w:marLeft w:val="0"/>
              <w:marRight w:val="0"/>
              <w:marTop w:val="0"/>
              <w:marBottom w:val="0"/>
              <w:divBdr>
                <w:top w:val="none" w:sz="0" w:space="0" w:color="auto"/>
                <w:left w:val="none" w:sz="0" w:space="0" w:color="auto"/>
                <w:bottom w:val="none" w:sz="0" w:space="0" w:color="auto"/>
                <w:right w:val="none" w:sz="0" w:space="0" w:color="auto"/>
              </w:divBdr>
            </w:div>
            <w:div w:id="488600968">
              <w:marLeft w:val="0"/>
              <w:marRight w:val="0"/>
              <w:marTop w:val="0"/>
              <w:marBottom w:val="0"/>
              <w:divBdr>
                <w:top w:val="none" w:sz="0" w:space="0" w:color="auto"/>
                <w:left w:val="none" w:sz="0" w:space="0" w:color="auto"/>
                <w:bottom w:val="none" w:sz="0" w:space="0" w:color="auto"/>
                <w:right w:val="none" w:sz="0" w:space="0" w:color="auto"/>
              </w:divBdr>
            </w:div>
            <w:div w:id="2135753231">
              <w:marLeft w:val="0"/>
              <w:marRight w:val="0"/>
              <w:marTop w:val="0"/>
              <w:marBottom w:val="0"/>
              <w:divBdr>
                <w:top w:val="none" w:sz="0" w:space="0" w:color="auto"/>
                <w:left w:val="none" w:sz="0" w:space="0" w:color="auto"/>
                <w:bottom w:val="none" w:sz="0" w:space="0" w:color="auto"/>
                <w:right w:val="none" w:sz="0" w:space="0" w:color="auto"/>
              </w:divBdr>
            </w:div>
            <w:div w:id="1981038598">
              <w:marLeft w:val="0"/>
              <w:marRight w:val="0"/>
              <w:marTop w:val="0"/>
              <w:marBottom w:val="0"/>
              <w:divBdr>
                <w:top w:val="none" w:sz="0" w:space="0" w:color="auto"/>
                <w:left w:val="none" w:sz="0" w:space="0" w:color="auto"/>
                <w:bottom w:val="none" w:sz="0" w:space="0" w:color="auto"/>
                <w:right w:val="none" w:sz="0" w:space="0" w:color="auto"/>
              </w:divBdr>
            </w:div>
            <w:div w:id="1054619941">
              <w:marLeft w:val="0"/>
              <w:marRight w:val="0"/>
              <w:marTop w:val="0"/>
              <w:marBottom w:val="0"/>
              <w:divBdr>
                <w:top w:val="none" w:sz="0" w:space="0" w:color="auto"/>
                <w:left w:val="none" w:sz="0" w:space="0" w:color="auto"/>
                <w:bottom w:val="none" w:sz="0" w:space="0" w:color="auto"/>
                <w:right w:val="none" w:sz="0" w:space="0" w:color="auto"/>
              </w:divBdr>
            </w:div>
            <w:div w:id="1274021521">
              <w:marLeft w:val="0"/>
              <w:marRight w:val="0"/>
              <w:marTop w:val="0"/>
              <w:marBottom w:val="0"/>
              <w:divBdr>
                <w:top w:val="none" w:sz="0" w:space="0" w:color="auto"/>
                <w:left w:val="none" w:sz="0" w:space="0" w:color="auto"/>
                <w:bottom w:val="none" w:sz="0" w:space="0" w:color="auto"/>
                <w:right w:val="none" w:sz="0" w:space="0" w:color="auto"/>
              </w:divBdr>
            </w:div>
            <w:div w:id="1969891459">
              <w:marLeft w:val="0"/>
              <w:marRight w:val="0"/>
              <w:marTop w:val="0"/>
              <w:marBottom w:val="0"/>
              <w:divBdr>
                <w:top w:val="none" w:sz="0" w:space="0" w:color="auto"/>
                <w:left w:val="none" w:sz="0" w:space="0" w:color="auto"/>
                <w:bottom w:val="none" w:sz="0" w:space="0" w:color="auto"/>
                <w:right w:val="none" w:sz="0" w:space="0" w:color="auto"/>
              </w:divBdr>
            </w:div>
            <w:div w:id="1165825995">
              <w:marLeft w:val="0"/>
              <w:marRight w:val="0"/>
              <w:marTop w:val="0"/>
              <w:marBottom w:val="0"/>
              <w:divBdr>
                <w:top w:val="none" w:sz="0" w:space="0" w:color="auto"/>
                <w:left w:val="none" w:sz="0" w:space="0" w:color="auto"/>
                <w:bottom w:val="none" w:sz="0" w:space="0" w:color="auto"/>
                <w:right w:val="none" w:sz="0" w:space="0" w:color="auto"/>
              </w:divBdr>
            </w:div>
            <w:div w:id="1574663645">
              <w:marLeft w:val="0"/>
              <w:marRight w:val="0"/>
              <w:marTop w:val="0"/>
              <w:marBottom w:val="0"/>
              <w:divBdr>
                <w:top w:val="none" w:sz="0" w:space="0" w:color="auto"/>
                <w:left w:val="none" w:sz="0" w:space="0" w:color="auto"/>
                <w:bottom w:val="none" w:sz="0" w:space="0" w:color="auto"/>
                <w:right w:val="none" w:sz="0" w:space="0" w:color="auto"/>
              </w:divBdr>
            </w:div>
            <w:div w:id="979502699">
              <w:marLeft w:val="0"/>
              <w:marRight w:val="0"/>
              <w:marTop w:val="0"/>
              <w:marBottom w:val="0"/>
              <w:divBdr>
                <w:top w:val="none" w:sz="0" w:space="0" w:color="auto"/>
                <w:left w:val="none" w:sz="0" w:space="0" w:color="auto"/>
                <w:bottom w:val="none" w:sz="0" w:space="0" w:color="auto"/>
                <w:right w:val="none" w:sz="0" w:space="0" w:color="auto"/>
              </w:divBdr>
            </w:div>
            <w:div w:id="1066879215">
              <w:marLeft w:val="0"/>
              <w:marRight w:val="0"/>
              <w:marTop w:val="0"/>
              <w:marBottom w:val="0"/>
              <w:divBdr>
                <w:top w:val="none" w:sz="0" w:space="0" w:color="auto"/>
                <w:left w:val="none" w:sz="0" w:space="0" w:color="auto"/>
                <w:bottom w:val="none" w:sz="0" w:space="0" w:color="auto"/>
                <w:right w:val="none" w:sz="0" w:space="0" w:color="auto"/>
              </w:divBdr>
            </w:div>
            <w:div w:id="618531656">
              <w:marLeft w:val="0"/>
              <w:marRight w:val="0"/>
              <w:marTop w:val="0"/>
              <w:marBottom w:val="0"/>
              <w:divBdr>
                <w:top w:val="none" w:sz="0" w:space="0" w:color="auto"/>
                <w:left w:val="none" w:sz="0" w:space="0" w:color="auto"/>
                <w:bottom w:val="none" w:sz="0" w:space="0" w:color="auto"/>
                <w:right w:val="none" w:sz="0" w:space="0" w:color="auto"/>
              </w:divBdr>
            </w:div>
            <w:div w:id="1582836788">
              <w:marLeft w:val="0"/>
              <w:marRight w:val="0"/>
              <w:marTop w:val="0"/>
              <w:marBottom w:val="0"/>
              <w:divBdr>
                <w:top w:val="none" w:sz="0" w:space="0" w:color="auto"/>
                <w:left w:val="none" w:sz="0" w:space="0" w:color="auto"/>
                <w:bottom w:val="none" w:sz="0" w:space="0" w:color="auto"/>
                <w:right w:val="none" w:sz="0" w:space="0" w:color="auto"/>
              </w:divBdr>
            </w:div>
            <w:div w:id="1510607997">
              <w:marLeft w:val="0"/>
              <w:marRight w:val="0"/>
              <w:marTop w:val="0"/>
              <w:marBottom w:val="0"/>
              <w:divBdr>
                <w:top w:val="none" w:sz="0" w:space="0" w:color="auto"/>
                <w:left w:val="none" w:sz="0" w:space="0" w:color="auto"/>
                <w:bottom w:val="none" w:sz="0" w:space="0" w:color="auto"/>
                <w:right w:val="none" w:sz="0" w:space="0" w:color="auto"/>
              </w:divBdr>
            </w:div>
            <w:div w:id="399864039">
              <w:marLeft w:val="0"/>
              <w:marRight w:val="0"/>
              <w:marTop w:val="0"/>
              <w:marBottom w:val="0"/>
              <w:divBdr>
                <w:top w:val="none" w:sz="0" w:space="0" w:color="auto"/>
                <w:left w:val="none" w:sz="0" w:space="0" w:color="auto"/>
                <w:bottom w:val="none" w:sz="0" w:space="0" w:color="auto"/>
                <w:right w:val="none" w:sz="0" w:space="0" w:color="auto"/>
              </w:divBdr>
            </w:div>
            <w:div w:id="33044489">
              <w:marLeft w:val="0"/>
              <w:marRight w:val="0"/>
              <w:marTop w:val="0"/>
              <w:marBottom w:val="0"/>
              <w:divBdr>
                <w:top w:val="none" w:sz="0" w:space="0" w:color="auto"/>
                <w:left w:val="none" w:sz="0" w:space="0" w:color="auto"/>
                <w:bottom w:val="none" w:sz="0" w:space="0" w:color="auto"/>
                <w:right w:val="none" w:sz="0" w:space="0" w:color="auto"/>
              </w:divBdr>
            </w:div>
            <w:div w:id="1044215263">
              <w:marLeft w:val="0"/>
              <w:marRight w:val="0"/>
              <w:marTop w:val="0"/>
              <w:marBottom w:val="0"/>
              <w:divBdr>
                <w:top w:val="none" w:sz="0" w:space="0" w:color="auto"/>
                <w:left w:val="none" w:sz="0" w:space="0" w:color="auto"/>
                <w:bottom w:val="none" w:sz="0" w:space="0" w:color="auto"/>
                <w:right w:val="none" w:sz="0" w:space="0" w:color="auto"/>
              </w:divBdr>
            </w:div>
            <w:div w:id="666448108">
              <w:marLeft w:val="0"/>
              <w:marRight w:val="0"/>
              <w:marTop w:val="0"/>
              <w:marBottom w:val="0"/>
              <w:divBdr>
                <w:top w:val="none" w:sz="0" w:space="0" w:color="auto"/>
                <w:left w:val="none" w:sz="0" w:space="0" w:color="auto"/>
                <w:bottom w:val="none" w:sz="0" w:space="0" w:color="auto"/>
                <w:right w:val="none" w:sz="0" w:space="0" w:color="auto"/>
              </w:divBdr>
            </w:div>
            <w:div w:id="1971547403">
              <w:marLeft w:val="0"/>
              <w:marRight w:val="0"/>
              <w:marTop w:val="0"/>
              <w:marBottom w:val="0"/>
              <w:divBdr>
                <w:top w:val="none" w:sz="0" w:space="0" w:color="auto"/>
                <w:left w:val="none" w:sz="0" w:space="0" w:color="auto"/>
                <w:bottom w:val="none" w:sz="0" w:space="0" w:color="auto"/>
                <w:right w:val="none" w:sz="0" w:space="0" w:color="auto"/>
              </w:divBdr>
            </w:div>
            <w:div w:id="1711761966">
              <w:marLeft w:val="0"/>
              <w:marRight w:val="0"/>
              <w:marTop w:val="0"/>
              <w:marBottom w:val="0"/>
              <w:divBdr>
                <w:top w:val="none" w:sz="0" w:space="0" w:color="auto"/>
                <w:left w:val="none" w:sz="0" w:space="0" w:color="auto"/>
                <w:bottom w:val="none" w:sz="0" w:space="0" w:color="auto"/>
                <w:right w:val="none" w:sz="0" w:space="0" w:color="auto"/>
              </w:divBdr>
            </w:div>
            <w:div w:id="267396825">
              <w:marLeft w:val="0"/>
              <w:marRight w:val="0"/>
              <w:marTop w:val="0"/>
              <w:marBottom w:val="0"/>
              <w:divBdr>
                <w:top w:val="none" w:sz="0" w:space="0" w:color="auto"/>
                <w:left w:val="none" w:sz="0" w:space="0" w:color="auto"/>
                <w:bottom w:val="none" w:sz="0" w:space="0" w:color="auto"/>
                <w:right w:val="none" w:sz="0" w:space="0" w:color="auto"/>
              </w:divBdr>
            </w:div>
            <w:div w:id="1417943169">
              <w:marLeft w:val="0"/>
              <w:marRight w:val="0"/>
              <w:marTop w:val="0"/>
              <w:marBottom w:val="0"/>
              <w:divBdr>
                <w:top w:val="none" w:sz="0" w:space="0" w:color="auto"/>
                <w:left w:val="none" w:sz="0" w:space="0" w:color="auto"/>
                <w:bottom w:val="none" w:sz="0" w:space="0" w:color="auto"/>
                <w:right w:val="none" w:sz="0" w:space="0" w:color="auto"/>
              </w:divBdr>
            </w:div>
            <w:div w:id="427897571">
              <w:marLeft w:val="0"/>
              <w:marRight w:val="0"/>
              <w:marTop w:val="0"/>
              <w:marBottom w:val="0"/>
              <w:divBdr>
                <w:top w:val="none" w:sz="0" w:space="0" w:color="auto"/>
                <w:left w:val="none" w:sz="0" w:space="0" w:color="auto"/>
                <w:bottom w:val="none" w:sz="0" w:space="0" w:color="auto"/>
                <w:right w:val="none" w:sz="0" w:space="0" w:color="auto"/>
              </w:divBdr>
            </w:div>
            <w:div w:id="1308196439">
              <w:marLeft w:val="0"/>
              <w:marRight w:val="0"/>
              <w:marTop w:val="0"/>
              <w:marBottom w:val="0"/>
              <w:divBdr>
                <w:top w:val="none" w:sz="0" w:space="0" w:color="auto"/>
                <w:left w:val="none" w:sz="0" w:space="0" w:color="auto"/>
                <w:bottom w:val="none" w:sz="0" w:space="0" w:color="auto"/>
                <w:right w:val="none" w:sz="0" w:space="0" w:color="auto"/>
              </w:divBdr>
            </w:div>
            <w:div w:id="1927689617">
              <w:marLeft w:val="0"/>
              <w:marRight w:val="0"/>
              <w:marTop w:val="0"/>
              <w:marBottom w:val="0"/>
              <w:divBdr>
                <w:top w:val="none" w:sz="0" w:space="0" w:color="auto"/>
                <w:left w:val="none" w:sz="0" w:space="0" w:color="auto"/>
                <w:bottom w:val="none" w:sz="0" w:space="0" w:color="auto"/>
                <w:right w:val="none" w:sz="0" w:space="0" w:color="auto"/>
              </w:divBdr>
            </w:div>
            <w:div w:id="429550368">
              <w:marLeft w:val="0"/>
              <w:marRight w:val="0"/>
              <w:marTop w:val="0"/>
              <w:marBottom w:val="0"/>
              <w:divBdr>
                <w:top w:val="none" w:sz="0" w:space="0" w:color="auto"/>
                <w:left w:val="none" w:sz="0" w:space="0" w:color="auto"/>
                <w:bottom w:val="none" w:sz="0" w:space="0" w:color="auto"/>
                <w:right w:val="none" w:sz="0" w:space="0" w:color="auto"/>
              </w:divBdr>
            </w:div>
            <w:div w:id="1181704552">
              <w:marLeft w:val="0"/>
              <w:marRight w:val="0"/>
              <w:marTop w:val="0"/>
              <w:marBottom w:val="0"/>
              <w:divBdr>
                <w:top w:val="none" w:sz="0" w:space="0" w:color="auto"/>
                <w:left w:val="none" w:sz="0" w:space="0" w:color="auto"/>
                <w:bottom w:val="none" w:sz="0" w:space="0" w:color="auto"/>
                <w:right w:val="none" w:sz="0" w:space="0" w:color="auto"/>
              </w:divBdr>
            </w:div>
            <w:div w:id="74324365">
              <w:marLeft w:val="0"/>
              <w:marRight w:val="0"/>
              <w:marTop w:val="0"/>
              <w:marBottom w:val="0"/>
              <w:divBdr>
                <w:top w:val="none" w:sz="0" w:space="0" w:color="auto"/>
                <w:left w:val="none" w:sz="0" w:space="0" w:color="auto"/>
                <w:bottom w:val="none" w:sz="0" w:space="0" w:color="auto"/>
                <w:right w:val="none" w:sz="0" w:space="0" w:color="auto"/>
              </w:divBdr>
            </w:div>
            <w:div w:id="1010137871">
              <w:marLeft w:val="0"/>
              <w:marRight w:val="0"/>
              <w:marTop w:val="0"/>
              <w:marBottom w:val="0"/>
              <w:divBdr>
                <w:top w:val="none" w:sz="0" w:space="0" w:color="auto"/>
                <w:left w:val="none" w:sz="0" w:space="0" w:color="auto"/>
                <w:bottom w:val="none" w:sz="0" w:space="0" w:color="auto"/>
                <w:right w:val="none" w:sz="0" w:space="0" w:color="auto"/>
              </w:divBdr>
            </w:div>
            <w:div w:id="459884499">
              <w:marLeft w:val="0"/>
              <w:marRight w:val="0"/>
              <w:marTop w:val="0"/>
              <w:marBottom w:val="0"/>
              <w:divBdr>
                <w:top w:val="none" w:sz="0" w:space="0" w:color="auto"/>
                <w:left w:val="none" w:sz="0" w:space="0" w:color="auto"/>
                <w:bottom w:val="none" w:sz="0" w:space="0" w:color="auto"/>
                <w:right w:val="none" w:sz="0" w:space="0" w:color="auto"/>
              </w:divBdr>
            </w:div>
            <w:div w:id="263155442">
              <w:marLeft w:val="0"/>
              <w:marRight w:val="0"/>
              <w:marTop w:val="0"/>
              <w:marBottom w:val="0"/>
              <w:divBdr>
                <w:top w:val="none" w:sz="0" w:space="0" w:color="auto"/>
                <w:left w:val="none" w:sz="0" w:space="0" w:color="auto"/>
                <w:bottom w:val="none" w:sz="0" w:space="0" w:color="auto"/>
                <w:right w:val="none" w:sz="0" w:space="0" w:color="auto"/>
              </w:divBdr>
            </w:div>
            <w:div w:id="1873300655">
              <w:marLeft w:val="0"/>
              <w:marRight w:val="0"/>
              <w:marTop w:val="0"/>
              <w:marBottom w:val="0"/>
              <w:divBdr>
                <w:top w:val="none" w:sz="0" w:space="0" w:color="auto"/>
                <w:left w:val="none" w:sz="0" w:space="0" w:color="auto"/>
                <w:bottom w:val="none" w:sz="0" w:space="0" w:color="auto"/>
                <w:right w:val="none" w:sz="0" w:space="0" w:color="auto"/>
              </w:divBdr>
            </w:div>
            <w:div w:id="1908954459">
              <w:marLeft w:val="0"/>
              <w:marRight w:val="0"/>
              <w:marTop w:val="0"/>
              <w:marBottom w:val="0"/>
              <w:divBdr>
                <w:top w:val="none" w:sz="0" w:space="0" w:color="auto"/>
                <w:left w:val="none" w:sz="0" w:space="0" w:color="auto"/>
                <w:bottom w:val="none" w:sz="0" w:space="0" w:color="auto"/>
                <w:right w:val="none" w:sz="0" w:space="0" w:color="auto"/>
              </w:divBdr>
            </w:div>
            <w:div w:id="746879160">
              <w:marLeft w:val="0"/>
              <w:marRight w:val="0"/>
              <w:marTop w:val="0"/>
              <w:marBottom w:val="0"/>
              <w:divBdr>
                <w:top w:val="none" w:sz="0" w:space="0" w:color="auto"/>
                <w:left w:val="none" w:sz="0" w:space="0" w:color="auto"/>
                <w:bottom w:val="none" w:sz="0" w:space="0" w:color="auto"/>
                <w:right w:val="none" w:sz="0" w:space="0" w:color="auto"/>
              </w:divBdr>
            </w:div>
            <w:div w:id="1391417682">
              <w:marLeft w:val="0"/>
              <w:marRight w:val="0"/>
              <w:marTop w:val="0"/>
              <w:marBottom w:val="0"/>
              <w:divBdr>
                <w:top w:val="none" w:sz="0" w:space="0" w:color="auto"/>
                <w:left w:val="none" w:sz="0" w:space="0" w:color="auto"/>
                <w:bottom w:val="none" w:sz="0" w:space="0" w:color="auto"/>
                <w:right w:val="none" w:sz="0" w:space="0" w:color="auto"/>
              </w:divBdr>
            </w:div>
            <w:div w:id="903489604">
              <w:marLeft w:val="0"/>
              <w:marRight w:val="0"/>
              <w:marTop w:val="0"/>
              <w:marBottom w:val="0"/>
              <w:divBdr>
                <w:top w:val="none" w:sz="0" w:space="0" w:color="auto"/>
                <w:left w:val="none" w:sz="0" w:space="0" w:color="auto"/>
                <w:bottom w:val="none" w:sz="0" w:space="0" w:color="auto"/>
                <w:right w:val="none" w:sz="0" w:space="0" w:color="auto"/>
              </w:divBdr>
            </w:div>
            <w:div w:id="1240091793">
              <w:marLeft w:val="0"/>
              <w:marRight w:val="0"/>
              <w:marTop w:val="0"/>
              <w:marBottom w:val="0"/>
              <w:divBdr>
                <w:top w:val="none" w:sz="0" w:space="0" w:color="auto"/>
                <w:left w:val="none" w:sz="0" w:space="0" w:color="auto"/>
                <w:bottom w:val="none" w:sz="0" w:space="0" w:color="auto"/>
                <w:right w:val="none" w:sz="0" w:space="0" w:color="auto"/>
              </w:divBdr>
            </w:div>
            <w:div w:id="2089695272">
              <w:marLeft w:val="0"/>
              <w:marRight w:val="0"/>
              <w:marTop w:val="0"/>
              <w:marBottom w:val="0"/>
              <w:divBdr>
                <w:top w:val="none" w:sz="0" w:space="0" w:color="auto"/>
                <w:left w:val="none" w:sz="0" w:space="0" w:color="auto"/>
                <w:bottom w:val="none" w:sz="0" w:space="0" w:color="auto"/>
                <w:right w:val="none" w:sz="0" w:space="0" w:color="auto"/>
              </w:divBdr>
            </w:div>
            <w:div w:id="1726100161">
              <w:marLeft w:val="0"/>
              <w:marRight w:val="0"/>
              <w:marTop w:val="0"/>
              <w:marBottom w:val="0"/>
              <w:divBdr>
                <w:top w:val="none" w:sz="0" w:space="0" w:color="auto"/>
                <w:left w:val="none" w:sz="0" w:space="0" w:color="auto"/>
                <w:bottom w:val="none" w:sz="0" w:space="0" w:color="auto"/>
                <w:right w:val="none" w:sz="0" w:space="0" w:color="auto"/>
              </w:divBdr>
            </w:div>
            <w:div w:id="601109738">
              <w:marLeft w:val="0"/>
              <w:marRight w:val="0"/>
              <w:marTop w:val="0"/>
              <w:marBottom w:val="0"/>
              <w:divBdr>
                <w:top w:val="none" w:sz="0" w:space="0" w:color="auto"/>
                <w:left w:val="none" w:sz="0" w:space="0" w:color="auto"/>
                <w:bottom w:val="none" w:sz="0" w:space="0" w:color="auto"/>
                <w:right w:val="none" w:sz="0" w:space="0" w:color="auto"/>
              </w:divBdr>
            </w:div>
            <w:div w:id="313149112">
              <w:marLeft w:val="0"/>
              <w:marRight w:val="0"/>
              <w:marTop w:val="0"/>
              <w:marBottom w:val="0"/>
              <w:divBdr>
                <w:top w:val="none" w:sz="0" w:space="0" w:color="auto"/>
                <w:left w:val="none" w:sz="0" w:space="0" w:color="auto"/>
                <w:bottom w:val="none" w:sz="0" w:space="0" w:color="auto"/>
                <w:right w:val="none" w:sz="0" w:space="0" w:color="auto"/>
              </w:divBdr>
            </w:div>
            <w:div w:id="196699478">
              <w:marLeft w:val="0"/>
              <w:marRight w:val="0"/>
              <w:marTop w:val="0"/>
              <w:marBottom w:val="0"/>
              <w:divBdr>
                <w:top w:val="none" w:sz="0" w:space="0" w:color="auto"/>
                <w:left w:val="none" w:sz="0" w:space="0" w:color="auto"/>
                <w:bottom w:val="none" w:sz="0" w:space="0" w:color="auto"/>
                <w:right w:val="none" w:sz="0" w:space="0" w:color="auto"/>
              </w:divBdr>
            </w:div>
            <w:div w:id="902908980">
              <w:marLeft w:val="0"/>
              <w:marRight w:val="0"/>
              <w:marTop w:val="0"/>
              <w:marBottom w:val="0"/>
              <w:divBdr>
                <w:top w:val="none" w:sz="0" w:space="0" w:color="auto"/>
                <w:left w:val="none" w:sz="0" w:space="0" w:color="auto"/>
                <w:bottom w:val="none" w:sz="0" w:space="0" w:color="auto"/>
                <w:right w:val="none" w:sz="0" w:space="0" w:color="auto"/>
              </w:divBdr>
            </w:div>
            <w:div w:id="251859049">
              <w:marLeft w:val="0"/>
              <w:marRight w:val="0"/>
              <w:marTop w:val="0"/>
              <w:marBottom w:val="0"/>
              <w:divBdr>
                <w:top w:val="none" w:sz="0" w:space="0" w:color="auto"/>
                <w:left w:val="none" w:sz="0" w:space="0" w:color="auto"/>
                <w:bottom w:val="none" w:sz="0" w:space="0" w:color="auto"/>
                <w:right w:val="none" w:sz="0" w:space="0" w:color="auto"/>
              </w:divBdr>
            </w:div>
            <w:div w:id="654721658">
              <w:marLeft w:val="0"/>
              <w:marRight w:val="0"/>
              <w:marTop w:val="0"/>
              <w:marBottom w:val="0"/>
              <w:divBdr>
                <w:top w:val="none" w:sz="0" w:space="0" w:color="auto"/>
                <w:left w:val="none" w:sz="0" w:space="0" w:color="auto"/>
                <w:bottom w:val="none" w:sz="0" w:space="0" w:color="auto"/>
                <w:right w:val="none" w:sz="0" w:space="0" w:color="auto"/>
              </w:divBdr>
            </w:div>
            <w:div w:id="1280574879">
              <w:marLeft w:val="0"/>
              <w:marRight w:val="0"/>
              <w:marTop w:val="0"/>
              <w:marBottom w:val="0"/>
              <w:divBdr>
                <w:top w:val="none" w:sz="0" w:space="0" w:color="auto"/>
                <w:left w:val="none" w:sz="0" w:space="0" w:color="auto"/>
                <w:bottom w:val="none" w:sz="0" w:space="0" w:color="auto"/>
                <w:right w:val="none" w:sz="0" w:space="0" w:color="auto"/>
              </w:divBdr>
            </w:div>
            <w:div w:id="657734064">
              <w:marLeft w:val="0"/>
              <w:marRight w:val="0"/>
              <w:marTop w:val="0"/>
              <w:marBottom w:val="0"/>
              <w:divBdr>
                <w:top w:val="none" w:sz="0" w:space="0" w:color="auto"/>
                <w:left w:val="none" w:sz="0" w:space="0" w:color="auto"/>
                <w:bottom w:val="none" w:sz="0" w:space="0" w:color="auto"/>
                <w:right w:val="none" w:sz="0" w:space="0" w:color="auto"/>
              </w:divBdr>
            </w:div>
            <w:div w:id="837382441">
              <w:marLeft w:val="0"/>
              <w:marRight w:val="0"/>
              <w:marTop w:val="0"/>
              <w:marBottom w:val="0"/>
              <w:divBdr>
                <w:top w:val="none" w:sz="0" w:space="0" w:color="auto"/>
                <w:left w:val="none" w:sz="0" w:space="0" w:color="auto"/>
                <w:bottom w:val="none" w:sz="0" w:space="0" w:color="auto"/>
                <w:right w:val="none" w:sz="0" w:space="0" w:color="auto"/>
              </w:divBdr>
            </w:div>
            <w:div w:id="1485582726">
              <w:marLeft w:val="0"/>
              <w:marRight w:val="0"/>
              <w:marTop w:val="0"/>
              <w:marBottom w:val="0"/>
              <w:divBdr>
                <w:top w:val="none" w:sz="0" w:space="0" w:color="auto"/>
                <w:left w:val="none" w:sz="0" w:space="0" w:color="auto"/>
                <w:bottom w:val="none" w:sz="0" w:space="0" w:color="auto"/>
                <w:right w:val="none" w:sz="0" w:space="0" w:color="auto"/>
              </w:divBdr>
            </w:div>
            <w:div w:id="1966963632">
              <w:marLeft w:val="0"/>
              <w:marRight w:val="0"/>
              <w:marTop w:val="0"/>
              <w:marBottom w:val="0"/>
              <w:divBdr>
                <w:top w:val="none" w:sz="0" w:space="0" w:color="auto"/>
                <w:left w:val="none" w:sz="0" w:space="0" w:color="auto"/>
                <w:bottom w:val="none" w:sz="0" w:space="0" w:color="auto"/>
                <w:right w:val="none" w:sz="0" w:space="0" w:color="auto"/>
              </w:divBdr>
            </w:div>
            <w:div w:id="1039667956">
              <w:marLeft w:val="0"/>
              <w:marRight w:val="0"/>
              <w:marTop w:val="0"/>
              <w:marBottom w:val="0"/>
              <w:divBdr>
                <w:top w:val="none" w:sz="0" w:space="0" w:color="auto"/>
                <w:left w:val="none" w:sz="0" w:space="0" w:color="auto"/>
                <w:bottom w:val="none" w:sz="0" w:space="0" w:color="auto"/>
                <w:right w:val="none" w:sz="0" w:space="0" w:color="auto"/>
              </w:divBdr>
            </w:div>
            <w:div w:id="412363708">
              <w:marLeft w:val="0"/>
              <w:marRight w:val="0"/>
              <w:marTop w:val="0"/>
              <w:marBottom w:val="0"/>
              <w:divBdr>
                <w:top w:val="none" w:sz="0" w:space="0" w:color="auto"/>
                <w:left w:val="none" w:sz="0" w:space="0" w:color="auto"/>
                <w:bottom w:val="none" w:sz="0" w:space="0" w:color="auto"/>
                <w:right w:val="none" w:sz="0" w:space="0" w:color="auto"/>
              </w:divBdr>
            </w:div>
            <w:div w:id="1330984595">
              <w:marLeft w:val="0"/>
              <w:marRight w:val="0"/>
              <w:marTop w:val="0"/>
              <w:marBottom w:val="0"/>
              <w:divBdr>
                <w:top w:val="none" w:sz="0" w:space="0" w:color="auto"/>
                <w:left w:val="none" w:sz="0" w:space="0" w:color="auto"/>
                <w:bottom w:val="none" w:sz="0" w:space="0" w:color="auto"/>
                <w:right w:val="none" w:sz="0" w:space="0" w:color="auto"/>
              </w:divBdr>
            </w:div>
            <w:div w:id="977494380">
              <w:marLeft w:val="0"/>
              <w:marRight w:val="0"/>
              <w:marTop w:val="0"/>
              <w:marBottom w:val="0"/>
              <w:divBdr>
                <w:top w:val="none" w:sz="0" w:space="0" w:color="auto"/>
                <w:left w:val="none" w:sz="0" w:space="0" w:color="auto"/>
                <w:bottom w:val="none" w:sz="0" w:space="0" w:color="auto"/>
                <w:right w:val="none" w:sz="0" w:space="0" w:color="auto"/>
              </w:divBdr>
            </w:div>
            <w:div w:id="2140568487">
              <w:marLeft w:val="0"/>
              <w:marRight w:val="0"/>
              <w:marTop w:val="0"/>
              <w:marBottom w:val="0"/>
              <w:divBdr>
                <w:top w:val="none" w:sz="0" w:space="0" w:color="auto"/>
                <w:left w:val="none" w:sz="0" w:space="0" w:color="auto"/>
                <w:bottom w:val="none" w:sz="0" w:space="0" w:color="auto"/>
                <w:right w:val="none" w:sz="0" w:space="0" w:color="auto"/>
              </w:divBdr>
            </w:div>
            <w:div w:id="1775900340">
              <w:marLeft w:val="0"/>
              <w:marRight w:val="0"/>
              <w:marTop w:val="0"/>
              <w:marBottom w:val="0"/>
              <w:divBdr>
                <w:top w:val="none" w:sz="0" w:space="0" w:color="auto"/>
                <w:left w:val="none" w:sz="0" w:space="0" w:color="auto"/>
                <w:bottom w:val="none" w:sz="0" w:space="0" w:color="auto"/>
                <w:right w:val="none" w:sz="0" w:space="0" w:color="auto"/>
              </w:divBdr>
            </w:div>
            <w:div w:id="2041199333">
              <w:marLeft w:val="0"/>
              <w:marRight w:val="0"/>
              <w:marTop w:val="0"/>
              <w:marBottom w:val="0"/>
              <w:divBdr>
                <w:top w:val="none" w:sz="0" w:space="0" w:color="auto"/>
                <w:left w:val="none" w:sz="0" w:space="0" w:color="auto"/>
                <w:bottom w:val="none" w:sz="0" w:space="0" w:color="auto"/>
                <w:right w:val="none" w:sz="0" w:space="0" w:color="auto"/>
              </w:divBdr>
            </w:div>
            <w:div w:id="142815211">
              <w:marLeft w:val="0"/>
              <w:marRight w:val="0"/>
              <w:marTop w:val="0"/>
              <w:marBottom w:val="0"/>
              <w:divBdr>
                <w:top w:val="none" w:sz="0" w:space="0" w:color="auto"/>
                <w:left w:val="none" w:sz="0" w:space="0" w:color="auto"/>
                <w:bottom w:val="none" w:sz="0" w:space="0" w:color="auto"/>
                <w:right w:val="none" w:sz="0" w:space="0" w:color="auto"/>
              </w:divBdr>
            </w:div>
            <w:div w:id="1678262947">
              <w:marLeft w:val="0"/>
              <w:marRight w:val="0"/>
              <w:marTop w:val="0"/>
              <w:marBottom w:val="0"/>
              <w:divBdr>
                <w:top w:val="none" w:sz="0" w:space="0" w:color="auto"/>
                <w:left w:val="none" w:sz="0" w:space="0" w:color="auto"/>
                <w:bottom w:val="none" w:sz="0" w:space="0" w:color="auto"/>
                <w:right w:val="none" w:sz="0" w:space="0" w:color="auto"/>
              </w:divBdr>
            </w:div>
            <w:div w:id="208694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99371">
      <w:bodyDiv w:val="1"/>
      <w:marLeft w:val="0"/>
      <w:marRight w:val="0"/>
      <w:marTop w:val="0"/>
      <w:marBottom w:val="0"/>
      <w:divBdr>
        <w:top w:val="none" w:sz="0" w:space="0" w:color="auto"/>
        <w:left w:val="none" w:sz="0" w:space="0" w:color="auto"/>
        <w:bottom w:val="none" w:sz="0" w:space="0" w:color="auto"/>
        <w:right w:val="none" w:sz="0" w:space="0" w:color="auto"/>
      </w:divBdr>
    </w:div>
    <w:div w:id="1255892661">
      <w:bodyDiv w:val="1"/>
      <w:marLeft w:val="0"/>
      <w:marRight w:val="0"/>
      <w:marTop w:val="0"/>
      <w:marBottom w:val="0"/>
      <w:divBdr>
        <w:top w:val="none" w:sz="0" w:space="0" w:color="auto"/>
        <w:left w:val="none" w:sz="0" w:space="0" w:color="auto"/>
        <w:bottom w:val="none" w:sz="0" w:space="0" w:color="auto"/>
        <w:right w:val="none" w:sz="0" w:space="0" w:color="auto"/>
      </w:divBdr>
    </w:div>
    <w:div w:id="1269315552">
      <w:bodyDiv w:val="1"/>
      <w:marLeft w:val="0"/>
      <w:marRight w:val="0"/>
      <w:marTop w:val="0"/>
      <w:marBottom w:val="0"/>
      <w:divBdr>
        <w:top w:val="none" w:sz="0" w:space="0" w:color="auto"/>
        <w:left w:val="none" w:sz="0" w:space="0" w:color="auto"/>
        <w:bottom w:val="none" w:sz="0" w:space="0" w:color="auto"/>
        <w:right w:val="none" w:sz="0" w:space="0" w:color="auto"/>
      </w:divBdr>
    </w:div>
    <w:div w:id="1284506073">
      <w:bodyDiv w:val="1"/>
      <w:marLeft w:val="0"/>
      <w:marRight w:val="0"/>
      <w:marTop w:val="0"/>
      <w:marBottom w:val="0"/>
      <w:divBdr>
        <w:top w:val="none" w:sz="0" w:space="0" w:color="auto"/>
        <w:left w:val="none" w:sz="0" w:space="0" w:color="auto"/>
        <w:bottom w:val="none" w:sz="0" w:space="0" w:color="auto"/>
        <w:right w:val="none" w:sz="0" w:space="0" w:color="auto"/>
      </w:divBdr>
    </w:div>
    <w:div w:id="1317150640">
      <w:bodyDiv w:val="1"/>
      <w:marLeft w:val="0"/>
      <w:marRight w:val="0"/>
      <w:marTop w:val="0"/>
      <w:marBottom w:val="0"/>
      <w:divBdr>
        <w:top w:val="none" w:sz="0" w:space="0" w:color="auto"/>
        <w:left w:val="none" w:sz="0" w:space="0" w:color="auto"/>
        <w:bottom w:val="none" w:sz="0" w:space="0" w:color="auto"/>
        <w:right w:val="none" w:sz="0" w:space="0" w:color="auto"/>
      </w:divBdr>
      <w:divsChild>
        <w:div w:id="230968854">
          <w:marLeft w:val="0"/>
          <w:marRight w:val="0"/>
          <w:marTop w:val="0"/>
          <w:marBottom w:val="0"/>
          <w:divBdr>
            <w:top w:val="none" w:sz="0" w:space="0" w:color="auto"/>
            <w:left w:val="none" w:sz="0" w:space="0" w:color="auto"/>
            <w:bottom w:val="none" w:sz="0" w:space="0" w:color="auto"/>
            <w:right w:val="none" w:sz="0" w:space="0" w:color="auto"/>
          </w:divBdr>
          <w:divsChild>
            <w:div w:id="833225628">
              <w:marLeft w:val="0"/>
              <w:marRight w:val="0"/>
              <w:marTop w:val="0"/>
              <w:marBottom w:val="0"/>
              <w:divBdr>
                <w:top w:val="none" w:sz="0" w:space="0" w:color="auto"/>
                <w:left w:val="none" w:sz="0" w:space="0" w:color="auto"/>
                <w:bottom w:val="none" w:sz="0" w:space="0" w:color="auto"/>
                <w:right w:val="none" w:sz="0" w:space="0" w:color="auto"/>
              </w:divBdr>
            </w:div>
            <w:div w:id="111365636">
              <w:marLeft w:val="0"/>
              <w:marRight w:val="0"/>
              <w:marTop w:val="0"/>
              <w:marBottom w:val="0"/>
              <w:divBdr>
                <w:top w:val="none" w:sz="0" w:space="0" w:color="auto"/>
                <w:left w:val="none" w:sz="0" w:space="0" w:color="auto"/>
                <w:bottom w:val="none" w:sz="0" w:space="0" w:color="auto"/>
                <w:right w:val="none" w:sz="0" w:space="0" w:color="auto"/>
              </w:divBdr>
            </w:div>
            <w:div w:id="111100578">
              <w:marLeft w:val="0"/>
              <w:marRight w:val="0"/>
              <w:marTop w:val="0"/>
              <w:marBottom w:val="0"/>
              <w:divBdr>
                <w:top w:val="none" w:sz="0" w:space="0" w:color="auto"/>
                <w:left w:val="none" w:sz="0" w:space="0" w:color="auto"/>
                <w:bottom w:val="none" w:sz="0" w:space="0" w:color="auto"/>
                <w:right w:val="none" w:sz="0" w:space="0" w:color="auto"/>
              </w:divBdr>
            </w:div>
            <w:div w:id="1815684734">
              <w:marLeft w:val="0"/>
              <w:marRight w:val="0"/>
              <w:marTop w:val="0"/>
              <w:marBottom w:val="0"/>
              <w:divBdr>
                <w:top w:val="none" w:sz="0" w:space="0" w:color="auto"/>
                <w:left w:val="none" w:sz="0" w:space="0" w:color="auto"/>
                <w:bottom w:val="none" w:sz="0" w:space="0" w:color="auto"/>
                <w:right w:val="none" w:sz="0" w:space="0" w:color="auto"/>
              </w:divBdr>
            </w:div>
            <w:div w:id="1214806465">
              <w:marLeft w:val="0"/>
              <w:marRight w:val="0"/>
              <w:marTop w:val="0"/>
              <w:marBottom w:val="0"/>
              <w:divBdr>
                <w:top w:val="none" w:sz="0" w:space="0" w:color="auto"/>
                <w:left w:val="none" w:sz="0" w:space="0" w:color="auto"/>
                <w:bottom w:val="none" w:sz="0" w:space="0" w:color="auto"/>
                <w:right w:val="none" w:sz="0" w:space="0" w:color="auto"/>
              </w:divBdr>
            </w:div>
            <w:div w:id="432939201">
              <w:marLeft w:val="0"/>
              <w:marRight w:val="0"/>
              <w:marTop w:val="0"/>
              <w:marBottom w:val="0"/>
              <w:divBdr>
                <w:top w:val="none" w:sz="0" w:space="0" w:color="auto"/>
                <w:left w:val="none" w:sz="0" w:space="0" w:color="auto"/>
                <w:bottom w:val="none" w:sz="0" w:space="0" w:color="auto"/>
                <w:right w:val="none" w:sz="0" w:space="0" w:color="auto"/>
              </w:divBdr>
            </w:div>
            <w:div w:id="629283296">
              <w:marLeft w:val="0"/>
              <w:marRight w:val="0"/>
              <w:marTop w:val="0"/>
              <w:marBottom w:val="0"/>
              <w:divBdr>
                <w:top w:val="none" w:sz="0" w:space="0" w:color="auto"/>
                <w:left w:val="none" w:sz="0" w:space="0" w:color="auto"/>
                <w:bottom w:val="none" w:sz="0" w:space="0" w:color="auto"/>
                <w:right w:val="none" w:sz="0" w:space="0" w:color="auto"/>
              </w:divBdr>
            </w:div>
            <w:div w:id="919484807">
              <w:marLeft w:val="0"/>
              <w:marRight w:val="0"/>
              <w:marTop w:val="0"/>
              <w:marBottom w:val="0"/>
              <w:divBdr>
                <w:top w:val="none" w:sz="0" w:space="0" w:color="auto"/>
                <w:left w:val="none" w:sz="0" w:space="0" w:color="auto"/>
                <w:bottom w:val="none" w:sz="0" w:space="0" w:color="auto"/>
                <w:right w:val="none" w:sz="0" w:space="0" w:color="auto"/>
              </w:divBdr>
            </w:div>
            <w:div w:id="157576296">
              <w:marLeft w:val="0"/>
              <w:marRight w:val="0"/>
              <w:marTop w:val="0"/>
              <w:marBottom w:val="0"/>
              <w:divBdr>
                <w:top w:val="none" w:sz="0" w:space="0" w:color="auto"/>
                <w:left w:val="none" w:sz="0" w:space="0" w:color="auto"/>
                <w:bottom w:val="none" w:sz="0" w:space="0" w:color="auto"/>
                <w:right w:val="none" w:sz="0" w:space="0" w:color="auto"/>
              </w:divBdr>
            </w:div>
            <w:div w:id="1858500392">
              <w:marLeft w:val="0"/>
              <w:marRight w:val="0"/>
              <w:marTop w:val="0"/>
              <w:marBottom w:val="0"/>
              <w:divBdr>
                <w:top w:val="none" w:sz="0" w:space="0" w:color="auto"/>
                <w:left w:val="none" w:sz="0" w:space="0" w:color="auto"/>
                <w:bottom w:val="none" w:sz="0" w:space="0" w:color="auto"/>
                <w:right w:val="none" w:sz="0" w:space="0" w:color="auto"/>
              </w:divBdr>
            </w:div>
            <w:div w:id="1773470434">
              <w:marLeft w:val="0"/>
              <w:marRight w:val="0"/>
              <w:marTop w:val="0"/>
              <w:marBottom w:val="0"/>
              <w:divBdr>
                <w:top w:val="none" w:sz="0" w:space="0" w:color="auto"/>
                <w:left w:val="none" w:sz="0" w:space="0" w:color="auto"/>
                <w:bottom w:val="none" w:sz="0" w:space="0" w:color="auto"/>
                <w:right w:val="none" w:sz="0" w:space="0" w:color="auto"/>
              </w:divBdr>
            </w:div>
            <w:div w:id="763112645">
              <w:marLeft w:val="0"/>
              <w:marRight w:val="0"/>
              <w:marTop w:val="0"/>
              <w:marBottom w:val="0"/>
              <w:divBdr>
                <w:top w:val="none" w:sz="0" w:space="0" w:color="auto"/>
                <w:left w:val="none" w:sz="0" w:space="0" w:color="auto"/>
                <w:bottom w:val="none" w:sz="0" w:space="0" w:color="auto"/>
                <w:right w:val="none" w:sz="0" w:space="0" w:color="auto"/>
              </w:divBdr>
            </w:div>
            <w:div w:id="191891113">
              <w:marLeft w:val="0"/>
              <w:marRight w:val="0"/>
              <w:marTop w:val="0"/>
              <w:marBottom w:val="0"/>
              <w:divBdr>
                <w:top w:val="none" w:sz="0" w:space="0" w:color="auto"/>
                <w:left w:val="none" w:sz="0" w:space="0" w:color="auto"/>
                <w:bottom w:val="none" w:sz="0" w:space="0" w:color="auto"/>
                <w:right w:val="none" w:sz="0" w:space="0" w:color="auto"/>
              </w:divBdr>
            </w:div>
            <w:div w:id="106659449">
              <w:marLeft w:val="0"/>
              <w:marRight w:val="0"/>
              <w:marTop w:val="0"/>
              <w:marBottom w:val="0"/>
              <w:divBdr>
                <w:top w:val="none" w:sz="0" w:space="0" w:color="auto"/>
                <w:left w:val="none" w:sz="0" w:space="0" w:color="auto"/>
                <w:bottom w:val="none" w:sz="0" w:space="0" w:color="auto"/>
                <w:right w:val="none" w:sz="0" w:space="0" w:color="auto"/>
              </w:divBdr>
            </w:div>
            <w:div w:id="398093982">
              <w:marLeft w:val="0"/>
              <w:marRight w:val="0"/>
              <w:marTop w:val="0"/>
              <w:marBottom w:val="0"/>
              <w:divBdr>
                <w:top w:val="none" w:sz="0" w:space="0" w:color="auto"/>
                <w:left w:val="none" w:sz="0" w:space="0" w:color="auto"/>
                <w:bottom w:val="none" w:sz="0" w:space="0" w:color="auto"/>
                <w:right w:val="none" w:sz="0" w:space="0" w:color="auto"/>
              </w:divBdr>
            </w:div>
            <w:div w:id="1568567027">
              <w:marLeft w:val="0"/>
              <w:marRight w:val="0"/>
              <w:marTop w:val="0"/>
              <w:marBottom w:val="0"/>
              <w:divBdr>
                <w:top w:val="none" w:sz="0" w:space="0" w:color="auto"/>
                <w:left w:val="none" w:sz="0" w:space="0" w:color="auto"/>
                <w:bottom w:val="none" w:sz="0" w:space="0" w:color="auto"/>
                <w:right w:val="none" w:sz="0" w:space="0" w:color="auto"/>
              </w:divBdr>
            </w:div>
            <w:div w:id="181210624">
              <w:marLeft w:val="0"/>
              <w:marRight w:val="0"/>
              <w:marTop w:val="0"/>
              <w:marBottom w:val="0"/>
              <w:divBdr>
                <w:top w:val="none" w:sz="0" w:space="0" w:color="auto"/>
                <w:left w:val="none" w:sz="0" w:space="0" w:color="auto"/>
                <w:bottom w:val="none" w:sz="0" w:space="0" w:color="auto"/>
                <w:right w:val="none" w:sz="0" w:space="0" w:color="auto"/>
              </w:divBdr>
            </w:div>
            <w:div w:id="481702214">
              <w:marLeft w:val="0"/>
              <w:marRight w:val="0"/>
              <w:marTop w:val="0"/>
              <w:marBottom w:val="0"/>
              <w:divBdr>
                <w:top w:val="none" w:sz="0" w:space="0" w:color="auto"/>
                <w:left w:val="none" w:sz="0" w:space="0" w:color="auto"/>
                <w:bottom w:val="none" w:sz="0" w:space="0" w:color="auto"/>
                <w:right w:val="none" w:sz="0" w:space="0" w:color="auto"/>
              </w:divBdr>
            </w:div>
            <w:div w:id="1941260465">
              <w:marLeft w:val="0"/>
              <w:marRight w:val="0"/>
              <w:marTop w:val="0"/>
              <w:marBottom w:val="0"/>
              <w:divBdr>
                <w:top w:val="none" w:sz="0" w:space="0" w:color="auto"/>
                <w:left w:val="none" w:sz="0" w:space="0" w:color="auto"/>
                <w:bottom w:val="none" w:sz="0" w:space="0" w:color="auto"/>
                <w:right w:val="none" w:sz="0" w:space="0" w:color="auto"/>
              </w:divBdr>
            </w:div>
            <w:div w:id="1374505255">
              <w:marLeft w:val="0"/>
              <w:marRight w:val="0"/>
              <w:marTop w:val="0"/>
              <w:marBottom w:val="0"/>
              <w:divBdr>
                <w:top w:val="none" w:sz="0" w:space="0" w:color="auto"/>
                <w:left w:val="none" w:sz="0" w:space="0" w:color="auto"/>
                <w:bottom w:val="none" w:sz="0" w:space="0" w:color="auto"/>
                <w:right w:val="none" w:sz="0" w:space="0" w:color="auto"/>
              </w:divBdr>
            </w:div>
            <w:div w:id="1893688339">
              <w:marLeft w:val="0"/>
              <w:marRight w:val="0"/>
              <w:marTop w:val="0"/>
              <w:marBottom w:val="0"/>
              <w:divBdr>
                <w:top w:val="none" w:sz="0" w:space="0" w:color="auto"/>
                <w:left w:val="none" w:sz="0" w:space="0" w:color="auto"/>
                <w:bottom w:val="none" w:sz="0" w:space="0" w:color="auto"/>
                <w:right w:val="none" w:sz="0" w:space="0" w:color="auto"/>
              </w:divBdr>
            </w:div>
            <w:div w:id="1458065362">
              <w:marLeft w:val="0"/>
              <w:marRight w:val="0"/>
              <w:marTop w:val="0"/>
              <w:marBottom w:val="0"/>
              <w:divBdr>
                <w:top w:val="none" w:sz="0" w:space="0" w:color="auto"/>
                <w:left w:val="none" w:sz="0" w:space="0" w:color="auto"/>
                <w:bottom w:val="none" w:sz="0" w:space="0" w:color="auto"/>
                <w:right w:val="none" w:sz="0" w:space="0" w:color="auto"/>
              </w:divBdr>
            </w:div>
            <w:div w:id="1328902929">
              <w:marLeft w:val="0"/>
              <w:marRight w:val="0"/>
              <w:marTop w:val="0"/>
              <w:marBottom w:val="0"/>
              <w:divBdr>
                <w:top w:val="none" w:sz="0" w:space="0" w:color="auto"/>
                <w:left w:val="none" w:sz="0" w:space="0" w:color="auto"/>
                <w:bottom w:val="none" w:sz="0" w:space="0" w:color="auto"/>
                <w:right w:val="none" w:sz="0" w:space="0" w:color="auto"/>
              </w:divBdr>
            </w:div>
            <w:div w:id="1865098242">
              <w:marLeft w:val="0"/>
              <w:marRight w:val="0"/>
              <w:marTop w:val="0"/>
              <w:marBottom w:val="0"/>
              <w:divBdr>
                <w:top w:val="none" w:sz="0" w:space="0" w:color="auto"/>
                <w:left w:val="none" w:sz="0" w:space="0" w:color="auto"/>
                <w:bottom w:val="none" w:sz="0" w:space="0" w:color="auto"/>
                <w:right w:val="none" w:sz="0" w:space="0" w:color="auto"/>
              </w:divBdr>
            </w:div>
            <w:div w:id="2124037836">
              <w:marLeft w:val="0"/>
              <w:marRight w:val="0"/>
              <w:marTop w:val="0"/>
              <w:marBottom w:val="0"/>
              <w:divBdr>
                <w:top w:val="none" w:sz="0" w:space="0" w:color="auto"/>
                <w:left w:val="none" w:sz="0" w:space="0" w:color="auto"/>
                <w:bottom w:val="none" w:sz="0" w:space="0" w:color="auto"/>
                <w:right w:val="none" w:sz="0" w:space="0" w:color="auto"/>
              </w:divBdr>
            </w:div>
            <w:div w:id="7925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3257">
      <w:bodyDiv w:val="1"/>
      <w:marLeft w:val="0"/>
      <w:marRight w:val="0"/>
      <w:marTop w:val="0"/>
      <w:marBottom w:val="0"/>
      <w:divBdr>
        <w:top w:val="none" w:sz="0" w:space="0" w:color="auto"/>
        <w:left w:val="none" w:sz="0" w:space="0" w:color="auto"/>
        <w:bottom w:val="none" w:sz="0" w:space="0" w:color="auto"/>
        <w:right w:val="none" w:sz="0" w:space="0" w:color="auto"/>
      </w:divBdr>
    </w:div>
    <w:div w:id="1365517414">
      <w:bodyDiv w:val="1"/>
      <w:marLeft w:val="0"/>
      <w:marRight w:val="0"/>
      <w:marTop w:val="0"/>
      <w:marBottom w:val="0"/>
      <w:divBdr>
        <w:top w:val="none" w:sz="0" w:space="0" w:color="auto"/>
        <w:left w:val="none" w:sz="0" w:space="0" w:color="auto"/>
        <w:bottom w:val="none" w:sz="0" w:space="0" w:color="auto"/>
        <w:right w:val="none" w:sz="0" w:space="0" w:color="auto"/>
      </w:divBdr>
    </w:div>
    <w:div w:id="1366757231">
      <w:bodyDiv w:val="1"/>
      <w:marLeft w:val="0"/>
      <w:marRight w:val="0"/>
      <w:marTop w:val="0"/>
      <w:marBottom w:val="0"/>
      <w:divBdr>
        <w:top w:val="none" w:sz="0" w:space="0" w:color="auto"/>
        <w:left w:val="none" w:sz="0" w:space="0" w:color="auto"/>
        <w:bottom w:val="none" w:sz="0" w:space="0" w:color="auto"/>
        <w:right w:val="none" w:sz="0" w:space="0" w:color="auto"/>
      </w:divBdr>
    </w:div>
    <w:div w:id="1374310876">
      <w:bodyDiv w:val="1"/>
      <w:marLeft w:val="0"/>
      <w:marRight w:val="0"/>
      <w:marTop w:val="0"/>
      <w:marBottom w:val="0"/>
      <w:divBdr>
        <w:top w:val="none" w:sz="0" w:space="0" w:color="auto"/>
        <w:left w:val="none" w:sz="0" w:space="0" w:color="auto"/>
        <w:bottom w:val="none" w:sz="0" w:space="0" w:color="auto"/>
        <w:right w:val="none" w:sz="0" w:space="0" w:color="auto"/>
      </w:divBdr>
      <w:divsChild>
        <w:div w:id="503280246">
          <w:marLeft w:val="0"/>
          <w:marRight w:val="0"/>
          <w:marTop w:val="0"/>
          <w:marBottom w:val="0"/>
          <w:divBdr>
            <w:top w:val="none" w:sz="0" w:space="0" w:color="auto"/>
            <w:left w:val="none" w:sz="0" w:space="0" w:color="auto"/>
            <w:bottom w:val="none" w:sz="0" w:space="0" w:color="auto"/>
            <w:right w:val="none" w:sz="0" w:space="0" w:color="auto"/>
          </w:divBdr>
          <w:divsChild>
            <w:div w:id="350571992">
              <w:marLeft w:val="0"/>
              <w:marRight w:val="0"/>
              <w:marTop w:val="0"/>
              <w:marBottom w:val="0"/>
              <w:divBdr>
                <w:top w:val="none" w:sz="0" w:space="0" w:color="auto"/>
                <w:left w:val="none" w:sz="0" w:space="0" w:color="auto"/>
                <w:bottom w:val="none" w:sz="0" w:space="0" w:color="auto"/>
                <w:right w:val="none" w:sz="0" w:space="0" w:color="auto"/>
              </w:divBdr>
            </w:div>
            <w:div w:id="2127894491">
              <w:marLeft w:val="0"/>
              <w:marRight w:val="0"/>
              <w:marTop w:val="0"/>
              <w:marBottom w:val="0"/>
              <w:divBdr>
                <w:top w:val="none" w:sz="0" w:space="0" w:color="auto"/>
                <w:left w:val="none" w:sz="0" w:space="0" w:color="auto"/>
                <w:bottom w:val="none" w:sz="0" w:space="0" w:color="auto"/>
                <w:right w:val="none" w:sz="0" w:space="0" w:color="auto"/>
              </w:divBdr>
            </w:div>
            <w:div w:id="1206016882">
              <w:marLeft w:val="0"/>
              <w:marRight w:val="0"/>
              <w:marTop w:val="0"/>
              <w:marBottom w:val="0"/>
              <w:divBdr>
                <w:top w:val="none" w:sz="0" w:space="0" w:color="auto"/>
                <w:left w:val="none" w:sz="0" w:space="0" w:color="auto"/>
                <w:bottom w:val="none" w:sz="0" w:space="0" w:color="auto"/>
                <w:right w:val="none" w:sz="0" w:space="0" w:color="auto"/>
              </w:divBdr>
            </w:div>
            <w:div w:id="1383404751">
              <w:marLeft w:val="0"/>
              <w:marRight w:val="0"/>
              <w:marTop w:val="0"/>
              <w:marBottom w:val="0"/>
              <w:divBdr>
                <w:top w:val="none" w:sz="0" w:space="0" w:color="auto"/>
                <w:left w:val="none" w:sz="0" w:space="0" w:color="auto"/>
                <w:bottom w:val="none" w:sz="0" w:space="0" w:color="auto"/>
                <w:right w:val="none" w:sz="0" w:space="0" w:color="auto"/>
              </w:divBdr>
            </w:div>
            <w:div w:id="1397164858">
              <w:marLeft w:val="0"/>
              <w:marRight w:val="0"/>
              <w:marTop w:val="0"/>
              <w:marBottom w:val="0"/>
              <w:divBdr>
                <w:top w:val="none" w:sz="0" w:space="0" w:color="auto"/>
                <w:left w:val="none" w:sz="0" w:space="0" w:color="auto"/>
                <w:bottom w:val="none" w:sz="0" w:space="0" w:color="auto"/>
                <w:right w:val="none" w:sz="0" w:space="0" w:color="auto"/>
              </w:divBdr>
            </w:div>
            <w:div w:id="1022559520">
              <w:marLeft w:val="0"/>
              <w:marRight w:val="0"/>
              <w:marTop w:val="0"/>
              <w:marBottom w:val="0"/>
              <w:divBdr>
                <w:top w:val="none" w:sz="0" w:space="0" w:color="auto"/>
                <w:left w:val="none" w:sz="0" w:space="0" w:color="auto"/>
                <w:bottom w:val="none" w:sz="0" w:space="0" w:color="auto"/>
                <w:right w:val="none" w:sz="0" w:space="0" w:color="auto"/>
              </w:divBdr>
            </w:div>
            <w:div w:id="415058293">
              <w:marLeft w:val="0"/>
              <w:marRight w:val="0"/>
              <w:marTop w:val="0"/>
              <w:marBottom w:val="0"/>
              <w:divBdr>
                <w:top w:val="none" w:sz="0" w:space="0" w:color="auto"/>
                <w:left w:val="none" w:sz="0" w:space="0" w:color="auto"/>
                <w:bottom w:val="none" w:sz="0" w:space="0" w:color="auto"/>
                <w:right w:val="none" w:sz="0" w:space="0" w:color="auto"/>
              </w:divBdr>
            </w:div>
            <w:div w:id="447091937">
              <w:marLeft w:val="0"/>
              <w:marRight w:val="0"/>
              <w:marTop w:val="0"/>
              <w:marBottom w:val="0"/>
              <w:divBdr>
                <w:top w:val="none" w:sz="0" w:space="0" w:color="auto"/>
                <w:left w:val="none" w:sz="0" w:space="0" w:color="auto"/>
                <w:bottom w:val="none" w:sz="0" w:space="0" w:color="auto"/>
                <w:right w:val="none" w:sz="0" w:space="0" w:color="auto"/>
              </w:divBdr>
            </w:div>
            <w:div w:id="303850444">
              <w:marLeft w:val="0"/>
              <w:marRight w:val="0"/>
              <w:marTop w:val="0"/>
              <w:marBottom w:val="0"/>
              <w:divBdr>
                <w:top w:val="none" w:sz="0" w:space="0" w:color="auto"/>
                <w:left w:val="none" w:sz="0" w:space="0" w:color="auto"/>
                <w:bottom w:val="none" w:sz="0" w:space="0" w:color="auto"/>
                <w:right w:val="none" w:sz="0" w:space="0" w:color="auto"/>
              </w:divBdr>
            </w:div>
            <w:div w:id="632097231">
              <w:marLeft w:val="0"/>
              <w:marRight w:val="0"/>
              <w:marTop w:val="0"/>
              <w:marBottom w:val="0"/>
              <w:divBdr>
                <w:top w:val="none" w:sz="0" w:space="0" w:color="auto"/>
                <w:left w:val="none" w:sz="0" w:space="0" w:color="auto"/>
                <w:bottom w:val="none" w:sz="0" w:space="0" w:color="auto"/>
                <w:right w:val="none" w:sz="0" w:space="0" w:color="auto"/>
              </w:divBdr>
            </w:div>
            <w:div w:id="1161890311">
              <w:marLeft w:val="0"/>
              <w:marRight w:val="0"/>
              <w:marTop w:val="0"/>
              <w:marBottom w:val="0"/>
              <w:divBdr>
                <w:top w:val="none" w:sz="0" w:space="0" w:color="auto"/>
                <w:left w:val="none" w:sz="0" w:space="0" w:color="auto"/>
                <w:bottom w:val="none" w:sz="0" w:space="0" w:color="auto"/>
                <w:right w:val="none" w:sz="0" w:space="0" w:color="auto"/>
              </w:divBdr>
            </w:div>
            <w:div w:id="935093668">
              <w:marLeft w:val="0"/>
              <w:marRight w:val="0"/>
              <w:marTop w:val="0"/>
              <w:marBottom w:val="0"/>
              <w:divBdr>
                <w:top w:val="none" w:sz="0" w:space="0" w:color="auto"/>
                <w:left w:val="none" w:sz="0" w:space="0" w:color="auto"/>
                <w:bottom w:val="none" w:sz="0" w:space="0" w:color="auto"/>
                <w:right w:val="none" w:sz="0" w:space="0" w:color="auto"/>
              </w:divBdr>
            </w:div>
            <w:div w:id="210344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022884">
      <w:bodyDiv w:val="1"/>
      <w:marLeft w:val="0"/>
      <w:marRight w:val="0"/>
      <w:marTop w:val="0"/>
      <w:marBottom w:val="0"/>
      <w:divBdr>
        <w:top w:val="none" w:sz="0" w:space="0" w:color="auto"/>
        <w:left w:val="none" w:sz="0" w:space="0" w:color="auto"/>
        <w:bottom w:val="none" w:sz="0" w:space="0" w:color="auto"/>
        <w:right w:val="none" w:sz="0" w:space="0" w:color="auto"/>
      </w:divBdr>
    </w:div>
    <w:div w:id="1393312065">
      <w:bodyDiv w:val="1"/>
      <w:marLeft w:val="0"/>
      <w:marRight w:val="0"/>
      <w:marTop w:val="0"/>
      <w:marBottom w:val="0"/>
      <w:divBdr>
        <w:top w:val="none" w:sz="0" w:space="0" w:color="auto"/>
        <w:left w:val="none" w:sz="0" w:space="0" w:color="auto"/>
        <w:bottom w:val="none" w:sz="0" w:space="0" w:color="auto"/>
        <w:right w:val="none" w:sz="0" w:space="0" w:color="auto"/>
      </w:divBdr>
    </w:div>
    <w:div w:id="1400470826">
      <w:bodyDiv w:val="1"/>
      <w:marLeft w:val="0"/>
      <w:marRight w:val="0"/>
      <w:marTop w:val="0"/>
      <w:marBottom w:val="0"/>
      <w:divBdr>
        <w:top w:val="none" w:sz="0" w:space="0" w:color="auto"/>
        <w:left w:val="none" w:sz="0" w:space="0" w:color="auto"/>
        <w:bottom w:val="none" w:sz="0" w:space="0" w:color="auto"/>
        <w:right w:val="none" w:sz="0" w:space="0" w:color="auto"/>
      </w:divBdr>
    </w:div>
    <w:div w:id="1414938552">
      <w:bodyDiv w:val="1"/>
      <w:marLeft w:val="0"/>
      <w:marRight w:val="0"/>
      <w:marTop w:val="0"/>
      <w:marBottom w:val="0"/>
      <w:divBdr>
        <w:top w:val="none" w:sz="0" w:space="0" w:color="auto"/>
        <w:left w:val="none" w:sz="0" w:space="0" w:color="auto"/>
        <w:bottom w:val="none" w:sz="0" w:space="0" w:color="auto"/>
        <w:right w:val="none" w:sz="0" w:space="0" w:color="auto"/>
      </w:divBdr>
    </w:div>
    <w:div w:id="1438209000">
      <w:bodyDiv w:val="1"/>
      <w:marLeft w:val="0"/>
      <w:marRight w:val="0"/>
      <w:marTop w:val="0"/>
      <w:marBottom w:val="0"/>
      <w:divBdr>
        <w:top w:val="none" w:sz="0" w:space="0" w:color="auto"/>
        <w:left w:val="none" w:sz="0" w:space="0" w:color="auto"/>
        <w:bottom w:val="none" w:sz="0" w:space="0" w:color="auto"/>
        <w:right w:val="none" w:sz="0" w:space="0" w:color="auto"/>
      </w:divBdr>
    </w:div>
    <w:div w:id="1445032252">
      <w:bodyDiv w:val="1"/>
      <w:marLeft w:val="0"/>
      <w:marRight w:val="0"/>
      <w:marTop w:val="0"/>
      <w:marBottom w:val="0"/>
      <w:divBdr>
        <w:top w:val="none" w:sz="0" w:space="0" w:color="auto"/>
        <w:left w:val="none" w:sz="0" w:space="0" w:color="auto"/>
        <w:bottom w:val="none" w:sz="0" w:space="0" w:color="auto"/>
        <w:right w:val="none" w:sz="0" w:space="0" w:color="auto"/>
      </w:divBdr>
    </w:div>
    <w:div w:id="1449278207">
      <w:bodyDiv w:val="1"/>
      <w:marLeft w:val="0"/>
      <w:marRight w:val="0"/>
      <w:marTop w:val="0"/>
      <w:marBottom w:val="0"/>
      <w:divBdr>
        <w:top w:val="none" w:sz="0" w:space="0" w:color="auto"/>
        <w:left w:val="none" w:sz="0" w:space="0" w:color="auto"/>
        <w:bottom w:val="none" w:sz="0" w:space="0" w:color="auto"/>
        <w:right w:val="none" w:sz="0" w:space="0" w:color="auto"/>
      </w:divBdr>
    </w:div>
    <w:div w:id="1512717245">
      <w:bodyDiv w:val="1"/>
      <w:marLeft w:val="0"/>
      <w:marRight w:val="0"/>
      <w:marTop w:val="0"/>
      <w:marBottom w:val="0"/>
      <w:divBdr>
        <w:top w:val="none" w:sz="0" w:space="0" w:color="auto"/>
        <w:left w:val="none" w:sz="0" w:space="0" w:color="auto"/>
        <w:bottom w:val="none" w:sz="0" w:space="0" w:color="auto"/>
        <w:right w:val="none" w:sz="0" w:space="0" w:color="auto"/>
      </w:divBdr>
    </w:div>
    <w:div w:id="1524129440">
      <w:bodyDiv w:val="1"/>
      <w:marLeft w:val="0"/>
      <w:marRight w:val="0"/>
      <w:marTop w:val="0"/>
      <w:marBottom w:val="0"/>
      <w:divBdr>
        <w:top w:val="none" w:sz="0" w:space="0" w:color="auto"/>
        <w:left w:val="none" w:sz="0" w:space="0" w:color="auto"/>
        <w:bottom w:val="none" w:sz="0" w:space="0" w:color="auto"/>
        <w:right w:val="none" w:sz="0" w:space="0" w:color="auto"/>
      </w:divBdr>
    </w:div>
    <w:div w:id="1535344443">
      <w:bodyDiv w:val="1"/>
      <w:marLeft w:val="0"/>
      <w:marRight w:val="0"/>
      <w:marTop w:val="0"/>
      <w:marBottom w:val="0"/>
      <w:divBdr>
        <w:top w:val="none" w:sz="0" w:space="0" w:color="auto"/>
        <w:left w:val="none" w:sz="0" w:space="0" w:color="auto"/>
        <w:bottom w:val="none" w:sz="0" w:space="0" w:color="auto"/>
        <w:right w:val="none" w:sz="0" w:space="0" w:color="auto"/>
      </w:divBdr>
    </w:div>
    <w:div w:id="1536235732">
      <w:bodyDiv w:val="1"/>
      <w:marLeft w:val="0"/>
      <w:marRight w:val="0"/>
      <w:marTop w:val="0"/>
      <w:marBottom w:val="0"/>
      <w:divBdr>
        <w:top w:val="none" w:sz="0" w:space="0" w:color="auto"/>
        <w:left w:val="none" w:sz="0" w:space="0" w:color="auto"/>
        <w:bottom w:val="none" w:sz="0" w:space="0" w:color="auto"/>
        <w:right w:val="none" w:sz="0" w:space="0" w:color="auto"/>
      </w:divBdr>
    </w:div>
    <w:div w:id="1557429560">
      <w:bodyDiv w:val="1"/>
      <w:marLeft w:val="0"/>
      <w:marRight w:val="0"/>
      <w:marTop w:val="0"/>
      <w:marBottom w:val="0"/>
      <w:divBdr>
        <w:top w:val="none" w:sz="0" w:space="0" w:color="auto"/>
        <w:left w:val="none" w:sz="0" w:space="0" w:color="auto"/>
        <w:bottom w:val="none" w:sz="0" w:space="0" w:color="auto"/>
        <w:right w:val="none" w:sz="0" w:space="0" w:color="auto"/>
      </w:divBdr>
    </w:div>
    <w:div w:id="1581325860">
      <w:bodyDiv w:val="1"/>
      <w:marLeft w:val="0"/>
      <w:marRight w:val="0"/>
      <w:marTop w:val="0"/>
      <w:marBottom w:val="0"/>
      <w:divBdr>
        <w:top w:val="none" w:sz="0" w:space="0" w:color="auto"/>
        <w:left w:val="none" w:sz="0" w:space="0" w:color="auto"/>
        <w:bottom w:val="none" w:sz="0" w:space="0" w:color="auto"/>
        <w:right w:val="none" w:sz="0" w:space="0" w:color="auto"/>
      </w:divBdr>
    </w:div>
    <w:div w:id="1587033028">
      <w:bodyDiv w:val="1"/>
      <w:marLeft w:val="0"/>
      <w:marRight w:val="0"/>
      <w:marTop w:val="0"/>
      <w:marBottom w:val="0"/>
      <w:divBdr>
        <w:top w:val="none" w:sz="0" w:space="0" w:color="auto"/>
        <w:left w:val="none" w:sz="0" w:space="0" w:color="auto"/>
        <w:bottom w:val="none" w:sz="0" w:space="0" w:color="auto"/>
        <w:right w:val="none" w:sz="0" w:space="0" w:color="auto"/>
      </w:divBdr>
    </w:div>
    <w:div w:id="1598754306">
      <w:bodyDiv w:val="1"/>
      <w:marLeft w:val="0"/>
      <w:marRight w:val="0"/>
      <w:marTop w:val="0"/>
      <w:marBottom w:val="0"/>
      <w:divBdr>
        <w:top w:val="none" w:sz="0" w:space="0" w:color="auto"/>
        <w:left w:val="none" w:sz="0" w:space="0" w:color="auto"/>
        <w:bottom w:val="none" w:sz="0" w:space="0" w:color="auto"/>
        <w:right w:val="none" w:sz="0" w:space="0" w:color="auto"/>
      </w:divBdr>
    </w:div>
    <w:div w:id="1606843034">
      <w:bodyDiv w:val="1"/>
      <w:marLeft w:val="0"/>
      <w:marRight w:val="0"/>
      <w:marTop w:val="0"/>
      <w:marBottom w:val="0"/>
      <w:divBdr>
        <w:top w:val="none" w:sz="0" w:space="0" w:color="auto"/>
        <w:left w:val="none" w:sz="0" w:space="0" w:color="auto"/>
        <w:bottom w:val="none" w:sz="0" w:space="0" w:color="auto"/>
        <w:right w:val="none" w:sz="0" w:space="0" w:color="auto"/>
      </w:divBdr>
    </w:div>
    <w:div w:id="1635527013">
      <w:bodyDiv w:val="1"/>
      <w:marLeft w:val="0"/>
      <w:marRight w:val="0"/>
      <w:marTop w:val="0"/>
      <w:marBottom w:val="0"/>
      <w:divBdr>
        <w:top w:val="none" w:sz="0" w:space="0" w:color="auto"/>
        <w:left w:val="none" w:sz="0" w:space="0" w:color="auto"/>
        <w:bottom w:val="none" w:sz="0" w:space="0" w:color="auto"/>
        <w:right w:val="none" w:sz="0" w:space="0" w:color="auto"/>
      </w:divBdr>
    </w:div>
    <w:div w:id="1641305279">
      <w:bodyDiv w:val="1"/>
      <w:marLeft w:val="0"/>
      <w:marRight w:val="0"/>
      <w:marTop w:val="0"/>
      <w:marBottom w:val="0"/>
      <w:divBdr>
        <w:top w:val="none" w:sz="0" w:space="0" w:color="auto"/>
        <w:left w:val="none" w:sz="0" w:space="0" w:color="auto"/>
        <w:bottom w:val="none" w:sz="0" w:space="0" w:color="auto"/>
        <w:right w:val="none" w:sz="0" w:space="0" w:color="auto"/>
      </w:divBdr>
    </w:div>
    <w:div w:id="1651134803">
      <w:bodyDiv w:val="1"/>
      <w:marLeft w:val="0"/>
      <w:marRight w:val="0"/>
      <w:marTop w:val="0"/>
      <w:marBottom w:val="0"/>
      <w:divBdr>
        <w:top w:val="none" w:sz="0" w:space="0" w:color="auto"/>
        <w:left w:val="none" w:sz="0" w:space="0" w:color="auto"/>
        <w:bottom w:val="none" w:sz="0" w:space="0" w:color="auto"/>
        <w:right w:val="none" w:sz="0" w:space="0" w:color="auto"/>
      </w:divBdr>
    </w:div>
    <w:div w:id="1665235200">
      <w:bodyDiv w:val="1"/>
      <w:marLeft w:val="0"/>
      <w:marRight w:val="0"/>
      <w:marTop w:val="0"/>
      <w:marBottom w:val="0"/>
      <w:divBdr>
        <w:top w:val="none" w:sz="0" w:space="0" w:color="auto"/>
        <w:left w:val="none" w:sz="0" w:space="0" w:color="auto"/>
        <w:bottom w:val="none" w:sz="0" w:space="0" w:color="auto"/>
        <w:right w:val="none" w:sz="0" w:space="0" w:color="auto"/>
      </w:divBdr>
    </w:div>
    <w:div w:id="1698892742">
      <w:bodyDiv w:val="1"/>
      <w:marLeft w:val="0"/>
      <w:marRight w:val="0"/>
      <w:marTop w:val="0"/>
      <w:marBottom w:val="0"/>
      <w:divBdr>
        <w:top w:val="none" w:sz="0" w:space="0" w:color="auto"/>
        <w:left w:val="none" w:sz="0" w:space="0" w:color="auto"/>
        <w:bottom w:val="none" w:sz="0" w:space="0" w:color="auto"/>
        <w:right w:val="none" w:sz="0" w:space="0" w:color="auto"/>
      </w:divBdr>
    </w:div>
    <w:div w:id="1704985852">
      <w:bodyDiv w:val="1"/>
      <w:marLeft w:val="0"/>
      <w:marRight w:val="0"/>
      <w:marTop w:val="0"/>
      <w:marBottom w:val="0"/>
      <w:divBdr>
        <w:top w:val="none" w:sz="0" w:space="0" w:color="auto"/>
        <w:left w:val="none" w:sz="0" w:space="0" w:color="auto"/>
        <w:bottom w:val="none" w:sz="0" w:space="0" w:color="auto"/>
        <w:right w:val="none" w:sz="0" w:space="0" w:color="auto"/>
      </w:divBdr>
    </w:div>
    <w:div w:id="1712999273">
      <w:bodyDiv w:val="1"/>
      <w:marLeft w:val="0"/>
      <w:marRight w:val="0"/>
      <w:marTop w:val="0"/>
      <w:marBottom w:val="0"/>
      <w:divBdr>
        <w:top w:val="none" w:sz="0" w:space="0" w:color="auto"/>
        <w:left w:val="none" w:sz="0" w:space="0" w:color="auto"/>
        <w:bottom w:val="none" w:sz="0" w:space="0" w:color="auto"/>
        <w:right w:val="none" w:sz="0" w:space="0" w:color="auto"/>
      </w:divBdr>
    </w:div>
    <w:div w:id="1758939422">
      <w:bodyDiv w:val="1"/>
      <w:marLeft w:val="0"/>
      <w:marRight w:val="0"/>
      <w:marTop w:val="0"/>
      <w:marBottom w:val="0"/>
      <w:divBdr>
        <w:top w:val="none" w:sz="0" w:space="0" w:color="auto"/>
        <w:left w:val="none" w:sz="0" w:space="0" w:color="auto"/>
        <w:bottom w:val="none" w:sz="0" w:space="0" w:color="auto"/>
        <w:right w:val="none" w:sz="0" w:space="0" w:color="auto"/>
      </w:divBdr>
    </w:div>
    <w:div w:id="1772387081">
      <w:bodyDiv w:val="1"/>
      <w:marLeft w:val="0"/>
      <w:marRight w:val="0"/>
      <w:marTop w:val="0"/>
      <w:marBottom w:val="0"/>
      <w:divBdr>
        <w:top w:val="none" w:sz="0" w:space="0" w:color="auto"/>
        <w:left w:val="none" w:sz="0" w:space="0" w:color="auto"/>
        <w:bottom w:val="none" w:sz="0" w:space="0" w:color="auto"/>
        <w:right w:val="none" w:sz="0" w:space="0" w:color="auto"/>
      </w:divBdr>
    </w:div>
    <w:div w:id="1793942550">
      <w:bodyDiv w:val="1"/>
      <w:marLeft w:val="0"/>
      <w:marRight w:val="0"/>
      <w:marTop w:val="0"/>
      <w:marBottom w:val="0"/>
      <w:divBdr>
        <w:top w:val="none" w:sz="0" w:space="0" w:color="auto"/>
        <w:left w:val="none" w:sz="0" w:space="0" w:color="auto"/>
        <w:bottom w:val="none" w:sz="0" w:space="0" w:color="auto"/>
        <w:right w:val="none" w:sz="0" w:space="0" w:color="auto"/>
      </w:divBdr>
      <w:divsChild>
        <w:div w:id="947345981">
          <w:marLeft w:val="0"/>
          <w:marRight w:val="0"/>
          <w:marTop w:val="0"/>
          <w:marBottom w:val="0"/>
          <w:divBdr>
            <w:top w:val="none" w:sz="0" w:space="0" w:color="auto"/>
            <w:left w:val="none" w:sz="0" w:space="0" w:color="auto"/>
            <w:bottom w:val="none" w:sz="0" w:space="0" w:color="auto"/>
            <w:right w:val="none" w:sz="0" w:space="0" w:color="auto"/>
          </w:divBdr>
          <w:divsChild>
            <w:div w:id="1197041196">
              <w:marLeft w:val="0"/>
              <w:marRight w:val="0"/>
              <w:marTop w:val="0"/>
              <w:marBottom w:val="0"/>
              <w:divBdr>
                <w:top w:val="none" w:sz="0" w:space="0" w:color="auto"/>
                <w:left w:val="none" w:sz="0" w:space="0" w:color="auto"/>
                <w:bottom w:val="none" w:sz="0" w:space="0" w:color="auto"/>
                <w:right w:val="none" w:sz="0" w:space="0" w:color="auto"/>
              </w:divBdr>
            </w:div>
            <w:div w:id="1115754310">
              <w:marLeft w:val="0"/>
              <w:marRight w:val="0"/>
              <w:marTop w:val="0"/>
              <w:marBottom w:val="0"/>
              <w:divBdr>
                <w:top w:val="none" w:sz="0" w:space="0" w:color="auto"/>
                <w:left w:val="none" w:sz="0" w:space="0" w:color="auto"/>
                <w:bottom w:val="none" w:sz="0" w:space="0" w:color="auto"/>
                <w:right w:val="none" w:sz="0" w:space="0" w:color="auto"/>
              </w:divBdr>
            </w:div>
            <w:div w:id="1830247804">
              <w:marLeft w:val="0"/>
              <w:marRight w:val="0"/>
              <w:marTop w:val="0"/>
              <w:marBottom w:val="0"/>
              <w:divBdr>
                <w:top w:val="none" w:sz="0" w:space="0" w:color="auto"/>
                <w:left w:val="none" w:sz="0" w:space="0" w:color="auto"/>
                <w:bottom w:val="none" w:sz="0" w:space="0" w:color="auto"/>
                <w:right w:val="none" w:sz="0" w:space="0" w:color="auto"/>
              </w:divBdr>
            </w:div>
            <w:div w:id="127676175">
              <w:marLeft w:val="0"/>
              <w:marRight w:val="0"/>
              <w:marTop w:val="0"/>
              <w:marBottom w:val="0"/>
              <w:divBdr>
                <w:top w:val="none" w:sz="0" w:space="0" w:color="auto"/>
                <w:left w:val="none" w:sz="0" w:space="0" w:color="auto"/>
                <w:bottom w:val="none" w:sz="0" w:space="0" w:color="auto"/>
                <w:right w:val="none" w:sz="0" w:space="0" w:color="auto"/>
              </w:divBdr>
            </w:div>
            <w:div w:id="1982154372">
              <w:marLeft w:val="0"/>
              <w:marRight w:val="0"/>
              <w:marTop w:val="0"/>
              <w:marBottom w:val="0"/>
              <w:divBdr>
                <w:top w:val="none" w:sz="0" w:space="0" w:color="auto"/>
                <w:left w:val="none" w:sz="0" w:space="0" w:color="auto"/>
                <w:bottom w:val="none" w:sz="0" w:space="0" w:color="auto"/>
                <w:right w:val="none" w:sz="0" w:space="0" w:color="auto"/>
              </w:divBdr>
            </w:div>
            <w:div w:id="1529370840">
              <w:marLeft w:val="0"/>
              <w:marRight w:val="0"/>
              <w:marTop w:val="0"/>
              <w:marBottom w:val="0"/>
              <w:divBdr>
                <w:top w:val="none" w:sz="0" w:space="0" w:color="auto"/>
                <w:left w:val="none" w:sz="0" w:space="0" w:color="auto"/>
                <w:bottom w:val="none" w:sz="0" w:space="0" w:color="auto"/>
                <w:right w:val="none" w:sz="0" w:space="0" w:color="auto"/>
              </w:divBdr>
            </w:div>
            <w:div w:id="130099162">
              <w:marLeft w:val="0"/>
              <w:marRight w:val="0"/>
              <w:marTop w:val="0"/>
              <w:marBottom w:val="0"/>
              <w:divBdr>
                <w:top w:val="none" w:sz="0" w:space="0" w:color="auto"/>
                <w:left w:val="none" w:sz="0" w:space="0" w:color="auto"/>
                <w:bottom w:val="none" w:sz="0" w:space="0" w:color="auto"/>
                <w:right w:val="none" w:sz="0" w:space="0" w:color="auto"/>
              </w:divBdr>
            </w:div>
            <w:div w:id="1913926472">
              <w:marLeft w:val="0"/>
              <w:marRight w:val="0"/>
              <w:marTop w:val="0"/>
              <w:marBottom w:val="0"/>
              <w:divBdr>
                <w:top w:val="none" w:sz="0" w:space="0" w:color="auto"/>
                <w:left w:val="none" w:sz="0" w:space="0" w:color="auto"/>
                <w:bottom w:val="none" w:sz="0" w:space="0" w:color="auto"/>
                <w:right w:val="none" w:sz="0" w:space="0" w:color="auto"/>
              </w:divBdr>
            </w:div>
            <w:div w:id="2048871098">
              <w:marLeft w:val="0"/>
              <w:marRight w:val="0"/>
              <w:marTop w:val="0"/>
              <w:marBottom w:val="0"/>
              <w:divBdr>
                <w:top w:val="none" w:sz="0" w:space="0" w:color="auto"/>
                <w:left w:val="none" w:sz="0" w:space="0" w:color="auto"/>
                <w:bottom w:val="none" w:sz="0" w:space="0" w:color="auto"/>
                <w:right w:val="none" w:sz="0" w:space="0" w:color="auto"/>
              </w:divBdr>
            </w:div>
            <w:div w:id="1604995276">
              <w:marLeft w:val="0"/>
              <w:marRight w:val="0"/>
              <w:marTop w:val="0"/>
              <w:marBottom w:val="0"/>
              <w:divBdr>
                <w:top w:val="none" w:sz="0" w:space="0" w:color="auto"/>
                <w:left w:val="none" w:sz="0" w:space="0" w:color="auto"/>
                <w:bottom w:val="none" w:sz="0" w:space="0" w:color="auto"/>
                <w:right w:val="none" w:sz="0" w:space="0" w:color="auto"/>
              </w:divBdr>
            </w:div>
            <w:div w:id="1659383680">
              <w:marLeft w:val="0"/>
              <w:marRight w:val="0"/>
              <w:marTop w:val="0"/>
              <w:marBottom w:val="0"/>
              <w:divBdr>
                <w:top w:val="none" w:sz="0" w:space="0" w:color="auto"/>
                <w:left w:val="none" w:sz="0" w:space="0" w:color="auto"/>
                <w:bottom w:val="none" w:sz="0" w:space="0" w:color="auto"/>
                <w:right w:val="none" w:sz="0" w:space="0" w:color="auto"/>
              </w:divBdr>
            </w:div>
            <w:div w:id="1326393609">
              <w:marLeft w:val="0"/>
              <w:marRight w:val="0"/>
              <w:marTop w:val="0"/>
              <w:marBottom w:val="0"/>
              <w:divBdr>
                <w:top w:val="none" w:sz="0" w:space="0" w:color="auto"/>
                <w:left w:val="none" w:sz="0" w:space="0" w:color="auto"/>
                <w:bottom w:val="none" w:sz="0" w:space="0" w:color="auto"/>
                <w:right w:val="none" w:sz="0" w:space="0" w:color="auto"/>
              </w:divBdr>
            </w:div>
            <w:div w:id="1473979615">
              <w:marLeft w:val="0"/>
              <w:marRight w:val="0"/>
              <w:marTop w:val="0"/>
              <w:marBottom w:val="0"/>
              <w:divBdr>
                <w:top w:val="none" w:sz="0" w:space="0" w:color="auto"/>
                <w:left w:val="none" w:sz="0" w:space="0" w:color="auto"/>
                <w:bottom w:val="none" w:sz="0" w:space="0" w:color="auto"/>
                <w:right w:val="none" w:sz="0" w:space="0" w:color="auto"/>
              </w:divBdr>
            </w:div>
            <w:div w:id="2130706974">
              <w:marLeft w:val="0"/>
              <w:marRight w:val="0"/>
              <w:marTop w:val="0"/>
              <w:marBottom w:val="0"/>
              <w:divBdr>
                <w:top w:val="none" w:sz="0" w:space="0" w:color="auto"/>
                <w:left w:val="none" w:sz="0" w:space="0" w:color="auto"/>
                <w:bottom w:val="none" w:sz="0" w:space="0" w:color="auto"/>
                <w:right w:val="none" w:sz="0" w:space="0" w:color="auto"/>
              </w:divBdr>
            </w:div>
            <w:div w:id="1244989818">
              <w:marLeft w:val="0"/>
              <w:marRight w:val="0"/>
              <w:marTop w:val="0"/>
              <w:marBottom w:val="0"/>
              <w:divBdr>
                <w:top w:val="none" w:sz="0" w:space="0" w:color="auto"/>
                <w:left w:val="none" w:sz="0" w:space="0" w:color="auto"/>
                <w:bottom w:val="none" w:sz="0" w:space="0" w:color="auto"/>
                <w:right w:val="none" w:sz="0" w:space="0" w:color="auto"/>
              </w:divBdr>
            </w:div>
            <w:div w:id="691885246">
              <w:marLeft w:val="0"/>
              <w:marRight w:val="0"/>
              <w:marTop w:val="0"/>
              <w:marBottom w:val="0"/>
              <w:divBdr>
                <w:top w:val="none" w:sz="0" w:space="0" w:color="auto"/>
                <w:left w:val="none" w:sz="0" w:space="0" w:color="auto"/>
                <w:bottom w:val="none" w:sz="0" w:space="0" w:color="auto"/>
                <w:right w:val="none" w:sz="0" w:space="0" w:color="auto"/>
              </w:divBdr>
            </w:div>
            <w:div w:id="811487565">
              <w:marLeft w:val="0"/>
              <w:marRight w:val="0"/>
              <w:marTop w:val="0"/>
              <w:marBottom w:val="0"/>
              <w:divBdr>
                <w:top w:val="none" w:sz="0" w:space="0" w:color="auto"/>
                <w:left w:val="none" w:sz="0" w:space="0" w:color="auto"/>
                <w:bottom w:val="none" w:sz="0" w:space="0" w:color="auto"/>
                <w:right w:val="none" w:sz="0" w:space="0" w:color="auto"/>
              </w:divBdr>
            </w:div>
            <w:div w:id="694158765">
              <w:marLeft w:val="0"/>
              <w:marRight w:val="0"/>
              <w:marTop w:val="0"/>
              <w:marBottom w:val="0"/>
              <w:divBdr>
                <w:top w:val="none" w:sz="0" w:space="0" w:color="auto"/>
                <w:left w:val="none" w:sz="0" w:space="0" w:color="auto"/>
                <w:bottom w:val="none" w:sz="0" w:space="0" w:color="auto"/>
                <w:right w:val="none" w:sz="0" w:space="0" w:color="auto"/>
              </w:divBdr>
            </w:div>
            <w:div w:id="1442800674">
              <w:marLeft w:val="0"/>
              <w:marRight w:val="0"/>
              <w:marTop w:val="0"/>
              <w:marBottom w:val="0"/>
              <w:divBdr>
                <w:top w:val="none" w:sz="0" w:space="0" w:color="auto"/>
                <w:left w:val="none" w:sz="0" w:space="0" w:color="auto"/>
                <w:bottom w:val="none" w:sz="0" w:space="0" w:color="auto"/>
                <w:right w:val="none" w:sz="0" w:space="0" w:color="auto"/>
              </w:divBdr>
            </w:div>
            <w:div w:id="399450288">
              <w:marLeft w:val="0"/>
              <w:marRight w:val="0"/>
              <w:marTop w:val="0"/>
              <w:marBottom w:val="0"/>
              <w:divBdr>
                <w:top w:val="none" w:sz="0" w:space="0" w:color="auto"/>
                <w:left w:val="none" w:sz="0" w:space="0" w:color="auto"/>
                <w:bottom w:val="none" w:sz="0" w:space="0" w:color="auto"/>
                <w:right w:val="none" w:sz="0" w:space="0" w:color="auto"/>
              </w:divBdr>
            </w:div>
            <w:div w:id="532039946">
              <w:marLeft w:val="0"/>
              <w:marRight w:val="0"/>
              <w:marTop w:val="0"/>
              <w:marBottom w:val="0"/>
              <w:divBdr>
                <w:top w:val="none" w:sz="0" w:space="0" w:color="auto"/>
                <w:left w:val="none" w:sz="0" w:space="0" w:color="auto"/>
                <w:bottom w:val="none" w:sz="0" w:space="0" w:color="auto"/>
                <w:right w:val="none" w:sz="0" w:space="0" w:color="auto"/>
              </w:divBdr>
            </w:div>
            <w:div w:id="757211893">
              <w:marLeft w:val="0"/>
              <w:marRight w:val="0"/>
              <w:marTop w:val="0"/>
              <w:marBottom w:val="0"/>
              <w:divBdr>
                <w:top w:val="none" w:sz="0" w:space="0" w:color="auto"/>
                <w:left w:val="none" w:sz="0" w:space="0" w:color="auto"/>
                <w:bottom w:val="none" w:sz="0" w:space="0" w:color="auto"/>
                <w:right w:val="none" w:sz="0" w:space="0" w:color="auto"/>
              </w:divBdr>
            </w:div>
            <w:div w:id="656229011">
              <w:marLeft w:val="0"/>
              <w:marRight w:val="0"/>
              <w:marTop w:val="0"/>
              <w:marBottom w:val="0"/>
              <w:divBdr>
                <w:top w:val="none" w:sz="0" w:space="0" w:color="auto"/>
                <w:left w:val="none" w:sz="0" w:space="0" w:color="auto"/>
                <w:bottom w:val="none" w:sz="0" w:space="0" w:color="auto"/>
                <w:right w:val="none" w:sz="0" w:space="0" w:color="auto"/>
              </w:divBdr>
            </w:div>
            <w:div w:id="479154759">
              <w:marLeft w:val="0"/>
              <w:marRight w:val="0"/>
              <w:marTop w:val="0"/>
              <w:marBottom w:val="0"/>
              <w:divBdr>
                <w:top w:val="none" w:sz="0" w:space="0" w:color="auto"/>
                <w:left w:val="none" w:sz="0" w:space="0" w:color="auto"/>
                <w:bottom w:val="none" w:sz="0" w:space="0" w:color="auto"/>
                <w:right w:val="none" w:sz="0" w:space="0" w:color="auto"/>
              </w:divBdr>
            </w:div>
            <w:div w:id="192619015">
              <w:marLeft w:val="0"/>
              <w:marRight w:val="0"/>
              <w:marTop w:val="0"/>
              <w:marBottom w:val="0"/>
              <w:divBdr>
                <w:top w:val="none" w:sz="0" w:space="0" w:color="auto"/>
                <w:left w:val="none" w:sz="0" w:space="0" w:color="auto"/>
                <w:bottom w:val="none" w:sz="0" w:space="0" w:color="auto"/>
                <w:right w:val="none" w:sz="0" w:space="0" w:color="auto"/>
              </w:divBdr>
            </w:div>
            <w:div w:id="1886529043">
              <w:marLeft w:val="0"/>
              <w:marRight w:val="0"/>
              <w:marTop w:val="0"/>
              <w:marBottom w:val="0"/>
              <w:divBdr>
                <w:top w:val="none" w:sz="0" w:space="0" w:color="auto"/>
                <w:left w:val="none" w:sz="0" w:space="0" w:color="auto"/>
                <w:bottom w:val="none" w:sz="0" w:space="0" w:color="auto"/>
                <w:right w:val="none" w:sz="0" w:space="0" w:color="auto"/>
              </w:divBdr>
            </w:div>
            <w:div w:id="768938138">
              <w:marLeft w:val="0"/>
              <w:marRight w:val="0"/>
              <w:marTop w:val="0"/>
              <w:marBottom w:val="0"/>
              <w:divBdr>
                <w:top w:val="none" w:sz="0" w:space="0" w:color="auto"/>
                <w:left w:val="none" w:sz="0" w:space="0" w:color="auto"/>
                <w:bottom w:val="none" w:sz="0" w:space="0" w:color="auto"/>
                <w:right w:val="none" w:sz="0" w:space="0" w:color="auto"/>
              </w:divBdr>
            </w:div>
            <w:div w:id="1810367011">
              <w:marLeft w:val="0"/>
              <w:marRight w:val="0"/>
              <w:marTop w:val="0"/>
              <w:marBottom w:val="0"/>
              <w:divBdr>
                <w:top w:val="none" w:sz="0" w:space="0" w:color="auto"/>
                <w:left w:val="none" w:sz="0" w:space="0" w:color="auto"/>
                <w:bottom w:val="none" w:sz="0" w:space="0" w:color="auto"/>
                <w:right w:val="none" w:sz="0" w:space="0" w:color="auto"/>
              </w:divBdr>
            </w:div>
            <w:div w:id="171644914">
              <w:marLeft w:val="0"/>
              <w:marRight w:val="0"/>
              <w:marTop w:val="0"/>
              <w:marBottom w:val="0"/>
              <w:divBdr>
                <w:top w:val="none" w:sz="0" w:space="0" w:color="auto"/>
                <w:left w:val="none" w:sz="0" w:space="0" w:color="auto"/>
                <w:bottom w:val="none" w:sz="0" w:space="0" w:color="auto"/>
                <w:right w:val="none" w:sz="0" w:space="0" w:color="auto"/>
              </w:divBdr>
            </w:div>
            <w:div w:id="722602489">
              <w:marLeft w:val="0"/>
              <w:marRight w:val="0"/>
              <w:marTop w:val="0"/>
              <w:marBottom w:val="0"/>
              <w:divBdr>
                <w:top w:val="none" w:sz="0" w:space="0" w:color="auto"/>
                <w:left w:val="none" w:sz="0" w:space="0" w:color="auto"/>
                <w:bottom w:val="none" w:sz="0" w:space="0" w:color="auto"/>
                <w:right w:val="none" w:sz="0" w:space="0" w:color="auto"/>
              </w:divBdr>
            </w:div>
            <w:div w:id="509223280">
              <w:marLeft w:val="0"/>
              <w:marRight w:val="0"/>
              <w:marTop w:val="0"/>
              <w:marBottom w:val="0"/>
              <w:divBdr>
                <w:top w:val="none" w:sz="0" w:space="0" w:color="auto"/>
                <w:left w:val="none" w:sz="0" w:space="0" w:color="auto"/>
                <w:bottom w:val="none" w:sz="0" w:space="0" w:color="auto"/>
                <w:right w:val="none" w:sz="0" w:space="0" w:color="auto"/>
              </w:divBdr>
            </w:div>
            <w:div w:id="1459375931">
              <w:marLeft w:val="0"/>
              <w:marRight w:val="0"/>
              <w:marTop w:val="0"/>
              <w:marBottom w:val="0"/>
              <w:divBdr>
                <w:top w:val="none" w:sz="0" w:space="0" w:color="auto"/>
                <w:left w:val="none" w:sz="0" w:space="0" w:color="auto"/>
                <w:bottom w:val="none" w:sz="0" w:space="0" w:color="auto"/>
                <w:right w:val="none" w:sz="0" w:space="0" w:color="auto"/>
              </w:divBdr>
            </w:div>
            <w:div w:id="440762138">
              <w:marLeft w:val="0"/>
              <w:marRight w:val="0"/>
              <w:marTop w:val="0"/>
              <w:marBottom w:val="0"/>
              <w:divBdr>
                <w:top w:val="none" w:sz="0" w:space="0" w:color="auto"/>
                <w:left w:val="none" w:sz="0" w:space="0" w:color="auto"/>
                <w:bottom w:val="none" w:sz="0" w:space="0" w:color="auto"/>
                <w:right w:val="none" w:sz="0" w:space="0" w:color="auto"/>
              </w:divBdr>
            </w:div>
            <w:div w:id="663972445">
              <w:marLeft w:val="0"/>
              <w:marRight w:val="0"/>
              <w:marTop w:val="0"/>
              <w:marBottom w:val="0"/>
              <w:divBdr>
                <w:top w:val="none" w:sz="0" w:space="0" w:color="auto"/>
                <w:left w:val="none" w:sz="0" w:space="0" w:color="auto"/>
                <w:bottom w:val="none" w:sz="0" w:space="0" w:color="auto"/>
                <w:right w:val="none" w:sz="0" w:space="0" w:color="auto"/>
              </w:divBdr>
            </w:div>
            <w:div w:id="536237254">
              <w:marLeft w:val="0"/>
              <w:marRight w:val="0"/>
              <w:marTop w:val="0"/>
              <w:marBottom w:val="0"/>
              <w:divBdr>
                <w:top w:val="none" w:sz="0" w:space="0" w:color="auto"/>
                <w:left w:val="none" w:sz="0" w:space="0" w:color="auto"/>
                <w:bottom w:val="none" w:sz="0" w:space="0" w:color="auto"/>
                <w:right w:val="none" w:sz="0" w:space="0" w:color="auto"/>
              </w:divBdr>
            </w:div>
            <w:div w:id="1659528878">
              <w:marLeft w:val="0"/>
              <w:marRight w:val="0"/>
              <w:marTop w:val="0"/>
              <w:marBottom w:val="0"/>
              <w:divBdr>
                <w:top w:val="none" w:sz="0" w:space="0" w:color="auto"/>
                <w:left w:val="none" w:sz="0" w:space="0" w:color="auto"/>
                <w:bottom w:val="none" w:sz="0" w:space="0" w:color="auto"/>
                <w:right w:val="none" w:sz="0" w:space="0" w:color="auto"/>
              </w:divBdr>
            </w:div>
            <w:div w:id="1234269856">
              <w:marLeft w:val="0"/>
              <w:marRight w:val="0"/>
              <w:marTop w:val="0"/>
              <w:marBottom w:val="0"/>
              <w:divBdr>
                <w:top w:val="none" w:sz="0" w:space="0" w:color="auto"/>
                <w:left w:val="none" w:sz="0" w:space="0" w:color="auto"/>
                <w:bottom w:val="none" w:sz="0" w:space="0" w:color="auto"/>
                <w:right w:val="none" w:sz="0" w:space="0" w:color="auto"/>
              </w:divBdr>
            </w:div>
            <w:div w:id="262763903">
              <w:marLeft w:val="0"/>
              <w:marRight w:val="0"/>
              <w:marTop w:val="0"/>
              <w:marBottom w:val="0"/>
              <w:divBdr>
                <w:top w:val="none" w:sz="0" w:space="0" w:color="auto"/>
                <w:left w:val="none" w:sz="0" w:space="0" w:color="auto"/>
                <w:bottom w:val="none" w:sz="0" w:space="0" w:color="auto"/>
                <w:right w:val="none" w:sz="0" w:space="0" w:color="auto"/>
              </w:divBdr>
            </w:div>
            <w:div w:id="1011180620">
              <w:marLeft w:val="0"/>
              <w:marRight w:val="0"/>
              <w:marTop w:val="0"/>
              <w:marBottom w:val="0"/>
              <w:divBdr>
                <w:top w:val="none" w:sz="0" w:space="0" w:color="auto"/>
                <w:left w:val="none" w:sz="0" w:space="0" w:color="auto"/>
                <w:bottom w:val="none" w:sz="0" w:space="0" w:color="auto"/>
                <w:right w:val="none" w:sz="0" w:space="0" w:color="auto"/>
              </w:divBdr>
            </w:div>
            <w:div w:id="1875606844">
              <w:marLeft w:val="0"/>
              <w:marRight w:val="0"/>
              <w:marTop w:val="0"/>
              <w:marBottom w:val="0"/>
              <w:divBdr>
                <w:top w:val="none" w:sz="0" w:space="0" w:color="auto"/>
                <w:left w:val="none" w:sz="0" w:space="0" w:color="auto"/>
                <w:bottom w:val="none" w:sz="0" w:space="0" w:color="auto"/>
                <w:right w:val="none" w:sz="0" w:space="0" w:color="auto"/>
              </w:divBdr>
            </w:div>
            <w:div w:id="462426279">
              <w:marLeft w:val="0"/>
              <w:marRight w:val="0"/>
              <w:marTop w:val="0"/>
              <w:marBottom w:val="0"/>
              <w:divBdr>
                <w:top w:val="none" w:sz="0" w:space="0" w:color="auto"/>
                <w:left w:val="none" w:sz="0" w:space="0" w:color="auto"/>
                <w:bottom w:val="none" w:sz="0" w:space="0" w:color="auto"/>
                <w:right w:val="none" w:sz="0" w:space="0" w:color="auto"/>
              </w:divBdr>
            </w:div>
            <w:div w:id="1465849485">
              <w:marLeft w:val="0"/>
              <w:marRight w:val="0"/>
              <w:marTop w:val="0"/>
              <w:marBottom w:val="0"/>
              <w:divBdr>
                <w:top w:val="none" w:sz="0" w:space="0" w:color="auto"/>
                <w:left w:val="none" w:sz="0" w:space="0" w:color="auto"/>
                <w:bottom w:val="none" w:sz="0" w:space="0" w:color="auto"/>
                <w:right w:val="none" w:sz="0" w:space="0" w:color="auto"/>
              </w:divBdr>
            </w:div>
            <w:div w:id="789201347">
              <w:marLeft w:val="0"/>
              <w:marRight w:val="0"/>
              <w:marTop w:val="0"/>
              <w:marBottom w:val="0"/>
              <w:divBdr>
                <w:top w:val="none" w:sz="0" w:space="0" w:color="auto"/>
                <w:left w:val="none" w:sz="0" w:space="0" w:color="auto"/>
                <w:bottom w:val="none" w:sz="0" w:space="0" w:color="auto"/>
                <w:right w:val="none" w:sz="0" w:space="0" w:color="auto"/>
              </w:divBdr>
            </w:div>
            <w:div w:id="2085101711">
              <w:marLeft w:val="0"/>
              <w:marRight w:val="0"/>
              <w:marTop w:val="0"/>
              <w:marBottom w:val="0"/>
              <w:divBdr>
                <w:top w:val="none" w:sz="0" w:space="0" w:color="auto"/>
                <w:left w:val="none" w:sz="0" w:space="0" w:color="auto"/>
                <w:bottom w:val="none" w:sz="0" w:space="0" w:color="auto"/>
                <w:right w:val="none" w:sz="0" w:space="0" w:color="auto"/>
              </w:divBdr>
            </w:div>
            <w:div w:id="594633121">
              <w:marLeft w:val="0"/>
              <w:marRight w:val="0"/>
              <w:marTop w:val="0"/>
              <w:marBottom w:val="0"/>
              <w:divBdr>
                <w:top w:val="none" w:sz="0" w:space="0" w:color="auto"/>
                <w:left w:val="none" w:sz="0" w:space="0" w:color="auto"/>
                <w:bottom w:val="none" w:sz="0" w:space="0" w:color="auto"/>
                <w:right w:val="none" w:sz="0" w:space="0" w:color="auto"/>
              </w:divBdr>
            </w:div>
            <w:div w:id="29767066">
              <w:marLeft w:val="0"/>
              <w:marRight w:val="0"/>
              <w:marTop w:val="0"/>
              <w:marBottom w:val="0"/>
              <w:divBdr>
                <w:top w:val="none" w:sz="0" w:space="0" w:color="auto"/>
                <w:left w:val="none" w:sz="0" w:space="0" w:color="auto"/>
                <w:bottom w:val="none" w:sz="0" w:space="0" w:color="auto"/>
                <w:right w:val="none" w:sz="0" w:space="0" w:color="auto"/>
              </w:divBdr>
            </w:div>
            <w:div w:id="2083020337">
              <w:marLeft w:val="0"/>
              <w:marRight w:val="0"/>
              <w:marTop w:val="0"/>
              <w:marBottom w:val="0"/>
              <w:divBdr>
                <w:top w:val="none" w:sz="0" w:space="0" w:color="auto"/>
                <w:left w:val="none" w:sz="0" w:space="0" w:color="auto"/>
                <w:bottom w:val="none" w:sz="0" w:space="0" w:color="auto"/>
                <w:right w:val="none" w:sz="0" w:space="0" w:color="auto"/>
              </w:divBdr>
            </w:div>
            <w:div w:id="823861219">
              <w:marLeft w:val="0"/>
              <w:marRight w:val="0"/>
              <w:marTop w:val="0"/>
              <w:marBottom w:val="0"/>
              <w:divBdr>
                <w:top w:val="none" w:sz="0" w:space="0" w:color="auto"/>
                <w:left w:val="none" w:sz="0" w:space="0" w:color="auto"/>
                <w:bottom w:val="none" w:sz="0" w:space="0" w:color="auto"/>
                <w:right w:val="none" w:sz="0" w:space="0" w:color="auto"/>
              </w:divBdr>
            </w:div>
            <w:div w:id="1766730114">
              <w:marLeft w:val="0"/>
              <w:marRight w:val="0"/>
              <w:marTop w:val="0"/>
              <w:marBottom w:val="0"/>
              <w:divBdr>
                <w:top w:val="none" w:sz="0" w:space="0" w:color="auto"/>
                <w:left w:val="none" w:sz="0" w:space="0" w:color="auto"/>
                <w:bottom w:val="none" w:sz="0" w:space="0" w:color="auto"/>
                <w:right w:val="none" w:sz="0" w:space="0" w:color="auto"/>
              </w:divBdr>
            </w:div>
            <w:div w:id="90052471">
              <w:marLeft w:val="0"/>
              <w:marRight w:val="0"/>
              <w:marTop w:val="0"/>
              <w:marBottom w:val="0"/>
              <w:divBdr>
                <w:top w:val="none" w:sz="0" w:space="0" w:color="auto"/>
                <w:left w:val="none" w:sz="0" w:space="0" w:color="auto"/>
                <w:bottom w:val="none" w:sz="0" w:space="0" w:color="auto"/>
                <w:right w:val="none" w:sz="0" w:space="0" w:color="auto"/>
              </w:divBdr>
            </w:div>
            <w:div w:id="1366060216">
              <w:marLeft w:val="0"/>
              <w:marRight w:val="0"/>
              <w:marTop w:val="0"/>
              <w:marBottom w:val="0"/>
              <w:divBdr>
                <w:top w:val="none" w:sz="0" w:space="0" w:color="auto"/>
                <w:left w:val="none" w:sz="0" w:space="0" w:color="auto"/>
                <w:bottom w:val="none" w:sz="0" w:space="0" w:color="auto"/>
                <w:right w:val="none" w:sz="0" w:space="0" w:color="auto"/>
              </w:divBdr>
            </w:div>
            <w:div w:id="2062434559">
              <w:marLeft w:val="0"/>
              <w:marRight w:val="0"/>
              <w:marTop w:val="0"/>
              <w:marBottom w:val="0"/>
              <w:divBdr>
                <w:top w:val="none" w:sz="0" w:space="0" w:color="auto"/>
                <w:left w:val="none" w:sz="0" w:space="0" w:color="auto"/>
                <w:bottom w:val="none" w:sz="0" w:space="0" w:color="auto"/>
                <w:right w:val="none" w:sz="0" w:space="0" w:color="auto"/>
              </w:divBdr>
            </w:div>
            <w:div w:id="252471860">
              <w:marLeft w:val="0"/>
              <w:marRight w:val="0"/>
              <w:marTop w:val="0"/>
              <w:marBottom w:val="0"/>
              <w:divBdr>
                <w:top w:val="none" w:sz="0" w:space="0" w:color="auto"/>
                <w:left w:val="none" w:sz="0" w:space="0" w:color="auto"/>
                <w:bottom w:val="none" w:sz="0" w:space="0" w:color="auto"/>
                <w:right w:val="none" w:sz="0" w:space="0" w:color="auto"/>
              </w:divBdr>
            </w:div>
            <w:div w:id="1695616672">
              <w:marLeft w:val="0"/>
              <w:marRight w:val="0"/>
              <w:marTop w:val="0"/>
              <w:marBottom w:val="0"/>
              <w:divBdr>
                <w:top w:val="none" w:sz="0" w:space="0" w:color="auto"/>
                <w:left w:val="none" w:sz="0" w:space="0" w:color="auto"/>
                <w:bottom w:val="none" w:sz="0" w:space="0" w:color="auto"/>
                <w:right w:val="none" w:sz="0" w:space="0" w:color="auto"/>
              </w:divBdr>
            </w:div>
            <w:div w:id="401297330">
              <w:marLeft w:val="0"/>
              <w:marRight w:val="0"/>
              <w:marTop w:val="0"/>
              <w:marBottom w:val="0"/>
              <w:divBdr>
                <w:top w:val="none" w:sz="0" w:space="0" w:color="auto"/>
                <w:left w:val="none" w:sz="0" w:space="0" w:color="auto"/>
                <w:bottom w:val="none" w:sz="0" w:space="0" w:color="auto"/>
                <w:right w:val="none" w:sz="0" w:space="0" w:color="auto"/>
              </w:divBdr>
            </w:div>
            <w:div w:id="2044474325">
              <w:marLeft w:val="0"/>
              <w:marRight w:val="0"/>
              <w:marTop w:val="0"/>
              <w:marBottom w:val="0"/>
              <w:divBdr>
                <w:top w:val="none" w:sz="0" w:space="0" w:color="auto"/>
                <w:left w:val="none" w:sz="0" w:space="0" w:color="auto"/>
                <w:bottom w:val="none" w:sz="0" w:space="0" w:color="auto"/>
                <w:right w:val="none" w:sz="0" w:space="0" w:color="auto"/>
              </w:divBdr>
            </w:div>
            <w:div w:id="310603345">
              <w:marLeft w:val="0"/>
              <w:marRight w:val="0"/>
              <w:marTop w:val="0"/>
              <w:marBottom w:val="0"/>
              <w:divBdr>
                <w:top w:val="none" w:sz="0" w:space="0" w:color="auto"/>
                <w:left w:val="none" w:sz="0" w:space="0" w:color="auto"/>
                <w:bottom w:val="none" w:sz="0" w:space="0" w:color="auto"/>
                <w:right w:val="none" w:sz="0" w:space="0" w:color="auto"/>
              </w:divBdr>
            </w:div>
            <w:div w:id="1078552880">
              <w:marLeft w:val="0"/>
              <w:marRight w:val="0"/>
              <w:marTop w:val="0"/>
              <w:marBottom w:val="0"/>
              <w:divBdr>
                <w:top w:val="none" w:sz="0" w:space="0" w:color="auto"/>
                <w:left w:val="none" w:sz="0" w:space="0" w:color="auto"/>
                <w:bottom w:val="none" w:sz="0" w:space="0" w:color="auto"/>
                <w:right w:val="none" w:sz="0" w:space="0" w:color="auto"/>
              </w:divBdr>
            </w:div>
            <w:div w:id="2127119332">
              <w:marLeft w:val="0"/>
              <w:marRight w:val="0"/>
              <w:marTop w:val="0"/>
              <w:marBottom w:val="0"/>
              <w:divBdr>
                <w:top w:val="none" w:sz="0" w:space="0" w:color="auto"/>
                <w:left w:val="none" w:sz="0" w:space="0" w:color="auto"/>
                <w:bottom w:val="none" w:sz="0" w:space="0" w:color="auto"/>
                <w:right w:val="none" w:sz="0" w:space="0" w:color="auto"/>
              </w:divBdr>
            </w:div>
            <w:div w:id="580064378">
              <w:marLeft w:val="0"/>
              <w:marRight w:val="0"/>
              <w:marTop w:val="0"/>
              <w:marBottom w:val="0"/>
              <w:divBdr>
                <w:top w:val="none" w:sz="0" w:space="0" w:color="auto"/>
                <w:left w:val="none" w:sz="0" w:space="0" w:color="auto"/>
                <w:bottom w:val="none" w:sz="0" w:space="0" w:color="auto"/>
                <w:right w:val="none" w:sz="0" w:space="0" w:color="auto"/>
              </w:divBdr>
            </w:div>
            <w:div w:id="358627550">
              <w:marLeft w:val="0"/>
              <w:marRight w:val="0"/>
              <w:marTop w:val="0"/>
              <w:marBottom w:val="0"/>
              <w:divBdr>
                <w:top w:val="none" w:sz="0" w:space="0" w:color="auto"/>
                <w:left w:val="none" w:sz="0" w:space="0" w:color="auto"/>
                <w:bottom w:val="none" w:sz="0" w:space="0" w:color="auto"/>
                <w:right w:val="none" w:sz="0" w:space="0" w:color="auto"/>
              </w:divBdr>
            </w:div>
            <w:div w:id="1163594272">
              <w:marLeft w:val="0"/>
              <w:marRight w:val="0"/>
              <w:marTop w:val="0"/>
              <w:marBottom w:val="0"/>
              <w:divBdr>
                <w:top w:val="none" w:sz="0" w:space="0" w:color="auto"/>
                <w:left w:val="none" w:sz="0" w:space="0" w:color="auto"/>
                <w:bottom w:val="none" w:sz="0" w:space="0" w:color="auto"/>
                <w:right w:val="none" w:sz="0" w:space="0" w:color="auto"/>
              </w:divBdr>
            </w:div>
            <w:div w:id="67113808">
              <w:marLeft w:val="0"/>
              <w:marRight w:val="0"/>
              <w:marTop w:val="0"/>
              <w:marBottom w:val="0"/>
              <w:divBdr>
                <w:top w:val="none" w:sz="0" w:space="0" w:color="auto"/>
                <w:left w:val="none" w:sz="0" w:space="0" w:color="auto"/>
                <w:bottom w:val="none" w:sz="0" w:space="0" w:color="auto"/>
                <w:right w:val="none" w:sz="0" w:space="0" w:color="auto"/>
              </w:divBdr>
            </w:div>
            <w:div w:id="1609700596">
              <w:marLeft w:val="0"/>
              <w:marRight w:val="0"/>
              <w:marTop w:val="0"/>
              <w:marBottom w:val="0"/>
              <w:divBdr>
                <w:top w:val="none" w:sz="0" w:space="0" w:color="auto"/>
                <w:left w:val="none" w:sz="0" w:space="0" w:color="auto"/>
                <w:bottom w:val="none" w:sz="0" w:space="0" w:color="auto"/>
                <w:right w:val="none" w:sz="0" w:space="0" w:color="auto"/>
              </w:divBdr>
            </w:div>
            <w:div w:id="1574926880">
              <w:marLeft w:val="0"/>
              <w:marRight w:val="0"/>
              <w:marTop w:val="0"/>
              <w:marBottom w:val="0"/>
              <w:divBdr>
                <w:top w:val="none" w:sz="0" w:space="0" w:color="auto"/>
                <w:left w:val="none" w:sz="0" w:space="0" w:color="auto"/>
                <w:bottom w:val="none" w:sz="0" w:space="0" w:color="auto"/>
                <w:right w:val="none" w:sz="0" w:space="0" w:color="auto"/>
              </w:divBdr>
            </w:div>
            <w:div w:id="1540319775">
              <w:marLeft w:val="0"/>
              <w:marRight w:val="0"/>
              <w:marTop w:val="0"/>
              <w:marBottom w:val="0"/>
              <w:divBdr>
                <w:top w:val="none" w:sz="0" w:space="0" w:color="auto"/>
                <w:left w:val="none" w:sz="0" w:space="0" w:color="auto"/>
                <w:bottom w:val="none" w:sz="0" w:space="0" w:color="auto"/>
                <w:right w:val="none" w:sz="0" w:space="0" w:color="auto"/>
              </w:divBdr>
            </w:div>
            <w:div w:id="1345861173">
              <w:marLeft w:val="0"/>
              <w:marRight w:val="0"/>
              <w:marTop w:val="0"/>
              <w:marBottom w:val="0"/>
              <w:divBdr>
                <w:top w:val="none" w:sz="0" w:space="0" w:color="auto"/>
                <w:left w:val="none" w:sz="0" w:space="0" w:color="auto"/>
                <w:bottom w:val="none" w:sz="0" w:space="0" w:color="auto"/>
                <w:right w:val="none" w:sz="0" w:space="0" w:color="auto"/>
              </w:divBdr>
            </w:div>
            <w:div w:id="354767865">
              <w:marLeft w:val="0"/>
              <w:marRight w:val="0"/>
              <w:marTop w:val="0"/>
              <w:marBottom w:val="0"/>
              <w:divBdr>
                <w:top w:val="none" w:sz="0" w:space="0" w:color="auto"/>
                <w:left w:val="none" w:sz="0" w:space="0" w:color="auto"/>
                <w:bottom w:val="none" w:sz="0" w:space="0" w:color="auto"/>
                <w:right w:val="none" w:sz="0" w:space="0" w:color="auto"/>
              </w:divBdr>
            </w:div>
            <w:div w:id="724258828">
              <w:marLeft w:val="0"/>
              <w:marRight w:val="0"/>
              <w:marTop w:val="0"/>
              <w:marBottom w:val="0"/>
              <w:divBdr>
                <w:top w:val="none" w:sz="0" w:space="0" w:color="auto"/>
                <w:left w:val="none" w:sz="0" w:space="0" w:color="auto"/>
                <w:bottom w:val="none" w:sz="0" w:space="0" w:color="auto"/>
                <w:right w:val="none" w:sz="0" w:space="0" w:color="auto"/>
              </w:divBdr>
            </w:div>
            <w:div w:id="108740618">
              <w:marLeft w:val="0"/>
              <w:marRight w:val="0"/>
              <w:marTop w:val="0"/>
              <w:marBottom w:val="0"/>
              <w:divBdr>
                <w:top w:val="none" w:sz="0" w:space="0" w:color="auto"/>
                <w:left w:val="none" w:sz="0" w:space="0" w:color="auto"/>
                <w:bottom w:val="none" w:sz="0" w:space="0" w:color="auto"/>
                <w:right w:val="none" w:sz="0" w:space="0" w:color="auto"/>
              </w:divBdr>
            </w:div>
            <w:div w:id="1343971821">
              <w:marLeft w:val="0"/>
              <w:marRight w:val="0"/>
              <w:marTop w:val="0"/>
              <w:marBottom w:val="0"/>
              <w:divBdr>
                <w:top w:val="none" w:sz="0" w:space="0" w:color="auto"/>
                <w:left w:val="none" w:sz="0" w:space="0" w:color="auto"/>
                <w:bottom w:val="none" w:sz="0" w:space="0" w:color="auto"/>
                <w:right w:val="none" w:sz="0" w:space="0" w:color="auto"/>
              </w:divBdr>
            </w:div>
            <w:div w:id="1414429247">
              <w:marLeft w:val="0"/>
              <w:marRight w:val="0"/>
              <w:marTop w:val="0"/>
              <w:marBottom w:val="0"/>
              <w:divBdr>
                <w:top w:val="none" w:sz="0" w:space="0" w:color="auto"/>
                <w:left w:val="none" w:sz="0" w:space="0" w:color="auto"/>
                <w:bottom w:val="none" w:sz="0" w:space="0" w:color="auto"/>
                <w:right w:val="none" w:sz="0" w:space="0" w:color="auto"/>
              </w:divBdr>
            </w:div>
            <w:div w:id="1806464320">
              <w:marLeft w:val="0"/>
              <w:marRight w:val="0"/>
              <w:marTop w:val="0"/>
              <w:marBottom w:val="0"/>
              <w:divBdr>
                <w:top w:val="none" w:sz="0" w:space="0" w:color="auto"/>
                <w:left w:val="none" w:sz="0" w:space="0" w:color="auto"/>
                <w:bottom w:val="none" w:sz="0" w:space="0" w:color="auto"/>
                <w:right w:val="none" w:sz="0" w:space="0" w:color="auto"/>
              </w:divBdr>
            </w:div>
            <w:div w:id="1032614532">
              <w:marLeft w:val="0"/>
              <w:marRight w:val="0"/>
              <w:marTop w:val="0"/>
              <w:marBottom w:val="0"/>
              <w:divBdr>
                <w:top w:val="none" w:sz="0" w:space="0" w:color="auto"/>
                <w:left w:val="none" w:sz="0" w:space="0" w:color="auto"/>
                <w:bottom w:val="none" w:sz="0" w:space="0" w:color="auto"/>
                <w:right w:val="none" w:sz="0" w:space="0" w:color="auto"/>
              </w:divBdr>
            </w:div>
            <w:div w:id="1295523315">
              <w:marLeft w:val="0"/>
              <w:marRight w:val="0"/>
              <w:marTop w:val="0"/>
              <w:marBottom w:val="0"/>
              <w:divBdr>
                <w:top w:val="none" w:sz="0" w:space="0" w:color="auto"/>
                <w:left w:val="none" w:sz="0" w:space="0" w:color="auto"/>
                <w:bottom w:val="none" w:sz="0" w:space="0" w:color="auto"/>
                <w:right w:val="none" w:sz="0" w:space="0" w:color="auto"/>
              </w:divBdr>
            </w:div>
            <w:div w:id="317001895">
              <w:marLeft w:val="0"/>
              <w:marRight w:val="0"/>
              <w:marTop w:val="0"/>
              <w:marBottom w:val="0"/>
              <w:divBdr>
                <w:top w:val="none" w:sz="0" w:space="0" w:color="auto"/>
                <w:left w:val="none" w:sz="0" w:space="0" w:color="auto"/>
                <w:bottom w:val="none" w:sz="0" w:space="0" w:color="auto"/>
                <w:right w:val="none" w:sz="0" w:space="0" w:color="auto"/>
              </w:divBdr>
            </w:div>
            <w:div w:id="149672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28926">
      <w:bodyDiv w:val="1"/>
      <w:marLeft w:val="0"/>
      <w:marRight w:val="0"/>
      <w:marTop w:val="0"/>
      <w:marBottom w:val="0"/>
      <w:divBdr>
        <w:top w:val="none" w:sz="0" w:space="0" w:color="auto"/>
        <w:left w:val="none" w:sz="0" w:space="0" w:color="auto"/>
        <w:bottom w:val="none" w:sz="0" w:space="0" w:color="auto"/>
        <w:right w:val="none" w:sz="0" w:space="0" w:color="auto"/>
      </w:divBdr>
    </w:div>
    <w:div w:id="1816528048">
      <w:bodyDiv w:val="1"/>
      <w:marLeft w:val="0"/>
      <w:marRight w:val="0"/>
      <w:marTop w:val="0"/>
      <w:marBottom w:val="0"/>
      <w:divBdr>
        <w:top w:val="none" w:sz="0" w:space="0" w:color="auto"/>
        <w:left w:val="none" w:sz="0" w:space="0" w:color="auto"/>
        <w:bottom w:val="none" w:sz="0" w:space="0" w:color="auto"/>
        <w:right w:val="none" w:sz="0" w:space="0" w:color="auto"/>
      </w:divBdr>
      <w:divsChild>
        <w:div w:id="189995106">
          <w:marLeft w:val="0"/>
          <w:marRight w:val="0"/>
          <w:marTop w:val="0"/>
          <w:marBottom w:val="0"/>
          <w:divBdr>
            <w:top w:val="none" w:sz="0" w:space="0" w:color="auto"/>
            <w:left w:val="none" w:sz="0" w:space="0" w:color="auto"/>
            <w:bottom w:val="none" w:sz="0" w:space="0" w:color="auto"/>
            <w:right w:val="none" w:sz="0" w:space="0" w:color="auto"/>
          </w:divBdr>
          <w:divsChild>
            <w:div w:id="102654884">
              <w:marLeft w:val="0"/>
              <w:marRight w:val="0"/>
              <w:marTop w:val="0"/>
              <w:marBottom w:val="0"/>
              <w:divBdr>
                <w:top w:val="none" w:sz="0" w:space="0" w:color="auto"/>
                <w:left w:val="none" w:sz="0" w:space="0" w:color="auto"/>
                <w:bottom w:val="none" w:sz="0" w:space="0" w:color="auto"/>
                <w:right w:val="none" w:sz="0" w:space="0" w:color="auto"/>
              </w:divBdr>
            </w:div>
            <w:div w:id="690762935">
              <w:marLeft w:val="0"/>
              <w:marRight w:val="0"/>
              <w:marTop w:val="0"/>
              <w:marBottom w:val="0"/>
              <w:divBdr>
                <w:top w:val="none" w:sz="0" w:space="0" w:color="auto"/>
                <w:left w:val="none" w:sz="0" w:space="0" w:color="auto"/>
                <w:bottom w:val="none" w:sz="0" w:space="0" w:color="auto"/>
                <w:right w:val="none" w:sz="0" w:space="0" w:color="auto"/>
              </w:divBdr>
            </w:div>
            <w:div w:id="1704133462">
              <w:marLeft w:val="0"/>
              <w:marRight w:val="0"/>
              <w:marTop w:val="0"/>
              <w:marBottom w:val="0"/>
              <w:divBdr>
                <w:top w:val="none" w:sz="0" w:space="0" w:color="auto"/>
                <w:left w:val="none" w:sz="0" w:space="0" w:color="auto"/>
                <w:bottom w:val="none" w:sz="0" w:space="0" w:color="auto"/>
                <w:right w:val="none" w:sz="0" w:space="0" w:color="auto"/>
              </w:divBdr>
            </w:div>
            <w:div w:id="2087266923">
              <w:marLeft w:val="0"/>
              <w:marRight w:val="0"/>
              <w:marTop w:val="0"/>
              <w:marBottom w:val="0"/>
              <w:divBdr>
                <w:top w:val="none" w:sz="0" w:space="0" w:color="auto"/>
                <w:left w:val="none" w:sz="0" w:space="0" w:color="auto"/>
                <w:bottom w:val="none" w:sz="0" w:space="0" w:color="auto"/>
                <w:right w:val="none" w:sz="0" w:space="0" w:color="auto"/>
              </w:divBdr>
            </w:div>
            <w:div w:id="1387266857">
              <w:marLeft w:val="0"/>
              <w:marRight w:val="0"/>
              <w:marTop w:val="0"/>
              <w:marBottom w:val="0"/>
              <w:divBdr>
                <w:top w:val="none" w:sz="0" w:space="0" w:color="auto"/>
                <w:left w:val="none" w:sz="0" w:space="0" w:color="auto"/>
                <w:bottom w:val="none" w:sz="0" w:space="0" w:color="auto"/>
                <w:right w:val="none" w:sz="0" w:space="0" w:color="auto"/>
              </w:divBdr>
            </w:div>
            <w:div w:id="1051077905">
              <w:marLeft w:val="0"/>
              <w:marRight w:val="0"/>
              <w:marTop w:val="0"/>
              <w:marBottom w:val="0"/>
              <w:divBdr>
                <w:top w:val="none" w:sz="0" w:space="0" w:color="auto"/>
                <w:left w:val="none" w:sz="0" w:space="0" w:color="auto"/>
                <w:bottom w:val="none" w:sz="0" w:space="0" w:color="auto"/>
                <w:right w:val="none" w:sz="0" w:space="0" w:color="auto"/>
              </w:divBdr>
            </w:div>
            <w:div w:id="2046440888">
              <w:marLeft w:val="0"/>
              <w:marRight w:val="0"/>
              <w:marTop w:val="0"/>
              <w:marBottom w:val="0"/>
              <w:divBdr>
                <w:top w:val="none" w:sz="0" w:space="0" w:color="auto"/>
                <w:left w:val="none" w:sz="0" w:space="0" w:color="auto"/>
                <w:bottom w:val="none" w:sz="0" w:space="0" w:color="auto"/>
                <w:right w:val="none" w:sz="0" w:space="0" w:color="auto"/>
              </w:divBdr>
            </w:div>
            <w:div w:id="1842819367">
              <w:marLeft w:val="0"/>
              <w:marRight w:val="0"/>
              <w:marTop w:val="0"/>
              <w:marBottom w:val="0"/>
              <w:divBdr>
                <w:top w:val="none" w:sz="0" w:space="0" w:color="auto"/>
                <w:left w:val="none" w:sz="0" w:space="0" w:color="auto"/>
                <w:bottom w:val="none" w:sz="0" w:space="0" w:color="auto"/>
                <w:right w:val="none" w:sz="0" w:space="0" w:color="auto"/>
              </w:divBdr>
            </w:div>
            <w:div w:id="1094983639">
              <w:marLeft w:val="0"/>
              <w:marRight w:val="0"/>
              <w:marTop w:val="0"/>
              <w:marBottom w:val="0"/>
              <w:divBdr>
                <w:top w:val="none" w:sz="0" w:space="0" w:color="auto"/>
                <w:left w:val="none" w:sz="0" w:space="0" w:color="auto"/>
                <w:bottom w:val="none" w:sz="0" w:space="0" w:color="auto"/>
                <w:right w:val="none" w:sz="0" w:space="0" w:color="auto"/>
              </w:divBdr>
            </w:div>
            <w:div w:id="93526460">
              <w:marLeft w:val="0"/>
              <w:marRight w:val="0"/>
              <w:marTop w:val="0"/>
              <w:marBottom w:val="0"/>
              <w:divBdr>
                <w:top w:val="none" w:sz="0" w:space="0" w:color="auto"/>
                <w:left w:val="none" w:sz="0" w:space="0" w:color="auto"/>
                <w:bottom w:val="none" w:sz="0" w:space="0" w:color="auto"/>
                <w:right w:val="none" w:sz="0" w:space="0" w:color="auto"/>
              </w:divBdr>
            </w:div>
            <w:div w:id="1221554927">
              <w:marLeft w:val="0"/>
              <w:marRight w:val="0"/>
              <w:marTop w:val="0"/>
              <w:marBottom w:val="0"/>
              <w:divBdr>
                <w:top w:val="none" w:sz="0" w:space="0" w:color="auto"/>
                <w:left w:val="none" w:sz="0" w:space="0" w:color="auto"/>
                <w:bottom w:val="none" w:sz="0" w:space="0" w:color="auto"/>
                <w:right w:val="none" w:sz="0" w:space="0" w:color="auto"/>
              </w:divBdr>
            </w:div>
            <w:div w:id="1840348199">
              <w:marLeft w:val="0"/>
              <w:marRight w:val="0"/>
              <w:marTop w:val="0"/>
              <w:marBottom w:val="0"/>
              <w:divBdr>
                <w:top w:val="none" w:sz="0" w:space="0" w:color="auto"/>
                <w:left w:val="none" w:sz="0" w:space="0" w:color="auto"/>
                <w:bottom w:val="none" w:sz="0" w:space="0" w:color="auto"/>
                <w:right w:val="none" w:sz="0" w:space="0" w:color="auto"/>
              </w:divBdr>
            </w:div>
            <w:div w:id="314578109">
              <w:marLeft w:val="0"/>
              <w:marRight w:val="0"/>
              <w:marTop w:val="0"/>
              <w:marBottom w:val="0"/>
              <w:divBdr>
                <w:top w:val="none" w:sz="0" w:space="0" w:color="auto"/>
                <w:left w:val="none" w:sz="0" w:space="0" w:color="auto"/>
                <w:bottom w:val="none" w:sz="0" w:space="0" w:color="auto"/>
                <w:right w:val="none" w:sz="0" w:space="0" w:color="auto"/>
              </w:divBdr>
            </w:div>
            <w:div w:id="833840234">
              <w:marLeft w:val="0"/>
              <w:marRight w:val="0"/>
              <w:marTop w:val="0"/>
              <w:marBottom w:val="0"/>
              <w:divBdr>
                <w:top w:val="none" w:sz="0" w:space="0" w:color="auto"/>
                <w:left w:val="none" w:sz="0" w:space="0" w:color="auto"/>
                <w:bottom w:val="none" w:sz="0" w:space="0" w:color="auto"/>
                <w:right w:val="none" w:sz="0" w:space="0" w:color="auto"/>
              </w:divBdr>
            </w:div>
            <w:div w:id="1565290993">
              <w:marLeft w:val="0"/>
              <w:marRight w:val="0"/>
              <w:marTop w:val="0"/>
              <w:marBottom w:val="0"/>
              <w:divBdr>
                <w:top w:val="none" w:sz="0" w:space="0" w:color="auto"/>
                <w:left w:val="none" w:sz="0" w:space="0" w:color="auto"/>
                <w:bottom w:val="none" w:sz="0" w:space="0" w:color="auto"/>
                <w:right w:val="none" w:sz="0" w:space="0" w:color="auto"/>
              </w:divBdr>
            </w:div>
            <w:div w:id="1309018497">
              <w:marLeft w:val="0"/>
              <w:marRight w:val="0"/>
              <w:marTop w:val="0"/>
              <w:marBottom w:val="0"/>
              <w:divBdr>
                <w:top w:val="none" w:sz="0" w:space="0" w:color="auto"/>
                <w:left w:val="none" w:sz="0" w:space="0" w:color="auto"/>
                <w:bottom w:val="none" w:sz="0" w:space="0" w:color="auto"/>
                <w:right w:val="none" w:sz="0" w:space="0" w:color="auto"/>
              </w:divBdr>
            </w:div>
            <w:div w:id="874928786">
              <w:marLeft w:val="0"/>
              <w:marRight w:val="0"/>
              <w:marTop w:val="0"/>
              <w:marBottom w:val="0"/>
              <w:divBdr>
                <w:top w:val="none" w:sz="0" w:space="0" w:color="auto"/>
                <w:left w:val="none" w:sz="0" w:space="0" w:color="auto"/>
                <w:bottom w:val="none" w:sz="0" w:space="0" w:color="auto"/>
                <w:right w:val="none" w:sz="0" w:space="0" w:color="auto"/>
              </w:divBdr>
            </w:div>
            <w:div w:id="1195464334">
              <w:marLeft w:val="0"/>
              <w:marRight w:val="0"/>
              <w:marTop w:val="0"/>
              <w:marBottom w:val="0"/>
              <w:divBdr>
                <w:top w:val="none" w:sz="0" w:space="0" w:color="auto"/>
                <w:left w:val="none" w:sz="0" w:space="0" w:color="auto"/>
                <w:bottom w:val="none" w:sz="0" w:space="0" w:color="auto"/>
                <w:right w:val="none" w:sz="0" w:space="0" w:color="auto"/>
              </w:divBdr>
            </w:div>
            <w:div w:id="442237377">
              <w:marLeft w:val="0"/>
              <w:marRight w:val="0"/>
              <w:marTop w:val="0"/>
              <w:marBottom w:val="0"/>
              <w:divBdr>
                <w:top w:val="none" w:sz="0" w:space="0" w:color="auto"/>
                <w:left w:val="none" w:sz="0" w:space="0" w:color="auto"/>
                <w:bottom w:val="none" w:sz="0" w:space="0" w:color="auto"/>
                <w:right w:val="none" w:sz="0" w:space="0" w:color="auto"/>
              </w:divBdr>
            </w:div>
            <w:div w:id="1336222993">
              <w:marLeft w:val="0"/>
              <w:marRight w:val="0"/>
              <w:marTop w:val="0"/>
              <w:marBottom w:val="0"/>
              <w:divBdr>
                <w:top w:val="none" w:sz="0" w:space="0" w:color="auto"/>
                <w:left w:val="none" w:sz="0" w:space="0" w:color="auto"/>
                <w:bottom w:val="none" w:sz="0" w:space="0" w:color="auto"/>
                <w:right w:val="none" w:sz="0" w:space="0" w:color="auto"/>
              </w:divBdr>
            </w:div>
            <w:div w:id="299113651">
              <w:marLeft w:val="0"/>
              <w:marRight w:val="0"/>
              <w:marTop w:val="0"/>
              <w:marBottom w:val="0"/>
              <w:divBdr>
                <w:top w:val="none" w:sz="0" w:space="0" w:color="auto"/>
                <w:left w:val="none" w:sz="0" w:space="0" w:color="auto"/>
                <w:bottom w:val="none" w:sz="0" w:space="0" w:color="auto"/>
                <w:right w:val="none" w:sz="0" w:space="0" w:color="auto"/>
              </w:divBdr>
            </w:div>
            <w:div w:id="12727542">
              <w:marLeft w:val="0"/>
              <w:marRight w:val="0"/>
              <w:marTop w:val="0"/>
              <w:marBottom w:val="0"/>
              <w:divBdr>
                <w:top w:val="none" w:sz="0" w:space="0" w:color="auto"/>
                <w:left w:val="none" w:sz="0" w:space="0" w:color="auto"/>
                <w:bottom w:val="none" w:sz="0" w:space="0" w:color="auto"/>
                <w:right w:val="none" w:sz="0" w:space="0" w:color="auto"/>
              </w:divBdr>
            </w:div>
            <w:div w:id="1666322417">
              <w:marLeft w:val="0"/>
              <w:marRight w:val="0"/>
              <w:marTop w:val="0"/>
              <w:marBottom w:val="0"/>
              <w:divBdr>
                <w:top w:val="none" w:sz="0" w:space="0" w:color="auto"/>
                <w:left w:val="none" w:sz="0" w:space="0" w:color="auto"/>
                <w:bottom w:val="none" w:sz="0" w:space="0" w:color="auto"/>
                <w:right w:val="none" w:sz="0" w:space="0" w:color="auto"/>
              </w:divBdr>
            </w:div>
            <w:div w:id="236013790">
              <w:marLeft w:val="0"/>
              <w:marRight w:val="0"/>
              <w:marTop w:val="0"/>
              <w:marBottom w:val="0"/>
              <w:divBdr>
                <w:top w:val="none" w:sz="0" w:space="0" w:color="auto"/>
                <w:left w:val="none" w:sz="0" w:space="0" w:color="auto"/>
                <w:bottom w:val="none" w:sz="0" w:space="0" w:color="auto"/>
                <w:right w:val="none" w:sz="0" w:space="0" w:color="auto"/>
              </w:divBdr>
            </w:div>
            <w:div w:id="428235661">
              <w:marLeft w:val="0"/>
              <w:marRight w:val="0"/>
              <w:marTop w:val="0"/>
              <w:marBottom w:val="0"/>
              <w:divBdr>
                <w:top w:val="none" w:sz="0" w:space="0" w:color="auto"/>
                <w:left w:val="none" w:sz="0" w:space="0" w:color="auto"/>
                <w:bottom w:val="none" w:sz="0" w:space="0" w:color="auto"/>
                <w:right w:val="none" w:sz="0" w:space="0" w:color="auto"/>
              </w:divBdr>
            </w:div>
            <w:div w:id="1098479687">
              <w:marLeft w:val="0"/>
              <w:marRight w:val="0"/>
              <w:marTop w:val="0"/>
              <w:marBottom w:val="0"/>
              <w:divBdr>
                <w:top w:val="none" w:sz="0" w:space="0" w:color="auto"/>
                <w:left w:val="none" w:sz="0" w:space="0" w:color="auto"/>
                <w:bottom w:val="none" w:sz="0" w:space="0" w:color="auto"/>
                <w:right w:val="none" w:sz="0" w:space="0" w:color="auto"/>
              </w:divBdr>
            </w:div>
            <w:div w:id="1713261550">
              <w:marLeft w:val="0"/>
              <w:marRight w:val="0"/>
              <w:marTop w:val="0"/>
              <w:marBottom w:val="0"/>
              <w:divBdr>
                <w:top w:val="none" w:sz="0" w:space="0" w:color="auto"/>
                <w:left w:val="none" w:sz="0" w:space="0" w:color="auto"/>
                <w:bottom w:val="none" w:sz="0" w:space="0" w:color="auto"/>
                <w:right w:val="none" w:sz="0" w:space="0" w:color="auto"/>
              </w:divBdr>
            </w:div>
            <w:div w:id="2047678217">
              <w:marLeft w:val="0"/>
              <w:marRight w:val="0"/>
              <w:marTop w:val="0"/>
              <w:marBottom w:val="0"/>
              <w:divBdr>
                <w:top w:val="none" w:sz="0" w:space="0" w:color="auto"/>
                <w:left w:val="none" w:sz="0" w:space="0" w:color="auto"/>
                <w:bottom w:val="none" w:sz="0" w:space="0" w:color="auto"/>
                <w:right w:val="none" w:sz="0" w:space="0" w:color="auto"/>
              </w:divBdr>
            </w:div>
            <w:div w:id="987785642">
              <w:marLeft w:val="0"/>
              <w:marRight w:val="0"/>
              <w:marTop w:val="0"/>
              <w:marBottom w:val="0"/>
              <w:divBdr>
                <w:top w:val="none" w:sz="0" w:space="0" w:color="auto"/>
                <w:left w:val="none" w:sz="0" w:space="0" w:color="auto"/>
                <w:bottom w:val="none" w:sz="0" w:space="0" w:color="auto"/>
                <w:right w:val="none" w:sz="0" w:space="0" w:color="auto"/>
              </w:divBdr>
            </w:div>
            <w:div w:id="1148060497">
              <w:marLeft w:val="0"/>
              <w:marRight w:val="0"/>
              <w:marTop w:val="0"/>
              <w:marBottom w:val="0"/>
              <w:divBdr>
                <w:top w:val="none" w:sz="0" w:space="0" w:color="auto"/>
                <w:left w:val="none" w:sz="0" w:space="0" w:color="auto"/>
                <w:bottom w:val="none" w:sz="0" w:space="0" w:color="auto"/>
                <w:right w:val="none" w:sz="0" w:space="0" w:color="auto"/>
              </w:divBdr>
            </w:div>
            <w:div w:id="1175609199">
              <w:marLeft w:val="0"/>
              <w:marRight w:val="0"/>
              <w:marTop w:val="0"/>
              <w:marBottom w:val="0"/>
              <w:divBdr>
                <w:top w:val="none" w:sz="0" w:space="0" w:color="auto"/>
                <w:left w:val="none" w:sz="0" w:space="0" w:color="auto"/>
                <w:bottom w:val="none" w:sz="0" w:space="0" w:color="auto"/>
                <w:right w:val="none" w:sz="0" w:space="0" w:color="auto"/>
              </w:divBdr>
            </w:div>
            <w:div w:id="1450508853">
              <w:marLeft w:val="0"/>
              <w:marRight w:val="0"/>
              <w:marTop w:val="0"/>
              <w:marBottom w:val="0"/>
              <w:divBdr>
                <w:top w:val="none" w:sz="0" w:space="0" w:color="auto"/>
                <w:left w:val="none" w:sz="0" w:space="0" w:color="auto"/>
                <w:bottom w:val="none" w:sz="0" w:space="0" w:color="auto"/>
                <w:right w:val="none" w:sz="0" w:space="0" w:color="auto"/>
              </w:divBdr>
            </w:div>
            <w:div w:id="997540540">
              <w:marLeft w:val="0"/>
              <w:marRight w:val="0"/>
              <w:marTop w:val="0"/>
              <w:marBottom w:val="0"/>
              <w:divBdr>
                <w:top w:val="none" w:sz="0" w:space="0" w:color="auto"/>
                <w:left w:val="none" w:sz="0" w:space="0" w:color="auto"/>
                <w:bottom w:val="none" w:sz="0" w:space="0" w:color="auto"/>
                <w:right w:val="none" w:sz="0" w:space="0" w:color="auto"/>
              </w:divBdr>
            </w:div>
            <w:div w:id="1037895203">
              <w:marLeft w:val="0"/>
              <w:marRight w:val="0"/>
              <w:marTop w:val="0"/>
              <w:marBottom w:val="0"/>
              <w:divBdr>
                <w:top w:val="none" w:sz="0" w:space="0" w:color="auto"/>
                <w:left w:val="none" w:sz="0" w:space="0" w:color="auto"/>
                <w:bottom w:val="none" w:sz="0" w:space="0" w:color="auto"/>
                <w:right w:val="none" w:sz="0" w:space="0" w:color="auto"/>
              </w:divBdr>
            </w:div>
            <w:div w:id="1852988261">
              <w:marLeft w:val="0"/>
              <w:marRight w:val="0"/>
              <w:marTop w:val="0"/>
              <w:marBottom w:val="0"/>
              <w:divBdr>
                <w:top w:val="none" w:sz="0" w:space="0" w:color="auto"/>
                <w:left w:val="none" w:sz="0" w:space="0" w:color="auto"/>
                <w:bottom w:val="none" w:sz="0" w:space="0" w:color="auto"/>
                <w:right w:val="none" w:sz="0" w:space="0" w:color="auto"/>
              </w:divBdr>
            </w:div>
            <w:div w:id="1694918731">
              <w:marLeft w:val="0"/>
              <w:marRight w:val="0"/>
              <w:marTop w:val="0"/>
              <w:marBottom w:val="0"/>
              <w:divBdr>
                <w:top w:val="none" w:sz="0" w:space="0" w:color="auto"/>
                <w:left w:val="none" w:sz="0" w:space="0" w:color="auto"/>
                <w:bottom w:val="none" w:sz="0" w:space="0" w:color="auto"/>
                <w:right w:val="none" w:sz="0" w:space="0" w:color="auto"/>
              </w:divBdr>
            </w:div>
            <w:div w:id="795176651">
              <w:marLeft w:val="0"/>
              <w:marRight w:val="0"/>
              <w:marTop w:val="0"/>
              <w:marBottom w:val="0"/>
              <w:divBdr>
                <w:top w:val="none" w:sz="0" w:space="0" w:color="auto"/>
                <w:left w:val="none" w:sz="0" w:space="0" w:color="auto"/>
                <w:bottom w:val="none" w:sz="0" w:space="0" w:color="auto"/>
                <w:right w:val="none" w:sz="0" w:space="0" w:color="auto"/>
              </w:divBdr>
            </w:div>
            <w:div w:id="2118719516">
              <w:marLeft w:val="0"/>
              <w:marRight w:val="0"/>
              <w:marTop w:val="0"/>
              <w:marBottom w:val="0"/>
              <w:divBdr>
                <w:top w:val="none" w:sz="0" w:space="0" w:color="auto"/>
                <w:left w:val="none" w:sz="0" w:space="0" w:color="auto"/>
                <w:bottom w:val="none" w:sz="0" w:space="0" w:color="auto"/>
                <w:right w:val="none" w:sz="0" w:space="0" w:color="auto"/>
              </w:divBdr>
            </w:div>
            <w:div w:id="1807316450">
              <w:marLeft w:val="0"/>
              <w:marRight w:val="0"/>
              <w:marTop w:val="0"/>
              <w:marBottom w:val="0"/>
              <w:divBdr>
                <w:top w:val="none" w:sz="0" w:space="0" w:color="auto"/>
                <w:left w:val="none" w:sz="0" w:space="0" w:color="auto"/>
                <w:bottom w:val="none" w:sz="0" w:space="0" w:color="auto"/>
                <w:right w:val="none" w:sz="0" w:space="0" w:color="auto"/>
              </w:divBdr>
            </w:div>
            <w:div w:id="167523548">
              <w:marLeft w:val="0"/>
              <w:marRight w:val="0"/>
              <w:marTop w:val="0"/>
              <w:marBottom w:val="0"/>
              <w:divBdr>
                <w:top w:val="none" w:sz="0" w:space="0" w:color="auto"/>
                <w:left w:val="none" w:sz="0" w:space="0" w:color="auto"/>
                <w:bottom w:val="none" w:sz="0" w:space="0" w:color="auto"/>
                <w:right w:val="none" w:sz="0" w:space="0" w:color="auto"/>
              </w:divBdr>
            </w:div>
            <w:div w:id="91511102">
              <w:marLeft w:val="0"/>
              <w:marRight w:val="0"/>
              <w:marTop w:val="0"/>
              <w:marBottom w:val="0"/>
              <w:divBdr>
                <w:top w:val="none" w:sz="0" w:space="0" w:color="auto"/>
                <w:left w:val="none" w:sz="0" w:space="0" w:color="auto"/>
                <w:bottom w:val="none" w:sz="0" w:space="0" w:color="auto"/>
                <w:right w:val="none" w:sz="0" w:space="0" w:color="auto"/>
              </w:divBdr>
            </w:div>
            <w:div w:id="967278467">
              <w:marLeft w:val="0"/>
              <w:marRight w:val="0"/>
              <w:marTop w:val="0"/>
              <w:marBottom w:val="0"/>
              <w:divBdr>
                <w:top w:val="none" w:sz="0" w:space="0" w:color="auto"/>
                <w:left w:val="none" w:sz="0" w:space="0" w:color="auto"/>
                <w:bottom w:val="none" w:sz="0" w:space="0" w:color="auto"/>
                <w:right w:val="none" w:sz="0" w:space="0" w:color="auto"/>
              </w:divBdr>
            </w:div>
            <w:div w:id="92553481">
              <w:marLeft w:val="0"/>
              <w:marRight w:val="0"/>
              <w:marTop w:val="0"/>
              <w:marBottom w:val="0"/>
              <w:divBdr>
                <w:top w:val="none" w:sz="0" w:space="0" w:color="auto"/>
                <w:left w:val="none" w:sz="0" w:space="0" w:color="auto"/>
                <w:bottom w:val="none" w:sz="0" w:space="0" w:color="auto"/>
                <w:right w:val="none" w:sz="0" w:space="0" w:color="auto"/>
              </w:divBdr>
            </w:div>
            <w:div w:id="548996972">
              <w:marLeft w:val="0"/>
              <w:marRight w:val="0"/>
              <w:marTop w:val="0"/>
              <w:marBottom w:val="0"/>
              <w:divBdr>
                <w:top w:val="none" w:sz="0" w:space="0" w:color="auto"/>
                <w:left w:val="none" w:sz="0" w:space="0" w:color="auto"/>
                <w:bottom w:val="none" w:sz="0" w:space="0" w:color="auto"/>
                <w:right w:val="none" w:sz="0" w:space="0" w:color="auto"/>
              </w:divBdr>
            </w:div>
            <w:div w:id="964971752">
              <w:marLeft w:val="0"/>
              <w:marRight w:val="0"/>
              <w:marTop w:val="0"/>
              <w:marBottom w:val="0"/>
              <w:divBdr>
                <w:top w:val="none" w:sz="0" w:space="0" w:color="auto"/>
                <w:left w:val="none" w:sz="0" w:space="0" w:color="auto"/>
                <w:bottom w:val="none" w:sz="0" w:space="0" w:color="auto"/>
                <w:right w:val="none" w:sz="0" w:space="0" w:color="auto"/>
              </w:divBdr>
            </w:div>
            <w:div w:id="55856217">
              <w:marLeft w:val="0"/>
              <w:marRight w:val="0"/>
              <w:marTop w:val="0"/>
              <w:marBottom w:val="0"/>
              <w:divBdr>
                <w:top w:val="none" w:sz="0" w:space="0" w:color="auto"/>
                <w:left w:val="none" w:sz="0" w:space="0" w:color="auto"/>
                <w:bottom w:val="none" w:sz="0" w:space="0" w:color="auto"/>
                <w:right w:val="none" w:sz="0" w:space="0" w:color="auto"/>
              </w:divBdr>
            </w:div>
            <w:div w:id="195777567">
              <w:marLeft w:val="0"/>
              <w:marRight w:val="0"/>
              <w:marTop w:val="0"/>
              <w:marBottom w:val="0"/>
              <w:divBdr>
                <w:top w:val="none" w:sz="0" w:space="0" w:color="auto"/>
                <w:left w:val="none" w:sz="0" w:space="0" w:color="auto"/>
                <w:bottom w:val="none" w:sz="0" w:space="0" w:color="auto"/>
                <w:right w:val="none" w:sz="0" w:space="0" w:color="auto"/>
              </w:divBdr>
            </w:div>
            <w:div w:id="1546479373">
              <w:marLeft w:val="0"/>
              <w:marRight w:val="0"/>
              <w:marTop w:val="0"/>
              <w:marBottom w:val="0"/>
              <w:divBdr>
                <w:top w:val="none" w:sz="0" w:space="0" w:color="auto"/>
                <w:left w:val="none" w:sz="0" w:space="0" w:color="auto"/>
                <w:bottom w:val="none" w:sz="0" w:space="0" w:color="auto"/>
                <w:right w:val="none" w:sz="0" w:space="0" w:color="auto"/>
              </w:divBdr>
            </w:div>
            <w:div w:id="35397360">
              <w:marLeft w:val="0"/>
              <w:marRight w:val="0"/>
              <w:marTop w:val="0"/>
              <w:marBottom w:val="0"/>
              <w:divBdr>
                <w:top w:val="none" w:sz="0" w:space="0" w:color="auto"/>
                <w:left w:val="none" w:sz="0" w:space="0" w:color="auto"/>
                <w:bottom w:val="none" w:sz="0" w:space="0" w:color="auto"/>
                <w:right w:val="none" w:sz="0" w:space="0" w:color="auto"/>
              </w:divBdr>
            </w:div>
            <w:div w:id="1642081190">
              <w:marLeft w:val="0"/>
              <w:marRight w:val="0"/>
              <w:marTop w:val="0"/>
              <w:marBottom w:val="0"/>
              <w:divBdr>
                <w:top w:val="none" w:sz="0" w:space="0" w:color="auto"/>
                <w:left w:val="none" w:sz="0" w:space="0" w:color="auto"/>
                <w:bottom w:val="none" w:sz="0" w:space="0" w:color="auto"/>
                <w:right w:val="none" w:sz="0" w:space="0" w:color="auto"/>
              </w:divBdr>
            </w:div>
            <w:div w:id="311250078">
              <w:marLeft w:val="0"/>
              <w:marRight w:val="0"/>
              <w:marTop w:val="0"/>
              <w:marBottom w:val="0"/>
              <w:divBdr>
                <w:top w:val="none" w:sz="0" w:space="0" w:color="auto"/>
                <w:left w:val="none" w:sz="0" w:space="0" w:color="auto"/>
                <w:bottom w:val="none" w:sz="0" w:space="0" w:color="auto"/>
                <w:right w:val="none" w:sz="0" w:space="0" w:color="auto"/>
              </w:divBdr>
            </w:div>
            <w:div w:id="2001230262">
              <w:marLeft w:val="0"/>
              <w:marRight w:val="0"/>
              <w:marTop w:val="0"/>
              <w:marBottom w:val="0"/>
              <w:divBdr>
                <w:top w:val="none" w:sz="0" w:space="0" w:color="auto"/>
                <w:left w:val="none" w:sz="0" w:space="0" w:color="auto"/>
                <w:bottom w:val="none" w:sz="0" w:space="0" w:color="auto"/>
                <w:right w:val="none" w:sz="0" w:space="0" w:color="auto"/>
              </w:divBdr>
            </w:div>
            <w:div w:id="1151559139">
              <w:marLeft w:val="0"/>
              <w:marRight w:val="0"/>
              <w:marTop w:val="0"/>
              <w:marBottom w:val="0"/>
              <w:divBdr>
                <w:top w:val="none" w:sz="0" w:space="0" w:color="auto"/>
                <w:left w:val="none" w:sz="0" w:space="0" w:color="auto"/>
                <w:bottom w:val="none" w:sz="0" w:space="0" w:color="auto"/>
                <w:right w:val="none" w:sz="0" w:space="0" w:color="auto"/>
              </w:divBdr>
            </w:div>
            <w:div w:id="1771393716">
              <w:marLeft w:val="0"/>
              <w:marRight w:val="0"/>
              <w:marTop w:val="0"/>
              <w:marBottom w:val="0"/>
              <w:divBdr>
                <w:top w:val="none" w:sz="0" w:space="0" w:color="auto"/>
                <w:left w:val="none" w:sz="0" w:space="0" w:color="auto"/>
                <w:bottom w:val="none" w:sz="0" w:space="0" w:color="auto"/>
                <w:right w:val="none" w:sz="0" w:space="0" w:color="auto"/>
              </w:divBdr>
            </w:div>
            <w:div w:id="1480147866">
              <w:marLeft w:val="0"/>
              <w:marRight w:val="0"/>
              <w:marTop w:val="0"/>
              <w:marBottom w:val="0"/>
              <w:divBdr>
                <w:top w:val="none" w:sz="0" w:space="0" w:color="auto"/>
                <w:left w:val="none" w:sz="0" w:space="0" w:color="auto"/>
                <w:bottom w:val="none" w:sz="0" w:space="0" w:color="auto"/>
                <w:right w:val="none" w:sz="0" w:space="0" w:color="auto"/>
              </w:divBdr>
            </w:div>
            <w:div w:id="225922579">
              <w:marLeft w:val="0"/>
              <w:marRight w:val="0"/>
              <w:marTop w:val="0"/>
              <w:marBottom w:val="0"/>
              <w:divBdr>
                <w:top w:val="none" w:sz="0" w:space="0" w:color="auto"/>
                <w:left w:val="none" w:sz="0" w:space="0" w:color="auto"/>
                <w:bottom w:val="none" w:sz="0" w:space="0" w:color="auto"/>
                <w:right w:val="none" w:sz="0" w:space="0" w:color="auto"/>
              </w:divBdr>
            </w:div>
            <w:div w:id="1307932535">
              <w:marLeft w:val="0"/>
              <w:marRight w:val="0"/>
              <w:marTop w:val="0"/>
              <w:marBottom w:val="0"/>
              <w:divBdr>
                <w:top w:val="none" w:sz="0" w:space="0" w:color="auto"/>
                <w:left w:val="none" w:sz="0" w:space="0" w:color="auto"/>
                <w:bottom w:val="none" w:sz="0" w:space="0" w:color="auto"/>
                <w:right w:val="none" w:sz="0" w:space="0" w:color="auto"/>
              </w:divBdr>
            </w:div>
            <w:div w:id="1028331470">
              <w:marLeft w:val="0"/>
              <w:marRight w:val="0"/>
              <w:marTop w:val="0"/>
              <w:marBottom w:val="0"/>
              <w:divBdr>
                <w:top w:val="none" w:sz="0" w:space="0" w:color="auto"/>
                <w:left w:val="none" w:sz="0" w:space="0" w:color="auto"/>
                <w:bottom w:val="none" w:sz="0" w:space="0" w:color="auto"/>
                <w:right w:val="none" w:sz="0" w:space="0" w:color="auto"/>
              </w:divBdr>
            </w:div>
            <w:div w:id="1286500973">
              <w:marLeft w:val="0"/>
              <w:marRight w:val="0"/>
              <w:marTop w:val="0"/>
              <w:marBottom w:val="0"/>
              <w:divBdr>
                <w:top w:val="none" w:sz="0" w:space="0" w:color="auto"/>
                <w:left w:val="none" w:sz="0" w:space="0" w:color="auto"/>
                <w:bottom w:val="none" w:sz="0" w:space="0" w:color="auto"/>
                <w:right w:val="none" w:sz="0" w:space="0" w:color="auto"/>
              </w:divBdr>
            </w:div>
            <w:div w:id="1518883403">
              <w:marLeft w:val="0"/>
              <w:marRight w:val="0"/>
              <w:marTop w:val="0"/>
              <w:marBottom w:val="0"/>
              <w:divBdr>
                <w:top w:val="none" w:sz="0" w:space="0" w:color="auto"/>
                <w:left w:val="none" w:sz="0" w:space="0" w:color="auto"/>
                <w:bottom w:val="none" w:sz="0" w:space="0" w:color="auto"/>
                <w:right w:val="none" w:sz="0" w:space="0" w:color="auto"/>
              </w:divBdr>
            </w:div>
            <w:div w:id="836655128">
              <w:marLeft w:val="0"/>
              <w:marRight w:val="0"/>
              <w:marTop w:val="0"/>
              <w:marBottom w:val="0"/>
              <w:divBdr>
                <w:top w:val="none" w:sz="0" w:space="0" w:color="auto"/>
                <w:left w:val="none" w:sz="0" w:space="0" w:color="auto"/>
                <w:bottom w:val="none" w:sz="0" w:space="0" w:color="auto"/>
                <w:right w:val="none" w:sz="0" w:space="0" w:color="auto"/>
              </w:divBdr>
            </w:div>
            <w:div w:id="713848825">
              <w:marLeft w:val="0"/>
              <w:marRight w:val="0"/>
              <w:marTop w:val="0"/>
              <w:marBottom w:val="0"/>
              <w:divBdr>
                <w:top w:val="none" w:sz="0" w:space="0" w:color="auto"/>
                <w:left w:val="none" w:sz="0" w:space="0" w:color="auto"/>
                <w:bottom w:val="none" w:sz="0" w:space="0" w:color="auto"/>
                <w:right w:val="none" w:sz="0" w:space="0" w:color="auto"/>
              </w:divBdr>
            </w:div>
            <w:div w:id="827406299">
              <w:marLeft w:val="0"/>
              <w:marRight w:val="0"/>
              <w:marTop w:val="0"/>
              <w:marBottom w:val="0"/>
              <w:divBdr>
                <w:top w:val="none" w:sz="0" w:space="0" w:color="auto"/>
                <w:left w:val="none" w:sz="0" w:space="0" w:color="auto"/>
                <w:bottom w:val="none" w:sz="0" w:space="0" w:color="auto"/>
                <w:right w:val="none" w:sz="0" w:space="0" w:color="auto"/>
              </w:divBdr>
            </w:div>
            <w:div w:id="2003850037">
              <w:marLeft w:val="0"/>
              <w:marRight w:val="0"/>
              <w:marTop w:val="0"/>
              <w:marBottom w:val="0"/>
              <w:divBdr>
                <w:top w:val="none" w:sz="0" w:space="0" w:color="auto"/>
                <w:left w:val="none" w:sz="0" w:space="0" w:color="auto"/>
                <w:bottom w:val="none" w:sz="0" w:space="0" w:color="auto"/>
                <w:right w:val="none" w:sz="0" w:space="0" w:color="auto"/>
              </w:divBdr>
            </w:div>
            <w:div w:id="1275287423">
              <w:marLeft w:val="0"/>
              <w:marRight w:val="0"/>
              <w:marTop w:val="0"/>
              <w:marBottom w:val="0"/>
              <w:divBdr>
                <w:top w:val="none" w:sz="0" w:space="0" w:color="auto"/>
                <w:left w:val="none" w:sz="0" w:space="0" w:color="auto"/>
                <w:bottom w:val="none" w:sz="0" w:space="0" w:color="auto"/>
                <w:right w:val="none" w:sz="0" w:space="0" w:color="auto"/>
              </w:divBdr>
            </w:div>
            <w:div w:id="1301955905">
              <w:marLeft w:val="0"/>
              <w:marRight w:val="0"/>
              <w:marTop w:val="0"/>
              <w:marBottom w:val="0"/>
              <w:divBdr>
                <w:top w:val="none" w:sz="0" w:space="0" w:color="auto"/>
                <w:left w:val="none" w:sz="0" w:space="0" w:color="auto"/>
                <w:bottom w:val="none" w:sz="0" w:space="0" w:color="auto"/>
                <w:right w:val="none" w:sz="0" w:space="0" w:color="auto"/>
              </w:divBdr>
            </w:div>
            <w:div w:id="1784954815">
              <w:marLeft w:val="0"/>
              <w:marRight w:val="0"/>
              <w:marTop w:val="0"/>
              <w:marBottom w:val="0"/>
              <w:divBdr>
                <w:top w:val="none" w:sz="0" w:space="0" w:color="auto"/>
                <w:left w:val="none" w:sz="0" w:space="0" w:color="auto"/>
                <w:bottom w:val="none" w:sz="0" w:space="0" w:color="auto"/>
                <w:right w:val="none" w:sz="0" w:space="0" w:color="auto"/>
              </w:divBdr>
            </w:div>
            <w:div w:id="559246190">
              <w:marLeft w:val="0"/>
              <w:marRight w:val="0"/>
              <w:marTop w:val="0"/>
              <w:marBottom w:val="0"/>
              <w:divBdr>
                <w:top w:val="none" w:sz="0" w:space="0" w:color="auto"/>
                <w:left w:val="none" w:sz="0" w:space="0" w:color="auto"/>
                <w:bottom w:val="none" w:sz="0" w:space="0" w:color="auto"/>
                <w:right w:val="none" w:sz="0" w:space="0" w:color="auto"/>
              </w:divBdr>
            </w:div>
            <w:div w:id="336428547">
              <w:marLeft w:val="0"/>
              <w:marRight w:val="0"/>
              <w:marTop w:val="0"/>
              <w:marBottom w:val="0"/>
              <w:divBdr>
                <w:top w:val="none" w:sz="0" w:space="0" w:color="auto"/>
                <w:left w:val="none" w:sz="0" w:space="0" w:color="auto"/>
                <w:bottom w:val="none" w:sz="0" w:space="0" w:color="auto"/>
                <w:right w:val="none" w:sz="0" w:space="0" w:color="auto"/>
              </w:divBdr>
            </w:div>
            <w:div w:id="1713339056">
              <w:marLeft w:val="0"/>
              <w:marRight w:val="0"/>
              <w:marTop w:val="0"/>
              <w:marBottom w:val="0"/>
              <w:divBdr>
                <w:top w:val="none" w:sz="0" w:space="0" w:color="auto"/>
                <w:left w:val="none" w:sz="0" w:space="0" w:color="auto"/>
                <w:bottom w:val="none" w:sz="0" w:space="0" w:color="auto"/>
                <w:right w:val="none" w:sz="0" w:space="0" w:color="auto"/>
              </w:divBdr>
            </w:div>
            <w:div w:id="1764566582">
              <w:marLeft w:val="0"/>
              <w:marRight w:val="0"/>
              <w:marTop w:val="0"/>
              <w:marBottom w:val="0"/>
              <w:divBdr>
                <w:top w:val="none" w:sz="0" w:space="0" w:color="auto"/>
                <w:left w:val="none" w:sz="0" w:space="0" w:color="auto"/>
                <w:bottom w:val="none" w:sz="0" w:space="0" w:color="auto"/>
                <w:right w:val="none" w:sz="0" w:space="0" w:color="auto"/>
              </w:divBdr>
            </w:div>
            <w:div w:id="1943103395">
              <w:marLeft w:val="0"/>
              <w:marRight w:val="0"/>
              <w:marTop w:val="0"/>
              <w:marBottom w:val="0"/>
              <w:divBdr>
                <w:top w:val="none" w:sz="0" w:space="0" w:color="auto"/>
                <w:left w:val="none" w:sz="0" w:space="0" w:color="auto"/>
                <w:bottom w:val="none" w:sz="0" w:space="0" w:color="auto"/>
                <w:right w:val="none" w:sz="0" w:space="0" w:color="auto"/>
              </w:divBdr>
            </w:div>
            <w:div w:id="1894004325">
              <w:marLeft w:val="0"/>
              <w:marRight w:val="0"/>
              <w:marTop w:val="0"/>
              <w:marBottom w:val="0"/>
              <w:divBdr>
                <w:top w:val="none" w:sz="0" w:space="0" w:color="auto"/>
                <w:left w:val="none" w:sz="0" w:space="0" w:color="auto"/>
                <w:bottom w:val="none" w:sz="0" w:space="0" w:color="auto"/>
                <w:right w:val="none" w:sz="0" w:space="0" w:color="auto"/>
              </w:divBdr>
            </w:div>
            <w:div w:id="1452548342">
              <w:marLeft w:val="0"/>
              <w:marRight w:val="0"/>
              <w:marTop w:val="0"/>
              <w:marBottom w:val="0"/>
              <w:divBdr>
                <w:top w:val="none" w:sz="0" w:space="0" w:color="auto"/>
                <w:left w:val="none" w:sz="0" w:space="0" w:color="auto"/>
                <w:bottom w:val="none" w:sz="0" w:space="0" w:color="auto"/>
                <w:right w:val="none" w:sz="0" w:space="0" w:color="auto"/>
              </w:divBdr>
            </w:div>
            <w:div w:id="218169532">
              <w:marLeft w:val="0"/>
              <w:marRight w:val="0"/>
              <w:marTop w:val="0"/>
              <w:marBottom w:val="0"/>
              <w:divBdr>
                <w:top w:val="none" w:sz="0" w:space="0" w:color="auto"/>
                <w:left w:val="none" w:sz="0" w:space="0" w:color="auto"/>
                <w:bottom w:val="none" w:sz="0" w:space="0" w:color="auto"/>
                <w:right w:val="none" w:sz="0" w:space="0" w:color="auto"/>
              </w:divBdr>
            </w:div>
            <w:div w:id="1156337846">
              <w:marLeft w:val="0"/>
              <w:marRight w:val="0"/>
              <w:marTop w:val="0"/>
              <w:marBottom w:val="0"/>
              <w:divBdr>
                <w:top w:val="none" w:sz="0" w:space="0" w:color="auto"/>
                <w:left w:val="none" w:sz="0" w:space="0" w:color="auto"/>
                <w:bottom w:val="none" w:sz="0" w:space="0" w:color="auto"/>
                <w:right w:val="none" w:sz="0" w:space="0" w:color="auto"/>
              </w:divBdr>
            </w:div>
            <w:div w:id="1795369414">
              <w:marLeft w:val="0"/>
              <w:marRight w:val="0"/>
              <w:marTop w:val="0"/>
              <w:marBottom w:val="0"/>
              <w:divBdr>
                <w:top w:val="none" w:sz="0" w:space="0" w:color="auto"/>
                <w:left w:val="none" w:sz="0" w:space="0" w:color="auto"/>
                <w:bottom w:val="none" w:sz="0" w:space="0" w:color="auto"/>
                <w:right w:val="none" w:sz="0" w:space="0" w:color="auto"/>
              </w:divBdr>
            </w:div>
            <w:div w:id="530998638">
              <w:marLeft w:val="0"/>
              <w:marRight w:val="0"/>
              <w:marTop w:val="0"/>
              <w:marBottom w:val="0"/>
              <w:divBdr>
                <w:top w:val="none" w:sz="0" w:space="0" w:color="auto"/>
                <w:left w:val="none" w:sz="0" w:space="0" w:color="auto"/>
                <w:bottom w:val="none" w:sz="0" w:space="0" w:color="auto"/>
                <w:right w:val="none" w:sz="0" w:space="0" w:color="auto"/>
              </w:divBdr>
            </w:div>
            <w:div w:id="1254512705">
              <w:marLeft w:val="0"/>
              <w:marRight w:val="0"/>
              <w:marTop w:val="0"/>
              <w:marBottom w:val="0"/>
              <w:divBdr>
                <w:top w:val="none" w:sz="0" w:space="0" w:color="auto"/>
                <w:left w:val="none" w:sz="0" w:space="0" w:color="auto"/>
                <w:bottom w:val="none" w:sz="0" w:space="0" w:color="auto"/>
                <w:right w:val="none" w:sz="0" w:space="0" w:color="auto"/>
              </w:divBdr>
            </w:div>
            <w:div w:id="1486699527">
              <w:marLeft w:val="0"/>
              <w:marRight w:val="0"/>
              <w:marTop w:val="0"/>
              <w:marBottom w:val="0"/>
              <w:divBdr>
                <w:top w:val="none" w:sz="0" w:space="0" w:color="auto"/>
                <w:left w:val="none" w:sz="0" w:space="0" w:color="auto"/>
                <w:bottom w:val="none" w:sz="0" w:space="0" w:color="auto"/>
                <w:right w:val="none" w:sz="0" w:space="0" w:color="auto"/>
              </w:divBdr>
            </w:div>
            <w:div w:id="72044217">
              <w:marLeft w:val="0"/>
              <w:marRight w:val="0"/>
              <w:marTop w:val="0"/>
              <w:marBottom w:val="0"/>
              <w:divBdr>
                <w:top w:val="none" w:sz="0" w:space="0" w:color="auto"/>
                <w:left w:val="none" w:sz="0" w:space="0" w:color="auto"/>
                <w:bottom w:val="none" w:sz="0" w:space="0" w:color="auto"/>
                <w:right w:val="none" w:sz="0" w:space="0" w:color="auto"/>
              </w:divBdr>
            </w:div>
            <w:div w:id="949437402">
              <w:marLeft w:val="0"/>
              <w:marRight w:val="0"/>
              <w:marTop w:val="0"/>
              <w:marBottom w:val="0"/>
              <w:divBdr>
                <w:top w:val="none" w:sz="0" w:space="0" w:color="auto"/>
                <w:left w:val="none" w:sz="0" w:space="0" w:color="auto"/>
                <w:bottom w:val="none" w:sz="0" w:space="0" w:color="auto"/>
                <w:right w:val="none" w:sz="0" w:space="0" w:color="auto"/>
              </w:divBdr>
            </w:div>
            <w:div w:id="509295111">
              <w:marLeft w:val="0"/>
              <w:marRight w:val="0"/>
              <w:marTop w:val="0"/>
              <w:marBottom w:val="0"/>
              <w:divBdr>
                <w:top w:val="none" w:sz="0" w:space="0" w:color="auto"/>
                <w:left w:val="none" w:sz="0" w:space="0" w:color="auto"/>
                <w:bottom w:val="none" w:sz="0" w:space="0" w:color="auto"/>
                <w:right w:val="none" w:sz="0" w:space="0" w:color="auto"/>
              </w:divBdr>
            </w:div>
            <w:div w:id="1252006440">
              <w:marLeft w:val="0"/>
              <w:marRight w:val="0"/>
              <w:marTop w:val="0"/>
              <w:marBottom w:val="0"/>
              <w:divBdr>
                <w:top w:val="none" w:sz="0" w:space="0" w:color="auto"/>
                <w:left w:val="none" w:sz="0" w:space="0" w:color="auto"/>
                <w:bottom w:val="none" w:sz="0" w:space="0" w:color="auto"/>
                <w:right w:val="none" w:sz="0" w:space="0" w:color="auto"/>
              </w:divBdr>
            </w:div>
            <w:div w:id="1987471157">
              <w:marLeft w:val="0"/>
              <w:marRight w:val="0"/>
              <w:marTop w:val="0"/>
              <w:marBottom w:val="0"/>
              <w:divBdr>
                <w:top w:val="none" w:sz="0" w:space="0" w:color="auto"/>
                <w:left w:val="none" w:sz="0" w:space="0" w:color="auto"/>
                <w:bottom w:val="none" w:sz="0" w:space="0" w:color="auto"/>
                <w:right w:val="none" w:sz="0" w:space="0" w:color="auto"/>
              </w:divBdr>
            </w:div>
            <w:div w:id="318776627">
              <w:marLeft w:val="0"/>
              <w:marRight w:val="0"/>
              <w:marTop w:val="0"/>
              <w:marBottom w:val="0"/>
              <w:divBdr>
                <w:top w:val="none" w:sz="0" w:space="0" w:color="auto"/>
                <w:left w:val="none" w:sz="0" w:space="0" w:color="auto"/>
                <w:bottom w:val="none" w:sz="0" w:space="0" w:color="auto"/>
                <w:right w:val="none" w:sz="0" w:space="0" w:color="auto"/>
              </w:divBdr>
            </w:div>
            <w:div w:id="637808847">
              <w:marLeft w:val="0"/>
              <w:marRight w:val="0"/>
              <w:marTop w:val="0"/>
              <w:marBottom w:val="0"/>
              <w:divBdr>
                <w:top w:val="none" w:sz="0" w:space="0" w:color="auto"/>
                <w:left w:val="none" w:sz="0" w:space="0" w:color="auto"/>
                <w:bottom w:val="none" w:sz="0" w:space="0" w:color="auto"/>
                <w:right w:val="none" w:sz="0" w:space="0" w:color="auto"/>
              </w:divBdr>
            </w:div>
            <w:div w:id="511334576">
              <w:marLeft w:val="0"/>
              <w:marRight w:val="0"/>
              <w:marTop w:val="0"/>
              <w:marBottom w:val="0"/>
              <w:divBdr>
                <w:top w:val="none" w:sz="0" w:space="0" w:color="auto"/>
                <w:left w:val="none" w:sz="0" w:space="0" w:color="auto"/>
                <w:bottom w:val="none" w:sz="0" w:space="0" w:color="auto"/>
                <w:right w:val="none" w:sz="0" w:space="0" w:color="auto"/>
              </w:divBdr>
            </w:div>
            <w:div w:id="6177970">
              <w:marLeft w:val="0"/>
              <w:marRight w:val="0"/>
              <w:marTop w:val="0"/>
              <w:marBottom w:val="0"/>
              <w:divBdr>
                <w:top w:val="none" w:sz="0" w:space="0" w:color="auto"/>
                <w:left w:val="none" w:sz="0" w:space="0" w:color="auto"/>
                <w:bottom w:val="none" w:sz="0" w:space="0" w:color="auto"/>
                <w:right w:val="none" w:sz="0" w:space="0" w:color="auto"/>
              </w:divBdr>
            </w:div>
            <w:div w:id="218825789">
              <w:marLeft w:val="0"/>
              <w:marRight w:val="0"/>
              <w:marTop w:val="0"/>
              <w:marBottom w:val="0"/>
              <w:divBdr>
                <w:top w:val="none" w:sz="0" w:space="0" w:color="auto"/>
                <w:left w:val="none" w:sz="0" w:space="0" w:color="auto"/>
                <w:bottom w:val="none" w:sz="0" w:space="0" w:color="auto"/>
                <w:right w:val="none" w:sz="0" w:space="0" w:color="auto"/>
              </w:divBdr>
            </w:div>
            <w:div w:id="663122778">
              <w:marLeft w:val="0"/>
              <w:marRight w:val="0"/>
              <w:marTop w:val="0"/>
              <w:marBottom w:val="0"/>
              <w:divBdr>
                <w:top w:val="none" w:sz="0" w:space="0" w:color="auto"/>
                <w:left w:val="none" w:sz="0" w:space="0" w:color="auto"/>
                <w:bottom w:val="none" w:sz="0" w:space="0" w:color="auto"/>
                <w:right w:val="none" w:sz="0" w:space="0" w:color="auto"/>
              </w:divBdr>
            </w:div>
            <w:div w:id="1868251820">
              <w:marLeft w:val="0"/>
              <w:marRight w:val="0"/>
              <w:marTop w:val="0"/>
              <w:marBottom w:val="0"/>
              <w:divBdr>
                <w:top w:val="none" w:sz="0" w:space="0" w:color="auto"/>
                <w:left w:val="none" w:sz="0" w:space="0" w:color="auto"/>
                <w:bottom w:val="none" w:sz="0" w:space="0" w:color="auto"/>
                <w:right w:val="none" w:sz="0" w:space="0" w:color="auto"/>
              </w:divBdr>
            </w:div>
            <w:div w:id="1504277534">
              <w:marLeft w:val="0"/>
              <w:marRight w:val="0"/>
              <w:marTop w:val="0"/>
              <w:marBottom w:val="0"/>
              <w:divBdr>
                <w:top w:val="none" w:sz="0" w:space="0" w:color="auto"/>
                <w:left w:val="none" w:sz="0" w:space="0" w:color="auto"/>
                <w:bottom w:val="none" w:sz="0" w:space="0" w:color="auto"/>
                <w:right w:val="none" w:sz="0" w:space="0" w:color="auto"/>
              </w:divBdr>
            </w:div>
            <w:div w:id="1297222080">
              <w:marLeft w:val="0"/>
              <w:marRight w:val="0"/>
              <w:marTop w:val="0"/>
              <w:marBottom w:val="0"/>
              <w:divBdr>
                <w:top w:val="none" w:sz="0" w:space="0" w:color="auto"/>
                <w:left w:val="none" w:sz="0" w:space="0" w:color="auto"/>
                <w:bottom w:val="none" w:sz="0" w:space="0" w:color="auto"/>
                <w:right w:val="none" w:sz="0" w:space="0" w:color="auto"/>
              </w:divBdr>
            </w:div>
            <w:div w:id="52438119">
              <w:marLeft w:val="0"/>
              <w:marRight w:val="0"/>
              <w:marTop w:val="0"/>
              <w:marBottom w:val="0"/>
              <w:divBdr>
                <w:top w:val="none" w:sz="0" w:space="0" w:color="auto"/>
                <w:left w:val="none" w:sz="0" w:space="0" w:color="auto"/>
                <w:bottom w:val="none" w:sz="0" w:space="0" w:color="auto"/>
                <w:right w:val="none" w:sz="0" w:space="0" w:color="auto"/>
              </w:divBdr>
            </w:div>
            <w:div w:id="450634250">
              <w:marLeft w:val="0"/>
              <w:marRight w:val="0"/>
              <w:marTop w:val="0"/>
              <w:marBottom w:val="0"/>
              <w:divBdr>
                <w:top w:val="none" w:sz="0" w:space="0" w:color="auto"/>
                <w:left w:val="none" w:sz="0" w:space="0" w:color="auto"/>
                <w:bottom w:val="none" w:sz="0" w:space="0" w:color="auto"/>
                <w:right w:val="none" w:sz="0" w:space="0" w:color="auto"/>
              </w:divBdr>
            </w:div>
            <w:div w:id="1532649509">
              <w:marLeft w:val="0"/>
              <w:marRight w:val="0"/>
              <w:marTop w:val="0"/>
              <w:marBottom w:val="0"/>
              <w:divBdr>
                <w:top w:val="none" w:sz="0" w:space="0" w:color="auto"/>
                <w:left w:val="none" w:sz="0" w:space="0" w:color="auto"/>
                <w:bottom w:val="none" w:sz="0" w:space="0" w:color="auto"/>
                <w:right w:val="none" w:sz="0" w:space="0" w:color="auto"/>
              </w:divBdr>
            </w:div>
            <w:div w:id="179778558">
              <w:marLeft w:val="0"/>
              <w:marRight w:val="0"/>
              <w:marTop w:val="0"/>
              <w:marBottom w:val="0"/>
              <w:divBdr>
                <w:top w:val="none" w:sz="0" w:space="0" w:color="auto"/>
                <w:left w:val="none" w:sz="0" w:space="0" w:color="auto"/>
                <w:bottom w:val="none" w:sz="0" w:space="0" w:color="auto"/>
                <w:right w:val="none" w:sz="0" w:space="0" w:color="auto"/>
              </w:divBdr>
            </w:div>
            <w:div w:id="903025227">
              <w:marLeft w:val="0"/>
              <w:marRight w:val="0"/>
              <w:marTop w:val="0"/>
              <w:marBottom w:val="0"/>
              <w:divBdr>
                <w:top w:val="none" w:sz="0" w:space="0" w:color="auto"/>
                <w:left w:val="none" w:sz="0" w:space="0" w:color="auto"/>
                <w:bottom w:val="none" w:sz="0" w:space="0" w:color="auto"/>
                <w:right w:val="none" w:sz="0" w:space="0" w:color="auto"/>
              </w:divBdr>
            </w:div>
            <w:div w:id="1365789779">
              <w:marLeft w:val="0"/>
              <w:marRight w:val="0"/>
              <w:marTop w:val="0"/>
              <w:marBottom w:val="0"/>
              <w:divBdr>
                <w:top w:val="none" w:sz="0" w:space="0" w:color="auto"/>
                <w:left w:val="none" w:sz="0" w:space="0" w:color="auto"/>
                <w:bottom w:val="none" w:sz="0" w:space="0" w:color="auto"/>
                <w:right w:val="none" w:sz="0" w:space="0" w:color="auto"/>
              </w:divBdr>
            </w:div>
            <w:div w:id="641542504">
              <w:marLeft w:val="0"/>
              <w:marRight w:val="0"/>
              <w:marTop w:val="0"/>
              <w:marBottom w:val="0"/>
              <w:divBdr>
                <w:top w:val="none" w:sz="0" w:space="0" w:color="auto"/>
                <w:left w:val="none" w:sz="0" w:space="0" w:color="auto"/>
                <w:bottom w:val="none" w:sz="0" w:space="0" w:color="auto"/>
                <w:right w:val="none" w:sz="0" w:space="0" w:color="auto"/>
              </w:divBdr>
            </w:div>
            <w:div w:id="150799173">
              <w:marLeft w:val="0"/>
              <w:marRight w:val="0"/>
              <w:marTop w:val="0"/>
              <w:marBottom w:val="0"/>
              <w:divBdr>
                <w:top w:val="none" w:sz="0" w:space="0" w:color="auto"/>
                <w:left w:val="none" w:sz="0" w:space="0" w:color="auto"/>
                <w:bottom w:val="none" w:sz="0" w:space="0" w:color="auto"/>
                <w:right w:val="none" w:sz="0" w:space="0" w:color="auto"/>
              </w:divBdr>
            </w:div>
            <w:div w:id="1934707426">
              <w:marLeft w:val="0"/>
              <w:marRight w:val="0"/>
              <w:marTop w:val="0"/>
              <w:marBottom w:val="0"/>
              <w:divBdr>
                <w:top w:val="none" w:sz="0" w:space="0" w:color="auto"/>
                <w:left w:val="none" w:sz="0" w:space="0" w:color="auto"/>
                <w:bottom w:val="none" w:sz="0" w:space="0" w:color="auto"/>
                <w:right w:val="none" w:sz="0" w:space="0" w:color="auto"/>
              </w:divBdr>
            </w:div>
            <w:div w:id="1381318225">
              <w:marLeft w:val="0"/>
              <w:marRight w:val="0"/>
              <w:marTop w:val="0"/>
              <w:marBottom w:val="0"/>
              <w:divBdr>
                <w:top w:val="none" w:sz="0" w:space="0" w:color="auto"/>
                <w:left w:val="none" w:sz="0" w:space="0" w:color="auto"/>
                <w:bottom w:val="none" w:sz="0" w:space="0" w:color="auto"/>
                <w:right w:val="none" w:sz="0" w:space="0" w:color="auto"/>
              </w:divBdr>
            </w:div>
            <w:div w:id="1395355119">
              <w:marLeft w:val="0"/>
              <w:marRight w:val="0"/>
              <w:marTop w:val="0"/>
              <w:marBottom w:val="0"/>
              <w:divBdr>
                <w:top w:val="none" w:sz="0" w:space="0" w:color="auto"/>
                <w:left w:val="none" w:sz="0" w:space="0" w:color="auto"/>
                <w:bottom w:val="none" w:sz="0" w:space="0" w:color="auto"/>
                <w:right w:val="none" w:sz="0" w:space="0" w:color="auto"/>
              </w:divBdr>
            </w:div>
            <w:div w:id="96755091">
              <w:marLeft w:val="0"/>
              <w:marRight w:val="0"/>
              <w:marTop w:val="0"/>
              <w:marBottom w:val="0"/>
              <w:divBdr>
                <w:top w:val="none" w:sz="0" w:space="0" w:color="auto"/>
                <w:left w:val="none" w:sz="0" w:space="0" w:color="auto"/>
                <w:bottom w:val="none" w:sz="0" w:space="0" w:color="auto"/>
                <w:right w:val="none" w:sz="0" w:space="0" w:color="auto"/>
              </w:divBdr>
            </w:div>
            <w:div w:id="2132166128">
              <w:marLeft w:val="0"/>
              <w:marRight w:val="0"/>
              <w:marTop w:val="0"/>
              <w:marBottom w:val="0"/>
              <w:divBdr>
                <w:top w:val="none" w:sz="0" w:space="0" w:color="auto"/>
                <w:left w:val="none" w:sz="0" w:space="0" w:color="auto"/>
                <w:bottom w:val="none" w:sz="0" w:space="0" w:color="auto"/>
                <w:right w:val="none" w:sz="0" w:space="0" w:color="auto"/>
              </w:divBdr>
            </w:div>
            <w:div w:id="874806706">
              <w:marLeft w:val="0"/>
              <w:marRight w:val="0"/>
              <w:marTop w:val="0"/>
              <w:marBottom w:val="0"/>
              <w:divBdr>
                <w:top w:val="none" w:sz="0" w:space="0" w:color="auto"/>
                <w:left w:val="none" w:sz="0" w:space="0" w:color="auto"/>
                <w:bottom w:val="none" w:sz="0" w:space="0" w:color="auto"/>
                <w:right w:val="none" w:sz="0" w:space="0" w:color="auto"/>
              </w:divBdr>
            </w:div>
            <w:div w:id="869336470">
              <w:marLeft w:val="0"/>
              <w:marRight w:val="0"/>
              <w:marTop w:val="0"/>
              <w:marBottom w:val="0"/>
              <w:divBdr>
                <w:top w:val="none" w:sz="0" w:space="0" w:color="auto"/>
                <w:left w:val="none" w:sz="0" w:space="0" w:color="auto"/>
                <w:bottom w:val="none" w:sz="0" w:space="0" w:color="auto"/>
                <w:right w:val="none" w:sz="0" w:space="0" w:color="auto"/>
              </w:divBdr>
            </w:div>
            <w:div w:id="1160921170">
              <w:marLeft w:val="0"/>
              <w:marRight w:val="0"/>
              <w:marTop w:val="0"/>
              <w:marBottom w:val="0"/>
              <w:divBdr>
                <w:top w:val="none" w:sz="0" w:space="0" w:color="auto"/>
                <w:left w:val="none" w:sz="0" w:space="0" w:color="auto"/>
                <w:bottom w:val="none" w:sz="0" w:space="0" w:color="auto"/>
                <w:right w:val="none" w:sz="0" w:space="0" w:color="auto"/>
              </w:divBdr>
            </w:div>
            <w:div w:id="820999485">
              <w:marLeft w:val="0"/>
              <w:marRight w:val="0"/>
              <w:marTop w:val="0"/>
              <w:marBottom w:val="0"/>
              <w:divBdr>
                <w:top w:val="none" w:sz="0" w:space="0" w:color="auto"/>
                <w:left w:val="none" w:sz="0" w:space="0" w:color="auto"/>
                <w:bottom w:val="none" w:sz="0" w:space="0" w:color="auto"/>
                <w:right w:val="none" w:sz="0" w:space="0" w:color="auto"/>
              </w:divBdr>
            </w:div>
            <w:div w:id="1344472799">
              <w:marLeft w:val="0"/>
              <w:marRight w:val="0"/>
              <w:marTop w:val="0"/>
              <w:marBottom w:val="0"/>
              <w:divBdr>
                <w:top w:val="none" w:sz="0" w:space="0" w:color="auto"/>
                <w:left w:val="none" w:sz="0" w:space="0" w:color="auto"/>
                <w:bottom w:val="none" w:sz="0" w:space="0" w:color="auto"/>
                <w:right w:val="none" w:sz="0" w:space="0" w:color="auto"/>
              </w:divBdr>
            </w:div>
            <w:div w:id="741834306">
              <w:marLeft w:val="0"/>
              <w:marRight w:val="0"/>
              <w:marTop w:val="0"/>
              <w:marBottom w:val="0"/>
              <w:divBdr>
                <w:top w:val="none" w:sz="0" w:space="0" w:color="auto"/>
                <w:left w:val="none" w:sz="0" w:space="0" w:color="auto"/>
                <w:bottom w:val="none" w:sz="0" w:space="0" w:color="auto"/>
                <w:right w:val="none" w:sz="0" w:space="0" w:color="auto"/>
              </w:divBdr>
            </w:div>
            <w:div w:id="1420368127">
              <w:marLeft w:val="0"/>
              <w:marRight w:val="0"/>
              <w:marTop w:val="0"/>
              <w:marBottom w:val="0"/>
              <w:divBdr>
                <w:top w:val="none" w:sz="0" w:space="0" w:color="auto"/>
                <w:left w:val="none" w:sz="0" w:space="0" w:color="auto"/>
                <w:bottom w:val="none" w:sz="0" w:space="0" w:color="auto"/>
                <w:right w:val="none" w:sz="0" w:space="0" w:color="auto"/>
              </w:divBdr>
            </w:div>
            <w:div w:id="1872523959">
              <w:marLeft w:val="0"/>
              <w:marRight w:val="0"/>
              <w:marTop w:val="0"/>
              <w:marBottom w:val="0"/>
              <w:divBdr>
                <w:top w:val="none" w:sz="0" w:space="0" w:color="auto"/>
                <w:left w:val="none" w:sz="0" w:space="0" w:color="auto"/>
                <w:bottom w:val="none" w:sz="0" w:space="0" w:color="auto"/>
                <w:right w:val="none" w:sz="0" w:space="0" w:color="auto"/>
              </w:divBdr>
            </w:div>
            <w:div w:id="2138448696">
              <w:marLeft w:val="0"/>
              <w:marRight w:val="0"/>
              <w:marTop w:val="0"/>
              <w:marBottom w:val="0"/>
              <w:divBdr>
                <w:top w:val="none" w:sz="0" w:space="0" w:color="auto"/>
                <w:left w:val="none" w:sz="0" w:space="0" w:color="auto"/>
                <w:bottom w:val="none" w:sz="0" w:space="0" w:color="auto"/>
                <w:right w:val="none" w:sz="0" w:space="0" w:color="auto"/>
              </w:divBdr>
            </w:div>
            <w:div w:id="604196213">
              <w:marLeft w:val="0"/>
              <w:marRight w:val="0"/>
              <w:marTop w:val="0"/>
              <w:marBottom w:val="0"/>
              <w:divBdr>
                <w:top w:val="none" w:sz="0" w:space="0" w:color="auto"/>
                <w:left w:val="none" w:sz="0" w:space="0" w:color="auto"/>
                <w:bottom w:val="none" w:sz="0" w:space="0" w:color="auto"/>
                <w:right w:val="none" w:sz="0" w:space="0" w:color="auto"/>
              </w:divBdr>
            </w:div>
            <w:div w:id="767315090">
              <w:marLeft w:val="0"/>
              <w:marRight w:val="0"/>
              <w:marTop w:val="0"/>
              <w:marBottom w:val="0"/>
              <w:divBdr>
                <w:top w:val="none" w:sz="0" w:space="0" w:color="auto"/>
                <w:left w:val="none" w:sz="0" w:space="0" w:color="auto"/>
                <w:bottom w:val="none" w:sz="0" w:space="0" w:color="auto"/>
                <w:right w:val="none" w:sz="0" w:space="0" w:color="auto"/>
              </w:divBdr>
            </w:div>
            <w:div w:id="208421841">
              <w:marLeft w:val="0"/>
              <w:marRight w:val="0"/>
              <w:marTop w:val="0"/>
              <w:marBottom w:val="0"/>
              <w:divBdr>
                <w:top w:val="none" w:sz="0" w:space="0" w:color="auto"/>
                <w:left w:val="none" w:sz="0" w:space="0" w:color="auto"/>
                <w:bottom w:val="none" w:sz="0" w:space="0" w:color="auto"/>
                <w:right w:val="none" w:sz="0" w:space="0" w:color="auto"/>
              </w:divBdr>
            </w:div>
            <w:div w:id="871578050">
              <w:marLeft w:val="0"/>
              <w:marRight w:val="0"/>
              <w:marTop w:val="0"/>
              <w:marBottom w:val="0"/>
              <w:divBdr>
                <w:top w:val="none" w:sz="0" w:space="0" w:color="auto"/>
                <w:left w:val="none" w:sz="0" w:space="0" w:color="auto"/>
                <w:bottom w:val="none" w:sz="0" w:space="0" w:color="auto"/>
                <w:right w:val="none" w:sz="0" w:space="0" w:color="auto"/>
              </w:divBdr>
            </w:div>
            <w:div w:id="1542093989">
              <w:marLeft w:val="0"/>
              <w:marRight w:val="0"/>
              <w:marTop w:val="0"/>
              <w:marBottom w:val="0"/>
              <w:divBdr>
                <w:top w:val="none" w:sz="0" w:space="0" w:color="auto"/>
                <w:left w:val="none" w:sz="0" w:space="0" w:color="auto"/>
                <w:bottom w:val="none" w:sz="0" w:space="0" w:color="auto"/>
                <w:right w:val="none" w:sz="0" w:space="0" w:color="auto"/>
              </w:divBdr>
            </w:div>
            <w:div w:id="1641494033">
              <w:marLeft w:val="0"/>
              <w:marRight w:val="0"/>
              <w:marTop w:val="0"/>
              <w:marBottom w:val="0"/>
              <w:divBdr>
                <w:top w:val="none" w:sz="0" w:space="0" w:color="auto"/>
                <w:left w:val="none" w:sz="0" w:space="0" w:color="auto"/>
                <w:bottom w:val="none" w:sz="0" w:space="0" w:color="auto"/>
                <w:right w:val="none" w:sz="0" w:space="0" w:color="auto"/>
              </w:divBdr>
            </w:div>
            <w:div w:id="1397312835">
              <w:marLeft w:val="0"/>
              <w:marRight w:val="0"/>
              <w:marTop w:val="0"/>
              <w:marBottom w:val="0"/>
              <w:divBdr>
                <w:top w:val="none" w:sz="0" w:space="0" w:color="auto"/>
                <w:left w:val="none" w:sz="0" w:space="0" w:color="auto"/>
                <w:bottom w:val="none" w:sz="0" w:space="0" w:color="auto"/>
                <w:right w:val="none" w:sz="0" w:space="0" w:color="auto"/>
              </w:divBdr>
            </w:div>
            <w:div w:id="303853994">
              <w:marLeft w:val="0"/>
              <w:marRight w:val="0"/>
              <w:marTop w:val="0"/>
              <w:marBottom w:val="0"/>
              <w:divBdr>
                <w:top w:val="none" w:sz="0" w:space="0" w:color="auto"/>
                <w:left w:val="none" w:sz="0" w:space="0" w:color="auto"/>
                <w:bottom w:val="none" w:sz="0" w:space="0" w:color="auto"/>
                <w:right w:val="none" w:sz="0" w:space="0" w:color="auto"/>
              </w:divBdr>
            </w:div>
            <w:div w:id="1099716173">
              <w:marLeft w:val="0"/>
              <w:marRight w:val="0"/>
              <w:marTop w:val="0"/>
              <w:marBottom w:val="0"/>
              <w:divBdr>
                <w:top w:val="none" w:sz="0" w:space="0" w:color="auto"/>
                <w:left w:val="none" w:sz="0" w:space="0" w:color="auto"/>
                <w:bottom w:val="none" w:sz="0" w:space="0" w:color="auto"/>
                <w:right w:val="none" w:sz="0" w:space="0" w:color="auto"/>
              </w:divBdr>
            </w:div>
            <w:div w:id="1618953405">
              <w:marLeft w:val="0"/>
              <w:marRight w:val="0"/>
              <w:marTop w:val="0"/>
              <w:marBottom w:val="0"/>
              <w:divBdr>
                <w:top w:val="none" w:sz="0" w:space="0" w:color="auto"/>
                <w:left w:val="none" w:sz="0" w:space="0" w:color="auto"/>
                <w:bottom w:val="none" w:sz="0" w:space="0" w:color="auto"/>
                <w:right w:val="none" w:sz="0" w:space="0" w:color="auto"/>
              </w:divBdr>
            </w:div>
            <w:div w:id="892234087">
              <w:marLeft w:val="0"/>
              <w:marRight w:val="0"/>
              <w:marTop w:val="0"/>
              <w:marBottom w:val="0"/>
              <w:divBdr>
                <w:top w:val="none" w:sz="0" w:space="0" w:color="auto"/>
                <w:left w:val="none" w:sz="0" w:space="0" w:color="auto"/>
                <w:bottom w:val="none" w:sz="0" w:space="0" w:color="auto"/>
                <w:right w:val="none" w:sz="0" w:space="0" w:color="auto"/>
              </w:divBdr>
            </w:div>
            <w:div w:id="988631411">
              <w:marLeft w:val="0"/>
              <w:marRight w:val="0"/>
              <w:marTop w:val="0"/>
              <w:marBottom w:val="0"/>
              <w:divBdr>
                <w:top w:val="none" w:sz="0" w:space="0" w:color="auto"/>
                <w:left w:val="none" w:sz="0" w:space="0" w:color="auto"/>
                <w:bottom w:val="none" w:sz="0" w:space="0" w:color="auto"/>
                <w:right w:val="none" w:sz="0" w:space="0" w:color="auto"/>
              </w:divBdr>
            </w:div>
            <w:div w:id="1421295419">
              <w:marLeft w:val="0"/>
              <w:marRight w:val="0"/>
              <w:marTop w:val="0"/>
              <w:marBottom w:val="0"/>
              <w:divBdr>
                <w:top w:val="none" w:sz="0" w:space="0" w:color="auto"/>
                <w:left w:val="none" w:sz="0" w:space="0" w:color="auto"/>
                <w:bottom w:val="none" w:sz="0" w:space="0" w:color="auto"/>
                <w:right w:val="none" w:sz="0" w:space="0" w:color="auto"/>
              </w:divBdr>
            </w:div>
            <w:div w:id="155261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14205">
      <w:bodyDiv w:val="1"/>
      <w:marLeft w:val="0"/>
      <w:marRight w:val="0"/>
      <w:marTop w:val="0"/>
      <w:marBottom w:val="0"/>
      <w:divBdr>
        <w:top w:val="none" w:sz="0" w:space="0" w:color="auto"/>
        <w:left w:val="none" w:sz="0" w:space="0" w:color="auto"/>
        <w:bottom w:val="none" w:sz="0" w:space="0" w:color="auto"/>
        <w:right w:val="none" w:sz="0" w:space="0" w:color="auto"/>
      </w:divBdr>
    </w:div>
    <w:div w:id="1850292086">
      <w:bodyDiv w:val="1"/>
      <w:marLeft w:val="0"/>
      <w:marRight w:val="0"/>
      <w:marTop w:val="0"/>
      <w:marBottom w:val="0"/>
      <w:divBdr>
        <w:top w:val="none" w:sz="0" w:space="0" w:color="auto"/>
        <w:left w:val="none" w:sz="0" w:space="0" w:color="auto"/>
        <w:bottom w:val="none" w:sz="0" w:space="0" w:color="auto"/>
        <w:right w:val="none" w:sz="0" w:space="0" w:color="auto"/>
      </w:divBdr>
    </w:div>
    <w:div w:id="1869369405">
      <w:bodyDiv w:val="1"/>
      <w:marLeft w:val="0"/>
      <w:marRight w:val="0"/>
      <w:marTop w:val="0"/>
      <w:marBottom w:val="0"/>
      <w:divBdr>
        <w:top w:val="none" w:sz="0" w:space="0" w:color="auto"/>
        <w:left w:val="none" w:sz="0" w:space="0" w:color="auto"/>
        <w:bottom w:val="none" w:sz="0" w:space="0" w:color="auto"/>
        <w:right w:val="none" w:sz="0" w:space="0" w:color="auto"/>
      </w:divBdr>
    </w:div>
    <w:div w:id="1872184492">
      <w:bodyDiv w:val="1"/>
      <w:marLeft w:val="0"/>
      <w:marRight w:val="0"/>
      <w:marTop w:val="0"/>
      <w:marBottom w:val="0"/>
      <w:divBdr>
        <w:top w:val="none" w:sz="0" w:space="0" w:color="auto"/>
        <w:left w:val="none" w:sz="0" w:space="0" w:color="auto"/>
        <w:bottom w:val="none" w:sz="0" w:space="0" w:color="auto"/>
        <w:right w:val="none" w:sz="0" w:space="0" w:color="auto"/>
      </w:divBdr>
      <w:divsChild>
        <w:div w:id="2028867875">
          <w:marLeft w:val="0"/>
          <w:marRight w:val="0"/>
          <w:marTop w:val="0"/>
          <w:marBottom w:val="0"/>
          <w:divBdr>
            <w:top w:val="none" w:sz="0" w:space="0" w:color="auto"/>
            <w:left w:val="none" w:sz="0" w:space="0" w:color="auto"/>
            <w:bottom w:val="none" w:sz="0" w:space="0" w:color="auto"/>
            <w:right w:val="none" w:sz="0" w:space="0" w:color="auto"/>
          </w:divBdr>
          <w:divsChild>
            <w:div w:id="1195000038">
              <w:marLeft w:val="0"/>
              <w:marRight w:val="0"/>
              <w:marTop w:val="0"/>
              <w:marBottom w:val="0"/>
              <w:divBdr>
                <w:top w:val="none" w:sz="0" w:space="0" w:color="auto"/>
                <w:left w:val="none" w:sz="0" w:space="0" w:color="auto"/>
                <w:bottom w:val="none" w:sz="0" w:space="0" w:color="auto"/>
                <w:right w:val="none" w:sz="0" w:space="0" w:color="auto"/>
              </w:divBdr>
            </w:div>
            <w:div w:id="1130588835">
              <w:marLeft w:val="0"/>
              <w:marRight w:val="0"/>
              <w:marTop w:val="0"/>
              <w:marBottom w:val="0"/>
              <w:divBdr>
                <w:top w:val="none" w:sz="0" w:space="0" w:color="auto"/>
                <w:left w:val="none" w:sz="0" w:space="0" w:color="auto"/>
                <w:bottom w:val="none" w:sz="0" w:space="0" w:color="auto"/>
                <w:right w:val="none" w:sz="0" w:space="0" w:color="auto"/>
              </w:divBdr>
            </w:div>
            <w:div w:id="676077368">
              <w:marLeft w:val="0"/>
              <w:marRight w:val="0"/>
              <w:marTop w:val="0"/>
              <w:marBottom w:val="0"/>
              <w:divBdr>
                <w:top w:val="none" w:sz="0" w:space="0" w:color="auto"/>
                <w:left w:val="none" w:sz="0" w:space="0" w:color="auto"/>
                <w:bottom w:val="none" w:sz="0" w:space="0" w:color="auto"/>
                <w:right w:val="none" w:sz="0" w:space="0" w:color="auto"/>
              </w:divBdr>
            </w:div>
            <w:div w:id="1149901878">
              <w:marLeft w:val="0"/>
              <w:marRight w:val="0"/>
              <w:marTop w:val="0"/>
              <w:marBottom w:val="0"/>
              <w:divBdr>
                <w:top w:val="none" w:sz="0" w:space="0" w:color="auto"/>
                <w:left w:val="none" w:sz="0" w:space="0" w:color="auto"/>
                <w:bottom w:val="none" w:sz="0" w:space="0" w:color="auto"/>
                <w:right w:val="none" w:sz="0" w:space="0" w:color="auto"/>
              </w:divBdr>
            </w:div>
            <w:div w:id="1199203842">
              <w:marLeft w:val="0"/>
              <w:marRight w:val="0"/>
              <w:marTop w:val="0"/>
              <w:marBottom w:val="0"/>
              <w:divBdr>
                <w:top w:val="none" w:sz="0" w:space="0" w:color="auto"/>
                <w:left w:val="none" w:sz="0" w:space="0" w:color="auto"/>
                <w:bottom w:val="none" w:sz="0" w:space="0" w:color="auto"/>
                <w:right w:val="none" w:sz="0" w:space="0" w:color="auto"/>
              </w:divBdr>
            </w:div>
            <w:div w:id="1875463321">
              <w:marLeft w:val="0"/>
              <w:marRight w:val="0"/>
              <w:marTop w:val="0"/>
              <w:marBottom w:val="0"/>
              <w:divBdr>
                <w:top w:val="none" w:sz="0" w:space="0" w:color="auto"/>
                <w:left w:val="none" w:sz="0" w:space="0" w:color="auto"/>
                <w:bottom w:val="none" w:sz="0" w:space="0" w:color="auto"/>
                <w:right w:val="none" w:sz="0" w:space="0" w:color="auto"/>
              </w:divBdr>
            </w:div>
            <w:div w:id="409625256">
              <w:marLeft w:val="0"/>
              <w:marRight w:val="0"/>
              <w:marTop w:val="0"/>
              <w:marBottom w:val="0"/>
              <w:divBdr>
                <w:top w:val="none" w:sz="0" w:space="0" w:color="auto"/>
                <w:left w:val="none" w:sz="0" w:space="0" w:color="auto"/>
                <w:bottom w:val="none" w:sz="0" w:space="0" w:color="auto"/>
                <w:right w:val="none" w:sz="0" w:space="0" w:color="auto"/>
              </w:divBdr>
            </w:div>
            <w:div w:id="1965429126">
              <w:marLeft w:val="0"/>
              <w:marRight w:val="0"/>
              <w:marTop w:val="0"/>
              <w:marBottom w:val="0"/>
              <w:divBdr>
                <w:top w:val="none" w:sz="0" w:space="0" w:color="auto"/>
                <w:left w:val="none" w:sz="0" w:space="0" w:color="auto"/>
                <w:bottom w:val="none" w:sz="0" w:space="0" w:color="auto"/>
                <w:right w:val="none" w:sz="0" w:space="0" w:color="auto"/>
              </w:divBdr>
            </w:div>
            <w:div w:id="1385370594">
              <w:marLeft w:val="0"/>
              <w:marRight w:val="0"/>
              <w:marTop w:val="0"/>
              <w:marBottom w:val="0"/>
              <w:divBdr>
                <w:top w:val="none" w:sz="0" w:space="0" w:color="auto"/>
                <w:left w:val="none" w:sz="0" w:space="0" w:color="auto"/>
                <w:bottom w:val="none" w:sz="0" w:space="0" w:color="auto"/>
                <w:right w:val="none" w:sz="0" w:space="0" w:color="auto"/>
              </w:divBdr>
            </w:div>
            <w:div w:id="1565919045">
              <w:marLeft w:val="0"/>
              <w:marRight w:val="0"/>
              <w:marTop w:val="0"/>
              <w:marBottom w:val="0"/>
              <w:divBdr>
                <w:top w:val="none" w:sz="0" w:space="0" w:color="auto"/>
                <w:left w:val="none" w:sz="0" w:space="0" w:color="auto"/>
                <w:bottom w:val="none" w:sz="0" w:space="0" w:color="auto"/>
                <w:right w:val="none" w:sz="0" w:space="0" w:color="auto"/>
              </w:divBdr>
            </w:div>
            <w:div w:id="1730418251">
              <w:marLeft w:val="0"/>
              <w:marRight w:val="0"/>
              <w:marTop w:val="0"/>
              <w:marBottom w:val="0"/>
              <w:divBdr>
                <w:top w:val="none" w:sz="0" w:space="0" w:color="auto"/>
                <w:left w:val="none" w:sz="0" w:space="0" w:color="auto"/>
                <w:bottom w:val="none" w:sz="0" w:space="0" w:color="auto"/>
                <w:right w:val="none" w:sz="0" w:space="0" w:color="auto"/>
              </w:divBdr>
            </w:div>
            <w:div w:id="1525359208">
              <w:marLeft w:val="0"/>
              <w:marRight w:val="0"/>
              <w:marTop w:val="0"/>
              <w:marBottom w:val="0"/>
              <w:divBdr>
                <w:top w:val="none" w:sz="0" w:space="0" w:color="auto"/>
                <w:left w:val="none" w:sz="0" w:space="0" w:color="auto"/>
                <w:bottom w:val="none" w:sz="0" w:space="0" w:color="auto"/>
                <w:right w:val="none" w:sz="0" w:space="0" w:color="auto"/>
              </w:divBdr>
            </w:div>
            <w:div w:id="285551886">
              <w:marLeft w:val="0"/>
              <w:marRight w:val="0"/>
              <w:marTop w:val="0"/>
              <w:marBottom w:val="0"/>
              <w:divBdr>
                <w:top w:val="none" w:sz="0" w:space="0" w:color="auto"/>
                <w:left w:val="none" w:sz="0" w:space="0" w:color="auto"/>
                <w:bottom w:val="none" w:sz="0" w:space="0" w:color="auto"/>
                <w:right w:val="none" w:sz="0" w:space="0" w:color="auto"/>
              </w:divBdr>
            </w:div>
            <w:div w:id="2022389031">
              <w:marLeft w:val="0"/>
              <w:marRight w:val="0"/>
              <w:marTop w:val="0"/>
              <w:marBottom w:val="0"/>
              <w:divBdr>
                <w:top w:val="none" w:sz="0" w:space="0" w:color="auto"/>
                <w:left w:val="none" w:sz="0" w:space="0" w:color="auto"/>
                <w:bottom w:val="none" w:sz="0" w:space="0" w:color="auto"/>
                <w:right w:val="none" w:sz="0" w:space="0" w:color="auto"/>
              </w:divBdr>
            </w:div>
            <w:div w:id="1042289877">
              <w:marLeft w:val="0"/>
              <w:marRight w:val="0"/>
              <w:marTop w:val="0"/>
              <w:marBottom w:val="0"/>
              <w:divBdr>
                <w:top w:val="none" w:sz="0" w:space="0" w:color="auto"/>
                <w:left w:val="none" w:sz="0" w:space="0" w:color="auto"/>
                <w:bottom w:val="none" w:sz="0" w:space="0" w:color="auto"/>
                <w:right w:val="none" w:sz="0" w:space="0" w:color="auto"/>
              </w:divBdr>
            </w:div>
            <w:div w:id="1044132896">
              <w:marLeft w:val="0"/>
              <w:marRight w:val="0"/>
              <w:marTop w:val="0"/>
              <w:marBottom w:val="0"/>
              <w:divBdr>
                <w:top w:val="none" w:sz="0" w:space="0" w:color="auto"/>
                <w:left w:val="none" w:sz="0" w:space="0" w:color="auto"/>
                <w:bottom w:val="none" w:sz="0" w:space="0" w:color="auto"/>
                <w:right w:val="none" w:sz="0" w:space="0" w:color="auto"/>
              </w:divBdr>
            </w:div>
            <w:div w:id="1228960503">
              <w:marLeft w:val="0"/>
              <w:marRight w:val="0"/>
              <w:marTop w:val="0"/>
              <w:marBottom w:val="0"/>
              <w:divBdr>
                <w:top w:val="none" w:sz="0" w:space="0" w:color="auto"/>
                <w:left w:val="none" w:sz="0" w:space="0" w:color="auto"/>
                <w:bottom w:val="none" w:sz="0" w:space="0" w:color="auto"/>
                <w:right w:val="none" w:sz="0" w:space="0" w:color="auto"/>
              </w:divBdr>
            </w:div>
            <w:div w:id="415522557">
              <w:marLeft w:val="0"/>
              <w:marRight w:val="0"/>
              <w:marTop w:val="0"/>
              <w:marBottom w:val="0"/>
              <w:divBdr>
                <w:top w:val="none" w:sz="0" w:space="0" w:color="auto"/>
                <w:left w:val="none" w:sz="0" w:space="0" w:color="auto"/>
                <w:bottom w:val="none" w:sz="0" w:space="0" w:color="auto"/>
                <w:right w:val="none" w:sz="0" w:space="0" w:color="auto"/>
              </w:divBdr>
            </w:div>
            <w:div w:id="770709147">
              <w:marLeft w:val="0"/>
              <w:marRight w:val="0"/>
              <w:marTop w:val="0"/>
              <w:marBottom w:val="0"/>
              <w:divBdr>
                <w:top w:val="none" w:sz="0" w:space="0" w:color="auto"/>
                <w:left w:val="none" w:sz="0" w:space="0" w:color="auto"/>
                <w:bottom w:val="none" w:sz="0" w:space="0" w:color="auto"/>
                <w:right w:val="none" w:sz="0" w:space="0" w:color="auto"/>
              </w:divBdr>
            </w:div>
            <w:div w:id="1288008365">
              <w:marLeft w:val="0"/>
              <w:marRight w:val="0"/>
              <w:marTop w:val="0"/>
              <w:marBottom w:val="0"/>
              <w:divBdr>
                <w:top w:val="none" w:sz="0" w:space="0" w:color="auto"/>
                <w:left w:val="none" w:sz="0" w:space="0" w:color="auto"/>
                <w:bottom w:val="none" w:sz="0" w:space="0" w:color="auto"/>
                <w:right w:val="none" w:sz="0" w:space="0" w:color="auto"/>
              </w:divBdr>
            </w:div>
            <w:div w:id="1949315611">
              <w:marLeft w:val="0"/>
              <w:marRight w:val="0"/>
              <w:marTop w:val="0"/>
              <w:marBottom w:val="0"/>
              <w:divBdr>
                <w:top w:val="none" w:sz="0" w:space="0" w:color="auto"/>
                <w:left w:val="none" w:sz="0" w:space="0" w:color="auto"/>
                <w:bottom w:val="none" w:sz="0" w:space="0" w:color="auto"/>
                <w:right w:val="none" w:sz="0" w:space="0" w:color="auto"/>
              </w:divBdr>
            </w:div>
            <w:div w:id="1422486231">
              <w:marLeft w:val="0"/>
              <w:marRight w:val="0"/>
              <w:marTop w:val="0"/>
              <w:marBottom w:val="0"/>
              <w:divBdr>
                <w:top w:val="none" w:sz="0" w:space="0" w:color="auto"/>
                <w:left w:val="none" w:sz="0" w:space="0" w:color="auto"/>
                <w:bottom w:val="none" w:sz="0" w:space="0" w:color="auto"/>
                <w:right w:val="none" w:sz="0" w:space="0" w:color="auto"/>
              </w:divBdr>
            </w:div>
            <w:div w:id="1733234224">
              <w:marLeft w:val="0"/>
              <w:marRight w:val="0"/>
              <w:marTop w:val="0"/>
              <w:marBottom w:val="0"/>
              <w:divBdr>
                <w:top w:val="none" w:sz="0" w:space="0" w:color="auto"/>
                <w:left w:val="none" w:sz="0" w:space="0" w:color="auto"/>
                <w:bottom w:val="none" w:sz="0" w:space="0" w:color="auto"/>
                <w:right w:val="none" w:sz="0" w:space="0" w:color="auto"/>
              </w:divBdr>
            </w:div>
            <w:div w:id="1612858419">
              <w:marLeft w:val="0"/>
              <w:marRight w:val="0"/>
              <w:marTop w:val="0"/>
              <w:marBottom w:val="0"/>
              <w:divBdr>
                <w:top w:val="none" w:sz="0" w:space="0" w:color="auto"/>
                <w:left w:val="none" w:sz="0" w:space="0" w:color="auto"/>
                <w:bottom w:val="none" w:sz="0" w:space="0" w:color="auto"/>
                <w:right w:val="none" w:sz="0" w:space="0" w:color="auto"/>
              </w:divBdr>
            </w:div>
            <w:div w:id="1660772648">
              <w:marLeft w:val="0"/>
              <w:marRight w:val="0"/>
              <w:marTop w:val="0"/>
              <w:marBottom w:val="0"/>
              <w:divBdr>
                <w:top w:val="none" w:sz="0" w:space="0" w:color="auto"/>
                <w:left w:val="none" w:sz="0" w:space="0" w:color="auto"/>
                <w:bottom w:val="none" w:sz="0" w:space="0" w:color="auto"/>
                <w:right w:val="none" w:sz="0" w:space="0" w:color="auto"/>
              </w:divBdr>
            </w:div>
            <w:div w:id="1492329782">
              <w:marLeft w:val="0"/>
              <w:marRight w:val="0"/>
              <w:marTop w:val="0"/>
              <w:marBottom w:val="0"/>
              <w:divBdr>
                <w:top w:val="none" w:sz="0" w:space="0" w:color="auto"/>
                <w:left w:val="none" w:sz="0" w:space="0" w:color="auto"/>
                <w:bottom w:val="none" w:sz="0" w:space="0" w:color="auto"/>
                <w:right w:val="none" w:sz="0" w:space="0" w:color="auto"/>
              </w:divBdr>
            </w:div>
            <w:div w:id="43131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86277">
      <w:bodyDiv w:val="1"/>
      <w:marLeft w:val="0"/>
      <w:marRight w:val="0"/>
      <w:marTop w:val="0"/>
      <w:marBottom w:val="0"/>
      <w:divBdr>
        <w:top w:val="none" w:sz="0" w:space="0" w:color="auto"/>
        <w:left w:val="none" w:sz="0" w:space="0" w:color="auto"/>
        <w:bottom w:val="none" w:sz="0" w:space="0" w:color="auto"/>
        <w:right w:val="none" w:sz="0" w:space="0" w:color="auto"/>
      </w:divBdr>
    </w:div>
    <w:div w:id="1907035601">
      <w:bodyDiv w:val="1"/>
      <w:marLeft w:val="0"/>
      <w:marRight w:val="0"/>
      <w:marTop w:val="0"/>
      <w:marBottom w:val="0"/>
      <w:divBdr>
        <w:top w:val="none" w:sz="0" w:space="0" w:color="auto"/>
        <w:left w:val="none" w:sz="0" w:space="0" w:color="auto"/>
        <w:bottom w:val="none" w:sz="0" w:space="0" w:color="auto"/>
        <w:right w:val="none" w:sz="0" w:space="0" w:color="auto"/>
      </w:divBdr>
    </w:div>
    <w:div w:id="1960724242">
      <w:bodyDiv w:val="1"/>
      <w:marLeft w:val="0"/>
      <w:marRight w:val="0"/>
      <w:marTop w:val="0"/>
      <w:marBottom w:val="0"/>
      <w:divBdr>
        <w:top w:val="none" w:sz="0" w:space="0" w:color="auto"/>
        <w:left w:val="none" w:sz="0" w:space="0" w:color="auto"/>
        <w:bottom w:val="none" w:sz="0" w:space="0" w:color="auto"/>
        <w:right w:val="none" w:sz="0" w:space="0" w:color="auto"/>
      </w:divBdr>
    </w:div>
    <w:div w:id="1970747756">
      <w:bodyDiv w:val="1"/>
      <w:marLeft w:val="0"/>
      <w:marRight w:val="0"/>
      <w:marTop w:val="0"/>
      <w:marBottom w:val="0"/>
      <w:divBdr>
        <w:top w:val="none" w:sz="0" w:space="0" w:color="auto"/>
        <w:left w:val="none" w:sz="0" w:space="0" w:color="auto"/>
        <w:bottom w:val="none" w:sz="0" w:space="0" w:color="auto"/>
        <w:right w:val="none" w:sz="0" w:space="0" w:color="auto"/>
      </w:divBdr>
    </w:div>
    <w:div w:id="2030444439">
      <w:bodyDiv w:val="1"/>
      <w:marLeft w:val="0"/>
      <w:marRight w:val="0"/>
      <w:marTop w:val="0"/>
      <w:marBottom w:val="0"/>
      <w:divBdr>
        <w:top w:val="none" w:sz="0" w:space="0" w:color="auto"/>
        <w:left w:val="none" w:sz="0" w:space="0" w:color="auto"/>
        <w:bottom w:val="none" w:sz="0" w:space="0" w:color="auto"/>
        <w:right w:val="none" w:sz="0" w:space="0" w:color="auto"/>
      </w:divBdr>
    </w:div>
    <w:div w:id="2062165568">
      <w:bodyDiv w:val="1"/>
      <w:marLeft w:val="0"/>
      <w:marRight w:val="0"/>
      <w:marTop w:val="0"/>
      <w:marBottom w:val="0"/>
      <w:divBdr>
        <w:top w:val="none" w:sz="0" w:space="0" w:color="auto"/>
        <w:left w:val="none" w:sz="0" w:space="0" w:color="auto"/>
        <w:bottom w:val="none" w:sz="0" w:space="0" w:color="auto"/>
        <w:right w:val="none" w:sz="0" w:space="0" w:color="auto"/>
      </w:divBdr>
    </w:div>
    <w:div w:id="2069761282">
      <w:bodyDiv w:val="1"/>
      <w:marLeft w:val="0"/>
      <w:marRight w:val="0"/>
      <w:marTop w:val="0"/>
      <w:marBottom w:val="0"/>
      <w:divBdr>
        <w:top w:val="none" w:sz="0" w:space="0" w:color="auto"/>
        <w:left w:val="none" w:sz="0" w:space="0" w:color="auto"/>
        <w:bottom w:val="none" w:sz="0" w:space="0" w:color="auto"/>
        <w:right w:val="none" w:sz="0" w:space="0" w:color="auto"/>
      </w:divBdr>
    </w:div>
    <w:div w:id="2086101198">
      <w:bodyDiv w:val="1"/>
      <w:marLeft w:val="0"/>
      <w:marRight w:val="0"/>
      <w:marTop w:val="0"/>
      <w:marBottom w:val="0"/>
      <w:divBdr>
        <w:top w:val="none" w:sz="0" w:space="0" w:color="auto"/>
        <w:left w:val="none" w:sz="0" w:space="0" w:color="auto"/>
        <w:bottom w:val="none" w:sz="0" w:space="0" w:color="auto"/>
        <w:right w:val="none" w:sz="0" w:space="0" w:color="auto"/>
      </w:divBdr>
      <w:divsChild>
        <w:div w:id="1249341448">
          <w:marLeft w:val="0"/>
          <w:marRight w:val="0"/>
          <w:marTop w:val="0"/>
          <w:marBottom w:val="0"/>
          <w:divBdr>
            <w:top w:val="none" w:sz="0" w:space="0" w:color="auto"/>
            <w:left w:val="none" w:sz="0" w:space="0" w:color="auto"/>
            <w:bottom w:val="none" w:sz="0" w:space="0" w:color="auto"/>
            <w:right w:val="none" w:sz="0" w:space="0" w:color="auto"/>
          </w:divBdr>
          <w:divsChild>
            <w:div w:id="2126999888">
              <w:marLeft w:val="0"/>
              <w:marRight w:val="0"/>
              <w:marTop w:val="0"/>
              <w:marBottom w:val="0"/>
              <w:divBdr>
                <w:top w:val="none" w:sz="0" w:space="0" w:color="auto"/>
                <w:left w:val="none" w:sz="0" w:space="0" w:color="auto"/>
                <w:bottom w:val="none" w:sz="0" w:space="0" w:color="auto"/>
                <w:right w:val="none" w:sz="0" w:space="0" w:color="auto"/>
              </w:divBdr>
            </w:div>
            <w:div w:id="1135877427">
              <w:marLeft w:val="0"/>
              <w:marRight w:val="0"/>
              <w:marTop w:val="0"/>
              <w:marBottom w:val="0"/>
              <w:divBdr>
                <w:top w:val="none" w:sz="0" w:space="0" w:color="auto"/>
                <w:left w:val="none" w:sz="0" w:space="0" w:color="auto"/>
                <w:bottom w:val="none" w:sz="0" w:space="0" w:color="auto"/>
                <w:right w:val="none" w:sz="0" w:space="0" w:color="auto"/>
              </w:divBdr>
            </w:div>
            <w:div w:id="1124427514">
              <w:marLeft w:val="0"/>
              <w:marRight w:val="0"/>
              <w:marTop w:val="0"/>
              <w:marBottom w:val="0"/>
              <w:divBdr>
                <w:top w:val="none" w:sz="0" w:space="0" w:color="auto"/>
                <w:left w:val="none" w:sz="0" w:space="0" w:color="auto"/>
                <w:bottom w:val="none" w:sz="0" w:space="0" w:color="auto"/>
                <w:right w:val="none" w:sz="0" w:space="0" w:color="auto"/>
              </w:divBdr>
            </w:div>
            <w:div w:id="656806121">
              <w:marLeft w:val="0"/>
              <w:marRight w:val="0"/>
              <w:marTop w:val="0"/>
              <w:marBottom w:val="0"/>
              <w:divBdr>
                <w:top w:val="none" w:sz="0" w:space="0" w:color="auto"/>
                <w:left w:val="none" w:sz="0" w:space="0" w:color="auto"/>
                <w:bottom w:val="none" w:sz="0" w:space="0" w:color="auto"/>
                <w:right w:val="none" w:sz="0" w:space="0" w:color="auto"/>
              </w:divBdr>
            </w:div>
            <w:div w:id="1168322155">
              <w:marLeft w:val="0"/>
              <w:marRight w:val="0"/>
              <w:marTop w:val="0"/>
              <w:marBottom w:val="0"/>
              <w:divBdr>
                <w:top w:val="none" w:sz="0" w:space="0" w:color="auto"/>
                <w:left w:val="none" w:sz="0" w:space="0" w:color="auto"/>
                <w:bottom w:val="none" w:sz="0" w:space="0" w:color="auto"/>
                <w:right w:val="none" w:sz="0" w:space="0" w:color="auto"/>
              </w:divBdr>
            </w:div>
            <w:div w:id="1253054417">
              <w:marLeft w:val="0"/>
              <w:marRight w:val="0"/>
              <w:marTop w:val="0"/>
              <w:marBottom w:val="0"/>
              <w:divBdr>
                <w:top w:val="none" w:sz="0" w:space="0" w:color="auto"/>
                <w:left w:val="none" w:sz="0" w:space="0" w:color="auto"/>
                <w:bottom w:val="none" w:sz="0" w:space="0" w:color="auto"/>
                <w:right w:val="none" w:sz="0" w:space="0" w:color="auto"/>
              </w:divBdr>
            </w:div>
            <w:div w:id="86830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5405">
      <w:bodyDiv w:val="1"/>
      <w:marLeft w:val="0"/>
      <w:marRight w:val="0"/>
      <w:marTop w:val="0"/>
      <w:marBottom w:val="0"/>
      <w:divBdr>
        <w:top w:val="none" w:sz="0" w:space="0" w:color="auto"/>
        <w:left w:val="none" w:sz="0" w:space="0" w:color="auto"/>
        <w:bottom w:val="none" w:sz="0" w:space="0" w:color="auto"/>
        <w:right w:val="none" w:sz="0" w:space="0" w:color="auto"/>
      </w:divBdr>
    </w:div>
    <w:div w:id="2146506757">
      <w:bodyDiv w:val="1"/>
      <w:marLeft w:val="0"/>
      <w:marRight w:val="0"/>
      <w:marTop w:val="0"/>
      <w:marBottom w:val="0"/>
      <w:divBdr>
        <w:top w:val="none" w:sz="0" w:space="0" w:color="auto"/>
        <w:left w:val="none" w:sz="0" w:space="0" w:color="auto"/>
        <w:bottom w:val="none" w:sz="0" w:space="0" w:color="auto"/>
        <w:right w:val="none" w:sz="0" w:space="0" w:color="auto"/>
      </w:divBdr>
      <w:divsChild>
        <w:div w:id="1025212355">
          <w:marLeft w:val="0"/>
          <w:marRight w:val="0"/>
          <w:marTop w:val="0"/>
          <w:marBottom w:val="0"/>
          <w:divBdr>
            <w:top w:val="none" w:sz="0" w:space="0" w:color="auto"/>
            <w:left w:val="none" w:sz="0" w:space="0" w:color="auto"/>
            <w:bottom w:val="none" w:sz="0" w:space="0" w:color="auto"/>
            <w:right w:val="none" w:sz="0" w:space="0" w:color="auto"/>
          </w:divBdr>
          <w:divsChild>
            <w:div w:id="599685985">
              <w:marLeft w:val="0"/>
              <w:marRight w:val="0"/>
              <w:marTop w:val="0"/>
              <w:marBottom w:val="0"/>
              <w:divBdr>
                <w:top w:val="none" w:sz="0" w:space="0" w:color="auto"/>
                <w:left w:val="none" w:sz="0" w:space="0" w:color="auto"/>
                <w:bottom w:val="none" w:sz="0" w:space="0" w:color="auto"/>
                <w:right w:val="none" w:sz="0" w:space="0" w:color="auto"/>
              </w:divBdr>
            </w:div>
            <w:div w:id="1803384894">
              <w:marLeft w:val="0"/>
              <w:marRight w:val="0"/>
              <w:marTop w:val="0"/>
              <w:marBottom w:val="0"/>
              <w:divBdr>
                <w:top w:val="none" w:sz="0" w:space="0" w:color="auto"/>
                <w:left w:val="none" w:sz="0" w:space="0" w:color="auto"/>
                <w:bottom w:val="none" w:sz="0" w:space="0" w:color="auto"/>
                <w:right w:val="none" w:sz="0" w:space="0" w:color="auto"/>
              </w:divBdr>
            </w:div>
            <w:div w:id="282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oleObject" Target="https://ipsobildung-my.sharepoint.com/personal/fokko_vos_student_ipso_ch/Documents/Dokumente/01_Module/SOL2/Planung.xlsx!Ablauf!Z1S2:Z39S52" TargetMode="External"/><Relationship Id="rId26" Type="http://schemas.openxmlformats.org/officeDocument/2006/relationships/image" Target="media/image11.jpe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svg"/><Relationship Id="rId47" Type="http://schemas.openxmlformats.org/officeDocument/2006/relationships/hyperlink" Target="https://www.arduino.cc" TargetMode="External"/><Relationship Id="rId50" Type="http://schemas.openxmlformats.org/officeDocument/2006/relationships/image" Target="media/image2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yperlink" Target="https://github.com/fokklz/sol-2-terra-tap" TargetMode="External"/><Relationship Id="rId11" Type="http://schemas.openxmlformats.org/officeDocument/2006/relationships/image" Target="media/image1.png"/><Relationship Id="rId24" Type="http://schemas.openxmlformats.org/officeDocument/2006/relationships/image" Target="media/image9.sv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mqttx.app"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hyperlink" Target="https://rustup.rs"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7.sv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rustup.rs" TargetMode="External"/><Relationship Id="rId48" Type="http://schemas.openxmlformats.org/officeDocument/2006/relationships/hyperlink" Target="https://www.arduino.cc" TargetMode="External"/><Relationship Id="rId8" Type="http://schemas.openxmlformats.org/officeDocument/2006/relationships/webSettings" Target="webSettings.xml"/><Relationship Id="rId51"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emf"/><Relationship Id="rId25" Type="http://schemas.openxmlformats.org/officeDocument/2006/relationships/image" Target="media/image10.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hyperlink" Target="https://mqttx.app" TargetMode="External"/><Relationship Id="rId20" Type="http://schemas.openxmlformats.org/officeDocument/2006/relationships/hyperlink" Target="http://arduino.esp8266.com/stable/package_esp8266com_index.json"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27.png"/></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okko\OneDrive%20-%20ipso!%20Bildung\Dokumente\00_Vorlagen\IPSO\ipso!%20Word%20Blanko%20Hochformat%2003.2021.dotx" TargetMode="External"/></Relationships>
</file>

<file path=word/theme/theme1.xml><?xml version="1.0" encoding="utf-8"?>
<a:theme xmlns:a="http://schemas.openxmlformats.org/drawingml/2006/main" name="IPSO-Word-v1-01">
  <a:themeElements>
    <a:clrScheme name="colors-ispo-v1-01">
      <a:dk1>
        <a:srgbClr val="494642"/>
      </a:dk1>
      <a:lt1>
        <a:sysClr val="window" lastClr="FFFFFF"/>
      </a:lt1>
      <a:dk2>
        <a:srgbClr val="000000"/>
      </a:dk2>
      <a:lt2>
        <a:srgbClr val="FFFFFF"/>
      </a:lt2>
      <a:accent1>
        <a:srgbClr val="CDDA44"/>
      </a:accent1>
      <a:accent2>
        <a:srgbClr val="009CC3"/>
      </a:accent2>
      <a:accent3>
        <a:srgbClr val="494642"/>
      </a:accent3>
      <a:accent4>
        <a:srgbClr val="F0567D"/>
      </a:accent4>
      <a:accent5>
        <a:srgbClr val="E6ECA1"/>
      </a:accent5>
      <a:accent6>
        <a:srgbClr val="7FCDE1"/>
      </a:accent6>
      <a:hlink>
        <a:srgbClr val="000000"/>
      </a:hlink>
      <a:folHlink>
        <a:srgbClr val="000000"/>
      </a:folHlink>
    </a:clrScheme>
    <a:fontScheme name="Tahoma - Tahoma">
      <a:majorFont>
        <a:latin typeface="Tahoma"/>
        <a:ea typeface=""/>
        <a:cs typeface=""/>
      </a:majorFont>
      <a:minorFont>
        <a:latin typeface="Tahoma"/>
        <a:ea typeface=""/>
        <a:cs typeface=""/>
      </a:minorFont>
    </a:fontScheme>
    <a:fmtScheme name="Blanko-Effect">
      <a:fillStyleLst>
        <a:solidFill>
          <a:schemeClr val="phClr"/>
        </a:solidFill>
        <a:solidFill>
          <a:schemeClr val="phClr"/>
        </a:solidFill>
        <a:solidFill>
          <a:schemeClr val="phClr"/>
        </a:solidFill>
      </a:fillStyleLst>
      <a:lnStyleLst>
        <a:ln w="6350" cap="flat" cmpd="sng" algn="ctr">
          <a:solidFill>
            <a:schemeClr val="phClr">
              <a:satMod val="100000"/>
            </a:schemeClr>
          </a:solidFill>
          <a:prstDash val="solid"/>
        </a:ln>
        <a:ln w="0" cap="flat" cmpd="sng" algn="ctr">
          <a:solidFill>
            <a:schemeClr val="phClr">
              <a:satMod val="100000"/>
            </a:schemeClr>
          </a:solidFill>
          <a:prstDash val="solid"/>
        </a:ln>
        <a:ln w="19050" cap="flat" cmpd="sng" algn="ctr">
          <a:solidFill>
            <a:schemeClr val="phClr">
              <a:satMod val="100000"/>
            </a:schemeClr>
          </a:solidFill>
          <a:prstDash val="solid"/>
        </a:ln>
      </a:lnStyleLst>
      <a:effectStyleLst>
        <a:effectStyle>
          <a:effectLst/>
        </a:effectStyle>
        <a:effectStyle>
          <a:effectLst/>
        </a:effectStyle>
        <a:effectStyle>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1">
          <a:schemeClr val="accent1"/>
        </a:lnRef>
        <a:fillRef idx="2">
          <a:schemeClr val="accent1"/>
        </a:fillRef>
        <a:effectRef idx="1">
          <a:schemeClr val="accent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txDef>
      <a:spPr>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style>
        <a:lnRef idx="2">
          <a:schemeClr val="dk1"/>
        </a:lnRef>
        <a:fillRef idx="1">
          <a:schemeClr val="lt1"/>
        </a:fillRef>
        <a:effectRef idx="0">
          <a:schemeClr val="dk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7D6975EB59C2E44BAC3B45951BF183FE" ma:contentTypeVersion="9" ma:contentTypeDescription="Ein neues Dokument erstellen." ma:contentTypeScope="" ma:versionID="bad6ffc0af1472491a2555c3229b0e9c">
  <xsd:schema xmlns:xsd="http://www.w3.org/2001/XMLSchema" xmlns:xs="http://www.w3.org/2001/XMLSchema" xmlns:p="http://schemas.microsoft.com/office/2006/metadata/properties" xmlns:ns2="22ab796d-8fc5-4ac7-9ace-ef1e6f1f51fb" xmlns:ns3="dfbdc2fa-c52c-421a-b5b0-a15e8db83b6b" targetNamespace="http://schemas.microsoft.com/office/2006/metadata/properties" ma:root="true" ma:fieldsID="6bacc40c8f78585cc197deaee44f2faf" ns2:_="" ns3:_="">
    <xsd:import namespace="22ab796d-8fc5-4ac7-9ace-ef1e6f1f51fb"/>
    <xsd:import namespace="dfbdc2fa-c52c-421a-b5b0-a15e8db83b6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ab796d-8fc5-4ac7-9ace-ef1e6f1f51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bdc2fa-c52c-421a-b5b0-a15e8db83b6b" elementFormDefault="qualified">
    <xsd:import namespace="http://schemas.microsoft.com/office/2006/documentManagement/types"/>
    <xsd:import namespace="http://schemas.microsoft.com/office/infopath/2007/PartnerControls"/>
    <xsd:element name="SharedWithUsers" ma:index="15"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GPT</b:Tag>
    <b:SourceType>InternetSite</b:SourceType>
    <b:Guid>{F59E542-F965-4811-A655-FE4B083426FB}</b:Guid>
    <b:Title>GPT (Generative Pre-trained Transformer)</b:Title>
    <b:InternetSiteTitle>OpenAI</b:InternetSiteTitle>
    <b:Year>2024</b:Year>
    <b:Month>06</b:Month>
    <b:Day>14</b:Day>
    <b:URL>https://www.openai.com/</b:URL>
    <b:Accessed>2024-06-14</b:Accessed>
    <b:Author>
      <b:Author>
        <b:NameList>
          <b:Person>
            <b:First>OpenAI</b:First>
          </b:Person>
        </b:NameList>
      </b:Author>
    </b:Author>
    <b:RefOrder>1</b:RefOrder>
  </b:Source>
  <b:Source>
    <b:Tag>VisualStudioCode</b:Tag>
    <b:SourceType>InternetSite</b:SourceType>
    <b:Guid>{AC7F8221-EDC8-4A81-B70C-69ADA90F0064}</b:Guid>
    <b:Title>Visual Studio Code</b:Title>
    <b:InternetSiteTitle>Microsoft</b:InternetSiteTitle>
    <b:Year>2024</b:Year>
    <b:Month>06</b:Month>
    <b:Day>14</b:Day>
    <b:URL>https://code.visualstudio.com/</b:URL>
    <b:Accessed>2024-06-14</b:Accessed>
    <b:Author>
      <b:Author>
        <b:NameList>
          <b:Corporate>
            <b:CorporateName>Microsoft</b:CorporateName>
          </b:Corporate>
        </b:NameList>
      </b:Author>
    </b:Author>
    <b:RefOrder>2</b:RefOrder>
  </b:Source>
  <b:Source>
    <b:Tag>Tinkercad</b:Tag>
    <b:SourceType>InternetSite</b:SourceType>
    <b:Guid>{2C7F8221-EDC8-4A81-B70C-69ADA90F005D}</b:Guid>
    <b:Title>Tinkercad</b:Title>
    <b:InternetSiteTitle>Autodesk</b:InternetSiteTitle>
    <b:Year>2024</b:Year>
    <b:Month>06</b:Month>
    <b:Day>14</b:Day>
    <b:URL>https://www.tinkercad.com/</b:URL>
    <b:Accessed>2024-06-14</b:Accessed>
    <b:Author>
      <b:Author>
        <b:NameList>
          <b:Corporate>
            <b:CorporateName>Autodesk</b:CorporateName>
          </b:Corporate>
        </b:NameList>
      </b:Author>
    </b:Author>
    <b:RefOrder>3</b:RefOrder>
  </b:Source>
  <b:Source>
    <b:Tag>Proteus</b:Tag>
    <b:SourceType>InternetSite</b:SourceType>
    <b:Guid>{4C7F8221-EDC8-4A81-B70C-69ADA90F005E}</b:Guid>
    <b:Title>Proteus</b:Title>
    <b:InternetSiteTitle>Labcenter Electronics</b:InternetSiteTitle>
    <b:Year>2024</b:Year>
    <b:Month>06</b:Month>
    <b:Day>14</b:Day>
    <b:URL>https://www.labcenter.com/</b:URL>
    <b:Accessed>2024-06-14</b:Accessed>
    <b:Author>
      <b:Author>
        <b:NameList>
          <b:Corporate>
            <b:CorporateName>Labcenter Electronics</b:CorporateName>
          </b:Corporate>
        </b:NameList>
      </b:Author>
    </b:Author>
    <b:RefOrder>4</b:RefOrder>
  </b:Source>
  <b:Source>
    <b:Tag>PlatformIO</b:Tag>
    <b:SourceType>InternetSite</b:SourceType>
    <b:Guid>{9C7F8221-EDC8-4A81-B70C-69ADA90F0063}</b:Guid>
    <b:Title>PlatformIO</b:Title>
    <b:InternetSiteTitle>PlatformIO Labs</b:InternetSiteTitle>
    <b:Year>2024</b:Year>
    <b:Month>06</b:Month>
    <b:Day>14</b:Day>
    <b:URL>https://platformio.org/</b:URL>
    <b:Accessed>2024-06-14</b:Accessed>
    <b:Author>
      <b:Author>
        <b:NameList>
          <b:Corporate>
            <b:CorporateName>PlatformIO Labs</b:CorporateName>
          </b:Corporate>
        </b:NameList>
      </b:Author>
    </b:Author>
    <b:RefOrder>5</b:RefOrder>
  </b:Source>
  <b:Source>
    <b:Tag>MQTT</b:Tag>
    <b:SourceType>InternetSite</b:SourceType>
    <b:Guid>{8C7F8221-EDC8-4A81-B70C-69ADA90F0062}</b:Guid>
    <b:Title>MQTT Documentation</b:Title>
    <b:InternetSiteTitle>MQTT Rust Library</b:InternetSiteTitle>
    <b:Year>2024</b:Year>
    <b:Month>06</b:Month>
    <b:Day>14</b:Day>
    <b:URL>https://crates.io/crates/rumqttc</b:URL>
    <b:Accessed>2024-06-14</b:Accessed>
    <b:Author>
      <b:Author>
        <b:NameList>
          <b:Corporate>
            <b:CorporateName>MQTT Rust Library</b:CorporateName>
          </b:Corporate>
        </b:NameList>
      </b:Author>
    </b:Author>
    <b:RefOrder>6</b:RefOrder>
  </b:Source>
  <b:Source>
    <b:Tag>Fusion360</b:Tag>
    <b:SourceType>InternetSite</b:SourceType>
    <b:Guid>{BC7F8221-EDC8-4A81-B70C-69ADA90F0065}</b:Guid>
    <b:Title>Fusion 360</b:Title>
    <b:InternetSiteTitle>Autodesk</b:InternetSiteTitle>
    <b:Year>2024</b:Year>
    <b:Month>06</b:Month>
    <b:Day>14</b:Day>
    <b:URL>https://www.autodesk.com/products/fusion-360/overview</b:URL>
    <b:Accessed>2024-06-14</b:Accessed>
    <b:Author>
      <b:Author>
        <b:NameList>
          <b:Corporate>
            <b:CorporateName>Autodesk</b:CorporateName>
          </b:Corporate>
        </b:NameList>
      </b:Author>
    </b:Author>
    <b:RefOrder>7</b:RefOrder>
  </b:Source>
  <b:Source>
    <b:Tag>Fritzing</b:Tag>
    <b:SourceType>InternetSite</b:SourceType>
    <b:Guid>{3B6A2AB-1D1A-4DB5-A06A-444F90DD27BB}</b:Guid>
    <b:Title>Fritzing</b:Title>
    <b:InternetSiteTitle>Fritzing Project</b:InternetSiteTitle>
    <b:Year>2024</b:Year>
    <b:Month>06</b:Month>
    <b:Day>14</b:Day>
    <b:URL>https://fritzing.org/</b:URL>
    <b:Accessed>2024-06-14</b:Accessed>
    <b:Author>
      <b:Author>
        <b:NameList>
          <b:Corporate>
            <b:CorporateName>Fritzing Project</b:CorporateName>
          </b:Corporate>
        </b:NameList>
      </b:Author>
    </b:Author>
    <b:RefOrder>8</b:RefOrder>
  </b:Source>
  <b:Source>
    <b:Tag>FreeCAD</b:Tag>
    <b:SourceType>InternetSite</b:SourceType>
    <b:Guid>{CC7F8221-EDC8-4A81-B70C-69ADA90F0066}</b:Guid>
    <b:Title>FreeCAD</b:Title>
    <b:InternetSiteTitle>FreeCAD Community</b:InternetSiteTitle>
    <b:Year>2024</b:Year>
    <b:Month>06</b:Month>
    <b:Day>14</b:Day>
    <b:URL>https://www.freecadweb.org/</b:URL>
    <b:Accessed>2024-06-14</b:Accessed>
    <b:Author>
      <b:Author>
        <b:NameList>
          <b:Corporate>
            <b:CorporateName>FreeCAD Community</b:CorporateName>
          </b:Corporate>
        </b:NameList>
      </b:Author>
    </b:Author>
    <b:RefOrder>9</b:RefOrder>
  </b:Source>
  <b:Source>
    <b:Tag>DrawIO</b:Tag>
    <b:SourceType>InternetSite</b:SourceType>
    <b:Guid>{7C7F8221-EDC8-4A81-B70C-69ADA90F0061}</b:Guid>
    <b:Title>DrawIO</b:Title>
    <b:InternetSiteTitle>diagrams.net</b:InternetSiteTitle>
    <b:Year>2024</b:Year>
    <b:Month>06</b:Month>
    <b:Day>14</b:Day>
    <b:URL>https://www.diagrams.net/</b:URL>
    <b:Accessed>2024-06-14</b:Accessed>
    <b:Author>
      <b:Author>
        <b:NameList>
          <b:Corporate>
            <b:CorporateName>diagrams.net</b:CorporateName>
          </b:Corporate>
        </b:NameList>
      </b:Author>
    </b:Author>
    <b:RefOrder>10</b:RefOrder>
  </b:Source>
  <b:Source>
    <b:Tag>CratesIO</b:Tag>
    <b:SourceType>InternetSite</b:SourceType>
    <b:Guid>{6C7F8221-EDC8-4A81-B70C-69ADA90F0060}</b:Guid>
    <b:Title>CratesIO</b:Title>
    <b:InternetSiteTitle>Rust Community</b:InternetSiteTitle>
    <b:Year>2024</b:Year>
    <b:Month>06</b:Month>
    <b:Day>14</b:Day>
    <b:URL>https://crates.io/</b:URL>
    <b:Accessed>2024-06-14</b:Accessed>
    <b:Author>
      <b:Author>
        <b:NameList>
          <b:Corporate>
            <b:CorporateName>Rust Community</b:CorporateName>
          </b:Corporate>
        </b:NameList>
      </b:Author>
    </b:Author>
    <b:RefOrder>11</b:RefOrder>
  </b:Source>
  <b:Source>
    <b:Tag>Arduino</b:Tag>
    <b:SourceType>InternetSite</b:SourceType>
    <b:Guid>{5C7F8221-EDC8-4A81-B70C-69ADA90F005F}</b:Guid>
    <b:Title>Arduino IDE</b:Title>
    <b:InternetSiteTitle>Arduino</b:InternetSiteTitle>
    <b:Year>2024</b:Year>
    <b:Month>06</b:Month>
    <b:Day>14</b:Day>
    <b:URL>https://www.arduino.cc/</b:URL>
    <b:Accessed>2024-06-14</b:Accessed>
    <b:Author>
      <b:Author>
        <b:NameList>
          <b:Corporate>
            <b:CorporateName>Arduino</b:CorporateName>
          </b:Corporate>
        </b:NameList>
      </b:Author>
    </b:Author>
    <b:RefOrder>12</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792BD0A-7141-424C-AC54-AF78E5AB08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ab796d-8fc5-4ac7-9ace-ef1e6f1f51fb"/>
    <ds:schemaRef ds:uri="dfbdc2fa-c52c-421a-b5b0-a15e8db83b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98958F9-13D6-4759-B128-1A290CF6CE09}">
  <ds:schemaRefs>
    <ds:schemaRef ds:uri="http://schemas.openxmlformats.org/officeDocument/2006/bibliography"/>
  </ds:schemaRefs>
</ds:datastoreItem>
</file>

<file path=customXml/itemProps3.xml><?xml version="1.0" encoding="utf-8"?>
<ds:datastoreItem xmlns:ds="http://schemas.openxmlformats.org/officeDocument/2006/customXml" ds:itemID="{BFBAA499-0761-442A-8D0B-ADADD657E3B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4ABFDA5-2BAC-43C0-B592-71A45864778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ipso! Word Blanko Hochformat 03.2021.dotx</Template>
  <TotalTime>0</TotalTime>
  <Pages>89</Pages>
  <Words>18115</Words>
  <Characters>114125</Characters>
  <Application>Microsoft Office Word</Application>
  <DocSecurity>0</DocSecurity>
  <Lines>951</Lines>
  <Paragraphs>263</Paragraphs>
  <ScaleCrop>false</ScaleCrop>
  <HeadingPairs>
    <vt:vector size="2" baseType="variant">
      <vt:variant>
        <vt:lpstr>Titel</vt:lpstr>
      </vt:variant>
      <vt:variant>
        <vt:i4>1</vt:i4>
      </vt:variant>
    </vt:vector>
  </HeadingPairs>
  <TitlesOfParts>
    <vt:vector size="1" baseType="lpstr">
      <vt:lpstr>Terra TAP</vt:lpstr>
    </vt:vector>
  </TitlesOfParts>
  <Company>Fokko Vos</Company>
  <LinksUpToDate>false</LinksUpToDate>
  <CharactersWithSpaces>131977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Terra TAP</dc:title>
  <dc:subject>Optimierung der Wassernutzung</dc:subject>
  <dc:creator>Fokko IPSO</dc:creator>
  <cp:keywords/>
  <dc:description/>
  <cp:lastModifiedBy>Fokko Vos</cp:lastModifiedBy>
  <cp:revision>822</cp:revision>
  <cp:lastPrinted>2024-06-13T01:36:00Z</cp:lastPrinted>
  <dcterms:created xsi:type="dcterms:W3CDTF">2024-05-18T06:11:00Z</dcterms:created>
  <dcterms:modified xsi:type="dcterms:W3CDTF">2024-06-13T01:36:00Z</dcterms:modified>
  <cp:category>SOL 2 Dokumentation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0x0101007D6975EB59C2E44BAC3B45951BF183FE</vt:lpwstr>
  </property>
</Properties>
</file>